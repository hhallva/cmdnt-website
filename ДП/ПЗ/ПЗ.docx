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AA7B" w14:textId="77777777" w:rsidR="00294B85" w:rsidRDefault="00294B85">
      <w:pPr>
        <w:spacing w:after="160" w:line="259" w:lineRule="auto"/>
        <w:jc w:val="left"/>
        <w:rPr>
          <w:rFonts w:eastAsiaTheme="majorEastAsia" w:cstheme="majorBidi"/>
          <w:b/>
          <w:caps/>
          <w:spacing w:val="-10"/>
          <w:kern w:val="28"/>
          <w:sz w:val="32"/>
          <w:szCs w:val="56"/>
        </w:rPr>
      </w:pPr>
      <w:r>
        <w:br w:type="page"/>
      </w:r>
    </w:p>
    <w:p w14:paraId="4E9E6F0D" w14:textId="21530709" w:rsidR="00C5028E" w:rsidRPr="00565232" w:rsidRDefault="008532F7" w:rsidP="00565232">
      <w:pPr>
        <w:pStyle w:val="a7"/>
      </w:pPr>
      <w:bookmarkStart w:id="0" w:name="_Toc231474318"/>
      <w:r w:rsidRPr="00565232">
        <w:lastRenderedPageBreak/>
        <w:t>Содержание</w:t>
      </w:r>
      <w:bookmarkEnd w:id="0"/>
    </w:p>
    <w:p w14:paraId="33E52B21" w14:textId="407AF9E8" w:rsidR="001A5085" w:rsidRDefault="0023414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\t "Заголовок;1" </w:instrText>
      </w:r>
      <w:r>
        <w:rPr>
          <w:lang w:val="en-US"/>
        </w:rPr>
        <w:fldChar w:fldCharType="separate"/>
      </w:r>
      <w:hyperlink w:anchor="_Toc231474319" w:history="1">
        <w:r w:rsidR="001A5085" w:rsidRPr="006B22FA">
          <w:rPr>
            <w:rStyle w:val="af7"/>
            <w:noProof/>
          </w:rPr>
          <w:t>Перечень сокращений и обозначений</w:t>
        </w:r>
        <w:r w:rsidR="001A5085">
          <w:rPr>
            <w:noProof/>
            <w:webHidden/>
          </w:rPr>
          <w:tab/>
        </w:r>
        <w:r w:rsidR="001A5085">
          <w:rPr>
            <w:noProof/>
            <w:webHidden/>
          </w:rPr>
          <w:fldChar w:fldCharType="begin"/>
        </w:r>
        <w:r w:rsidR="001A5085">
          <w:rPr>
            <w:noProof/>
            <w:webHidden/>
          </w:rPr>
          <w:instrText xml:space="preserve"> PAGEREF _Toc231474319 \h </w:instrText>
        </w:r>
        <w:r w:rsidR="001A5085">
          <w:rPr>
            <w:noProof/>
            <w:webHidden/>
          </w:rPr>
        </w:r>
        <w:r w:rsidR="001A5085"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3</w:t>
        </w:r>
        <w:r w:rsidR="001A5085">
          <w:rPr>
            <w:noProof/>
            <w:webHidden/>
          </w:rPr>
          <w:fldChar w:fldCharType="end"/>
        </w:r>
      </w:hyperlink>
    </w:p>
    <w:p w14:paraId="79B45326" w14:textId="4AE44B48" w:rsidR="001A5085" w:rsidRDefault="001A508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20" w:history="1">
        <w:r w:rsidRPr="006B22FA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E6C18F" w14:textId="420C48A5" w:rsidR="001A5085" w:rsidRDefault="001A508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21" w:history="1">
        <w:r w:rsidRPr="006B22FA">
          <w:rPr>
            <w:rStyle w:val="af7"/>
            <w:noProof/>
          </w:rPr>
          <w:t>1 Анализ и разработка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9C3C07" w14:textId="31E288A5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22" w:history="1">
        <w:r w:rsidRPr="006B22FA">
          <w:rPr>
            <w:rStyle w:val="af7"/>
            <w:noProof/>
          </w:rPr>
          <w:t>1.1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B7B169" w14:textId="6DAB7088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23" w:history="1">
        <w:r w:rsidRPr="006B22FA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1DCCF4" w14:textId="2623B45F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24" w:history="1">
        <w:r w:rsidRPr="006B22FA">
          <w:rPr>
            <w:rStyle w:val="af7"/>
            <w:noProof/>
          </w:rPr>
          <w:t>1.3 Выбор состава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4C953E" w14:textId="10AC1CB1" w:rsidR="001A5085" w:rsidRDefault="001A508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25" w:history="1">
        <w:r w:rsidRPr="006B22FA">
          <w:rPr>
            <w:rStyle w:val="af7"/>
            <w:noProof/>
          </w:rPr>
          <w:t>2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0634E1" w14:textId="59A252F3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26" w:history="1">
        <w:r w:rsidRPr="006B22FA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276EE9" w14:textId="354715D1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27" w:history="1">
        <w:r w:rsidRPr="006B22FA">
          <w:rPr>
            <w:rStyle w:val="af7"/>
            <w:noProof/>
          </w:rPr>
          <w:t>2.2 Разработка архитектуры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D6ABF2" w14:textId="7FFA0EA0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28" w:history="1">
        <w:r w:rsidRPr="006B22FA">
          <w:rPr>
            <w:rStyle w:val="af7"/>
            <w:noProof/>
          </w:rPr>
          <w:t>2.3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8F51CE" w14:textId="7E74AD95" w:rsidR="001A5085" w:rsidRDefault="001A508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29" w:history="1">
        <w:r w:rsidRPr="006B22FA">
          <w:rPr>
            <w:rStyle w:val="af7"/>
            <w:noProof/>
          </w:rPr>
          <w:t>3 Разработка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424572" w14:textId="3312A65A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30" w:history="1">
        <w:r w:rsidRPr="006B22FA">
          <w:rPr>
            <w:rStyle w:val="af7"/>
            <w:noProof/>
          </w:rPr>
          <w:t>3.1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6EF8C3" w14:textId="139219FD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31" w:history="1">
        <w:r w:rsidRPr="006B22FA">
          <w:rPr>
            <w:rStyle w:val="af7"/>
            <w:noProof/>
            <w:lang w:val="en-US"/>
          </w:rPr>
          <w:t>3.2</w:t>
        </w:r>
        <w:r w:rsidRPr="006B22FA">
          <w:rPr>
            <w:rStyle w:val="af7"/>
            <w:noProof/>
          </w:rPr>
          <w:t xml:space="preserve"> Реализация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4A1C38" w14:textId="6352F67A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32" w:history="1">
        <w:r w:rsidRPr="006B22FA">
          <w:rPr>
            <w:rStyle w:val="af7"/>
            <w:noProof/>
          </w:rPr>
          <w:t>3.3 Тестирование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3295FD8" w14:textId="5CA7DA1D" w:rsidR="001A5085" w:rsidRDefault="001A508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33" w:history="1">
        <w:r w:rsidRPr="006B22FA">
          <w:rPr>
            <w:rStyle w:val="af7"/>
            <w:noProof/>
          </w:rPr>
          <w:t>4 Инструкция по эксплуатации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4EB099" w14:textId="518DBC79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34" w:history="1">
        <w:r w:rsidRPr="006B22FA">
          <w:rPr>
            <w:rStyle w:val="af7"/>
            <w:noProof/>
          </w:rPr>
          <w:t>4.1 Установка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D989DE" w14:textId="00137FA8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35" w:history="1">
        <w:r w:rsidRPr="006B22FA">
          <w:rPr>
            <w:rStyle w:val="af7"/>
            <w:noProof/>
          </w:rPr>
          <w:t>4.2 Импорт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28ACA89" w14:textId="48DEAA4F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36" w:history="1">
        <w:r w:rsidRPr="006B22FA">
          <w:rPr>
            <w:rStyle w:val="af7"/>
            <w:noProof/>
          </w:rPr>
          <w:t>4.3 Просмотр истории проживания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188CF26" w14:textId="0EFCB155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37" w:history="1">
        <w:r w:rsidRPr="006B22FA">
          <w:rPr>
            <w:rStyle w:val="af7"/>
            <w:noProof/>
          </w:rPr>
          <w:t>4.4 Получение постельного белья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87FB56D" w14:textId="1D9E8BA1" w:rsidR="001A5085" w:rsidRDefault="001A508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38" w:history="1">
        <w:r w:rsidRPr="006B22FA">
          <w:rPr>
            <w:rStyle w:val="af7"/>
            <w:noProof/>
          </w:rPr>
          <w:t>5 Определение затрат на разработку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6600186" w14:textId="71B3E2C3" w:rsidR="001A5085" w:rsidRDefault="001A508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39" w:history="1">
        <w:r w:rsidRPr="006B22FA">
          <w:rPr>
            <w:rStyle w:val="af7"/>
            <w:noProof/>
          </w:rPr>
          <w:t>6 Охрана труда и техника безопасности при работе с 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C272CE0" w14:textId="6EAFAD3A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40" w:history="1">
        <w:r w:rsidRPr="006B22FA">
          <w:rPr>
            <w:rStyle w:val="af7"/>
            <w:noProof/>
          </w:rPr>
          <w:t>6.1 Общие требования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5F153E1" w14:textId="534EC625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41" w:history="1">
        <w:r w:rsidRPr="006B22FA">
          <w:rPr>
            <w:rStyle w:val="af7"/>
            <w:noProof/>
          </w:rPr>
          <w:t>6.2 Требования безопасности перед началом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62BDC05" w14:textId="78724FD0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42" w:history="1">
        <w:r w:rsidRPr="006B22FA">
          <w:rPr>
            <w:rStyle w:val="af7"/>
            <w:noProof/>
          </w:rPr>
          <w:t>6.3 Требования безопасности во время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BA47A45" w14:textId="70CD29CF" w:rsidR="001A5085" w:rsidRDefault="001A5085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43" w:history="1">
        <w:r w:rsidRPr="006B22FA">
          <w:rPr>
            <w:rStyle w:val="af7"/>
            <w:noProof/>
          </w:rPr>
          <w:t>6.4 Требования безопасности по окончанию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FF3635D" w14:textId="22FE5A0F" w:rsidR="001A5085" w:rsidRDefault="001A508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44" w:history="1">
        <w:r w:rsidRPr="006B22FA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737A667" w14:textId="13DB59CB" w:rsidR="001A5085" w:rsidRDefault="001A508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1474345" w:history="1">
        <w:r w:rsidRPr="006B22FA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C83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95805C4" w14:textId="7CF7790F" w:rsidR="00800364" w:rsidRDefault="0023414B" w:rsidP="00565232">
      <w:pPr>
        <w:pStyle w:val="a7"/>
      </w:pPr>
      <w:r>
        <w:rPr>
          <w:lang w:val="en-US"/>
        </w:rPr>
        <w:lastRenderedPageBreak/>
        <w:fldChar w:fldCharType="end"/>
      </w:r>
      <w:bookmarkStart w:id="1" w:name="_Toc194696990"/>
      <w:bookmarkStart w:id="2" w:name="_Toc215610331"/>
      <w:bookmarkStart w:id="3" w:name="_Toc231474319"/>
      <w:r w:rsidR="00800364">
        <w:t>Перечень сокращений и обозначений</w:t>
      </w:r>
      <w:bookmarkEnd w:id="1"/>
      <w:bookmarkEnd w:id="2"/>
      <w:bookmarkEnd w:id="3"/>
    </w:p>
    <w:p w14:paraId="6F57F584" w14:textId="6C416209" w:rsidR="000F14D6" w:rsidRPr="0092644F" w:rsidRDefault="000F14D6" w:rsidP="0023414B">
      <w:pPr>
        <w:pStyle w:val="a3"/>
      </w:pPr>
      <w:r w:rsidRPr="0023414B">
        <w:t xml:space="preserve">В настоящем </w:t>
      </w:r>
      <w:r w:rsidR="00C25818" w:rsidRPr="0023414B">
        <w:t>дипломно</w:t>
      </w:r>
      <w:r w:rsidR="00FE5FAB">
        <w:t>м</w:t>
      </w:r>
      <w:r w:rsidRPr="0023414B">
        <w:t xml:space="preserve"> проекте применяются следующие сокращения и </w:t>
      </w:r>
      <w:r w:rsidRPr="0092644F">
        <w:t>обозначения:</w:t>
      </w:r>
    </w:p>
    <w:p w14:paraId="49539547" w14:textId="77777777" w:rsidR="00520E3C" w:rsidRPr="0092644F" w:rsidRDefault="00520E3C" w:rsidP="00BA3309">
      <w:pPr>
        <w:pStyle w:val="a3"/>
      </w:pPr>
      <w:bookmarkStart w:id="4" w:name="_Toc194696991"/>
      <w:bookmarkStart w:id="5" w:name="_Toc215610332"/>
      <w:r w:rsidRPr="0092644F">
        <w:t>БД – база данных</w:t>
      </w:r>
    </w:p>
    <w:p w14:paraId="26929F75" w14:textId="77777777" w:rsidR="00520E3C" w:rsidRPr="0092644F" w:rsidRDefault="00520E3C" w:rsidP="00BA3309">
      <w:pPr>
        <w:pStyle w:val="a3"/>
      </w:pPr>
      <w:r w:rsidRPr="0092644F">
        <w:t>ПК – персональный компьютер</w:t>
      </w:r>
    </w:p>
    <w:p w14:paraId="61FC1D19" w14:textId="77777777" w:rsidR="00520E3C" w:rsidRPr="0092644F" w:rsidRDefault="00520E3C" w:rsidP="00BA3309">
      <w:pPr>
        <w:pStyle w:val="a3"/>
      </w:pPr>
      <w:r>
        <w:t>ПП – программный продукт</w:t>
      </w:r>
    </w:p>
    <w:p w14:paraId="1FF540DE" w14:textId="77777777" w:rsidR="00520E3C" w:rsidRPr="0092644F" w:rsidRDefault="00520E3C" w:rsidP="00BA3309">
      <w:pPr>
        <w:pStyle w:val="a3"/>
      </w:pPr>
      <w:r w:rsidRPr="0092644F">
        <w:t>СУБД – система управления базами данных</w:t>
      </w:r>
    </w:p>
    <w:p w14:paraId="1EC656FF" w14:textId="77777777" w:rsidR="00520E3C" w:rsidRPr="0092644F" w:rsidRDefault="00520E3C" w:rsidP="00BA3309">
      <w:pPr>
        <w:pStyle w:val="a3"/>
      </w:pPr>
      <w:r w:rsidRPr="0092644F">
        <w:t>УНФО – учет номерного фонда общежития</w:t>
      </w:r>
    </w:p>
    <w:p w14:paraId="3A044004" w14:textId="77777777" w:rsidR="00520E3C" w:rsidRPr="00941F04" w:rsidRDefault="00520E3C" w:rsidP="00BA3309">
      <w:pPr>
        <w:pStyle w:val="a3"/>
      </w:pPr>
      <w:r w:rsidRPr="009C2BC1">
        <w:t>ЭВМ</w:t>
      </w:r>
      <w:r>
        <w:t xml:space="preserve"> – электронная вычислительная машина</w:t>
      </w:r>
    </w:p>
    <w:p w14:paraId="4B4BEDD5" w14:textId="77777777" w:rsidR="00BA3309" w:rsidRPr="0092644F" w:rsidRDefault="00BA3309" w:rsidP="00BA3309">
      <w:pPr>
        <w:pStyle w:val="a3"/>
      </w:pPr>
    </w:p>
    <w:p w14:paraId="20350412" w14:textId="77777777" w:rsidR="00520E3C" w:rsidRPr="0092644F" w:rsidRDefault="00520E3C" w:rsidP="00BA3309">
      <w:pPr>
        <w:pStyle w:val="a3"/>
      </w:pPr>
      <w:r w:rsidRPr="0092644F">
        <w:rPr>
          <w:lang w:val="en-US"/>
        </w:rPr>
        <w:t>API</w:t>
      </w:r>
      <w:r w:rsidRPr="0092644F">
        <w:t xml:space="preserve"> – интерфейс прикладного программирования</w:t>
      </w:r>
    </w:p>
    <w:p w14:paraId="2CE9DA9E" w14:textId="77777777" w:rsidR="00520E3C" w:rsidRPr="0092644F" w:rsidRDefault="00520E3C" w:rsidP="00BA3309">
      <w:pPr>
        <w:pStyle w:val="a3"/>
      </w:pPr>
      <w:r w:rsidRPr="0092644F">
        <w:rPr>
          <w:lang w:val="en-US"/>
        </w:rPr>
        <w:t>CSS</w:t>
      </w:r>
      <w:r w:rsidRPr="0092644F">
        <w:t xml:space="preserve"> – каскадная таблица стилей</w:t>
      </w:r>
    </w:p>
    <w:p w14:paraId="22749C18" w14:textId="77777777" w:rsidR="00520E3C" w:rsidRPr="0092644F" w:rsidRDefault="00520E3C" w:rsidP="00BA3309">
      <w:pPr>
        <w:pStyle w:val="a3"/>
      </w:pPr>
      <w:r w:rsidRPr="00F50416">
        <w:rPr>
          <w:lang w:val="en-US"/>
        </w:rPr>
        <w:t>DTO</w:t>
      </w:r>
      <w:r w:rsidRPr="00F50416">
        <w:t xml:space="preserve"> – объект передачи данных</w:t>
      </w:r>
    </w:p>
    <w:p w14:paraId="6E94FD23" w14:textId="77777777" w:rsidR="00520E3C" w:rsidRPr="0092644F" w:rsidRDefault="00520E3C" w:rsidP="00BA3309">
      <w:pPr>
        <w:pStyle w:val="a3"/>
      </w:pPr>
      <w:r w:rsidRPr="0092644F">
        <w:rPr>
          <w:lang w:val="en-US"/>
        </w:rPr>
        <w:t>ERD</w:t>
      </w:r>
      <w:r w:rsidRPr="0092644F">
        <w:t xml:space="preserve"> – диаграмма взаимосвязей сущностей</w:t>
      </w:r>
    </w:p>
    <w:p w14:paraId="64C01F4C" w14:textId="77777777" w:rsidR="00520E3C" w:rsidRPr="0092644F" w:rsidRDefault="00520E3C" w:rsidP="00BA3309">
      <w:pPr>
        <w:pStyle w:val="a3"/>
      </w:pPr>
      <w:r w:rsidRPr="0092644F">
        <w:rPr>
          <w:lang w:val="en-US"/>
        </w:rPr>
        <w:t>HTML</w:t>
      </w:r>
      <w:r w:rsidRPr="0092644F">
        <w:t xml:space="preserve"> – язык гипертекстовой разметки</w:t>
      </w:r>
    </w:p>
    <w:p w14:paraId="397DA2EB" w14:textId="77777777" w:rsidR="00520E3C" w:rsidRPr="00F44F60" w:rsidRDefault="00520E3C" w:rsidP="00BA5FDD">
      <w:pPr>
        <w:pStyle w:val="a3"/>
      </w:pPr>
      <w:r w:rsidRPr="0092644F">
        <w:rPr>
          <w:lang w:val="en-US"/>
        </w:rPr>
        <w:t>HTTP</w:t>
      </w:r>
      <w:r w:rsidRPr="0092644F">
        <w:t xml:space="preserve"> – протокол передачи гипертекста</w:t>
      </w:r>
    </w:p>
    <w:p w14:paraId="23DFD1F6" w14:textId="77777777" w:rsidR="00520E3C" w:rsidRPr="0092644F" w:rsidRDefault="00520E3C" w:rsidP="00BA3309">
      <w:pPr>
        <w:pStyle w:val="a3"/>
      </w:pPr>
      <w:r w:rsidRPr="0092644F">
        <w:rPr>
          <w:lang w:val="en-US"/>
        </w:rPr>
        <w:t>IDE</w:t>
      </w:r>
      <w:r w:rsidRPr="0092644F">
        <w:t xml:space="preserve"> – интегрированная среда разработки</w:t>
      </w:r>
    </w:p>
    <w:p w14:paraId="5C8693DF" w14:textId="77777777" w:rsidR="00520E3C" w:rsidRPr="00DA6172" w:rsidRDefault="00520E3C" w:rsidP="00BA3309">
      <w:pPr>
        <w:pStyle w:val="a3"/>
      </w:pPr>
      <w:r w:rsidRPr="007D1A0C">
        <w:rPr>
          <w:lang w:val="en-US"/>
        </w:rPr>
        <w:t>JSON</w:t>
      </w:r>
      <w:r w:rsidRPr="007D1A0C">
        <w:t xml:space="preserve"> – объектная нотация JavaScript</w:t>
      </w:r>
    </w:p>
    <w:p w14:paraId="31E3B31F" w14:textId="77777777" w:rsidR="00520E3C" w:rsidRPr="00BB1725" w:rsidRDefault="00520E3C" w:rsidP="00BA3309">
      <w:pPr>
        <w:pStyle w:val="a3"/>
      </w:pPr>
      <w:r w:rsidRPr="00F50416">
        <w:rPr>
          <w:lang w:val="en-US"/>
        </w:rPr>
        <w:t>JWT</w:t>
      </w:r>
      <w:r w:rsidRPr="00F50416">
        <w:t xml:space="preserve"> – токен авторизации</w:t>
      </w:r>
    </w:p>
    <w:p w14:paraId="075B6F54" w14:textId="77777777" w:rsidR="00520E3C" w:rsidRPr="0092644F" w:rsidRDefault="00520E3C" w:rsidP="00BA3309">
      <w:pPr>
        <w:pStyle w:val="a3"/>
      </w:pPr>
      <w:r w:rsidRPr="0092644F">
        <w:rPr>
          <w:lang w:val="en-US"/>
        </w:rPr>
        <w:t>REST</w:t>
      </w:r>
      <w:r w:rsidRPr="0092644F">
        <w:t xml:space="preserve"> – передача репрезентативного состояния</w:t>
      </w:r>
    </w:p>
    <w:p w14:paraId="59CA8C6E" w14:textId="77777777" w:rsidR="00520E3C" w:rsidRPr="00932193" w:rsidRDefault="00520E3C" w:rsidP="00932193">
      <w:pPr>
        <w:pStyle w:val="a3"/>
      </w:pPr>
      <w:r w:rsidRPr="0092644F">
        <w:rPr>
          <w:lang w:val="en-US"/>
        </w:rPr>
        <w:t>SDK</w:t>
      </w:r>
      <w:r w:rsidRPr="0092644F">
        <w:t xml:space="preserve"> – комплект для разработки программного обеспечения</w:t>
      </w:r>
    </w:p>
    <w:p w14:paraId="4A7A4A87" w14:textId="77777777" w:rsidR="00520E3C" w:rsidRPr="0092644F" w:rsidRDefault="00520E3C" w:rsidP="00BA3309">
      <w:pPr>
        <w:pStyle w:val="a3"/>
      </w:pPr>
      <w:r w:rsidRPr="00F50416">
        <w:rPr>
          <w:lang w:val="en-US"/>
        </w:rPr>
        <w:t>VS</w:t>
      </w:r>
      <w:r w:rsidRPr="00F50416">
        <w:t xml:space="preserve"> – среда разработки </w:t>
      </w:r>
      <w:r w:rsidRPr="00F50416">
        <w:rPr>
          <w:lang w:val="en-US"/>
        </w:rPr>
        <w:t>Visual</w:t>
      </w:r>
      <w:r w:rsidRPr="00F50416">
        <w:t xml:space="preserve"> </w:t>
      </w:r>
      <w:r w:rsidRPr="00F50416">
        <w:rPr>
          <w:lang w:val="en-US"/>
        </w:rPr>
        <w:t>Studio</w:t>
      </w:r>
    </w:p>
    <w:p w14:paraId="4D11C001" w14:textId="692A3E36" w:rsidR="00C5629D" w:rsidRPr="00BA3309" w:rsidRDefault="00C5629D">
      <w:pPr>
        <w:spacing w:after="160" w:line="259" w:lineRule="auto"/>
        <w:jc w:val="left"/>
        <w:rPr>
          <w:rFonts w:eastAsiaTheme="majorEastAsia" w:cstheme="majorBidi"/>
          <w:b/>
          <w:caps/>
          <w:spacing w:val="-10"/>
          <w:kern w:val="28"/>
          <w:sz w:val="32"/>
          <w:szCs w:val="56"/>
        </w:rPr>
      </w:pPr>
      <w:r>
        <w:br w:type="page"/>
      </w:r>
    </w:p>
    <w:p w14:paraId="669FA8C1" w14:textId="22630DB6" w:rsidR="00A761C2" w:rsidRDefault="008532F7" w:rsidP="00565232">
      <w:pPr>
        <w:pStyle w:val="a7"/>
      </w:pPr>
      <w:bookmarkStart w:id="6" w:name="_Toc231474320"/>
      <w:r>
        <w:lastRenderedPageBreak/>
        <w:t>Введение</w:t>
      </w:r>
      <w:bookmarkEnd w:id="4"/>
      <w:bookmarkEnd w:id="5"/>
      <w:bookmarkEnd w:id="6"/>
    </w:p>
    <w:p w14:paraId="17FCD2AD" w14:textId="3018D63D" w:rsidR="00097A99" w:rsidRPr="002809C3" w:rsidRDefault="00097A99" w:rsidP="00097A99">
      <w:pPr>
        <w:pStyle w:val="a3"/>
      </w:pPr>
      <w:r w:rsidRPr="000736E2">
        <w:t xml:space="preserve">В современном мире цифровые технологии </w:t>
      </w:r>
      <w:r w:rsidR="005C64DE">
        <w:t>приобрели фундаментальное значения</w:t>
      </w:r>
      <w:r w:rsidRPr="000736E2">
        <w:t xml:space="preserve"> для оптимизации и автоматизации процессов в самых разных </w:t>
      </w:r>
      <w:r w:rsidR="005C64DE">
        <w:t>областях</w:t>
      </w:r>
      <w:r w:rsidRPr="000736E2">
        <w:t xml:space="preserve">, включая управление жилым фондом и социальной инфраструктурой. </w:t>
      </w:r>
      <w:r w:rsidR="009304C3">
        <w:t>В</w:t>
      </w:r>
      <w:r w:rsidRPr="000736E2">
        <w:t xml:space="preserve">еб-приложения и информационные системы </w:t>
      </w:r>
      <w:r w:rsidR="00E21ECB">
        <w:t>обеспечивают</w:t>
      </w:r>
      <w:r w:rsidRPr="000736E2">
        <w:t xml:space="preserve"> централизованн</w:t>
      </w:r>
      <w:r w:rsidR="009304C3">
        <w:t>ое</w:t>
      </w:r>
      <w:r w:rsidRPr="000736E2">
        <w:t xml:space="preserve"> хран</w:t>
      </w:r>
      <w:r w:rsidR="009304C3">
        <w:t xml:space="preserve">ение </w:t>
      </w:r>
      <w:r w:rsidRPr="000736E2">
        <w:t>данны</w:t>
      </w:r>
      <w:r w:rsidR="009304C3">
        <w:t>х</w:t>
      </w:r>
      <w:r w:rsidRPr="000736E2">
        <w:t xml:space="preserve">, </w:t>
      </w:r>
      <w:r w:rsidR="00E21ECB" w:rsidRPr="000736E2">
        <w:t>оперативн</w:t>
      </w:r>
      <w:r w:rsidR="00B857B5">
        <w:t>у</w:t>
      </w:r>
      <w:r w:rsidR="00E21ECB">
        <w:t>ю</w:t>
      </w:r>
      <w:r w:rsidRPr="000736E2">
        <w:t xml:space="preserve"> обраб</w:t>
      </w:r>
      <w:r w:rsidR="00E21ECB">
        <w:t>отку</w:t>
      </w:r>
      <w:r w:rsidRPr="000736E2">
        <w:t xml:space="preserve"> запрос</w:t>
      </w:r>
      <w:r w:rsidR="00E21ECB">
        <w:t>ов</w:t>
      </w:r>
      <w:r w:rsidRPr="000736E2">
        <w:t xml:space="preserve"> и предоставл</w:t>
      </w:r>
      <w:r w:rsidR="00E21ECB">
        <w:t>ение</w:t>
      </w:r>
      <w:r w:rsidRPr="000736E2">
        <w:t xml:space="preserve"> </w:t>
      </w:r>
      <w:r w:rsidR="00E21ECB">
        <w:t>релевантной</w:t>
      </w:r>
      <w:r w:rsidRPr="000736E2">
        <w:t xml:space="preserve"> информаци</w:t>
      </w:r>
      <w:r w:rsidR="00E21ECB">
        <w:t xml:space="preserve">и </w:t>
      </w:r>
      <w:r w:rsidRPr="000736E2">
        <w:t xml:space="preserve">ответственным </w:t>
      </w:r>
      <w:r w:rsidR="0062268F">
        <w:t xml:space="preserve">за управление </w:t>
      </w:r>
      <w:r w:rsidRPr="000736E2">
        <w:t>лицам в удобной</w:t>
      </w:r>
      <w:r w:rsidR="0062268F">
        <w:t xml:space="preserve"> для них</w:t>
      </w:r>
      <w:r w:rsidRPr="000736E2">
        <w:t xml:space="preserve"> форме. </w:t>
      </w:r>
      <w:r w:rsidR="00B857B5">
        <w:t>Поэтому подобные системы являются</w:t>
      </w:r>
      <w:r w:rsidR="001703EC">
        <w:t xml:space="preserve"> актуальн</w:t>
      </w:r>
      <w:r w:rsidR="00B857B5">
        <w:t>ыми</w:t>
      </w:r>
      <w:r w:rsidRPr="000736E2">
        <w:t xml:space="preserve"> для</w:t>
      </w:r>
      <w:r w:rsidR="006415DA">
        <w:t xml:space="preserve"> </w:t>
      </w:r>
      <w:r w:rsidR="008A613E">
        <w:t>образовательны</w:t>
      </w:r>
      <w:r w:rsidR="006415DA">
        <w:t>х</w:t>
      </w:r>
      <w:r w:rsidR="008A613E">
        <w:t xml:space="preserve"> учреждени</w:t>
      </w:r>
      <w:r w:rsidR="006415DA">
        <w:t>й</w:t>
      </w:r>
      <w:r w:rsidR="008A613E">
        <w:t xml:space="preserve"> среднего</w:t>
      </w:r>
      <w:r w:rsidR="006415DA">
        <w:t xml:space="preserve"> и высшего</w:t>
      </w:r>
      <w:r w:rsidR="008A613E">
        <w:t xml:space="preserve"> профессионального образования</w:t>
      </w:r>
      <w:r>
        <w:t xml:space="preserve"> </w:t>
      </w:r>
      <w:r w:rsidRPr="000736E2">
        <w:t xml:space="preserve">и </w:t>
      </w:r>
      <w:r w:rsidR="00AB5CDC">
        <w:t>относящихся к ним</w:t>
      </w:r>
      <w:r w:rsidRPr="000736E2">
        <w:t xml:space="preserve"> общежития</w:t>
      </w:r>
      <w:r w:rsidR="00AB5CDC">
        <w:t>м</w:t>
      </w:r>
      <w:r w:rsidRPr="000736E2">
        <w:t>, где точность и скорость доступа к информации напрямую влияют на качество административной работы</w:t>
      </w:r>
      <w:r>
        <w:t>.</w:t>
      </w:r>
    </w:p>
    <w:p w14:paraId="592AE84D" w14:textId="270BF341" w:rsidR="00097A99" w:rsidRPr="00CC1BF8" w:rsidRDefault="00097A99" w:rsidP="00097A99">
      <w:pPr>
        <w:pStyle w:val="a3"/>
      </w:pPr>
      <w:r w:rsidRPr="004A02EF">
        <w:t>Для</w:t>
      </w:r>
      <w:r>
        <w:t xml:space="preserve"> </w:t>
      </w:r>
      <w:r w:rsidRPr="004A02EF">
        <w:t xml:space="preserve">учебных заведений </w:t>
      </w:r>
      <w:r>
        <w:t xml:space="preserve">среднего профессионального образования </w:t>
      </w:r>
      <w:r w:rsidRPr="004A02EF">
        <w:t>студенческие общежития являются критически важным элементом инфраструктуры. Однако во многих из них до сих пор используются бумажные методы уч</w:t>
      </w:r>
      <w:r w:rsidR="0062268F">
        <w:t>е</w:t>
      </w:r>
      <w:r w:rsidRPr="004A02EF">
        <w:t>та</w:t>
      </w:r>
      <w:r w:rsidR="0062268F">
        <w:t xml:space="preserve">, такие как </w:t>
      </w:r>
      <w:r w:rsidRPr="004A02EF">
        <w:t>ручное ведение журналов</w:t>
      </w:r>
      <w:r w:rsidR="00AB5CDC">
        <w:t xml:space="preserve"> и</w:t>
      </w:r>
      <w:r w:rsidRPr="004A02EF">
        <w:t xml:space="preserve"> составление списков проживающих на бумажных носителях, что приводит к значительным временным затратам</w:t>
      </w:r>
      <w:r w:rsidR="00276AF0">
        <w:t xml:space="preserve"> на работу</w:t>
      </w:r>
      <w:r w:rsidRPr="004A02EF">
        <w:t xml:space="preserve"> </w:t>
      </w:r>
      <w:r w:rsidRPr="008A5426">
        <w:t>персонала</w:t>
      </w:r>
      <w:r w:rsidR="001F4CFC" w:rsidRPr="008A5426">
        <w:t xml:space="preserve">. </w:t>
      </w:r>
      <w:r w:rsidRPr="008A5426">
        <w:t>Цифровизация</w:t>
      </w:r>
      <w:r w:rsidRPr="00CC1BF8">
        <w:t xml:space="preserve"> </w:t>
      </w:r>
      <w:r w:rsidR="00933969">
        <w:t xml:space="preserve">данного </w:t>
      </w:r>
      <w:r w:rsidRPr="00CC1BF8">
        <w:t xml:space="preserve">процесса является ключевым шагом </w:t>
      </w:r>
      <w:r w:rsidR="00933969">
        <w:t xml:space="preserve">на пути </w:t>
      </w:r>
      <w:r w:rsidRPr="00CC1BF8">
        <w:t xml:space="preserve">решения </w:t>
      </w:r>
      <w:r w:rsidR="00AB5CDC">
        <w:t>вышеуказанных</w:t>
      </w:r>
      <w:r w:rsidR="001B3187">
        <w:t xml:space="preserve"> </w:t>
      </w:r>
      <w:r w:rsidRPr="00CC1BF8">
        <w:t xml:space="preserve">проблем, </w:t>
      </w:r>
      <w:r w:rsidR="001B3187">
        <w:t xml:space="preserve">поскольку она </w:t>
      </w:r>
      <w:r w:rsidRPr="00CC1BF8">
        <w:t>позволяет не только повысить эффективность работы администрации, но и кардинально улучшить контроль над использованием жилого фонда.</w:t>
      </w:r>
    </w:p>
    <w:p w14:paraId="5E1EA751" w14:textId="3B69EEC9" w:rsidR="00097A99" w:rsidRPr="004A02EF" w:rsidRDefault="00097A99" w:rsidP="00097A99">
      <w:pPr>
        <w:pStyle w:val="a3"/>
      </w:pPr>
      <w:r w:rsidRPr="004A02EF">
        <w:t xml:space="preserve">Таким образом, разработка </w:t>
      </w:r>
      <w:r w:rsidR="008660C6">
        <w:t>системы</w:t>
      </w:r>
      <w:r w:rsidRPr="004A02EF">
        <w:t xml:space="preserve"> </w:t>
      </w:r>
      <w:r w:rsidR="00335F0C">
        <w:t>УНФО</w:t>
      </w:r>
      <w:r w:rsidRPr="004A02EF">
        <w:t xml:space="preserve"> позволит автоматизировать </w:t>
      </w:r>
      <w:r w:rsidR="00643DFB">
        <w:t>привычные</w:t>
      </w:r>
      <w:r w:rsidRPr="004A02EF">
        <w:t xml:space="preserve"> операции, минимизировать </w:t>
      </w:r>
      <w:r w:rsidR="00266339">
        <w:t>влияние</w:t>
      </w:r>
      <w:r w:rsidR="00643DFB">
        <w:t xml:space="preserve"> </w:t>
      </w:r>
      <w:r w:rsidRPr="004A02EF">
        <w:t>человеческ</w:t>
      </w:r>
      <w:r w:rsidR="00643DFB">
        <w:t xml:space="preserve">ого </w:t>
      </w:r>
      <w:r w:rsidRPr="004A02EF">
        <w:t>фактор</w:t>
      </w:r>
      <w:r w:rsidR="00643DFB">
        <w:t>а</w:t>
      </w:r>
      <w:r w:rsidRPr="004A02EF">
        <w:t xml:space="preserve">, обеспечить мгновенный доступ к актуальным </w:t>
      </w:r>
      <w:r w:rsidR="00266339" w:rsidRPr="004A02EF">
        <w:t>данным,</w:t>
      </w:r>
      <w:r w:rsidR="00643DFB">
        <w:t xml:space="preserve"> а </w:t>
      </w:r>
      <w:r w:rsidR="00266339">
        <w:t>также</w:t>
      </w:r>
      <w:r w:rsidR="00643DFB">
        <w:t xml:space="preserve"> п</w:t>
      </w:r>
      <w:r w:rsidRPr="004A02EF">
        <w:t>овысить общий уровень управляемости объект</w:t>
      </w:r>
      <w:r w:rsidR="008660C6">
        <w:t>ами</w:t>
      </w:r>
      <w:r w:rsidRPr="004A02EF">
        <w:t>.</w:t>
      </w:r>
    </w:p>
    <w:p w14:paraId="5905A3FE" w14:textId="17842EB7" w:rsidR="00097A99" w:rsidRPr="004A02EF" w:rsidRDefault="00097A99" w:rsidP="00097A99">
      <w:pPr>
        <w:pStyle w:val="a3"/>
      </w:pPr>
      <w:r w:rsidRPr="004A02EF">
        <w:t xml:space="preserve">Целью </w:t>
      </w:r>
      <w:r w:rsidR="008660C6">
        <w:t>дипломного</w:t>
      </w:r>
      <w:r w:rsidRPr="004A02EF">
        <w:t xml:space="preserve"> проектирования</w:t>
      </w:r>
      <w:r>
        <w:t xml:space="preserve"> </w:t>
      </w:r>
      <w:r w:rsidRPr="004A02EF">
        <w:t xml:space="preserve">является </w:t>
      </w:r>
      <w:r w:rsidR="00266339">
        <w:t>создание</w:t>
      </w:r>
      <w:r w:rsidRPr="004A02EF">
        <w:t xml:space="preserve"> программного решения для комендан</w:t>
      </w:r>
      <w:r>
        <w:t>тов</w:t>
      </w:r>
      <w:r w:rsidRPr="004A02EF">
        <w:t xml:space="preserve"> и воспитателей, предназначенного для </w:t>
      </w:r>
      <w:r w:rsidRPr="004A02EF">
        <w:lastRenderedPageBreak/>
        <w:t>автоматизации учета проживающих</w:t>
      </w:r>
      <w:r w:rsidR="00FD1ABF">
        <w:t xml:space="preserve"> в зданиях</w:t>
      </w:r>
      <w:r w:rsidRPr="004A02EF">
        <w:t xml:space="preserve"> и оперативного управления инфраструктурой студенческого общежития.</w:t>
      </w:r>
    </w:p>
    <w:p w14:paraId="487131BF" w14:textId="3F7BC3B0" w:rsidR="00097A99" w:rsidRPr="004A02EF" w:rsidRDefault="00097A99" w:rsidP="00097A99">
      <w:pPr>
        <w:pStyle w:val="a3"/>
      </w:pPr>
      <w:r w:rsidRPr="004A02EF">
        <w:t xml:space="preserve">Для достижения поставленной цели </w:t>
      </w:r>
      <w:r w:rsidR="00475FE5">
        <w:t>необходимо</w:t>
      </w:r>
      <w:r w:rsidRPr="004A02EF">
        <w:t xml:space="preserve"> решить следующие задачи:</w:t>
      </w:r>
    </w:p>
    <w:p w14:paraId="398E4A7F" w14:textId="77777777" w:rsidR="00097A99" w:rsidRDefault="00097A99" w:rsidP="0089646E">
      <w:pPr>
        <w:pStyle w:val="a1"/>
      </w:pPr>
      <w:r>
        <w:t>п</w:t>
      </w:r>
      <w:r w:rsidRPr="004A02EF">
        <w:t>ровести анализ предметной области и выявить функциональные требования к системе</w:t>
      </w:r>
      <w:r w:rsidRPr="00741242">
        <w:t>;</w:t>
      </w:r>
    </w:p>
    <w:p w14:paraId="22CCC95F" w14:textId="47076F7F" w:rsidR="00097A99" w:rsidRPr="00B40037" w:rsidRDefault="00097A99" w:rsidP="0089646E">
      <w:pPr>
        <w:pStyle w:val="a1"/>
      </w:pPr>
      <w:r>
        <w:t>провести анализ</w:t>
      </w:r>
      <w:r w:rsidR="009F6C87">
        <w:t xml:space="preserve"> потребностей </w:t>
      </w:r>
      <w:r>
        <w:t>целевой аудитории</w:t>
      </w:r>
      <w:r w:rsidRPr="009F6C87">
        <w:t>;</w:t>
      </w:r>
    </w:p>
    <w:p w14:paraId="50861B17" w14:textId="5C9CE92E" w:rsidR="00630C95" w:rsidRDefault="00097A99" w:rsidP="0089646E">
      <w:pPr>
        <w:pStyle w:val="a1"/>
      </w:pPr>
      <w:r>
        <w:t>спроектировать архитектуру системы</w:t>
      </w:r>
      <w:r w:rsidR="005A34FE">
        <w:rPr>
          <w:lang w:val="en-US"/>
        </w:rPr>
        <w:t xml:space="preserve"> </w:t>
      </w:r>
      <w:r w:rsidR="005A34FE" w:rsidRPr="00841FDB">
        <w:t>[</w:t>
      </w:r>
      <w:r w:rsidR="005A34FE">
        <w:fldChar w:fldCharType="begin"/>
      </w:r>
      <w:r w:rsidR="005A34FE">
        <w:instrText xml:space="preserve"> REF Проектирование_и_архитектура_программных \r \h </w:instrText>
      </w:r>
      <w:r w:rsidR="005A34FE">
        <w:fldChar w:fldCharType="separate"/>
      </w:r>
      <w:r w:rsidR="00E84C83">
        <w:t>6</w:t>
      </w:r>
      <w:r w:rsidR="005A34FE">
        <w:fldChar w:fldCharType="end"/>
      </w:r>
      <w:r w:rsidR="005A34FE" w:rsidRPr="00841FDB">
        <w:t>]</w:t>
      </w:r>
      <w:r w:rsidR="00586078">
        <w:rPr>
          <w:lang w:val="en-US"/>
        </w:rPr>
        <w:t>;</w:t>
      </w:r>
    </w:p>
    <w:p w14:paraId="4057A48C" w14:textId="22AC9CCC" w:rsidR="00630C95" w:rsidRDefault="00630C95" w:rsidP="0089646E">
      <w:pPr>
        <w:pStyle w:val="a1"/>
      </w:pPr>
      <w:r w:rsidRPr="00630C95">
        <w:t xml:space="preserve">выбрать состав программных и технических средств для реализации </w:t>
      </w:r>
      <w:r w:rsidR="008975E7">
        <w:t>информационной системы</w:t>
      </w:r>
      <w:r w:rsidRPr="00630C95">
        <w:t>;</w:t>
      </w:r>
    </w:p>
    <w:p w14:paraId="729DC64A" w14:textId="5757B216" w:rsidR="00097A99" w:rsidRDefault="00630C95" w:rsidP="0089646E">
      <w:pPr>
        <w:pStyle w:val="a1"/>
      </w:pPr>
      <w:r>
        <w:t>спроектировать</w:t>
      </w:r>
      <w:r w:rsidR="00097A99">
        <w:t xml:space="preserve"> БД</w:t>
      </w:r>
      <w:r w:rsidR="00097A99" w:rsidRPr="00105128">
        <w:t>;</w:t>
      </w:r>
    </w:p>
    <w:p w14:paraId="248BE3E3" w14:textId="35386DE1" w:rsidR="00083A48" w:rsidRPr="004A02EF" w:rsidRDefault="00083A48" w:rsidP="0089646E">
      <w:pPr>
        <w:pStyle w:val="a1"/>
      </w:pPr>
      <w:r>
        <w:t xml:space="preserve">разработать </w:t>
      </w:r>
      <w:r>
        <w:rPr>
          <w:lang w:val="en-US"/>
        </w:rPr>
        <w:t>API</w:t>
      </w:r>
      <w:r w:rsidRPr="00083A48">
        <w:t xml:space="preserve"> </w:t>
      </w:r>
      <w:r>
        <w:t xml:space="preserve">для </w:t>
      </w:r>
      <w:r w:rsidR="008975E7">
        <w:t>информационной системы</w:t>
      </w:r>
      <w:r>
        <w:t>;</w:t>
      </w:r>
    </w:p>
    <w:p w14:paraId="40B7DDF1" w14:textId="6B1BE92A" w:rsidR="00083A48" w:rsidRDefault="00083A48" w:rsidP="0089646E">
      <w:pPr>
        <w:pStyle w:val="a1"/>
      </w:pPr>
      <w:r>
        <w:t>реализовать разграничение прав доступа</w:t>
      </w:r>
      <w:r w:rsidR="005327BC">
        <w:t xml:space="preserve"> к данным</w:t>
      </w:r>
      <w:r>
        <w:t>;</w:t>
      </w:r>
    </w:p>
    <w:p w14:paraId="35D6765E" w14:textId="48DEC5AF" w:rsidR="00097A99" w:rsidRPr="004A02EF" w:rsidRDefault="00097A99" w:rsidP="0089646E">
      <w:pPr>
        <w:pStyle w:val="a1"/>
      </w:pPr>
      <w:r>
        <w:t>р</w:t>
      </w:r>
      <w:r w:rsidRPr="004A02EF">
        <w:t>азработать веб-приложение для коменданта и воспитателя</w:t>
      </w:r>
      <w:r w:rsidR="00B36088" w:rsidRPr="00B36088">
        <w:t xml:space="preserve"> </w:t>
      </w:r>
      <w:r w:rsidR="00B36088" w:rsidRPr="00A9516D">
        <w:t>[</w:t>
      </w:r>
      <w:r w:rsidR="00B36088">
        <w:rPr>
          <w:lang w:val="en-US"/>
        </w:rPr>
        <w:fldChar w:fldCharType="begin"/>
      </w:r>
      <w:r w:rsidR="00B36088" w:rsidRPr="00A9516D">
        <w:instrText xml:space="preserve"> </w:instrText>
      </w:r>
      <w:r w:rsidR="00B36088">
        <w:rPr>
          <w:lang w:val="en-US"/>
        </w:rPr>
        <w:instrText>REF</w:instrText>
      </w:r>
      <w:r w:rsidR="00B36088" w:rsidRPr="00A9516D">
        <w:instrText xml:space="preserve"> </w:instrText>
      </w:r>
      <w:r w:rsidR="00B36088">
        <w:rPr>
          <w:lang w:val="en-US"/>
        </w:rPr>
        <w:instrText>Figma</w:instrText>
      </w:r>
      <w:r w:rsidR="00B36088" w:rsidRPr="00A9516D">
        <w:instrText>_проектирование_и_прототипирование \</w:instrText>
      </w:r>
      <w:r w:rsidR="00B36088">
        <w:rPr>
          <w:lang w:val="en-US"/>
        </w:rPr>
        <w:instrText>r</w:instrText>
      </w:r>
      <w:r w:rsidR="00B36088" w:rsidRPr="00A9516D">
        <w:instrText xml:space="preserve"> \</w:instrText>
      </w:r>
      <w:r w:rsidR="00B36088">
        <w:rPr>
          <w:lang w:val="en-US"/>
        </w:rPr>
        <w:instrText>h</w:instrText>
      </w:r>
      <w:r w:rsidR="00B36088" w:rsidRPr="00A9516D">
        <w:instrText xml:space="preserve"> </w:instrText>
      </w:r>
      <w:r w:rsidR="00B36088">
        <w:rPr>
          <w:lang w:val="en-US"/>
        </w:rPr>
      </w:r>
      <w:r w:rsidR="00B36088">
        <w:rPr>
          <w:lang w:val="en-US"/>
        </w:rPr>
        <w:fldChar w:fldCharType="separate"/>
      </w:r>
      <w:r w:rsidR="00E84C83" w:rsidRPr="00E84C83">
        <w:t>16</w:t>
      </w:r>
      <w:r w:rsidR="00B36088">
        <w:rPr>
          <w:lang w:val="en-US"/>
        </w:rPr>
        <w:fldChar w:fldCharType="end"/>
      </w:r>
      <w:r w:rsidR="00B36088" w:rsidRPr="00A9516D">
        <w:t>]</w:t>
      </w:r>
      <w:r w:rsidRPr="006E6A76">
        <w:t>;</w:t>
      </w:r>
    </w:p>
    <w:p w14:paraId="7F87CCB6" w14:textId="6D5A8888" w:rsidR="00097A99" w:rsidRDefault="00097A99" w:rsidP="0089646E">
      <w:pPr>
        <w:pStyle w:val="a1"/>
      </w:pPr>
      <w:r>
        <w:t>п</w:t>
      </w:r>
      <w:r w:rsidRPr="004A02EF">
        <w:t>ровести тестирование функционал</w:t>
      </w:r>
      <w:r>
        <w:t>ьности</w:t>
      </w:r>
      <w:r w:rsidR="002C3099">
        <w:t>;</w:t>
      </w:r>
    </w:p>
    <w:p w14:paraId="15B9D0E7" w14:textId="6DF60E20" w:rsidR="002C3099" w:rsidRDefault="002C3099" w:rsidP="0089646E">
      <w:pPr>
        <w:pStyle w:val="a1"/>
      </w:pPr>
      <w:r>
        <w:t>подготовить документацию и руководство пользователя</w:t>
      </w:r>
      <w:r w:rsidR="005A34FE" w:rsidRPr="005A34FE">
        <w:t xml:space="preserve"> </w:t>
      </w:r>
      <w:r w:rsidR="005A34FE" w:rsidRPr="005E1075">
        <w:t>[</w:t>
      </w:r>
      <w:r w:rsidR="005A34FE">
        <w:fldChar w:fldCharType="begin"/>
      </w:r>
      <w:r w:rsidR="005A34FE">
        <w:instrText xml:space="preserve"> REF Разработка_внедрение_и_адаптация_ПО \r \h </w:instrText>
      </w:r>
      <w:r w:rsidR="005A34FE">
        <w:fldChar w:fldCharType="separate"/>
      </w:r>
      <w:r w:rsidR="00E84C83">
        <w:t>19</w:t>
      </w:r>
      <w:r w:rsidR="005A34FE">
        <w:fldChar w:fldCharType="end"/>
      </w:r>
      <w:r w:rsidR="005A34FE" w:rsidRPr="005E1075">
        <w:t>]</w:t>
      </w:r>
      <w:r>
        <w:t>;</w:t>
      </w:r>
    </w:p>
    <w:p w14:paraId="1B35FB5B" w14:textId="498B690A" w:rsidR="002C3099" w:rsidRDefault="002C3099" w:rsidP="0089646E">
      <w:pPr>
        <w:pStyle w:val="a1"/>
      </w:pPr>
      <w:r>
        <w:t>определить затраты на разработку</w:t>
      </w:r>
      <w:r w:rsidR="00C462C5">
        <w:t xml:space="preserve"> ПП;</w:t>
      </w:r>
    </w:p>
    <w:p w14:paraId="02FD711E" w14:textId="307339A9" w:rsidR="00C462C5" w:rsidRDefault="00C462C5" w:rsidP="0089646E">
      <w:pPr>
        <w:pStyle w:val="a1"/>
      </w:pPr>
      <w:r>
        <w:t>оценить риски разработки ПП.</w:t>
      </w:r>
    </w:p>
    <w:p w14:paraId="44855119" w14:textId="367DD899" w:rsidR="00C462C5" w:rsidRPr="00097A99" w:rsidRDefault="00C462C5" w:rsidP="00C462C5">
      <w:pPr>
        <w:pStyle w:val="a3"/>
      </w:pPr>
      <w:r w:rsidRPr="00C462C5">
        <w:t xml:space="preserve">В результате выполнения поставленных задач будет создана система </w:t>
      </w:r>
      <w:r w:rsidR="00335F0C">
        <w:t>УНФО</w:t>
      </w:r>
      <w:r w:rsidRPr="00C462C5">
        <w:t>, которая значительно упростит процесс управления</w:t>
      </w:r>
      <w:r w:rsidR="008227B2">
        <w:t xml:space="preserve"> общежитиями и </w:t>
      </w:r>
      <w:r w:rsidR="0033125F" w:rsidRPr="00E33271">
        <w:t>повысит</w:t>
      </w:r>
      <w:r w:rsidRPr="00E33271">
        <w:t xml:space="preserve"> уровень</w:t>
      </w:r>
      <w:r w:rsidR="0033125F">
        <w:t xml:space="preserve"> контролируемости жилого фонда</w:t>
      </w:r>
      <w:r w:rsidRPr="00C462C5">
        <w:t>.</w:t>
      </w:r>
    </w:p>
    <w:p w14:paraId="758997D5" w14:textId="7746922F" w:rsidR="00810637" w:rsidRDefault="00444267" w:rsidP="00D13073">
      <w:pPr>
        <w:pStyle w:val="1"/>
      </w:pPr>
      <w:bookmarkStart w:id="7" w:name="_Toc215610290"/>
      <w:bookmarkStart w:id="8" w:name="_Toc215610333"/>
      <w:bookmarkStart w:id="9" w:name="_Toc231474321"/>
      <w:bookmarkStart w:id="10" w:name="_Hlk215608503"/>
      <w:r>
        <w:lastRenderedPageBreak/>
        <w:t>Анализ и разработка</w:t>
      </w:r>
      <w:r w:rsidR="007C605F">
        <w:t xml:space="preserve"> требований</w:t>
      </w:r>
      <w:bookmarkEnd w:id="7"/>
      <w:bookmarkEnd w:id="8"/>
      <w:bookmarkEnd w:id="9"/>
    </w:p>
    <w:p w14:paraId="3A92C5FC" w14:textId="77777777" w:rsidR="007C605F" w:rsidRDefault="007C605F" w:rsidP="004379DD">
      <w:pPr>
        <w:pStyle w:val="2"/>
      </w:pPr>
      <w:bookmarkStart w:id="11" w:name="_Toc215610291"/>
      <w:bookmarkStart w:id="12" w:name="_Toc215610334"/>
      <w:bookmarkStart w:id="13" w:name="_Toc231474322"/>
      <w:bookmarkEnd w:id="10"/>
      <w:r w:rsidRPr="004379DD">
        <w:t>Назначение</w:t>
      </w:r>
      <w:r>
        <w:t xml:space="preserve"> и область применения</w:t>
      </w:r>
      <w:bookmarkEnd w:id="11"/>
      <w:bookmarkEnd w:id="12"/>
      <w:bookmarkEnd w:id="13"/>
    </w:p>
    <w:p w14:paraId="00677F4B" w14:textId="63886991" w:rsidR="00167A51" w:rsidRDefault="00167A51" w:rsidP="00B62263">
      <w:pPr>
        <w:pStyle w:val="a3"/>
      </w:pPr>
      <w:r>
        <w:t>Система</w:t>
      </w:r>
      <w:r w:rsidRPr="007C605F">
        <w:t xml:space="preserve"> предназначена для использования в студенческих общежитиях учебных </w:t>
      </w:r>
      <w:r>
        <w:t>организация</w:t>
      </w:r>
      <w:r w:rsidRPr="007C605F">
        <w:t xml:space="preserve"> среднего профессионального образования, например, в АКТ</w:t>
      </w:r>
      <w:r>
        <w:t> </w:t>
      </w:r>
      <w:r w:rsidRPr="007C605F">
        <w:t>(ф)</w:t>
      </w:r>
      <w:r>
        <w:t> </w:t>
      </w:r>
      <w:r w:rsidRPr="007C605F">
        <w:t>СПбГУТ. Основными пользователями являются комендант общежития и ночные воспитатели.</w:t>
      </w:r>
    </w:p>
    <w:p w14:paraId="6F09E656" w14:textId="596B6915" w:rsidR="001F5174" w:rsidRPr="001F5174" w:rsidRDefault="00B54B27" w:rsidP="00715B8B">
      <w:pPr>
        <w:pStyle w:val="a3"/>
      </w:pPr>
      <w:r>
        <w:t>Система</w:t>
      </w:r>
      <w:r w:rsidRPr="007C605F">
        <w:t xml:space="preserve"> </w:t>
      </w:r>
      <w:r w:rsidR="00B30F3D">
        <w:t>позволит</w:t>
      </w:r>
      <w:r w:rsidR="00B62263">
        <w:t xml:space="preserve"> </w:t>
      </w:r>
      <w:r>
        <w:t>упро</w:t>
      </w:r>
      <w:r w:rsidR="00B30F3D">
        <w:t xml:space="preserve">стить </w:t>
      </w:r>
      <w:r w:rsidRPr="007C605F">
        <w:t>процесс</w:t>
      </w:r>
      <w:r w:rsidR="00B30F3D">
        <w:t xml:space="preserve"> </w:t>
      </w:r>
      <w:r w:rsidR="00B62263">
        <w:t xml:space="preserve">заселения </w:t>
      </w:r>
      <w:r w:rsidRPr="007C605F">
        <w:t>студентов, ведени</w:t>
      </w:r>
      <w:r w:rsidR="00B30F3D">
        <w:t>е</w:t>
      </w:r>
      <w:r w:rsidRPr="007C605F">
        <w:t xml:space="preserve"> </w:t>
      </w:r>
      <w:r w:rsidR="009B5C33">
        <w:t xml:space="preserve">учета </w:t>
      </w:r>
      <w:r w:rsidRPr="007C605F">
        <w:t>данных о проживающих</w:t>
      </w:r>
      <w:r w:rsidR="00B62263">
        <w:t xml:space="preserve">, </w:t>
      </w:r>
      <w:r w:rsidRPr="007C605F">
        <w:t>жилы</w:t>
      </w:r>
      <w:r>
        <w:t xml:space="preserve">х </w:t>
      </w:r>
      <w:r w:rsidRPr="007C605F">
        <w:t>помещения</w:t>
      </w:r>
      <w:r>
        <w:t>х</w:t>
      </w:r>
      <w:r w:rsidR="00B62263">
        <w:t xml:space="preserve"> и оборудовании</w:t>
      </w:r>
      <w:r w:rsidRPr="007C605F">
        <w:t>. Е</w:t>
      </w:r>
      <w:r w:rsidR="00223BEE">
        <w:t>е</w:t>
      </w:r>
      <w:r w:rsidRPr="007C605F">
        <w:t xml:space="preserve"> внедрение направлено на замену бумажного документооборота цифровым решением, что сни</w:t>
      </w:r>
      <w:r>
        <w:t>зи</w:t>
      </w:r>
      <w:r w:rsidRPr="007C605F">
        <w:t>т время, затрач</w:t>
      </w:r>
      <w:r>
        <w:t>иваем</w:t>
      </w:r>
      <w:r w:rsidRPr="007C605F">
        <w:t xml:space="preserve">ое на формирование </w:t>
      </w:r>
      <w:r>
        <w:t xml:space="preserve">списков </w:t>
      </w:r>
      <w:r w:rsidRPr="007C605F">
        <w:t>расселени</w:t>
      </w:r>
      <w:r w:rsidR="00094AB8">
        <w:t xml:space="preserve">я и инвентаризации, </w:t>
      </w:r>
      <w:r w:rsidRPr="007C605F">
        <w:t>обеспечит быстрый доступ к информации.</w:t>
      </w:r>
    </w:p>
    <w:p w14:paraId="2AEA38DA" w14:textId="4274BC37" w:rsidR="00D45A8D" w:rsidRDefault="000D71CB" w:rsidP="004379DD">
      <w:pPr>
        <w:pStyle w:val="2"/>
      </w:pPr>
      <w:bookmarkStart w:id="14" w:name="_Toc215610292"/>
      <w:bookmarkStart w:id="15" w:name="_Toc215610335"/>
      <w:bookmarkStart w:id="16" w:name="_Toc231474323"/>
      <w:r>
        <w:t xml:space="preserve">Постановка </w:t>
      </w:r>
      <w:r w:rsidRPr="00CD675B">
        <w:t>задачи</w:t>
      </w:r>
      <w:bookmarkEnd w:id="14"/>
      <w:bookmarkEnd w:id="15"/>
      <w:bookmarkEnd w:id="16"/>
    </w:p>
    <w:p w14:paraId="7FBDC467" w14:textId="04E4D86C" w:rsidR="005E7738" w:rsidRDefault="0075497A" w:rsidP="005E7738">
      <w:pPr>
        <w:pStyle w:val="a3"/>
      </w:pPr>
      <w:r>
        <w:t>Необходимо</w:t>
      </w:r>
      <w:r w:rsidR="005E7738">
        <w:t xml:space="preserve"> разработать</w:t>
      </w:r>
      <w:r>
        <w:t xml:space="preserve"> систему</w:t>
      </w:r>
      <w:r w:rsidR="005E7738">
        <w:t>, котор</w:t>
      </w:r>
      <w:r>
        <w:t xml:space="preserve">ая </w:t>
      </w:r>
      <w:r w:rsidR="009B5C33">
        <w:t>обеспечит</w:t>
      </w:r>
      <w:r w:rsidR="005E7738">
        <w:t xml:space="preserve"> доступ к следующей функциональности</w:t>
      </w:r>
      <w:r w:rsidR="00EE4E55" w:rsidRPr="00EE4E55">
        <w:t xml:space="preserve"> </w:t>
      </w:r>
      <w:r w:rsidR="00112EA0" w:rsidRPr="00112EA0">
        <w:t>[</w:t>
      </w:r>
      <w:r w:rsidR="008E7A98">
        <w:fldChar w:fldCharType="begin"/>
      </w:r>
      <w:r w:rsidR="008E7A98">
        <w:instrText xml:space="preserve"> REF Технология_разработки_ПО \r \h </w:instrText>
      </w:r>
      <w:r w:rsidR="008E7A98">
        <w:fldChar w:fldCharType="separate"/>
      </w:r>
      <w:r w:rsidR="00E84C83">
        <w:t>7</w:t>
      </w:r>
      <w:r w:rsidR="008E7A98">
        <w:fldChar w:fldCharType="end"/>
      </w:r>
      <w:r w:rsidR="00112EA0" w:rsidRPr="00112EA0">
        <w:t>]</w:t>
      </w:r>
      <w:r w:rsidR="005E7738">
        <w:t>:</w:t>
      </w:r>
    </w:p>
    <w:p w14:paraId="2E248DD1" w14:textId="77777777" w:rsidR="005E7738" w:rsidRDefault="005E7738" w:rsidP="005E7738">
      <w:pPr>
        <w:pStyle w:val="a1"/>
      </w:pPr>
      <w:r>
        <w:t>авторизация пользователей</w:t>
      </w:r>
      <w:r>
        <w:rPr>
          <w:lang w:val="en-US"/>
        </w:rPr>
        <w:t>;</w:t>
      </w:r>
    </w:p>
    <w:p w14:paraId="4B616211" w14:textId="0AE4955F" w:rsidR="005E7738" w:rsidRDefault="00A21F3F" w:rsidP="005E7738">
      <w:pPr>
        <w:pStyle w:val="a1"/>
      </w:pPr>
      <w:r>
        <w:t>учет</w:t>
      </w:r>
      <w:r w:rsidR="005E7738">
        <w:t xml:space="preserve"> данных </w:t>
      </w:r>
      <w:r w:rsidR="00651472">
        <w:t xml:space="preserve">о </w:t>
      </w:r>
      <w:r w:rsidR="005E7738">
        <w:t>пользовател</w:t>
      </w:r>
      <w:r w:rsidR="00651472">
        <w:t>ях</w:t>
      </w:r>
      <w:r w:rsidR="005E7738">
        <w:t xml:space="preserve"> системы</w:t>
      </w:r>
      <w:r w:rsidR="005E7738" w:rsidRPr="00651472">
        <w:t>;</w:t>
      </w:r>
    </w:p>
    <w:p w14:paraId="62F320D3" w14:textId="0E9F475B" w:rsidR="00A21F3F" w:rsidRDefault="00A21F3F" w:rsidP="00A21F3F">
      <w:pPr>
        <w:pStyle w:val="a1"/>
      </w:pPr>
      <w:r>
        <w:t>учет данных о мебели и постельном</w:t>
      </w:r>
      <w:r w:rsidR="00651472">
        <w:t xml:space="preserve"> белье</w:t>
      </w:r>
      <w:r>
        <w:t>;</w:t>
      </w:r>
    </w:p>
    <w:p w14:paraId="6C403592" w14:textId="3F0C06F4" w:rsidR="00A21F3F" w:rsidRDefault="00A21F3F" w:rsidP="00A21F3F">
      <w:pPr>
        <w:pStyle w:val="a1"/>
      </w:pPr>
      <w:r>
        <w:t xml:space="preserve">учет </w:t>
      </w:r>
      <w:r w:rsidR="005E7738">
        <w:t>данных о студентах</w:t>
      </w:r>
      <w:r>
        <w:t xml:space="preserve"> и выданном им постельном</w:t>
      </w:r>
      <w:r w:rsidR="00651472">
        <w:t xml:space="preserve"> белье</w:t>
      </w:r>
      <w:r w:rsidR="005E7738" w:rsidRPr="009E56FC">
        <w:t>;</w:t>
      </w:r>
    </w:p>
    <w:p w14:paraId="5FA249FA" w14:textId="6CD20351" w:rsidR="00A21F3F" w:rsidRDefault="00A21F3F" w:rsidP="005E7738">
      <w:pPr>
        <w:pStyle w:val="a1"/>
      </w:pPr>
      <w:r>
        <w:t>учет данных о комнатах и размещенной в них мебели;</w:t>
      </w:r>
    </w:p>
    <w:p w14:paraId="6D067AB3" w14:textId="77777777" w:rsidR="005E7738" w:rsidRDefault="005E7738" w:rsidP="005E7738">
      <w:pPr>
        <w:pStyle w:val="a1"/>
      </w:pPr>
      <w:r>
        <w:t>добавление заметок о студентах</w:t>
      </w:r>
      <w:r>
        <w:rPr>
          <w:lang w:val="en-US"/>
        </w:rPr>
        <w:t>;</w:t>
      </w:r>
    </w:p>
    <w:p w14:paraId="2C9E0C35" w14:textId="5035B8BD" w:rsidR="005E7738" w:rsidRDefault="005E7738" w:rsidP="005E7738">
      <w:pPr>
        <w:pStyle w:val="a1"/>
      </w:pPr>
      <w:r>
        <w:t>фильтрация и поиск данных</w:t>
      </w:r>
      <w:r w:rsidRPr="009E56FC">
        <w:t>;</w:t>
      </w:r>
    </w:p>
    <w:p w14:paraId="46470560" w14:textId="5CD56CE2" w:rsidR="005E7738" w:rsidRDefault="005E7738" w:rsidP="005E7738">
      <w:pPr>
        <w:pStyle w:val="a1"/>
      </w:pPr>
      <w:r>
        <w:t>формирование списк</w:t>
      </w:r>
      <w:r w:rsidR="00651472">
        <w:t>ов</w:t>
      </w:r>
      <w:r>
        <w:t xml:space="preserve"> расселения студентов</w:t>
      </w:r>
      <w:r>
        <w:rPr>
          <w:lang w:val="en-US"/>
        </w:rPr>
        <w:t>;</w:t>
      </w:r>
    </w:p>
    <w:p w14:paraId="627C1DBF" w14:textId="3FD4D03C" w:rsidR="00652CF2" w:rsidRPr="00D31749" w:rsidRDefault="005E7738" w:rsidP="00652CF2">
      <w:pPr>
        <w:pStyle w:val="a1"/>
      </w:pPr>
      <w:r>
        <w:t>формирование отч</w:t>
      </w:r>
      <w:r w:rsidR="00223BEE">
        <w:t>е</w:t>
      </w:r>
      <w:r>
        <w:t>тов о студентах</w:t>
      </w:r>
      <w:r w:rsidR="00651472">
        <w:t>,</w:t>
      </w:r>
      <w:r w:rsidR="00EA4F56">
        <w:t xml:space="preserve"> </w:t>
      </w:r>
      <w:r w:rsidR="00651472">
        <w:t xml:space="preserve">мебели и постельном белье </w:t>
      </w:r>
      <w:r>
        <w:t>в формате .</w:t>
      </w:r>
      <w:r>
        <w:rPr>
          <w:lang w:val="en-US"/>
        </w:rPr>
        <w:t>xlsx</w:t>
      </w:r>
      <w:r w:rsidRPr="004A2D13">
        <w:t xml:space="preserve"> </w:t>
      </w:r>
      <w:r>
        <w:t>с возможностью применения фильтров.</w:t>
      </w:r>
    </w:p>
    <w:p w14:paraId="2AF8DDC2" w14:textId="25FA5E77" w:rsidR="00652CF2" w:rsidRDefault="00652CF2" w:rsidP="00652CF2">
      <w:pPr>
        <w:pStyle w:val="a3"/>
      </w:pPr>
      <w:bookmarkStart w:id="17" w:name="_Toc215610293"/>
      <w:bookmarkStart w:id="18" w:name="_Toc215610336"/>
      <w:r>
        <w:t xml:space="preserve">При </w:t>
      </w:r>
      <w:r w:rsidR="002126EA">
        <w:t>загрузке</w:t>
      </w:r>
      <w:r>
        <w:t xml:space="preserve"> веб-приложения </w:t>
      </w:r>
      <w:r w:rsidR="00856328">
        <w:t>отображается</w:t>
      </w:r>
      <w:r>
        <w:t xml:space="preserve"> страница авторизации. При успешной авторизации пользователь </w:t>
      </w:r>
      <w:r w:rsidR="00856328">
        <w:t>перенаправляется</w:t>
      </w:r>
      <w:r>
        <w:t xml:space="preserve"> на главную страницу </w:t>
      </w:r>
      <w:r>
        <w:lastRenderedPageBreak/>
        <w:t xml:space="preserve">приложения с доступной функциональностью в зависимости от роли пользователя в </w:t>
      </w:r>
      <w:r w:rsidR="006F79A7">
        <w:t>системе</w:t>
      </w:r>
      <w:r>
        <w:t>.</w:t>
      </w:r>
    </w:p>
    <w:p w14:paraId="3095FD02" w14:textId="3DB78D1F" w:rsidR="00652CF2" w:rsidRDefault="00652CF2" w:rsidP="00652CF2">
      <w:pPr>
        <w:pStyle w:val="a3"/>
      </w:pPr>
      <w:r>
        <w:t xml:space="preserve">Воспитатель </w:t>
      </w:r>
      <w:r w:rsidR="002126EA">
        <w:t>обладает</w:t>
      </w:r>
      <w:r>
        <w:t xml:space="preserve"> функциональност</w:t>
      </w:r>
      <w:r w:rsidR="002126EA">
        <w:t>ью</w:t>
      </w:r>
      <w:r>
        <w:t>, позволяющей просматривать списки студентов</w:t>
      </w:r>
      <w:r w:rsidR="00856328">
        <w:t xml:space="preserve"> и</w:t>
      </w:r>
      <w:r w:rsidR="0012058B">
        <w:t xml:space="preserve"> </w:t>
      </w:r>
      <w:r w:rsidR="002126EA">
        <w:t>данные</w:t>
      </w:r>
      <w:r>
        <w:t xml:space="preserve"> о</w:t>
      </w:r>
      <w:r w:rsidR="0012058B">
        <w:t xml:space="preserve">б их проживании </w:t>
      </w:r>
      <w:r>
        <w:t>и оставлять заметки о студента</w:t>
      </w:r>
      <w:r w:rsidR="00407A43">
        <w:t>х</w:t>
      </w:r>
      <w:r>
        <w:t>.</w:t>
      </w:r>
    </w:p>
    <w:p w14:paraId="05180A1A" w14:textId="1A8BF690" w:rsidR="00652CF2" w:rsidRDefault="00652CF2" w:rsidP="00652CF2">
      <w:pPr>
        <w:pStyle w:val="a3"/>
      </w:pPr>
      <w:r>
        <w:t xml:space="preserve">Комендант </w:t>
      </w:r>
      <w:r w:rsidR="002A1E51">
        <w:t xml:space="preserve">наделен </w:t>
      </w:r>
      <w:r>
        <w:t>функциональност</w:t>
      </w:r>
      <w:r w:rsidR="002A1E51">
        <w:t>ью</w:t>
      </w:r>
      <w:r>
        <w:t xml:space="preserve"> воспитателя, а также права</w:t>
      </w:r>
      <w:r w:rsidR="002A1E51">
        <w:t>ми</w:t>
      </w:r>
      <w:r>
        <w:t xml:space="preserve"> на редактирование данных о</w:t>
      </w:r>
      <w:r w:rsidR="00363F1F">
        <w:t xml:space="preserve"> </w:t>
      </w:r>
      <w:r w:rsidR="00DC20B3">
        <w:t>мебели и постельном белье</w:t>
      </w:r>
      <w:r w:rsidR="00363F1F">
        <w:t>,</w:t>
      </w:r>
      <w:r>
        <w:t xml:space="preserve"> жилых </w:t>
      </w:r>
      <w:r w:rsidR="00363F1F">
        <w:t xml:space="preserve">помещениях, распределении </w:t>
      </w:r>
      <w:r w:rsidR="00DC20B3">
        <w:t xml:space="preserve">мебели, постельного белья </w:t>
      </w:r>
      <w:r w:rsidR="00363F1F">
        <w:t>и</w:t>
      </w:r>
      <w:r>
        <w:t xml:space="preserve"> студент</w:t>
      </w:r>
      <w:r w:rsidR="00856328">
        <w:t>ов</w:t>
      </w:r>
      <w:r>
        <w:t>, формирование списк</w:t>
      </w:r>
      <w:r w:rsidR="00E01104">
        <w:t>ов</w:t>
      </w:r>
      <w:r>
        <w:t xml:space="preserve"> расселения студентов</w:t>
      </w:r>
      <w:r w:rsidR="00E01104">
        <w:t xml:space="preserve"> и</w:t>
      </w:r>
      <w:r>
        <w:t xml:space="preserve"> отч</w:t>
      </w:r>
      <w:r w:rsidR="00223BEE">
        <w:t>е</w:t>
      </w:r>
      <w:r>
        <w:t>тов</w:t>
      </w:r>
      <w:r w:rsidR="008F3F91">
        <w:t>.</w:t>
      </w:r>
    </w:p>
    <w:p w14:paraId="064828CB" w14:textId="0CD3FAC2" w:rsidR="00652CF2" w:rsidRDefault="00652CF2" w:rsidP="00652CF2">
      <w:pPr>
        <w:pStyle w:val="a3"/>
      </w:pPr>
      <w:bookmarkStart w:id="19" w:name="_qqteywp47yvf" w:colFirst="0" w:colLast="0"/>
      <w:bookmarkEnd w:id="19"/>
      <w:r>
        <w:t>Администратор имеет доступ к функциональности коменданта</w:t>
      </w:r>
      <w:r w:rsidR="00A112CB">
        <w:t>, а также</w:t>
      </w:r>
      <w:r>
        <w:t xml:space="preserve"> расширенным права</w:t>
      </w:r>
      <w:r w:rsidR="00E01104">
        <w:t>м</w:t>
      </w:r>
      <w:r w:rsidR="00A112CB">
        <w:t xml:space="preserve"> </w:t>
      </w:r>
      <w:r w:rsidR="0048632F">
        <w:t>доступа,</w:t>
      </w:r>
      <w:r>
        <w:t xml:space="preserve"> </w:t>
      </w:r>
      <w:r w:rsidR="00A112CB">
        <w:t>позволяющи</w:t>
      </w:r>
      <w:r w:rsidR="00E01104">
        <w:t>м</w:t>
      </w:r>
      <w:r w:rsidR="00A112CB">
        <w:t xml:space="preserve"> ему </w:t>
      </w:r>
      <w:r>
        <w:t xml:space="preserve">регистрировать новых пользователей, </w:t>
      </w:r>
      <w:r w:rsidR="0048632F">
        <w:t xml:space="preserve">управлять </w:t>
      </w:r>
      <w:r>
        <w:t>существующ</w:t>
      </w:r>
      <w:r w:rsidR="0048632F">
        <w:t xml:space="preserve">ими записями и </w:t>
      </w:r>
      <w:r w:rsidR="00C825CA">
        <w:t>управлять</w:t>
      </w:r>
      <w:r w:rsidR="00E01104">
        <w:t xml:space="preserve"> информацией о</w:t>
      </w:r>
      <w:r w:rsidR="00C825CA">
        <w:t xml:space="preserve"> здания</w:t>
      </w:r>
      <w:r w:rsidR="00E01104">
        <w:t>х</w:t>
      </w:r>
      <w:r w:rsidR="00C825CA">
        <w:t xml:space="preserve"> в системе.</w:t>
      </w:r>
    </w:p>
    <w:p w14:paraId="2A493384" w14:textId="2A687F7A" w:rsidR="000B7FF1" w:rsidRDefault="009A53A1" w:rsidP="004379DD">
      <w:pPr>
        <w:pStyle w:val="2"/>
      </w:pPr>
      <w:bookmarkStart w:id="20" w:name="_Toc231474324"/>
      <w:r>
        <w:t>Выбор состава программных</w:t>
      </w:r>
      <w:r w:rsidR="00860E2E">
        <w:t xml:space="preserve"> и технических</w:t>
      </w:r>
      <w:r>
        <w:t xml:space="preserve"> </w:t>
      </w:r>
      <w:r w:rsidRPr="009A53A1">
        <w:t>средств</w:t>
      </w:r>
      <w:bookmarkEnd w:id="17"/>
      <w:bookmarkEnd w:id="18"/>
      <w:bookmarkEnd w:id="20"/>
    </w:p>
    <w:p w14:paraId="27097BEA" w14:textId="49757B1C" w:rsidR="00AD0EF6" w:rsidRDefault="00AD0EF6" w:rsidP="00AD0EF6">
      <w:pPr>
        <w:pStyle w:val="a3"/>
      </w:pPr>
      <w:r>
        <w:t>Согласно поставленной цели проект</w:t>
      </w:r>
      <w:r w:rsidR="00095E96">
        <w:t>ирования</w:t>
      </w:r>
      <w:r>
        <w:t xml:space="preserve"> требуется разработать веб-приложение для </w:t>
      </w:r>
      <w:r w:rsidR="00335F0C">
        <w:t>УНФО</w:t>
      </w:r>
      <w:r>
        <w:t>.</w:t>
      </w:r>
    </w:p>
    <w:p w14:paraId="31E39893" w14:textId="23442502" w:rsidR="00AD0EF6" w:rsidRDefault="00AD0EF6" w:rsidP="00AD0EF6">
      <w:pPr>
        <w:pStyle w:val="a3"/>
      </w:pPr>
      <w:r>
        <w:t>Работа с веб-приложением будет осуществляться на устройствах с подключением по локальной сети. Для работы требуется браузер Google Chrome (версии 90 и выше), Mozilla Firefox (версии 88 и выше) или аналоги, которые обеспечивают полную поддержку стандартов HTML5 и CSS3</w:t>
      </w:r>
      <w:r w:rsidR="00350136" w:rsidRPr="00350136">
        <w:t xml:space="preserve"> </w:t>
      </w:r>
      <w:r w:rsidR="00350136" w:rsidRPr="004F536B">
        <w:t>[</w:t>
      </w:r>
      <w:r w:rsidR="00350136">
        <w:fldChar w:fldCharType="begin"/>
      </w:r>
      <w:r w:rsidR="00350136">
        <w:instrText xml:space="preserve"> REF HTML5_и_CSS3 \r \h </w:instrText>
      </w:r>
      <w:r w:rsidR="00350136">
        <w:fldChar w:fldCharType="separate"/>
      </w:r>
      <w:r w:rsidR="00E84C83">
        <w:t>14</w:t>
      </w:r>
      <w:r w:rsidR="00350136">
        <w:fldChar w:fldCharType="end"/>
      </w:r>
      <w:r w:rsidR="00350136" w:rsidRPr="004F536B">
        <w:t>]</w:t>
      </w:r>
      <w:r>
        <w:t>,</w:t>
      </w:r>
      <w:r w:rsidR="00B36088" w:rsidRPr="00B36088">
        <w:t xml:space="preserve"> </w:t>
      </w:r>
      <w:r w:rsidR="00B36088" w:rsidRPr="00FD1E1F">
        <w:t>[</w:t>
      </w:r>
      <w:r w:rsidR="00B36088">
        <w:fldChar w:fldCharType="begin"/>
      </w:r>
      <w:r w:rsidR="00B36088">
        <w:instrText xml:space="preserve"> REF HTML5_путеводитель_по_технологии \r \h </w:instrText>
      </w:r>
      <w:r w:rsidR="00B36088">
        <w:fldChar w:fldCharType="separate"/>
      </w:r>
      <w:r w:rsidR="00E84C83">
        <w:t>18</w:t>
      </w:r>
      <w:r w:rsidR="00B36088">
        <w:fldChar w:fldCharType="end"/>
      </w:r>
      <w:r w:rsidR="00B36088" w:rsidRPr="00FD1E1F">
        <w:t>]</w:t>
      </w:r>
      <w:r>
        <w:t xml:space="preserve"> необходимых для корректной работы клиентской части приложения.</w:t>
      </w:r>
    </w:p>
    <w:p w14:paraId="03610DB5" w14:textId="77777777" w:rsidR="00AD0EF6" w:rsidRDefault="00AD0EF6" w:rsidP="00AD0EF6">
      <w:pPr>
        <w:pStyle w:val="a3"/>
      </w:pPr>
      <w:r>
        <w:t>В качестве СУБД выбрана MySQL 8.0, являющаяся кроссплатформенным, стабильным и хорошо документированным решением, что делает ее подходящей для хранения структурированных данных.</w:t>
      </w:r>
    </w:p>
    <w:p w14:paraId="4F70939A" w14:textId="7CBB8EB7" w:rsidR="009E2181" w:rsidRDefault="00AD0EF6" w:rsidP="00AD0EF6">
      <w:pPr>
        <w:pStyle w:val="a3"/>
      </w:pPr>
      <w:r>
        <w:t>Веб-приложение будет реализовано как одностраничное приложение</w:t>
      </w:r>
      <w:r w:rsidR="00D80C6F">
        <w:t xml:space="preserve"> на базе</w:t>
      </w:r>
      <w:r>
        <w:t xml:space="preserve"> </w:t>
      </w:r>
      <w:r w:rsidR="00095E96">
        <w:t xml:space="preserve">фреймворка </w:t>
      </w:r>
      <w:r>
        <w:t>React</w:t>
      </w:r>
      <w:r w:rsidR="003C0D7A" w:rsidRPr="003C0D7A">
        <w:t xml:space="preserve"> </w:t>
      </w:r>
      <w:r w:rsidR="003C0D7A" w:rsidRPr="00015A55">
        <w:t>[</w:t>
      </w:r>
      <w:r w:rsidR="003C0D7A">
        <w:fldChar w:fldCharType="begin"/>
      </w:r>
      <w:r w:rsidR="003C0D7A">
        <w:instrText xml:space="preserve"> REF React_Быстрый_старт \r \h </w:instrText>
      </w:r>
      <w:r w:rsidR="003C0D7A">
        <w:fldChar w:fldCharType="separate"/>
      </w:r>
      <w:r w:rsidR="00E84C83">
        <w:t>17</w:t>
      </w:r>
      <w:r w:rsidR="003C0D7A">
        <w:fldChar w:fldCharType="end"/>
      </w:r>
      <w:r w:rsidR="003C0D7A" w:rsidRPr="00015A55">
        <w:t>]</w:t>
      </w:r>
      <w:r w:rsidR="00F92F0C">
        <w:t xml:space="preserve"> с использованием фреймворка </w:t>
      </w:r>
      <w:r w:rsidR="00F92F0C">
        <w:rPr>
          <w:lang w:val="en-US"/>
        </w:rPr>
        <w:t>Vite</w:t>
      </w:r>
      <w:r w:rsidR="00F92F0C">
        <w:t xml:space="preserve">, </w:t>
      </w:r>
      <w:r w:rsidR="00095E96">
        <w:t>языка программирования</w:t>
      </w:r>
      <w:r>
        <w:t xml:space="preserve"> TypeScript</w:t>
      </w:r>
      <w:r w:rsidR="009E2181">
        <w:t xml:space="preserve"> </w:t>
      </w:r>
      <w:r w:rsidR="001E078A">
        <w:t>и следующих</w:t>
      </w:r>
      <w:r w:rsidR="009E2181">
        <w:t xml:space="preserve"> библиотек:</w:t>
      </w:r>
    </w:p>
    <w:p w14:paraId="39C3F551" w14:textId="191BB033" w:rsidR="00621FA0" w:rsidRPr="003F0307" w:rsidRDefault="00621FA0" w:rsidP="009E2181">
      <w:pPr>
        <w:pStyle w:val="a1"/>
      </w:pPr>
      <w:r w:rsidRPr="00621FA0">
        <w:t>axios</w:t>
      </w:r>
      <w:r>
        <w:t xml:space="preserve"> – </w:t>
      </w:r>
      <w:r w:rsidR="001E078A">
        <w:t xml:space="preserve">для </w:t>
      </w:r>
      <w:r w:rsidR="00D80C6F">
        <w:t>отправк</w:t>
      </w:r>
      <w:r w:rsidR="001E078A">
        <w:t>и</w:t>
      </w:r>
      <w:r w:rsidR="00D80C6F">
        <w:t xml:space="preserve"> </w:t>
      </w:r>
      <w:r>
        <w:rPr>
          <w:lang w:val="en-US"/>
        </w:rPr>
        <w:t>HTTP</w:t>
      </w:r>
      <w:r w:rsidRPr="00621FA0">
        <w:t xml:space="preserve"> </w:t>
      </w:r>
      <w:r>
        <w:t>запрос</w:t>
      </w:r>
      <w:r w:rsidR="00D80C6F">
        <w:t xml:space="preserve">ов </w:t>
      </w:r>
      <w:r>
        <w:t xml:space="preserve">к </w:t>
      </w:r>
      <w:r>
        <w:rPr>
          <w:lang w:val="en-US"/>
        </w:rPr>
        <w:t>API</w:t>
      </w:r>
      <w:r w:rsidR="003F0307">
        <w:t>;</w:t>
      </w:r>
    </w:p>
    <w:p w14:paraId="7EE1EC20" w14:textId="219D9AEF" w:rsidR="003F0307" w:rsidRDefault="003F0307" w:rsidP="009E2181">
      <w:pPr>
        <w:pStyle w:val="a1"/>
      </w:pPr>
      <w:r w:rsidRPr="003F0307">
        <w:lastRenderedPageBreak/>
        <w:t xml:space="preserve">js-cookie – </w:t>
      </w:r>
      <w:r w:rsidR="001E078A">
        <w:t xml:space="preserve">для </w:t>
      </w:r>
      <w:r w:rsidR="00D80C6F">
        <w:t>работ</w:t>
      </w:r>
      <w:r w:rsidR="001E078A">
        <w:t>ы</w:t>
      </w:r>
      <w:r w:rsidR="00D80C6F">
        <w:t xml:space="preserve"> с </w:t>
      </w:r>
      <w:r w:rsidR="00D80C6F" w:rsidRPr="003F0307">
        <w:t>cookie</w:t>
      </w:r>
      <w:r w:rsidR="00D80C6F">
        <w:t>-файлами</w:t>
      </w:r>
      <w:r>
        <w:t>;</w:t>
      </w:r>
    </w:p>
    <w:p w14:paraId="2DAA3A40" w14:textId="07DD6E1E" w:rsidR="003F0307" w:rsidRDefault="003F0307" w:rsidP="009E2181">
      <w:pPr>
        <w:pStyle w:val="a1"/>
      </w:pPr>
      <w:r w:rsidRPr="003F0307">
        <w:t>xlsx</w:t>
      </w:r>
      <w:r>
        <w:t xml:space="preserve"> </w:t>
      </w:r>
      <w:r w:rsidR="00756D5E">
        <w:t>–</w:t>
      </w:r>
      <w:r>
        <w:t xml:space="preserve"> </w:t>
      </w:r>
      <w:r w:rsidR="001E078A">
        <w:t xml:space="preserve">для работы </w:t>
      </w:r>
      <w:r w:rsidR="00756D5E">
        <w:t xml:space="preserve">с </w:t>
      </w:r>
      <w:r w:rsidR="00756D5E">
        <w:rPr>
          <w:lang w:val="en-US"/>
        </w:rPr>
        <w:t>Excel</w:t>
      </w:r>
      <w:r w:rsidR="00756D5E">
        <w:t>-файлами;</w:t>
      </w:r>
    </w:p>
    <w:p w14:paraId="4F6A678E" w14:textId="5A968B22" w:rsidR="00756D5E" w:rsidRDefault="00756D5E" w:rsidP="009E2181">
      <w:pPr>
        <w:pStyle w:val="a1"/>
      </w:pPr>
      <w:r w:rsidRPr="00756D5E">
        <w:t>react-modal</w:t>
      </w:r>
      <w:r>
        <w:t xml:space="preserve"> – </w:t>
      </w:r>
      <w:r w:rsidR="001E078A">
        <w:t xml:space="preserve">для </w:t>
      </w:r>
      <w:r w:rsidR="007636E7">
        <w:t>отображени</w:t>
      </w:r>
      <w:r w:rsidR="001E078A">
        <w:t>я</w:t>
      </w:r>
      <w:r w:rsidR="007636E7">
        <w:t xml:space="preserve"> </w:t>
      </w:r>
      <w:r>
        <w:t>модальны</w:t>
      </w:r>
      <w:r w:rsidR="007636E7">
        <w:t xml:space="preserve">х </w:t>
      </w:r>
      <w:r>
        <w:t>ок</w:t>
      </w:r>
      <w:r w:rsidR="007636E7">
        <w:t>он</w:t>
      </w:r>
      <w:r>
        <w:t>;</w:t>
      </w:r>
    </w:p>
    <w:p w14:paraId="0B943852" w14:textId="1662BA70" w:rsidR="00756D5E" w:rsidRPr="00756D5E" w:rsidRDefault="00756D5E" w:rsidP="009E2181">
      <w:pPr>
        <w:pStyle w:val="a1"/>
      </w:pPr>
      <w:r w:rsidRPr="00756D5E">
        <w:rPr>
          <w:lang w:val="en-US"/>
        </w:rPr>
        <w:t>react</w:t>
      </w:r>
      <w:r w:rsidRPr="00756D5E">
        <w:t>-</w:t>
      </w:r>
      <w:r w:rsidRPr="00756D5E">
        <w:rPr>
          <w:lang w:val="en-US"/>
        </w:rPr>
        <w:t>easy</w:t>
      </w:r>
      <w:r w:rsidRPr="00756D5E">
        <w:t>-</w:t>
      </w:r>
      <w:r w:rsidRPr="00756D5E">
        <w:rPr>
          <w:lang w:val="en-US"/>
        </w:rPr>
        <w:t>crop</w:t>
      </w:r>
      <w:r w:rsidRPr="00756D5E">
        <w:t xml:space="preserve"> –</w:t>
      </w:r>
      <w:r w:rsidR="007636E7">
        <w:t xml:space="preserve"> </w:t>
      </w:r>
      <w:r w:rsidR="001E078A">
        <w:t xml:space="preserve">для </w:t>
      </w:r>
      <w:r w:rsidR="007636E7">
        <w:t>кадрировани</w:t>
      </w:r>
      <w:r w:rsidR="001E078A">
        <w:t>я</w:t>
      </w:r>
      <w:r w:rsidR="007636E7">
        <w:t xml:space="preserve"> </w:t>
      </w:r>
      <w:r>
        <w:t>изображений.</w:t>
      </w:r>
    </w:p>
    <w:p w14:paraId="3D57851D" w14:textId="2EF3200B" w:rsidR="00AD0EF6" w:rsidRDefault="00AD0EF6" w:rsidP="00AD0EF6">
      <w:pPr>
        <w:pStyle w:val="a3"/>
      </w:pPr>
      <w:r>
        <w:t>Этот выбор обусловлен возможностью реализации компонентной архитектуры создания высокоинтерактивного пользовательского интерфейса.</w:t>
      </w:r>
    </w:p>
    <w:p w14:paraId="6E497DDE" w14:textId="025BDC94" w:rsidR="00802D1F" w:rsidRDefault="00AD0EF6" w:rsidP="00AD0EF6">
      <w:pPr>
        <w:pStyle w:val="a3"/>
      </w:pPr>
      <w:r>
        <w:t xml:space="preserve">Серверная логика реализуется на </w:t>
      </w:r>
      <w:r w:rsidR="00095E96">
        <w:t xml:space="preserve">языке программирования </w:t>
      </w:r>
      <w:r>
        <w:t>C#</w:t>
      </w:r>
      <w:r w:rsidR="00AF3950">
        <w:t xml:space="preserve"> </w:t>
      </w:r>
      <w:r w:rsidR="00AF3950" w:rsidRPr="00931A4F">
        <w:t>[</w:t>
      </w:r>
      <w:r w:rsidR="00AF3950">
        <w:fldChar w:fldCharType="begin"/>
      </w:r>
      <w:r w:rsidR="00AF3950">
        <w:instrText xml:space="preserve"> REF Документация_Сшарп \r \h </w:instrText>
      </w:r>
      <w:r w:rsidR="00AF3950">
        <w:fldChar w:fldCharType="separate"/>
      </w:r>
      <w:r w:rsidR="00E84C83">
        <w:t>8</w:t>
      </w:r>
      <w:r w:rsidR="00AF3950">
        <w:fldChar w:fldCharType="end"/>
      </w:r>
      <w:r w:rsidR="00AF3950" w:rsidRPr="00931A4F">
        <w:t>]</w:t>
      </w:r>
      <w:r w:rsidR="00AF3950" w:rsidRPr="00AF3950">
        <w:t xml:space="preserve">, </w:t>
      </w:r>
      <w:r w:rsidR="00AF3950" w:rsidRPr="00000579">
        <w:t>[</w:t>
      </w:r>
      <w:r w:rsidR="00AF3950">
        <w:fldChar w:fldCharType="begin"/>
      </w:r>
      <w:r w:rsidR="00AF3950">
        <w:instrText xml:space="preserve"> REF ООП \r \h </w:instrText>
      </w:r>
      <w:r w:rsidR="00AF3950">
        <w:fldChar w:fldCharType="separate"/>
      </w:r>
      <w:r w:rsidR="00E84C83">
        <w:t>9</w:t>
      </w:r>
      <w:r w:rsidR="00AF3950">
        <w:fldChar w:fldCharType="end"/>
      </w:r>
      <w:r w:rsidR="00AF3950" w:rsidRPr="00000579">
        <w:t>]</w:t>
      </w:r>
      <w:r w:rsidR="0079093A" w:rsidRPr="0079093A">
        <w:t xml:space="preserve"> </w:t>
      </w:r>
      <w:r w:rsidR="00802D1F">
        <w:t xml:space="preserve">на </w:t>
      </w:r>
      <w:r w:rsidR="00802D1F" w:rsidRPr="00B3530E">
        <w:t>б</w:t>
      </w:r>
      <w:r w:rsidR="00980EA6" w:rsidRPr="00B3530E">
        <w:t>а</w:t>
      </w:r>
      <w:r w:rsidR="00802D1F" w:rsidRPr="00B3530E">
        <w:t>зе</w:t>
      </w:r>
      <w:r w:rsidR="00802D1F">
        <w:t xml:space="preserve"> </w:t>
      </w:r>
      <w:r w:rsidR="00424401">
        <w:t>фреймворка</w:t>
      </w:r>
      <w:r w:rsidR="00E64FDD">
        <w:t xml:space="preserve"> </w:t>
      </w:r>
      <w:r>
        <w:t>ASP.NET Core</w:t>
      </w:r>
      <w:r w:rsidR="00802D1F">
        <w:t xml:space="preserve"> с использованием </w:t>
      </w:r>
      <w:r w:rsidR="00E64FDD">
        <w:t xml:space="preserve">следующих </w:t>
      </w:r>
      <w:r w:rsidR="00802D1F">
        <w:t>библиотек:</w:t>
      </w:r>
    </w:p>
    <w:p w14:paraId="69656C0E" w14:textId="6B215997" w:rsidR="0071754B" w:rsidRPr="00F52DD8" w:rsidRDefault="0071754B" w:rsidP="00802D1F">
      <w:pPr>
        <w:pStyle w:val="a1"/>
      </w:pPr>
      <w:r w:rsidRPr="005B3745">
        <w:rPr>
          <w:lang w:val="en-US"/>
        </w:rPr>
        <w:t>Entity</w:t>
      </w:r>
      <w:r w:rsidRPr="00F52DD8">
        <w:t xml:space="preserve"> </w:t>
      </w:r>
      <w:r w:rsidRPr="005B3745">
        <w:rPr>
          <w:lang w:val="en-US"/>
        </w:rPr>
        <w:t>Framework</w:t>
      </w:r>
      <w:r w:rsidRPr="00F52DD8">
        <w:t xml:space="preserve"> </w:t>
      </w:r>
      <w:r w:rsidRPr="005B3745">
        <w:rPr>
          <w:lang w:val="en-US"/>
        </w:rPr>
        <w:t>Core</w:t>
      </w:r>
      <w:r w:rsidR="005B3745" w:rsidRPr="00F52DD8">
        <w:t xml:space="preserve"> – </w:t>
      </w:r>
      <w:r w:rsidR="00424401">
        <w:t xml:space="preserve">для </w:t>
      </w:r>
      <w:r w:rsidR="0093315A" w:rsidRPr="00031B88">
        <w:t>объектно-реляционно</w:t>
      </w:r>
      <w:r w:rsidR="00424401">
        <w:t>го</w:t>
      </w:r>
      <w:r w:rsidR="0093315A" w:rsidRPr="00031B88">
        <w:t xml:space="preserve"> отображение</w:t>
      </w:r>
      <w:r w:rsidR="0093315A">
        <w:t xml:space="preserve"> </w:t>
      </w:r>
      <w:r w:rsidR="005B3745">
        <w:t>для</w:t>
      </w:r>
      <w:r w:rsidR="005B3745" w:rsidRPr="00F52DD8">
        <w:t xml:space="preserve"> </w:t>
      </w:r>
      <w:r w:rsidR="005B3745">
        <w:t>работы</w:t>
      </w:r>
      <w:r w:rsidR="005B3745" w:rsidRPr="00F52DD8">
        <w:t xml:space="preserve"> </w:t>
      </w:r>
      <w:r w:rsidR="005B3745">
        <w:t>с</w:t>
      </w:r>
      <w:r w:rsidR="005B3745" w:rsidRPr="00F52DD8">
        <w:t xml:space="preserve"> </w:t>
      </w:r>
      <w:r w:rsidR="005B3745">
        <w:t>БД</w:t>
      </w:r>
      <w:r w:rsidR="00F82A90" w:rsidRPr="00F52DD8">
        <w:t>;</w:t>
      </w:r>
    </w:p>
    <w:p w14:paraId="39C143DF" w14:textId="62112D38" w:rsidR="006B41A6" w:rsidRPr="008D4467" w:rsidRDefault="006B41A6" w:rsidP="00802D1F">
      <w:pPr>
        <w:pStyle w:val="a1"/>
      </w:pPr>
      <w:proofErr w:type="gramStart"/>
      <w:r w:rsidRPr="005B630E">
        <w:rPr>
          <w:lang w:val="en-US"/>
        </w:rPr>
        <w:t>Microsoft</w:t>
      </w:r>
      <w:r w:rsidRPr="008D4467">
        <w:t>.</w:t>
      </w:r>
      <w:proofErr w:type="spellStart"/>
      <w:r w:rsidRPr="005B630E">
        <w:rPr>
          <w:lang w:val="en-US"/>
        </w:rPr>
        <w:t>AspNetCore</w:t>
      </w:r>
      <w:proofErr w:type="spellEnd"/>
      <w:r w:rsidRPr="008D4467">
        <w:t>.</w:t>
      </w:r>
      <w:r w:rsidRPr="005B630E">
        <w:rPr>
          <w:lang w:val="en-US"/>
        </w:rPr>
        <w:t>Authentication</w:t>
      </w:r>
      <w:r w:rsidRPr="008D4467">
        <w:t>.</w:t>
      </w:r>
      <w:proofErr w:type="spellStart"/>
      <w:r w:rsidRPr="005B630E">
        <w:rPr>
          <w:lang w:val="en-US"/>
        </w:rPr>
        <w:t>JwtBearer</w:t>
      </w:r>
      <w:proofErr w:type="spellEnd"/>
      <w:proofErr w:type="gramEnd"/>
      <w:r w:rsidR="005B630E" w:rsidRPr="008D4467">
        <w:t xml:space="preserve"> – </w:t>
      </w:r>
      <w:r w:rsidR="00424401">
        <w:t xml:space="preserve">для </w:t>
      </w:r>
      <w:r w:rsidR="005B630E" w:rsidRPr="005B630E">
        <w:t>аутентификаци</w:t>
      </w:r>
      <w:r w:rsidR="00424401">
        <w:t>и</w:t>
      </w:r>
      <w:r w:rsidR="005B630E" w:rsidRPr="008D4467">
        <w:t xml:space="preserve"> </w:t>
      </w:r>
      <w:r w:rsidR="005B630E" w:rsidRPr="005B630E">
        <w:t>пользователей</w:t>
      </w:r>
      <w:r w:rsidR="005B630E" w:rsidRPr="008D4467">
        <w:t xml:space="preserve"> </w:t>
      </w:r>
      <w:r w:rsidR="005B630E">
        <w:t>при</w:t>
      </w:r>
      <w:r w:rsidR="005B630E" w:rsidRPr="008D4467">
        <w:t xml:space="preserve"> </w:t>
      </w:r>
      <w:r w:rsidR="005B630E" w:rsidRPr="005B630E">
        <w:t>помощ</w:t>
      </w:r>
      <w:r w:rsidR="005B630E">
        <w:t>и</w:t>
      </w:r>
      <w:r w:rsidR="005B630E" w:rsidRPr="008D4467">
        <w:t xml:space="preserve"> </w:t>
      </w:r>
      <w:r w:rsidR="005B630E" w:rsidRPr="005B630E">
        <w:rPr>
          <w:lang w:val="en-US"/>
        </w:rPr>
        <w:t>JWT</w:t>
      </w:r>
      <w:r w:rsidR="005B630E" w:rsidRPr="008D4467">
        <w:t>-</w:t>
      </w:r>
      <w:r w:rsidR="005B630E" w:rsidRPr="005B630E">
        <w:t>токенов</w:t>
      </w:r>
      <w:r w:rsidR="005B630E" w:rsidRPr="008D4467">
        <w:t>;</w:t>
      </w:r>
    </w:p>
    <w:p w14:paraId="01A773D8" w14:textId="2A0CDB79" w:rsidR="005B3745" w:rsidRDefault="005B3745" w:rsidP="005B3745">
      <w:pPr>
        <w:pStyle w:val="a1"/>
      </w:pPr>
      <w:r w:rsidRPr="0071754B">
        <w:t>BCrypt.Net-Next</w:t>
      </w:r>
      <w:r>
        <w:t xml:space="preserve"> –</w:t>
      </w:r>
      <w:r w:rsidR="00424401">
        <w:t xml:space="preserve"> для</w:t>
      </w:r>
      <w:r>
        <w:t xml:space="preserve"> хэшировани</w:t>
      </w:r>
      <w:r w:rsidR="007232A7">
        <w:t>я</w:t>
      </w:r>
      <w:r>
        <w:t xml:space="preserve"> </w:t>
      </w:r>
      <w:r w:rsidR="005B630E">
        <w:t>паролей</w:t>
      </w:r>
      <w:r>
        <w:t>;</w:t>
      </w:r>
    </w:p>
    <w:p w14:paraId="7AB9DE4B" w14:textId="7600DAAF" w:rsidR="002B0066" w:rsidRPr="002B0066" w:rsidRDefault="002B0066" w:rsidP="002B0066">
      <w:pPr>
        <w:pStyle w:val="a1"/>
      </w:pPr>
      <w:r w:rsidRPr="002B0066">
        <w:t>Swashbuckle.AspNetCore и Swashbuckle.AspNetCore.Annotations</w:t>
      </w:r>
      <w:r>
        <w:t xml:space="preserve"> – </w:t>
      </w:r>
      <w:r w:rsidR="007232A7">
        <w:t xml:space="preserve">для </w:t>
      </w:r>
      <w:r w:rsidRPr="002B0066">
        <w:t>генераци</w:t>
      </w:r>
      <w:r w:rsidR="007232A7">
        <w:t>и</w:t>
      </w:r>
      <w:r>
        <w:t xml:space="preserve"> </w:t>
      </w:r>
      <w:r w:rsidRPr="002B0066">
        <w:t xml:space="preserve">документации </w:t>
      </w:r>
      <w:r>
        <w:rPr>
          <w:lang w:val="en-US"/>
        </w:rPr>
        <w:t>API</w:t>
      </w:r>
      <w:r w:rsidR="00B833F9" w:rsidRPr="00B833F9">
        <w:t xml:space="preserve"> </w:t>
      </w:r>
      <w:r w:rsidR="00B833F9" w:rsidRPr="003874B4">
        <w:t>[</w:t>
      </w:r>
      <w:r w:rsidR="00B833F9">
        <w:fldChar w:fldCharType="begin"/>
      </w:r>
      <w:r w:rsidR="00B833F9">
        <w:instrText xml:space="preserve"> REF Проектирование_веб_API \r \h </w:instrText>
      </w:r>
      <w:r w:rsidR="00B833F9">
        <w:fldChar w:fldCharType="separate"/>
      </w:r>
      <w:r w:rsidR="00E84C83">
        <w:t>11</w:t>
      </w:r>
      <w:r w:rsidR="00B833F9">
        <w:fldChar w:fldCharType="end"/>
      </w:r>
      <w:r w:rsidR="00B833F9" w:rsidRPr="003874B4">
        <w:t>]</w:t>
      </w:r>
      <w:r w:rsidR="005100CE" w:rsidRPr="005100CE">
        <w:t xml:space="preserve"> </w:t>
      </w:r>
      <w:r w:rsidRPr="002B0066">
        <w:t>и описани</w:t>
      </w:r>
      <w:r w:rsidR="007232A7">
        <w:t>я</w:t>
      </w:r>
      <w:r w:rsidRPr="002B0066">
        <w:t xml:space="preserve"> </w:t>
      </w:r>
      <w:r w:rsidR="001223B9">
        <w:t>конечных маршрутов</w:t>
      </w:r>
      <w:r w:rsidR="00F82A90">
        <w:t>;</w:t>
      </w:r>
    </w:p>
    <w:p w14:paraId="6D8E226A" w14:textId="1A380ED0" w:rsidR="0071754B" w:rsidRDefault="0071754B" w:rsidP="00802D1F">
      <w:pPr>
        <w:pStyle w:val="a1"/>
      </w:pPr>
      <w:r w:rsidRPr="0071754B">
        <w:t>MySql.EntityFrameworkCore</w:t>
      </w:r>
      <w:r w:rsidR="005B630E" w:rsidRPr="005B630E">
        <w:t xml:space="preserve"> </w:t>
      </w:r>
      <w:r w:rsidR="005B630E">
        <w:t>–</w:t>
      </w:r>
      <w:r w:rsidR="005B630E" w:rsidRPr="005B630E">
        <w:t xml:space="preserve"> провайдер для подключения к СУБД MySQL</w:t>
      </w:r>
      <w:r w:rsidR="00F82A90">
        <w:t>.</w:t>
      </w:r>
    </w:p>
    <w:p w14:paraId="619A7164" w14:textId="769AAB5C" w:rsidR="00AD0EF6" w:rsidRPr="003B139F" w:rsidRDefault="007232A7" w:rsidP="00AD0EF6">
      <w:pPr>
        <w:pStyle w:val="a3"/>
      </w:pPr>
      <w:r>
        <w:t>Перечисленный</w:t>
      </w:r>
      <w:r w:rsidR="00AD0EF6">
        <w:t xml:space="preserve"> стек технологий выбран за его надежность, высокую производительности, наличие встроенной поддержки для построения REST API, а также удобство интеграции с реляционными СУБД</w:t>
      </w:r>
      <w:r w:rsidR="00E235A3" w:rsidRPr="00E235A3">
        <w:t xml:space="preserve"> </w:t>
      </w:r>
      <w:r w:rsidR="00BE02E1" w:rsidRPr="003874B4">
        <w:t>[</w:t>
      </w:r>
      <w:r w:rsidR="00BE02E1">
        <w:fldChar w:fldCharType="begin"/>
      </w:r>
      <w:r w:rsidR="00BE02E1">
        <w:instrText xml:space="preserve"> REF Проектирование_и_реализация_БД_в_СУБД \r \h </w:instrText>
      </w:r>
      <w:r w:rsidR="00BE02E1">
        <w:fldChar w:fldCharType="separate"/>
      </w:r>
      <w:r w:rsidR="00E84C83">
        <w:t>12</w:t>
      </w:r>
      <w:r w:rsidR="00BE02E1">
        <w:fldChar w:fldCharType="end"/>
      </w:r>
      <w:r w:rsidR="00BE02E1" w:rsidRPr="003874B4">
        <w:t>]</w:t>
      </w:r>
      <w:r w:rsidR="001B7916" w:rsidRPr="001B7916">
        <w:t xml:space="preserve">, </w:t>
      </w:r>
      <w:r w:rsidR="001B7916" w:rsidRPr="00E235A3">
        <w:t>[</w:t>
      </w:r>
      <w:r w:rsidR="001B7916">
        <w:fldChar w:fldCharType="begin"/>
      </w:r>
      <w:r w:rsidR="001B7916">
        <w:instrText xml:space="preserve"> REF Библия_C \r \h </w:instrText>
      </w:r>
      <w:r w:rsidR="001B7916">
        <w:fldChar w:fldCharType="separate"/>
      </w:r>
      <w:r w:rsidR="00E84C83">
        <w:t>20</w:t>
      </w:r>
      <w:r w:rsidR="001B7916">
        <w:fldChar w:fldCharType="end"/>
      </w:r>
      <w:r w:rsidR="001B7916" w:rsidRPr="00E235A3">
        <w:t>]</w:t>
      </w:r>
      <w:r w:rsidR="00AD0EF6">
        <w:t>.</w:t>
      </w:r>
    </w:p>
    <w:p w14:paraId="7CFCEA95" w14:textId="76E2CE4E" w:rsidR="00AD0EF6" w:rsidRPr="00931A4F" w:rsidRDefault="00AD0EF6" w:rsidP="00AD0EF6">
      <w:pPr>
        <w:pStyle w:val="a3"/>
      </w:pPr>
      <w:r w:rsidRPr="003B139F">
        <w:t>Для разработки серверной</w:t>
      </w:r>
      <w:r>
        <w:t xml:space="preserve"> части системы будет использоваться </w:t>
      </w:r>
      <w:r>
        <w:rPr>
          <w:lang w:val="en-US"/>
        </w:rPr>
        <w:t>IDE</w:t>
      </w:r>
      <w:r w:rsidRPr="00B84ED2">
        <w:t xml:space="preserve"> </w:t>
      </w:r>
      <w:r w:rsidR="00FE4BE2">
        <w:rPr>
          <w:lang w:val="en-US"/>
        </w:rPr>
        <w:t>VS</w:t>
      </w:r>
      <w:r w:rsidRPr="00B84ED2">
        <w:t xml:space="preserve"> 202</w:t>
      </w:r>
      <w:r w:rsidR="00AF4355" w:rsidRPr="00AF4355">
        <w:t>6</w:t>
      </w:r>
      <w:r>
        <w:t xml:space="preserve">, так как она </w:t>
      </w:r>
      <w:r w:rsidRPr="003B139F">
        <w:t xml:space="preserve">обеспечивает удобные инструменты для </w:t>
      </w:r>
      <w:r>
        <w:t xml:space="preserve">написания кода, </w:t>
      </w:r>
      <w:r w:rsidRPr="003B139F">
        <w:t>отладки и тестирования</w:t>
      </w:r>
      <w:r>
        <w:t>.</w:t>
      </w:r>
    </w:p>
    <w:p w14:paraId="0DC04D7E" w14:textId="18EAA3F9" w:rsidR="00AD0EF6" w:rsidRPr="003B139F" w:rsidRDefault="00AD0EF6" w:rsidP="00AD0EF6">
      <w:pPr>
        <w:pStyle w:val="a3"/>
      </w:pPr>
      <w:r>
        <w:t xml:space="preserve">Для </w:t>
      </w:r>
      <w:r w:rsidRPr="003B139F">
        <w:t xml:space="preserve">разработки </w:t>
      </w:r>
      <w:r>
        <w:t>к</w:t>
      </w:r>
      <w:r w:rsidRPr="003B139F">
        <w:t>лиентской част</w:t>
      </w:r>
      <w:r>
        <w:t xml:space="preserve">и </w:t>
      </w:r>
      <w:r w:rsidRPr="003B139F">
        <w:t xml:space="preserve">системы будет использоваться </w:t>
      </w:r>
      <w:r w:rsidR="007232A7">
        <w:t>редактор</w:t>
      </w:r>
      <w:r w:rsidR="005B193A">
        <w:t xml:space="preserve"> кода</w:t>
      </w:r>
      <w:r w:rsidRPr="00B84ED2">
        <w:t xml:space="preserve"> </w:t>
      </w:r>
      <w:r w:rsidR="00FE4BE2">
        <w:rPr>
          <w:lang w:val="en-US"/>
        </w:rPr>
        <w:t>VS</w:t>
      </w:r>
      <w:r w:rsidRPr="00B84ED2">
        <w:t xml:space="preserve"> Code</w:t>
      </w:r>
      <w:r w:rsidRPr="003B139F">
        <w:t>, так как он поддерживает множество расширений для работы.</w:t>
      </w:r>
    </w:p>
    <w:p w14:paraId="2E332461" w14:textId="4FF45948" w:rsidR="009D01D8" w:rsidRDefault="00AD0EF6" w:rsidP="009D01D8">
      <w:pPr>
        <w:pStyle w:val="a3"/>
      </w:pPr>
      <w:bookmarkStart w:id="21" w:name="_6ike3fjwisph" w:colFirst="0" w:colLast="0"/>
      <w:bookmarkEnd w:id="21"/>
      <w:r>
        <w:t xml:space="preserve">Приведенный набор программных средств обеспечивает эффективное функционирование веб-приложения для автоматизированного </w:t>
      </w:r>
      <w:r w:rsidR="00C6224F">
        <w:t>УНФО</w:t>
      </w:r>
      <w:r>
        <w:t>.</w:t>
      </w:r>
    </w:p>
    <w:p w14:paraId="51FE8D53" w14:textId="77777777" w:rsidR="009D01D8" w:rsidRPr="001746F6" w:rsidRDefault="009D01D8" w:rsidP="003C0D7A">
      <w:pPr>
        <w:pStyle w:val="a3"/>
        <w:ind w:firstLine="0"/>
      </w:pPr>
    </w:p>
    <w:p w14:paraId="78FE47E1" w14:textId="40164C6C" w:rsidR="00F116CE" w:rsidRDefault="00F116CE" w:rsidP="00D13073">
      <w:pPr>
        <w:pStyle w:val="1"/>
      </w:pPr>
      <w:bookmarkStart w:id="22" w:name="_Toc194696994"/>
      <w:bookmarkStart w:id="23" w:name="_Toc215610294"/>
      <w:bookmarkStart w:id="24" w:name="_Toc215610337"/>
      <w:bookmarkStart w:id="25" w:name="_Toc231474325"/>
      <w:r>
        <w:lastRenderedPageBreak/>
        <w:t>Проектирование</w:t>
      </w:r>
      <w:r w:rsidR="00046A82">
        <w:t xml:space="preserve"> </w:t>
      </w:r>
      <w:bookmarkEnd w:id="22"/>
      <w:bookmarkEnd w:id="23"/>
      <w:bookmarkEnd w:id="24"/>
      <w:r w:rsidR="005152EB">
        <w:t>программного обеспечения</w:t>
      </w:r>
      <w:bookmarkEnd w:id="25"/>
    </w:p>
    <w:p w14:paraId="5FBA6CB4" w14:textId="67E95756" w:rsidR="00A761C2" w:rsidRDefault="00EB5554" w:rsidP="004379DD">
      <w:pPr>
        <w:pStyle w:val="2"/>
      </w:pPr>
      <w:bookmarkStart w:id="26" w:name="_Toc215610295"/>
      <w:bookmarkStart w:id="27" w:name="_Toc215610338"/>
      <w:bookmarkStart w:id="28" w:name="_Toc231474326"/>
      <w:r w:rsidRPr="00337C89">
        <w:t xml:space="preserve">Проектирование интерфейса </w:t>
      </w:r>
      <w:bookmarkEnd w:id="26"/>
      <w:bookmarkEnd w:id="27"/>
      <w:r w:rsidR="001254E3">
        <w:t>пользователя</w:t>
      </w:r>
      <w:bookmarkEnd w:id="28"/>
    </w:p>
    <w:p w14:paraId="3BE4B5DA" w14:textId="565B6CE2" w:rsidR="0054414B" w:rsidRDefault="0054414B" w:rsidP="0054414B">
      <w:pPr>
        <w:pStyle w:val="a3"/>
      </w:pPr>
      <w:bookmarkStart w:id="29" w:name="_Toc215610296"/>
      <w:bookmarkStart w:id="30" w:name="_Toc215610339"/>
      <w:r>
        <w:t xml:space="preserve">В рамках разработки </w:t>
      </w:r>
      <w:r w:rsidR="00BB2A26">
        <w:t>информационной системы</w:t>
      </w:r>
      <w:r>
        <w:t xml:space="preserve"> при помощи инструмента </w:t>
      </w:r>
      <w:r>
        <w:rPr>
          <w:lang w:val="en-US"/>
        </w:rPr>
        <w:t>draw</w:t>
      </w:r>
      <w:r>
        <w:t>.</w:t>
      </w:r>
      <w:r>
        <w:rPr>
          <w:lang w:val="en-US"/>
        </w:rPr>
        <w:t>io</w:t>
      </w:r>
      <w:r>
        <w:t xml:space="preserve"> спроектирован интерфейс пользователя в виде набора </w:t>
      </w:r>
      <w:r>
        <w:rPr>
          <w:lang w:val="en-US"/>
        </w:rPr>
        <w:t>wireframe</w:t>
      </w:r>
      <w:r>
        <w:t xml:space="preserve">, который позволяет представить его основные элементы и функциональность. </w:t>
      </w:r>
      <w:r>
        <w:rPr>
          <w:lang w:val="en-US"/>
        </w:rPr>
        <w:t>Wireframe</w:t>
      </w:r>
      <w:r>
        <w:t xml:space="preserve"> страниц «Авторизация», «Структура общежития», «Карточка студента» представлен на рисунке </w:t>
      </w:r>
      <w:r w:rsidR="00BB218F">
        <w:t>1</w:t>
      </w:r>
      <w:r>
        <w:t>.</w:t>
      </w:r>
    </w:p>
    <w:p w14:paraId="502131A7" w14:textId="61EEC1E2" w:rsidR="0054414B" w:rsidRPr="005F61BF" w:rsidRDefault="0054414B" w:rsidP="0054414B">
      <w:pPr>
        <w:pStyle w:val="afd"/>
      </w:pPr>
      <w:r>
        <w:t xml:space="preserve"> </w:t>
      </w:r>
      <w:r w:rsidR="00C503B7">
        <w:drawing>
          <wp:inline distT="0" distB="0" distL="0" distR="0" wp14:anchorId="2AD8E32E" wp14:editId="017E3F06">
            <wp:extent cx="5887127" cy="4102331"/>
            <wp:effectExtent l="0" t="0" r="0" b="0"/>
            <wp:docPr id="14960363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" t="1029" r="837" b="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136" cy="412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ABC1F" w14:textId="5A311953" w:rsidR="0054414B" w:rsidRPr="005F61BF" w:rsidRDefault="0054414B" w:rsidP="0054414B">
      <w:pPr>
        <w:pStyle w:val="afe"/>
      </w:pPr>
      <w:r>
        <w:t xml:space="preserve">Рисунок </w:t>
      </w:r>
      <w:r w:rsidR="00BB218F">
        <w:t>1</w:t>
      </w:r>
      <w:r>
        <w:t xml:space="preserve"> – </w:t>
      </w:r>
      <w:r>
        <w:rPr>
          <w:lang w:val="en-US"/>
        </w:rPr>
        <w:t>draw</w:t>
      </w:r>
      <w:r w:rsidRPr="005F61BF">
        <w:t>.</w:t>
      </w:r>
      <w:r>
        <w:rPr>
          <w:lang w:val="en-US"/>
        </w:rPr>
        <w:t>io</w:t>
      </w:r>
      <w:r w:rsidRPr="005F61BF">
        <w:t>.</w:t>
      </w:r>
      <w:r w:rsidRPr="00C61C4C">
        <w:t xml:space="preserve"> </w:t>
      </w:r>
      <w:r>
        <w:rPr>
          <w:lang w:val="en-US"/>
        </w:rPr>
        <w:t>Wireframe</w:t>
      </w:r>
      <w:r>
        <w:t xml:space="preserve"> основных страниц</w:t>
      </w:r>
    </w:p>
    <w:p w14:paraId="783B7A11" w14:textId="6D7B2AC0" w:rsidR="007B530D" w:rsidRPr="007B530D" w:rsidRDefault="0054414B" w:rsidP="007B530D">
      <w:pPr>
        <w:pStyle w:val="a3"/>
        <w:rPr>
          <w:lang w:val="en-US"/>
        </w:rPr>
      </w:pPr>
      <w:r>
        <w:t xml:space="preserve">Цветовая палитра веб-приложения </w:t>
      </w:r>
      <w:r w:rsidR="00477B6F">
        <w:t xml:space="preserve">подобрана </w:t>
      </w:r>
      <w:r w:rsidR="008F2D15">
        <w:t>в соответствии с</w:t>
      </w:r>
      <w:r>
        <w:t xml:space="preserve"> корпоратив</w:t>
      </w:r>
      <w:r w:rsidR="00477B6F">
        <w:t>н</w:t>
      </w:r>
      <w:r w:rsidR="008F2D15">
        <w:t xml:space="preserve">ым </w:t>
      </w:r>
      <w:r>
        <w:t>стил</w:t>
      </w:r>
      <w:r w:rsidR="008F2D15">
        <w:t xml:space="preserve">ем </w:t>
      </w:r>
      <w:r>
        <w:t>СПбГУТ</w:t>
      </w:r>
      <w:r w:rsidR="008F6DEC">
        <w:t>, где цвет #</w:t>
      </w:r>
      <w:r w:rsidR="008F6DEC">
        <w:rPr>
          <w:lang w:val="en-US"/>
        </w:rPr>
        <w:t>FFA</w:t>
      </w:r>
      <w:r w:rsidR="008F6DEC" w:rsidRPr="003B139F">
        <w:t>726</w:t>
      </w:r>
      <w:r w:rsidR="008F6DEC">
        <w:t xml:space="preserve"> является основным акцентным.</w:t>
      </w:r>
    </w:p>
    <w:p w14:paraId="7C6A82FE" w14:textId="79DB611C" w:rsidR="00F175CF" w:rsidRDefault="00F175CF" w:rsidP="004379DD">
      <w:pPr>
        <w:pStyle w:val="2"/>
      </w:pPr>
      <w:bookmarkStart w:id="31" w:name="_Toc231474327"/>
      <w:r>
        <w:lastRenderedPageBreak/>
        <w:t xml:space="preserve">Разработка </w:t>
      </w:r>
      <w:bookmarkEnd w:id="29"/>
      <w:bookmarkEnd w:id="30"/>
      <w:r w:rsidR="005152EB">
        <w:t>архитектуры программного обеспечения</w:t>
      </w:r>
      <w:bookmarkEnd w:id="31"/>
    </w:p>
    <w:p w14:paraId="511B3BE6" w14:textId="26D9C08F" w:rsidR="003569ED" w:rsidRPr="003B26FD" w:rsidRDefault="003569ED" w:rsidP="003569ED">
      <w:pPr>
        <w:pStyle w:val="a3"/>
      </w:pPr>
      <w:r>
        <w:t>Архитектура</w:t>
      </w:r>
      <w:r w:rsidR="005F6492">
        <w:t xml:space="preserve"> </w:t>
      </w:r>
      <w:r>
        <w:t>системы построена на основе клиент-серверной модели и включает в себя</w:t>
      </w:r>
      <w:r w:rsidRPr="009A2FB9">
        <w:t xml:space="preserve"> </w:t>
      </w:r>
      <w:r>
        <w:t>веб-сайт, БД</w:t>
      </w:r>
      <w:r w:rsidR="00E44B42">
        <w:t xml:space="preserve"> и</w:t>
      </w:r>
      <w:r w:rsidRPr="009A2FB9">
        <w:t xml:space="preserve"> </w:t>
      </w:r>
      <w:r>
        <w:rPr>
          <w:lang w:val="en-US"/>
        </w:rPr>
        <w:t>API</w:t>
      </w:r>
      <w:r w:rsidRPr="009A2FB9">
        <w:t xml:space="preserve"> </w:t>
      </w:r>
      <w:r>
        <w:t>для взаимодействия с БД.</w:t>
      </w:r>
    </w:p>
    <w:p w14:paraId="1CD5C5CB" w14:textId="6DC3AAB7" w:rsidR="003569ED" w:rsidRDefault="003569ED" w:rsidP="003569ED">
      <w:pPr>
        <w:pStyle w:val="a3"/>
      </w:pPr>
      <w:r w:rsidRPr="006628B3">
        <w:t>Диаграмма развертывания компонентов</w:t>
      </w:r>
      <w:r>
        <w:t xml:space="preserve"> </w:t>
      </w:r>
      <w:r w:rsidRPr="006628B3">
        <w:t xml:space="preserve">изображена на рисунке </w:t>
      </w:r>
      <w:r w:rsidR="00BB218F">
        <w:t>2</w:t>
      </w:r>
      <w:r>
        <w:t>.</w:t>
      </w:r>
    </w:p>
    <w:p w14:paraId="5011AB0D" w14:textId="77777777" w:rsidR="003569ED" w:rsidRDefault="003569ED" w:rsidP="003569ED">
      <w:pPr>
        <w:pStyle w:val="afd"/>
      </w:pPr>
      <w:r>
        <w:rPr>
          <w:lang w:eastAsia="ru-RU"/>
        </w:rPr>
        <w:drawing>
          <wp:inline distT="0" distB="0" distL="0" distR="0" wp14:anchorId="215E742D" wp14:editId="3F9B96B9">
            <wp:extent cx="5931004" cy="4001414"/>
            <wp:effectExtent l="0" t="0" r="0" b="0"/>
            <wp:docPr id="184730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" t="1622" r="1125" b="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269" cy="404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73363" w14:textId="33602387" w:rsidR="003569ED" w:rsidRPr="003569ED" w:rsidRDefault="003569ED" w:rsidP="00BB218F">
      <w:pPr>
        <w:pStyle w:val="afe"/>
      </w:pPr>
      <w:r>
        <w:t xml:space="preserve">Рисунок </w:t>
      </w:r>
      <w:r w:rsidR="00BB218F">
        <w:t>2</w:t>
      </w:r>
      <w:r>
        <w:t xml:space="preserve"> –</w:t>
      </w:r>
      <w:r w:rsidRPr="00E44B42">
        <w:t xml:space="preserve"> </w:t>
      </w:r>
      <w:r w:rsidR="00E44B42">
        <w:rPr>
          <w:lang w:val="en-US"/>
        </w:rPr>
        <w:t>draw</w:t>
      </w:r>
      <w:r w:rsidR="00E44B42" w:rsidRPr="005F61BF">
        <w:t>.</w:t>
      </w:r>
      <w:r w:rsidR="00E44B42">
        <w:rPr>
          <w:lang w:val="en-US"/>
        </w:rPr>
        <w:t>io</w:t>
      </w:r>
      <w:r w:rsidR="00E44B42" w:rsidRPr="005F61BF">
        <w:t>.</w:t>
      </w:r>
      <w:r w:rsidR="00E44B42" w:rsidRPr="00C61C4C">
        <w:t xml:space="preserve"> </w:t>
      </w:r>
      <w:r>
        <w:t xml:space="preserve">Диаграмма развертывания </w:t>
      </w:r>
      <w:r w:rsidRPr="006628B3">
        <w:t>компонентов</w:t>
      </w:r>
    </w:p>
    <w:p w14:paraId="2937D98F" w14:textId="275CB060" w:rsidR="00E20C3F" w:rsidRDefault="00E20C3F" w:rsidP="004379DD">
      <w:pPr>
        <w:pStyle w:val="2"/>
      </w:pPr>
      <w:bookmarkStart w:id="32" w:name="_Toc231474328"/>
      <w:r>
        <w:t>Проектирование базы данных</w:t>
      </w:r>
      <w:bookmarkEnd w:id="32"/>
    </w:p>
    <w:p w14:paraId="58DA2F76" w14:textId="1DE60EE1" w:rsidR="006B52E1" w:rsidRDefault="00F53A0E" w:rsidP="006B52E1">
      <w:pPr>
        <w:pStyle w:val="a3"/>
      </w:pPr>
      <w:r>
        <w:t xml:space="preserve">В рамках разработки веб-приложения при помощи </w:t>
      </w:r>
      <w:r>
        <w:rPr>
          <w:lang w:val="en-US"/>
        </w:rPr>
        <w:t>MySQL</w:t>
      </w:r>
      <w:r w:rsidRPr="00111A98">
        <w:t xml:space="preserve"> </w:t>
      </w:r>
      <w:r>
        <w:rPr>
          <w:lang w:val="en-US"/>
        </w:rPr>
        <w:t>Workbench</w:t>
      </w:r>
      <w:r>
        <w:t xml:space="preserve"> спроектирована физическая модель БД, представленная на рисунке 3 в виде </w:t>
      </w:r>
      <w:r>
        <w:rPr>
          <w:lang w:val="en-US"/>
        </w:rPr>
        <w:t>ERD</w:t>
      </w:r>
      <w:r>
        <w:t>.</w:t>
      </w:r>
    </w:p>
    <w:p w14:paraId="7AB02B9E" w14:textId="53863F56" w:rsidR="00EC477E" w:rsidRPr="0019294A" w:rsidRDefault="00EC477E" w:rsidP="006B52E1">
      <w:pPr>
        <w:pStyle w:val="a3"/>
      </w:pPr>
      <w:r>
        <w:t>Б</w:t>
      </w:r>
      <w:r w:rsidRPr="00560735">
        <w:t>Д содержит</w:t>
      </w:r>
      <w:r>
        <w:t xml:space="preserve"> таблицы для хранения данных о пользователях системы, студентах, их расселении, зданиях и комнатах внутри них</w:t>
      </w:r>
      <w:r w:rsidRPr="00560735">
        <w:t>. В ней присутствуют</w:t>
      </w:r>
      <w:r>
        <w:t xml:space="preserve"> </w:t>
      </w:r>
      <w:r>
        <w:lastRenderedPageBreak/>
        <w:t>таблицы для учета мебели и постельного белья и их распределения между студентами.</w:t>
      </w:r>
    </w:p>
    <w:p w14:paraId="3C7D1B90" w14:textId="77777777" w:rsidR="00D50DD5" w:rsidRPr="0019294A" w:rsidRDefault="00D50DD5" w:rsidP="00D50DD5">
      <w:pPr>
        <w:pStyle w:val="afd"/>
      </w:pPr>
      <w:r>
        <w:rPr>
          <w:lang w:val="en-US"/>
        </w:rPr>
        <w:drawing>
          <wp:inline distT="0" distB="0" distL="0" distR="0" wp14:anchorId="41D80A93" wp14:editId="30EAA748">
            <wp:extent cx="5900239" cy="6771502"/>
            <wp:effectExtent l="0" t="0" r="5715" b="0"/>
            <wp:docPr id="16665413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67" t="1021" r="691" b="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772" cy="678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0DD5">
        <w:t xml:space="preserve"> </w:t>
      </w:r>
    </w:p>
    <w:p w14:paraId="6D044303" w14:textId="687DC861" w:rsidR="00D50DD5" w:rsidRPr="00D50DD5" w:rsidRDefault="00D50DD5" w:rsidP="00D50DD5">
      <w:pPr>
        <w:pStyle w:val="afe"/>
      </w:pPr>
      <w:r w:rsidRPr="00D17AD4">
        <w:t>Рисунок 3</w:t>
      </w:r>
      <w:r>
        <w:t xml:space="preserve"> – </w:t>
      </w:r>
      <w:r w:rsidRPr="00111A98">
        <w:t>MySQL</w:t>
      </w:r>
      <w:r>
        <w:t xml:space="preserve"> </w:t>
      </w:r>
      <w:r w:rsidRPr="00111A98">
        <w:t>Workbench. Физическая модель</w:t>
      </w:r>
      <w:r>
        <w:t xml:space="preserve"> БД</w:t>
      </w:r>
    </w:p>
    <w:p w14:paraId="4A7828BC" w14:textId="46C6DA21" w:rsidR="00D50DD5" w:rsidRPr="00423EC9" w:rsidRDefault="00D50DD5" w:rsidP="00B72EF3">
      <w:pPr>
        <w:pStyle w:val="a3"/>
      </w:pPr>
    </w:p>
    <w:p w14:paraId="419C1071" w14:textId="3DFD4C5A" w:rsidR="00D24B0A" w:rsidRDefault="00D24B0A" w:rsidP="00771672">
      <w:pPr>
        <w:pStyle w:val="1"/>
      </w:pPr>
      <w:bookmarkStart w:id="33" w:name="_Toc231474329"/>
      <w:r>
        <w:lastRenderedPageBreak/>
        <w:t>Разработка программного обеспечения</w:t>
      </w:r>
      <w:bookmarkEnd w:id="33"/>
    </w:p>
    <w:p w14:paraId="4459428C" w14:textId="6647BB08" w:rsidR="00310C8F" w:rsidRDefault="00310C8F" w:rsidP="004379DD">
      <w:pPr>
        <w:pStyle w:val="2"/>
      </w:pPr>
      <w:bookmarkStart w:id="34" w:name="_Toc231474330"/>
      <w:r>
        <w:t>Разработка программных модулей</w:t>
      </w:r>
      <w:bookmarkEnd w:id="34"/>
    </w:p>
    <w:p w14:paraId="6BB30076" w14:textId="69316893" w:rsidR="006B52E1" w:rsidRPr="00755C81" w:rsidRDefault="006B52E1" w:rsidP="006B52E1">
      <w:pPr>
        <w:pStyle w:val="a3"/>
      </w:pPr>
      <w:r>
        <w:t xml:space="preserve">В ходе дипломного проектирования разработаны следующие приложения: веб-приложение на </w:t>
      </w:r>
      <w:r>
        <w:rPr>
          <w:lang w:val="en-US"/>
        </w:rPr>
        <w:t>React</w:t>
      </w:r>
      <w:r w:rsidR="00015A55" w:rsidRPr="00015A55">
        <w:t xml:space="preserve"> </w:t>
      </w:r>
      <w:r>
        <w:t xml:space="preserve">и </w:t>
      </w:r>
      <w:r>
        <w:rPr>
          <w:lang w:val="en-US"/>
        </w:rPr>
        <w:t>API</w:t>
      </w:r>
      <w:r w:rsidRPr="0065290E">
        <w:t xml:space="preserve"> </w:t>
      </w:r>
      <w:r>
        <w:t xml:space="preserve">на </w:t>
      </w:r>
      <w:r>
        <w:rPr>
          <w:lang w:val="en-US"/>
        </w:rPr>
        <w:t>C</w:t>
      </w:r>
      <w:r w:rsidRPr="0065290E">
        <w:t>#</w:t>
      </w:r>
      <w:r w:rsidR="00755C81" w:rsidRPr="00755C81">
        <w:t>.</w:t>
      </w:r>
    </w:p>
    <w:p w14:paraId="4D25B0A4" w14:textId="34087813" w:rsidR="006B52E1" w:rsidRDefault="006B52E1" w:rsidP="006B52E1">
      <w:pPr>
        <w:pStyle w:val="a3"/>
      </w:pPr>
      <w:r>
        <w:t xml:space="preserve">Обращение к </w:t>
      </w:r>
      <w:r w:rsidRPr="00ED230F">
        <w:t xml:space="preserve">информации, хранящейся в БД, осуществляется посредством API </w:t>
      </w:r>
      <w:r w:rsidR="00A43307">
        <w:rPr>
          <w:lang w:val="en-US"/>
        </w:rPr>
        <w:t>c</w:t>
      </w:r>
      <w:r w:rsidR="00223BA1" w:rsidRPr="00223BA1">
        <w:t xml:space="preserve"> </w:t>
      </w:r>
      <w:r w:rsidR="00223BA1">
        <w:t>использованием</w:t>
      </w:r>
      <w:r>
        <w:t xml:space="preserve"> созданны</w:t>
      </w:r>
      <w:r w:rsidR="00223BA1">
        <w:t xml:space="preserve">х </w:t>
      </w:r>
      <w:r>
        <w:t>модел</w:t>
      </w:r>
      <w:r w:rsidR="00223BA1">
        <w:t xml:space="preserve">ей </w:t>
      </w:r>
      <w:r>
        <w:t xml:space="preserve">таблиц БД, а также </w:t>
      </w:r>
      <w:r w:rsidR="00AB51FB">
        <w:t>объектов</w:t>
      </w:r>
      <w:r w:rsidR="00AB51FB" w:rsidRPr="00000579">
        <w:t xml:space="preserve"> </w:t>
      </w:r>
      <w:r>
        <w:rPr>
          <w:lang w:val="en-US"/>
        </w:rPr>
        <w:t>DTO</w:t>
      </w:r>
      <w:r>
        <w:t xml:space="preserve">. </w:t>
      </w:r>
      <w:r w:rsidRPr="00597646">
        <w:t>Код метода для получения списка</w:t>
      </w:r>
      <w:r>
        <w:t xml:space="preserve"> </w:t>
      </w:r>
      <w:r w:rsidR="00AB51FB">
        <w:t>позиций</w:t>
      </w:r>
      <w:r w:rsidR="00BE7563">
        <w:t xml:space="preserve"> мебели</w:t>
      </w:r>
      <w:r>
        <w:t xml:space="preserve"> </w:t>
      </w:r>
      <w:r w:rsidRPr="00597646">
        <w:t xml:space="preserve">представлен листингом </w:t>
      </w:r>
      <w:r>
        <w:t>1</w:t>
      </w:r>
      <w:r w:rsidRPr="00597646">
        <w:t>.</w:t>
      </w:r>
    </w:p>
    <w:p w14:paraId="585952D6" w14:textId="17A5B8BA" w:rsidR="00DB4BBA" w:rsidRPr="00D27A42" w:rsidRDefault="00DB4BBA" w:rsidP="00DB4BBA">
      <w:pPr>
        <w:pStyle w:val="aff2"/>
      </w:pPr>
      <w:r w:rsidRPr="00646E8B">
        <w:t xml:space="preserve">Листинг </w:t>
      </w:r>
      <w:r w:rsidRPr="003B4FB5">
        <w:t>1</w:t>
      </w:r>
      <w:r w:rsidRPr="00646E8B">
        <w:t xml:space="preserve"> – Код метода </w:t>
      </w:r>
      <w:proofErr w:type="spellStart"/>
      <w:r w:rsidR="00AB51FB" w:rsidRPr="00AB51FB">
        <w:t>GetStationaryEquipment</w:t>
      </w:r>
      <w:proofErr w:type="spellEnd"/>
    </w:p>
    <w:p w14:paraId="4F77D2FE" w14:textId="77777777" w:rsidR="00BE7563" w:rsidRDefault="00BE7563" w:rsidP="00BE7563">
      <w:pPr>
        <w:pStyle w:val="aff0"/>
      </w:pPr>
      <w:r>
        <w:t>[</w:t>
      </w:r>
      <w:proofErr w:type="spellStart"/>
      <w:r>
        <w:t>HttpGet</w:t>
      </w:r>
      <w:proofErr w:type="spellEnd"/>
      <w:r>
        <w:t>]</w:t>
      </w:r>
    </w:p>
    <w:p w14:paraId="42E63204" w14:textId="79876466" w:rsidR="00BE7563" w:rsidRDefault="00BE7563" w:rsidP="00BE7563">
      <w:pPr>
        <w:pStyle w:val="aff0"/>
      </w:pPr>
      <w:r>
        <w:t>[</w:t>
      </w:r>
      <w:proofErr w:type="spellStart"/>
      <w:r>
        <w:t>SwaggerOperation</w:t>
      </w:r>
      <w:proofErr w:type="spellEnd"/>
      <w:r>
        <w:t>(</w:t>
      </w:r>
    </w:p>
    <w:p w14:paraId="141991D5" w14:textId="44440E7A" w:rsidR="00BE7563" w:rsidRDefault="00BE7563" w:rsidP="00BE7563">
      <w:pPr>
        <w:pStyle w:val="aff0"/>
      </w:pPr>
      <w:r>
        <w:t xml:space="preserve">    Summary = "Получение списка оборудования",</w:t>
      </w:r>
    </w:p>
    <w:p w14:paraId="33FC4BB5" w14:textId="047B773E" w:rsidR="00BE7563" w:rsidRDefault="00BE7563" w:rsidP="00BE7563">
      <w:pPr>
        <w:pStyle w:val="aff0"/>
      </w:pPr>
      <w:r>
        <w:t xml:space="preserve">    </w:t>
      </w:r>
      <w:proofErr w:type="spellStart"/>
      <w:r>
        <w:t>Description</w:t>
      </w:r>
      <w:proofErr w:type="spellEnd"/>
      <w:r>
        <w:t xml:space="preserve"> = "Возвращает список стационарного оборудования с типом, статусом и размещением.")]</w:t>
      </w:r>
    </w:p>
    <w:p w14:paraId="0615140C" w14:textId="77777777" w:rsidR="00A24471" w:rsidRDefault="00BE7563" w:rsidP="00BE7563">
      <w:pPr>
        <w:pStyle w:val="aff0"/>
      </w:pPr>
      <w:r w:rsidRPr="008D4467">
        <w:t>[</w:t>
      </w:r>
      <w:proofErr w:type="spellStart"/>
      <w:r w:rsidRPr="00BE7563">
        <w:rPr>
          <w:lang w:val="en-US"/>
        </w:rPr>
        <w:t>SwaggerResponse</w:t>
      </w:r>
      <w:proofErr w:type="spellEnd"/>
      <w:r w:rsidRPr="008D4467">
        <w:t>(</w:t>
      </w:r>
    </w:p>
    <w:p w14:paraId="298CFE9E" w14:textId="77777777" w:rsidR="00A24471" w:rsidRDefault="00A24471" w:rsidP="00BE7563">
      <w:pPr>
        <w:pStyle w:val="aff0"/>
      </w:pPr>
      <w:r>
        <w:t xml:space="preserve">    </w:t>
      </w:r>
      <w:proofErr w:type="spellStart"/>
      <w:r w:rsidR="00BE7563" w:rsidRPr="00BE7563">
        <w:rPr>
          <w:lang w:val="en-US"/>
        </w:rPr>
        <w:t>StatusCodes</w:t>
      </w:r>
      <w:proofErr w:type="spellEnd"/>
      <w:r w:rsidR="00BE7563" w:rsidRPr="00A24471">
        <w:t>.</w:t>
      </w:r>
      <w:r w:rsidR="00BE7563" w:rsidRPr="00BE7563">
        <w:rPr>
          <w:lang w:val="en-US"/>
        </w:rPr>
        <w:t>Status</w:t>
      </w:r>
      <w:r w:rsidR="00BE7563" w:rsidRPr="00A24471">
        <w:t>200</w:t>
      </w:r>
      <w:r w:rsidR="00BE7563" w:rsidRPr="00BE7563">
        <w:rPr>
          <w:lang w:val="en-US"/>
        </w:rPr>
        <w:t>OK</w:t>
      </w:r>
      <w:r w:rsidR="00BE7563" w:rsidRPr="00A24471">
        <w:t>,</w:t>
      </w:r>
    </w:p>
    <w:p w14:paraId="430F1B12" w14:textId="77777777" w:rsidR="00A24471" w:rsidRDefault="00A24471" w:rsidP="00BE7563">
      <w:pPr>
        <w:pStyle w:val="aff0"/>
      </w:pPr>
      <w:r>
        <w:t xml:space="preserve">    </w:t>
      </w:r>
      <w:r w:rsidR="00BE7563" w:rsidRPr="00A24471">
        <w:t>"</w:t>
      </w:r>
      <w:r w:rsidR="00BE7563">
        <w:t>Список</w:t>
      </w:r>
      <w:r w:rsidR="00BE7563" w:rsidRPr="00A24471">
        <w:t xml:space="preserve"> </w:t>
      </w:r>
      <w:r w:rsidR="00BE7563">
        <w:t>оборудования</w:t>
      </w:r>
      <w:r w:rsidR="00BE7563" w:rsidRPr="00A24471">
        <w:t xml:space="preserve"> </w:t>
      </w:r>
      <w:r w:rsidR="00BE7563">
        <w:t>успешно</w:t>
      </w:r>
      <w:r w:rsidR="00BE7563" w:rsidRPr="00A24471">
        <w:t xml:space="preserve"> </w:t>
      </w:r>
      <w:r w:rsidR="00BE7563">
        <w:t>получен</w:t>
      </w:r>
      <w:r w:rsidR="00BE7563" w:rsidRPr="00A24471">
        <w:t>.",</w:t>
      </w:r>
    </w:p>
    <w:p w14:paraId="70F1227D" w14:textId="53E501FD" w:rsidR="00BE7563" w:rsidRPr="008D4467" w:rsidRDefault="00A24471" w:rsidP="00BE7563">
      <w:pPr>
        <w:pStyle w:val="aff0"/>
        <w:rPr>
          <w:lang w:val="en-US"/>
        </w:rPr>
      </w:pPr>
      <w:r>
        <w:t xml:space="preserve">    </w:t>
      </w:r>
      <w:r w:rsidR="00BE7563" w:rsidRPr="00BE7563">
        <w:rPr>
          <w:lang w:val="en-US"/>
        </w:rPr>
        <w:t>Type</w:t>
      </w:r>
      <w:r w:rsidR="00BE7563" w:rsidRPr="008D4467">
        <w:rPr>
          <w:lang w:val="en-US"/>
        </w:rPr>
        <w:t xml:space="preserve"> = </w:t>
      </w:r>
      <w:proofErr w:type="spellStart"/>
      <w:proofErr w:type="gramStart"/>
      <w:r w:rsidR="00BE7563" w:rsidRPr="00BE7563">
        <w:rPr>
          <w:lang w:val="en-US"/>
        </w:rPr>
        <w:t>typeof</w:t>
      </w:r>
      <w:proofErr w:type="spellEnd"/>
      <w:r w:rsidR="00BE7563" w:rsidRPr="008D4467">
        <w:rPr>
          <w:lang w:val="en-US"/>
        </w:rPr>
        <w:t>(</w:t>
      </w:r>
      <w:proofErr w:type="spellStart"/>
      <w:proofErr w:type="gramEnd"/>
      <w:r w:rsidR="00BE7563" w:rsidRPr="00BE7563">
        <w:rPr>
          <w:lang w:val="en-US"/>
        </w:rPr>
        <w:t>IEnumerable</w:t>
      </w:r>
      <w:proofErr w:type="spellEnd"/>
      <w:r w:rsidR="00BE7563" w:rsidRPr="008D4467">
        <w:rPr>
          <w:lang w:val="en-US"/>
        </w:rPr>
        <w:t>&lt;</w:t>
      </w:r>
      <w:proofErr w:type="spellStart"/>
      <w:r w:rsidR="00BE7563" w:rsidRPr="00BE7563">
        <w:rPr>
          <w:lang w:val="en-US"/>
        </w:rPr>
        <w:t>StationaryEquipmentDto</w:t>
      </w:r>
      <w:proofErr w:type="spellEnd"/>
      <w:r w:rsidR="00BE7563" w:rsidRPr="008D4467">
        <w:rPr>
          <w:lang w:val="en-US"/>
        </w:rPr>
        <w:t>&gt;))]</w:t>
      </w:r>
    </w:p>
    <w:p w14:paraId="2772CB7D" w14:textId="4FC599ED" w:rsidR="00A24471" w:rsidRPr="00A24471" w:rsidRDefault="00BE7563" w:rsidP="00BE7563">
      <w:pPr>
        <w:pStyle w:val="aff0"/>
        <w:rPr>
          <w:lang w:val="en-US"/>
        </w:rPr>
      </w:pPr>
      <w:r w:rsidRPr="00BE7563">
        <w:rPr>
          <w:lang w:val="en-US"/>
        </w:rPr>
        <w:t>public async</w:t>
      </w:r>
      <w:r w:rsidR="00A24471" w:rsidRPr="00A24471">
        <w:rPr>
          <w:lang w:val="en-US"/>
        </w:rPr>
        <w:t xml:space="preserve"> </w:t>
      </w:r>
      <w:r w:rsidRPr="00BE7563">
        <w:rPr>
          <w:lang w:val="en-US"/>
        </w:rPr>
        <w:t>Task&lt;</w:t>
      </w:r>
      <w:proofErr w:type="spellStart"/>
      <w:r w:rsidRPr="00BE7563">
        <w:rPr>
          <w:lang w:val="en-US"/>
        </w:rPr>
        <w:t>ActionResult</w:t>
      </w:r>
      <w:proofErr w:type="spellEnd"/>
      <w:r w:rsidRPr="00BE7563">
        <w:rPr>
          <w:lang w:val="en-US"/>
        </w:rPr>
        <w:t>&lt;</w:t>
      </w:r>
      <w:proofErr w:type="spellStart"/>
      <w:r w:rsidRPr="00BE7563">
        <w:rPr>
          <w:lang w:val="en-US"/>
        </w:rPr>
        <w:t>IEnumerable</w:t>
      </w:r>
      <w:proofErr w:type="spellEnd"/>
      <w:r w:rsidRPr="00BE7563">
        <w:rPr>
          <w:lang w:val="en-US"/>
        </w:rPr>
        <w:t>&lt;</w:t>
      </w:r>
      <w:proofErr w:type="spellStart"/>
      <w:r w:rsidRPr="00BE7563">
        <w:rPr>
          <w:lang w:val="en-US"/>
        </w:rPr>
        <w:t>StationaryEquipmentDto</w:t>
      </w:r>
      <w:proofErr w:type="spellEnd"/>
      <w:r w:rsidRPr="00BE7563">
        <w:rPr>
          <w:lang w:val="en-US"/>
        </w:rPr>
        <w:t>&gt;&gt;&gt;</w:t>
      </w:r>
    </w:p>
    <w:p w14:paraId="6DC4F70A" w14:textId="7996C0E3" w:rsidR="00BE7563" w:rsidRPr="008D4467" w:rsidRDefault="00BE7563" w:rsidP="00BE7563">
      <w:pPr>
        <w:pStyle w:val="aff0"/>
      </w:pPr>
      <w:proofErr w:type="spellStart"/>
      <w:proofErr w:type="gramStart"/>
      <w:r w:rsidRPr="00BE7563">
        <w:rPr>
          <w:lang w:val="en-US"/>
        </w:rPr>
        <w:t>GetStationaryEquipment</w:t>
      </w:r>
      <w:proofErr w:type="spellEnd"/>
      <w:r w:rsidRPr="008D4467">
        <w:t>(</w:t>
      </w:r>
      <w:proofErr w:type="gramEnd"/>
      <w:r w:rsidRPr="008D4467">
        <w:t>)</w:t>
      </w:r>
    </w:p>
    <w:p w14:paraId="38462E8C" w14:textId="4018A520" w:rsidR="00BE7563" w:rsidRDefault="00BE7563" w:rsidP="00BE7563">
      <w:pPr>
        <w:pStyle w:val="aff0"/>
      </w:pPr>
      <w:r w:rsidRPr="008D4467">
        <w:t>{</w:t>
      </w:r>
    </w:p>
    <w:p w14:paraId="52B893D5" w14:textId="411D6973" w:rsidR="00F0632D" w:rsidRPr="00F0632D" w:rsidRDefault="00F0632D" w:rsidP="00BE7563">
      <w:pPr>
        <w:pStyle w:val="aff0"/>
      </w:pPr>
      <w:r>
        <w:t xml:space="preserve">    </w:t>
      </w:r>
      <w:r w:rsidRPr="00F0632D">
        <w:t>// Загружаем оборудование вместе со связанными данными</w:t>
      </w:r>
    </w:p>
    <w:p w14:paraId="77748AB2" w14:textId="3695F763" w:rsidR="00BE7563" w:rsidRPr="00BE7563" w:rsidRDefault="00DE30E3" w:rsidP="00BE7563">
      <w:pPr>
        <w:pStyle w:val="aff0"/>
        <w:rPr>
          <w:lang w:val="en-US"/>
        </w:rPr>
      </w:pPr>
      <w:r w:rsidRPr="00F0632D">
        <w:t xml:space="preserve">    </w:t>
      </w:r>
      <w:r w:rsidR="00BE7563" w:rsidRPr="00BE7563">
        <w:rPr>
          <w:lang w:val="en-US"/>
        </w:rPr>
        <w:t>var equipment = await _</w:t>
      </w:r>
      <w:proofErr w:type="spellStart"/>
      <w:proofErr w:type="gramStart"/>
      <w:r w:rsidR="00BE7563" w:rsidRPr="00BE7563">
        <w:rPr>
          <w:lang w:val="en-US"/>
        </w:rPr>
        <w:t>context.StationaryEquipments</w:t>
      </w:r>
      <w:proofErr w:type="spellEnd"/>
      <w:proofErr w:type="gramEnd"/>
    </w:p>
    <w:p w14:paraId="4CF9C6B3" w14:textId="722FBC0E" w:rsidR="00BE7563" w:rsidRPr="00BE7563" w:rsidRDefault="00DE30E3" w:rsidP="00BE7563">
      <w:pPr>
        <w:pStyle w:val="aff0"/>
        <w:rPr>
          <w:lang w:val="en-US"/>
        </w:rPr>
      </w:pPr>
      <w:r w:rsidRPr="00DE30E3">
        <w:rPr>
          <w:lang w:val="en-US"/>
        </w:rPr>
        <w:t xml:space="preserve">        </w:t>
      </w:r>
      <w:proofErr w:type="gramStart"/>
      <w:r w:rsidR="00BE7563" w:rsidRPr="00BE7563">
        <w:rPr>
          <w:lang w:val="en-US"/>
        </w:rPr>
        <w:t>.</w:t>
      </w:r>
      <w:proofErr w:type="spellStart"/>
      <w:r w:rsidR="00BE7563" w:rsidRPr="00BE7563">
        <w:rPr>
          <w:lang w:val="en-US"/>
        </w:rPr>
        <w:t>AsNoTracking</w:t>
      </w:r>
      <w:proofErr w:type="spellEnd"/>
      <w:proofErr w:type="gramEnd"/>
      <w:r w:rsidR="00BE7563" w:rsidRPr="00BE7563">
        <w:rPr>
          <w:lang w:val="en-US"/>
        </w:rPr>
        <w:t>()</w:t>
      </w:r>
    </w:p>
    <w:p w14:paraId="25489A92" w14:textId="5CF1F893" w:rsidR="00BE7563" w:rsidRPr="00BE7563" w:rsidRDefault="00DE30E3" w:rsidP="00BE7563">
      <w:pPr>
        <w:pStyle w:val="aff0"/>
        <w:rPr>
          <w:lang w:val="en-US"/>
        </w:rPr>
      </w:pPr>
      <w:r w:rsidRPr="00DE30E3">
        <w:rPr>
          <w:lang w:val="en-US"/>
        </w:rPr>
        <w:t xml:space="preserve">        </w:t>
      </w:r>
      <w:proofErr w:type="gramStart"/>
      <w:r w:rsidR="00BE7563" w:rsidRPr="00BE7563">
        <w:rPr>
          <w:lang w:val="en-US"/>
        </w:rPr>
        <w:t>.Include</w:t>
      </w:r>
      <w:proofErr w:type="gramEnd"/>
      <w:r w:rsidR="00BE7563" w:rsidRPr="00BE7563">
        <w:rPr>
          <w:lang w:val="en-US"/>
        </w:rPr>
        <w:t xml:space="preserve">(item =&gt; </w:t>
      </w:r>
      <w:proofErr w:type="spellStart"/>
      <w:proofErr w:type="gramStart"/>
      <w:r w:rsidR="00BE7563" w:rsidRPr="00BE7563">
        <w:rPr>
          <w:lang w:val="en-US"/>
        </w:rPr>
        <w:t>item.Type</w:t>
      </w:r>
      <w:proofErr w:type="spellEnd"/>
      <w:proofErr w:type="gramEnd"/>
      <w:r w:rsidR="00BE7563" w:rsidRPr="00BE7563">
        <w:rPr>
          <w:lang w:val="en-US"/>
        </w:rPr>
        <w:t>)</w:t>
      </w:r>
    </w:p>
    <w:p w14:paraId="6D5E88D6" w14:textId="49DA0D52" w:rsidR="00BE7563" w:rsidRPr="00BE7563" w:rsidRDefault="00BE7563" w:rsidP="00BE7563">
      <w:pPr>
        <w:pStyle w:val="aff0"/>
        <w:rPr>
          <w:lang w:val="en-US"/>
        </w:rPr>
      </w:pPr>
      <w:r w:rsidRPr="00BE7563">
        <w:rPr>
          <w:lang w:val="en-US"/>
        </w:rPr>
        <w:t xml:space="preserve">        </w:t>
      </w:r>
      <w:proofErr w:type="gramStart"/>
      <w:r w:rsidRPr="00BE7563">
        <w:rPr>
          <w:lang w:val="en-US"/>
        </w:rPr>
        <w:t>.Include</w:t>
      </w:r>
      <w:proofErr w:type="gramEnd"/>
      <w:r w:rsidRPr="00BE7563">
        <w:rPr>
          <w:lang w:val="en-US"/>
        </w:rPr>
        <w:t xml:space="preserve">(item =&gt; </w:t>
      </w:r>
      <w:proofErr w:type="gramStart"/>
      <w:r w:rsidRPr="00BE7563">
        <w:rPr>
          <w:lang w:val="en-US"/>
        </w:rPr>
        <w:t>item.Status</w:t>
      </w:r>
      <w:proofErr w:type="gramEnd"/>
      <w:r w:rsidRPr="00BE7563">
        <w:rPr>
          <w:lang w:val="en-US"/>
        </w:rPr>
        <w:t>)</w:t>
      </w:r>
    </w:p>
    <w:p w14:paraId="5EB4639D" w14:textId="4D3DEE89" w:rsidR="00BE7563" w:rsidRPr="00BE7563" w:rsidRDefault="00BE7563" w:rsidP="00BE7563">
      <w:pPr>
        <w:pStyle w:val="aff0"/>
        <w:rPr>
          <w:lang w:val="en-US"/>
        </w:rPr>
      </w:pPr>
      <w:r w:rsidRPr="00BE7563">
        <w:rPr>
          <w:lang w:val="en-US"/>
        </w:rPr>
        <w:t xml:space="preserve">        </w:t>
      </w:r>
      <w:proofErr w:type="gramStart"/>
      <w:r w:rsidRPr="00BE7563">
        <w:rPr>
          <w:lang w:val="en-US"/>
        </w:rPr>
        <w:t>.Include</w:t>
      </w:r>
      <w:proofErr w:type="gramEnd"/>
      <w:r w:rsidRPr="00BE7563">
        <w:rPr>
          <w:lang w:val="en-US"/>
        </w:rPr>
        <w:t xml:space="preserve">(item =&gt; </w:t>
      </w:r>
      <w:proofErr w:type="spellStart"/>
      <w:proofErr w:type="gramStart"/>
      <w:r w:rsidRPr="00BE7563">
        <w:rPr>
          <w:lang w:val="en-US"/>
        </w:rPr>
        <w:t>item.Room</w:t>
      </w:r>
      <w:proofErr w:type="spellEnd"/>
      <w:proofErr w:type="gramEnd"/>
      <w:r w:rsidRPr="00BE7563">
        <w:rPr>
          <w:lang w:val="en-US"/>
        </w:rPr>
        <w:t>)</w:t>
      </w:r>
    </w:p>
    <w:p w14:paraId="495E7133" w14:textId="5BF4DF40" w:rsidR="00BE7563" w:rsidRPr="00BE7563" w:rsidRDefault="00BE7563" w:rsidP="00BE7563">
      <w:pPr>
        <w:pStyle w:val="aff0"/>
        <w:rPr>
          <w:lang w:val="en-US"/>
        </w:rPr>
      </w:pPr>
      <w:r w:rsidRPr="00BE7563">
        <w:rPr>
          <w:lang w:val="en-US"/>
        </w:rPr>
        <w:t xml:space="preserve">        </w:t>
      </w:r>
      <w:proofErr w:type="gramStart"/>
      <w:r w:rsidRPr="00BE7563">
        <w:rPr>
          <w:lang w:val="en-US"/>
        </w:rPr>
        <w:t>.</w:t>
      </w:r>
      <w:proofErr w:type="spellStart"/>
      <w:r w:rsidRPr="00BE7563">
        <w:rPr>
          <w:lang w:val="en-US"/>
        </w:rPr>
        <w:t>ThenInclude</w:t>
      </w:r>
      <w:proofErr w:type="spellEnd"/>
      <w:proofErr w:type="gramEnd"/>
      <w:r w:rsidRPr="00BE7563">
        <w:rPr>
          <w:lang w:val="en-US"/>
        </w:rPr>
        <w:t xml:space="preserve">(room =&gt; </w:t>
      </w:r>
      <w:proofErr w:type="spellStart"/>
      <w:proofErr w:type="gramStart"/>
      <w:r w:rsidRPr="00BE7563">
        <w:rPr>
          <w:lang w:val="en-US"/>
        </w:rPr>
        <w:t>room!.</w:t>
      </w:r>
      <w:proofErr w:type="gramEnd"/>
      <w:r w:rsidRPr="00BE7563">
        <w:rPr>
          <w:lang w:val="en-US"/>
        </w:rPr>
        <w:t>Building</w:t>
      </w:r>
      <w:proofErr w:type="spellEnd"/>
      <w:r w:rsidRPr="00BE7563">
        <w:rPr>
          <w:lang w:val="en-US"/>
        </w:rPr>
        <w:t>)</w:t>
      </w:r>
    </w:p>
    <w:p w14:paraId="47299256" w14:textId="5C258027" w:rsidR="00BE7563" w:rsidRPr="008D4467" w:rsidRDefault="00BE7563" w:rsidP="00BE7563">
      <w:pPr>
        <w:pStyle w:val="aff0"/>
      </w:pPr>
      <w:r w:rsidRPr="00BE7563">
        <w:rPr>
          <w:lang w:val="en-US"/>
        </w:rPr>
        <w:t xml:space="preserve">        </w:t>
      </w:r>
      <w:r w:rsidRPr="008D4467">
        <w:t>.</w:t>
      </w:r>
      <w:proofErr w:type="spellStart"/>
      <w:r w:rsidRPr="00BE7563">
        <w:rPr>
          <w:lang w:val="en-US"/>
        </w:rPr>
        <w:t>ToListAsync</w:t>
      </w:r>
      <w:proofErr w:type="spellEnd"/>
      <w:r w:rsidRPr="008D4467">
        <w:t>();</w:t>
      </w:r>
    </w:p>
    <w:p w14:paraId="20DFBACC" w14:textId="77777777" w:rsidR="00BE7563" w:rsidRDefault="00BE7563" w:rsidP="00BE7563">
      <w:pPr>
        <w:pStyle w:val="aff0"/>
      </w:pPr>
    </w:p>
    <w:p w14:paraId="3D2FF569" w14:textId="56BCB59C" w:rsidR="00F0632D" w:rsidRPr="00F0632D" w:rsidRDefault="00F0632D" w:rsidP="00BE7563">
      <w:pPr>
        <w:pStyle w:val="aff0"/>
      </w:pPr>
      <w:r>
        <w:t xml:space="preserve">    </w:t>
      </w:r>
      <w:r w:rsidRPr="00F0632D">
        <w:t>// Преобразуем в DTO и возвращаем результат</w:t>
      </w:r>
    </w:p>
    <w:p w14:paraId="420DD783" w14:textId="743B663B" w:rsidR="00BE7563" w:rsidRPr="00F0632D" w:rsidRDefault="00BE7563" w:rsidP="00BE7563">
      <w:pPr>
        <w:pStyle w:val="aff0"/>
        <w:rPr>
          <w:lang w:val="en-US"/>
        </w:rPr>
      </w:pPr>
      <w:r w:rsidRPr="008D4467">
        <w:t xml:space="preserve">    </w:t>
      </w:r>
      <w:r w:rsidRPr="00BE7563">
        <w:rPr>
          <w:lang w:val="en-US"/>
        </w:rPr>
        <w:t xml:space="preserve">return </w:t>
      </w:r>
      <w:proofErr w:type="gramStart"/>
      <w:r w:rsidRPr="00BE7563">
        <w:rPr>
          <w:lang w:val="en-US"/>
        </w:rPr>
        <w:t>Ok(</w:t>
      </w:r>
      <w:proofErr w:type="spellStart"/>
      <w:r w:rsidRPr="00BE7563">
        <w:rPr>
          <w:lang w:val="en-US"/>
        </w:rPr>
        <w:t>equipment.Select</w:t>
      </w:r>
      <w:proofErr w:type="spellEnd"/>
      <w:proofErr w:type="gramEnd"/>
      <w:r w:rsidRPr="00BE7563">
        <w:rPr>
          <w:lang w:val="en-US"/>
        </w:rPr>
        <w:t xml:space="preserve">(item =&gt; </w:t>
      </w:r>
      <w:proofErr w:type="spellStart"/>
      <w:proofErr w:type="gramStart"/>
      <w:r w:rsidRPr="00BE7563">
        <w:rPr>
          <w:lang w:val="en-US"/>
        </w:rPr>
        <w:t>item.ToDto</w:t>
      </w:r>
      <w:proofErr w:type="spellEnd"/>
      <w:proofErr w:type="gramEnd"/>
      <w:r w:rsidRPr="00BE7563">
        <w:rPr>
          <w:lang w:val="en-US"/>
        </w:rPr>
        <w:t>()));</w:t>
      </w:r>
    </w:p>
    <w:p w14:paraId="2AF30765" w14:textId="57EEC443" w:rsidR="009750BF" w:rsidRDefault="00BE7563" w:rsidP="005251CB">
      <w:pPr>
        <w:pStyle w:val="aff0"/>
      </w:pPr>
      <w:r>
        <w:t>}</w:t>
      </w:r>
    </w:p>
    <w:p w14:paraId="09884C1C" w14:textId="552A1060" w:rsidR="009750BF" w:rsidRDefault="009750BF" w:rsidP="009750BF">
      <w:pPr>
        <w:pStyle w:val="a3"/>
      </w:pPr>
      <w:r>
        <w:t xml:space="preserve">Взаимодействие веб-приложения с сервером происходит при помощи </w:t>
      </w:r>
      <w:r>
        <w:rPr>
          <w:lang w:val="en-US"/>
        </w:rPr>
        <w:t>HTTP</w:t>
      </w:r>
      <w:r w:rsidRPr="00F13F53">
        <w:t>-</w:t>
      </w:r>
      <w:r>
        <w:t xml:space="preserve">запросов к </w:t>
      </w:r>
      <w:r>
        <w:rPr>
          <w:lang w:val="en-US"/>
        </w:rPr>
        <w:t>API</w:t>
      </w:r>
      <w:r>
        <w:t>, ответы возвращаются в формате</w:t>
      </w:r>
      <w:r w:rsidRPr="00F13F53">
        <w:t xml:space="preserve"> </w:t>
      </w:r>
      <w:r>
        <w:rPr>
          <w:lang w:val="en-US"/>
        </w:rPr>
        <w:t>JSON</w:t>
      </w:r>
      <w:r>
        <w:t xml:space="preserve">, в связи с чем </w:t>
      </w:r>
      <w:r w:rsidR="00874E10">
        <w:lastRenderedPageBreak/>
        <w:t xml:space="preserve">разработан абстрактный класс для реализации сервисов обращения к разным контроллерам </w:t>
      </w:r>
      <w:r w:rsidR="00874E10">
        <w:rPr>
          <w:lang w:val="en-US"/>
        </w:rPr>
        <w:t>API</w:t>
      </w:r>
      <w:r w:rsidRPr="003A312A">
        <w:t xml:space="preserve">, </w:t>
      </w:r>
      <w:r w:rsidR="00496393">
        <w:t xml:space="preserve">который </w:t>
      </w:r>
      <w:r w:rsidRPr="003A312A">
        <w:t xml:space="preserve">представлен листингом </w:t>
      </w:r>
      <w:r>
        <w:t>2</w:t>
      </w:r>
      <w:r w:rsidRPr="003A312A">
        <w:t>.</w:t>
      </w:r>
    </w:p>
    <w:p w14:paraId="69C4304E" w14:textId="1139B346" w:rsidR="005A0BA4" w:rsidRPr="003431D2" w:rsidRDefault="005A0BA4" w:rsidP="005A0BA4">
      <w:pPr>
        <w:pStyle w:val="aff2"/>
        <w:rPr>
          <w:lang w:val="en-US"/>
        </w:rPr>
      </w:pPr>
      <w:r w:rsidRPr="004F0C69">
        <w:t>Листинг</w:t>
      </w:r>
      <w:r w:rsidRPr="003431D2">
        <w:rPr>
          <w:lang w:val="en-US"/>
        </w:rPr>
        <w:t xml:space="preserve"> 2 – </w:t>
      </w:r>
      <w:r w:rsidRPr="004F0C69">
        <w:t>Код</w:t>
      </w:r>
      <w:r w:rsidRPr="003431D2">
        <w:rPr>
          <w:lang w:val="en-US"/>
        </w:rPr>
        <w:t xml:space="preserve"> </w:t>
      </w:r>
      <w:r>
        <w:t>класса</w:t>
      </w:r>
      <w:r w:rsidRPr="003431D2">
        <w:rPr>
          <w:lang w:val="en-US"/>
        </w:rPr>
        <w:t xml:space="preserve"> </w:t>
      </w:r>
      <w:r w:rsidR="00496393" w:rsidRPr="00360E76">
        <w:rPr>
          <w:lang w:val="en-US"/>
        </w:rPr>
        <w:t>BaseApiService</w:t>
      </w:r>
    </w:p>
    <w:p w14:paraId="2F1A7B68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import type </w:t>
      </w:r>
      <w:proofErr w:type="gramStart"/>
      <w:r w:rsidRPr="00360E76">
        <w:rPr>
          <w:lang w:val="en-US"/>
        </w:rPr>
        <w:t xml:space="preserve">{ </w:t>
      </w:r>
      <w:proofErr w:type="spellStart"/>
      <w:r w:rsidRPr="00360E76">
        <w:rPr>
          <w:lang w:val="en-US"/>
        </w:rPr>
        <w:t>HttpClient</w:t>
      </w:r>
      <w:proofErr w:type="spellEnd"/>
      <w:proofErr w:type="gramEnd"/>
      <w:r w:rsidRPr="00360E76">
        <w:rPr>
          <w:lang w:val="en-US"/>
        </w:rPr>
        <w:t xml:space="preserve"> } from </w:t>
      </w:r>
      <w:proofErr w:type="gramStart"/>
      <w:r w:rsidRPr="00360E76">
        <w:rPr>
          <w:lang w:val="en-US"/>
        </w:rPr>
        <w:t>'./</w:t>
      </w:r>
      <w:proofErr w:type="spellStart"/>
      <w:proofErr w:type="gramEnd"/>
      <w:r w:rsidRPr="00360E76">
        <w:rPr>
          <w:lang w:val="en-US"/>
        </w:rPr>
        <w:t>httpClient</w:t>
      </w:r>
      <w:proofErr w:type="spellEnd"/>
      <w:r w:rsidRPr="00360E76">
        <w:rPr>
          <w:lang w:val="en-US"/>
        </w:rPr>
        <w:t>';</w:t>
      </w:r>
    </w:p>
    <w:p w14:paraId="25FD12B5" w14:textId="77777777" w:rsidR="00360E76" w:rsidRPr="00360E76" w:rsidRDefault="00360E76" w:rsidP="00360E76">
      <w:pPr>
        <w:pStyle w:val="aff0"/>
        <w:rPr>
          <w:lang w:val="en-US"/>
        </w:rPr>
      </w:pPr>
    </w:p>
    <w:p w14:paraId="012C84C2" w14:textId="5856DA53" w:rsidR="000B491D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>export abstract class BaseApiService {</w:t>
      </w:r>
    </w:p>
    <w:p w14:paraId="7F123618" w14:textId="35BB77B1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protected readonly http: </w:t>
      </w:r>
      <w:proofErr w:type="spellStart"/>
      <w:r w:rsidRPr="00360E76">
        <w:rPr>
          <w:lang w:val="en-US"/>
        </w:rPr>
        <w:t>HttpClient</w:t>
      </w:r>
      <w:proofErr w:type="spellEnd"/>
      <w:r w:rsidRPr="00360E76">
        <w:rPr>
          <w:lang w:val="en-US"/>
        </w:rPr>
        <w:t>;</w:t>
      </w:r>
    </w:p>
    <w:p w14:paraId="78B23C9D" w14:textId="77777777" w:rsidR="00360E76" w:rsidRDefault="00360E76" w:rsidP="00360E76">
      <w:pPr>
        <w:pStyle w:val="aff0"/>
        <w:rPr>
          <w:lang w:val="en-US"/>
        </w:rPr>
      </w:pPr>
    </w:p>
    <w:p w14:paraId="68CC43A6" w14:textId="1044BA75" w:rsidR="00360E76" w:rsidRPr="008D4467" w:rsidRDefault="000B491D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proofErr w:type="gramStart"/>
      <w:r w:rsidR="00360E76" w:rsidRPr="00360E76">
        <w:rPr>
          <w:lang w:val="en-US"/>
        </w:rPr>
        <w:t>constructor</w:t>
      </w:r>
      <w:r w:rsidR="00360E76" w:rsidRPr="008D4467">
        <w:rPr>
          <w:lang w:val="en-US"/>
        </w:rPr>
        <w:t>(</w:t>
      </w:r>
      <w:proofErr w:type="gramEnd"/>
      <w:r w:rsidR="00360E76" w:rsidRPr="00360E76">
        <w:rPr>
          <w:lang w:val="en-US"/>
        </w:rPr>
        <w:t>http</w:t>
      </w:r>
      <w:r w:rsidR="00360E76" w:rsidRPr="008D4467">
        <w:rPr>
          <w:lang w:val="en-US"/>
        </w:rPr>
        <w:t xml:space="preserve">: </w:t>
      </w:r>
      <w:proofErr w:type="spellStart"/>
      <w:r w:rsidR="00360E76" w:rsidRPr="00360E76">
        <w:rPr>
          <w:lang w:val="en-US"/>
        </w:rPr>
        <w:t>HttpClient</w:t>
      </w:r>
      <w:proofErr w:type="spellEnd"/>
      <w:r w:rsidR="00360E76" w:rsidRPr="008D4467">
        <w:rPr>
          <w:lang w:val="en-US"/>
        </w:rPr>
        <w:t>) {</w:t>
      </w:r>
    </w:p>
    <w:p w14:paraId="7F4C37CE" w14:textId="77777777" w:rsidR="00360E76" w:rsidRPr="00360E76" w:rsidRDefault="00360E7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    </w:t>
      </w:r>
      <w:proofErr w:type="spellStart"/>
      <w:proofErr w:type="gramStart"/>
      <w:r w:rsidRPr="00360E76">
        <w:rPr>
          <w:lang w:val="en-US"/>
        </w:rPr>
        <w:t>this.http</w:t>
      </w:r>
      <w:proofErr w:type="spellEnd"/>
      <w:proofErr w:type="gramEnd"/>
      <w:r w:rsidRPr="00360E76">
        <w:rPr>
          <w:lang w:val="en-US"/>
        </w:rPr>
        <w:t xml:space="preserve"> = http;</w:t>
      </w:r>
    </w:p>
    <w:p w14:paraId="2A05C762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3ABEC3A8" w14:textId="77777777" w:rsidR="00360E76" w:rsidRPr="008D4467" w:rsidRDefault="00360E76" w:rsidP="00360E76">
      <w:pPr>
        <w:pStyle w:val="aff0"/>
        <w:rPr>
          <w:lang w:val="en-US"/>
        </w:rPr>
      </w:pPr>
    </w:p>
    <w:p w14:paraId="552F05E2" w14:textId="55F402F1" w:rsidR="003F7E13" w:rsidRPr="008D4467" w:rsidRDefault="003F7E13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// GET-</w:t>
      </w:r>
      <w:r w:rsidRPr="003F7E13">
        <w:t>запрос</w:t>
      </w:r>
    </w:p>
    <w:p w14:paraId="4364E1B1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protected get&lt;T</w:t>
      </w:r>
      <w:proofErr w:type="gramStart"/>
      <w:r w:rsidRPr="00360E76">
        <w:rPr>
          <w:lang w:val="en-US"/>
        </w:rPr>
        <w:t>&gt;(</w:t>
      </w:r>
      <w:proofErr w:type="gramEnd"/>
      <w:r w:rsidRPr="00360E76">
        <w:rPr>
          <w:lang w:val="en-US"/>
        </w:rPr>
        <w:t>url: string): Promise&lt;T&gt; {</w:t>
      </w:r>
    </w:p>
    <w:p w14:paraId="10331F17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return </w:t>
      </w:r>
      <w:proofErr w:type="spellStart"/>
      <w:proofErr w:type="gramStart"/>
      <w:r w:rsidRPr="00360E76">
        <w:rPr>
          <w:lang w:val="en-US"/>
        </w:rPr>
        <w:t>this.http</w:t>
      </w:r>
      <w:proofErr w:type="gramEnd"/>
      <w:r w:rsidRPr="00360E76">
        <w:rPr>
          <w:lang w:val="en-US"/>
        </w:rPr>
        <w:t>.requestWithAuth</w:t>
      </w:r>
      <w:proofErr w:type="spellEnd"/>
      <w:r w:rsidRPr="00360E76">
        <w:rPr>
          <w:lang w:val="en-US"/>
        </w:rPr>
        <w:t>&lt;T&gt;(</w:t>
      </w:r>
      <w:proofErr w:type="spellStart"/>
      <w:r w:rsidRPr="00360E76">
        <w:rPr>
          <w:lang w:val="en-US"/>
        </w:rPr>
        <w:t>url</w:t>
      </w:r>
      <w:proofErr w:type="spellEnd"/>
      <w:r w:rsidRPr="00360E76">
        <w:rPr>
          <w:lang w:val="en-US"/>
        </w:rPr>
        <w:t>);</w:t>
      </w:r>
    </w:p>
    <w:p w14:paraId="143C7C64" w14:textId="77777777" w:rsidR="00360E76" w:rsidRPr="008D4467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63889903" w14:textId="77777777" w:rsidR="003F7E13" w:rsidRPr="008D4467" w:rsidRDefault="003F7E13" w:rsidP="00360E76">
      <w:pPr>
        <w:pStyle w:val="aff0"/>
        <w:rPr>
          <w:lang w:val="en-US"/>
        </w:rPr>
      </w:pPr>
    </w:p>
    <w:p w14:paraId="6F7CC34B" w14:textId="7FD18119" w:rsidR="00360E76" w:rsidRPr="008D4467" w:rsidRDefault="003F7E13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// POST-</w:t>
      </w:r>
      <w:r w:rsidRPr="003F7E13">
        <w:t>запрос</w:t>
      </w:r>
      <w:r w:rsidRPr="008D4467">
        <w:rPr>
          <w:lang w:val="en-US"/>
        </w:rPr>
        <w:t xml:space="preserve"> </w:t>
      </w:r>
      <w:r w:rsidRPr="003F7E13">
        <w:t>с</w:t>
      </w:r>
      <w:r w:rsidRPr="008D4467">
        <w:rPr>
          <w:lang w:val="en-US"/>
        </w:rPr>
        <w:t xml:space="preserve"> </w:t>
      </w:r>
      <w:r w:rsidRPr="003F7E13">
        <w:t>опциональным</w:t>
      </w:r>
      <w:r w:rsidRPr="008D4467">
        <w:rPr>
          <w:lang w:val="en-US"/>
        </w:rPr>
        <w:t xml:space="preserve"> </w:t>
      </w:r>
      <w:r w:rsidRPr="003F7E13">
        <w:t>телом</w:t>
      </w:r>
    </w:p>
    <w:p w14:paraId="75B4806F" w14:textId="77777777" w:rsidR="00131366" w:rsidRDefault="00360E7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Pr="00360E76">
        <w:rPr>
          <w:lang w:val="en-US"/>
        </w:rPr>
        <w:t>protected post&lt;</w:t>
      </w:r>
      <w:proofErr w:type="spellStart"/>
      <w:r w:rsidRPr="00360E76">
        <w:rPr>
          <w:lang w:val="en-US"/>
        </w:rPr>
        <w:t>TResponse</w:t>
      </w:r>
      <w:proofErr w:type="spellEnd"/>
      <w:r w:rsidRPr="00360E76">
        <w:rPr>
          <w:lang w:val="en-US"/>
        </w:rPr>
        <w:t xml:space="preserve">, </w:t>
      </w:r>
      <w:proofErr w:type="spellStart"/>
      <w:r w:rsidRPr="00360E76">
        <w:rPr>
          <w:lang w:val="en-US"/>
        </w:rPr>
        <w:t>TPayload</w:t>
      </w:r>
      <w:proofErr w:type="spellEnd"/>
      <w:r w:rsidRPr="00360E76">
        <w:rPr>
          <w:lang w:val="en-US"/>
        </w:rPr>
        <w:t xml:space="preserve"> = unknown&gt;</w:t>
      </w:r>
    </w:p>
    <w:p w14:paraId="205D1294" w14:textId="6942776D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="00360E76" w:rsidRPr="00360E76">
        <w:rPr>
          <w:lang w:val="en-US"/>
        </w:rPr>
        <w:t xml:space="preserve">(url: string, </w:t>
      </w:r>
      <w:proofErr w:type="gramStart"/>
      <w:r w:rsidR="00360E76" w:rsidRPr="00360E76">
        <w:rPr>
          <w:lang w:val="en-US"/>
        </w:rPr>
        <w:t>payload?:</w:t>
      </w:r>
      <w:proofErr w:type="gramEnd"/>
      <w:r w:rsidR="00360E76" w:rsidRPr="00360E76">
        <w:rPr>
          <w:lang w:val="en-US"/>
        </w:rPr>
        <w:t xml:space="preserve"> </w:t>
      </w:r>
      <w:proofErr w:type="spellStart"/>
      <w:r w:rsidR="00360E76" w:rsidRPr="00360E76">
        <w:rPr>
          <w:lang w:val="en-US"/>
        </w:rPr>
        <w:t>TPayload</w:t>
      </w:r>
      <w:proofErr w:type="spellEnd"/>
      <w:r w:rsidR="00360E76" w:rsidRPr="00360E76">
        <w:rPr>
          <w:lang w:val="en-US"/>
        </w:rPr>
        <w:t>): Promise&lt;</w:t>
      </w:r>
      <w:proofErr w:type="spellStart"/>
      <w:r w:rsidR="00360E76" w:rsidRPr="00360E76">
        <w:rPr>
          <w:lang w:val="en-US"/>
        </w:rPr>
        <w:t>TResponse</w:t>
      </w:r>
      <w:proofErr w:type="spellEnd"/>
      <w:r w:rsidR="00360E76" w:rsidRPr="00360E76">
        <w:rPr>
          <w:lang w:val="en-US"/>
        </w:rPr>
        <w:t>&gt; {</w:t>
      </w:r>
    </w:p>
    <w:p w14:paraId="2D9E74D5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return </w:t>
      </w:r>
      <w:proofErr w:type="spellStart"/>
      <w:proofErr w:type="gramStart"/>
      <w:r w:rsidRPr="00360E76">
        <w:rPr>
          <w:lang w:val="en-US"/>
        </w:rPr>
        <w:t>this.http</w:t>
      </w:r>
      <w:proofErr w:type="gramEnd"/>
      <w:r w:rsidRPr="00360E76">
        <w:rPr>
          <w:lang w:val="en-US"/>
        </w:rPr>
        <w:t>.requestWithAuth</w:t>
      </w:r>
      <w:proofErr w:type="spellEnd"/>
      <w:r w:rsidRPr="00360E76">
        <w:rPr>
          <w:lang w:val="en-US"/>
        </w:rPr>
        <w:t>&lt;</w:t>
      </w:r>
      <w:proofErr w:type="spellStart"/>
      <w:r w:rsidRPr="00360E76">
        <w:rPr>
          <w:lang w:val="en-US"/>
        </w:rPr>
        <w:t>TResponse</w:t>
      </w:r>
      <w:proofErr w:type="spellEnd"/>
      <w:proofErr w:type="gramStart"/>
      <w:r w:rsidRPr="00360E76">
        <w:rPr>
          <w:lang w:val="en-US"/>
        </w:rPr>
        <w:t>&gt;(</w:t>
      </w:r>
      <w:proofErr w:type="spellStart"/>
      <w:proofErr w:type="gramEnd"/>
      <w:r w:rsidRPr="00360E76">
        <w:rPr>
          <w:lang w:val="en-US"/>
        </w:rPr>
        <w:t>url</w:t>
      </w:r>
      <w:proofErr w:type="spellEnd"/>
      <w:r w:rsidRPr="00360E76">
        <w:rPr>
          <w:lang w:val="en-US"/>
        </w:rPr>
        <w:t>, {</w:t>
      </w:r>
    </w:p>
    <w:p w14:paraId="32F4EAA5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method: 'POST',</w:t>
      </w:r>
    </w:p>
    <w:p w14:paraId="6D43209A" w14:textId="77777777" w:rsidR="0013136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body: payload === </w:t>
      </w:r>
      <w:proofErr w:type="gramStart"/>
      <w:r w:rsidRPr="00360E76">
        <w:rPr>
          <w:lang w:val="en-US"/>
        </w:rPr>
        <w:t>undefined ?</w:t>
      </w:r>
      <w:proofErr w:type="gramEnd"/>
      <w:r w:rsidRPr="00360E76">
        <w:rPr>
          <w:lang w:val="en-US"/>
        </w:rPr>
        <w:t xml:space="preserve"> </w:t>
      </w:r>
      <w:proofErr w:type="gramStart"/>
      <w:r w:rsidRPr="00360E76">
        <w:rPr>
          <w:lang w:val="en-US"/>
        </w:rPr>
        <w:t>undefined :</w:t>
      </w:r>
      <w:proofErr w:type="gramEnd"/>
    </w:p>
    <w:p w14:paraId="704FDDC3" w14:textId="67AA91F6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   </w:t>
      </w:r>
      <w:r w:rsidR="00360E76" w:rsidRPr="00360E76">
        <w:rPr>
          <w:lang w:val="en-US"/>
        </w:rPr>
        <w:t xml:space="preserve"> </w:t>
      </w:r>
      <w:r>
        <w:rPr>
          <w:lang w:val="en-US"/>
        </w:rPr>
        <w:t xml:space="preserve">    </w:t>
      </w:r>
      <w:proofErr w:type="spellStart"/>
      <w:r w:rsidR="00360E76" w:rsidRPr="00360E76">
        <w:rPr>
          <w:lang w:val="en-US"/>
        </w:rPr>
        <w:t>JSON.stringify</w:t>
      </w:r>
      <w:proofErr w:type="spellEnd"/>
      <w:r w:rsidR="00360E76" w:rsidRPr="00360E76">
        <w:rPr>
          <w:lang w:val="en-US"/>
        </w:rPr>
        <w:t>(payload)});</w:t>
      </w:r>
    </w:p>
    <w:p w14:paraId="42FB7D8C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450C3981" w14:textId="77777777" w:rsidR="00360E76" w:rsidRPr="008D4467" w:rsidRDefault="00360E76" w:rsidP="00360E76">
      <w:pPr>
        <w:pStyle w:val="aff0"/>
        <w:rPr>
          <w:lang w:val="en-US"/>
        </w:rPr>
      </w:pPr>
    </w:p>
    <w:p w14:paraId="338A4AF6" w14:textId="6144B1E3" w:rsidR="003F7E13" w:rsidRPr="008D4467" w:rsidRDefault="00104F0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="003F7E13" w:rsidRPr="008D4467">
        <w:rPr>
          <w:lang w:val="en-US"/>
        </w:rPr>
        <w:t>// PUT-</w:t>
      </w:r>
      <w:r w:rsidR="003F7E13" w:rsidRPr="003F7E13">
        <w:t>запрос</w:t>
      </w:r>
      <w:r w:rsidR="003F7E13" w:rsidRPr="008D4467">
        <w:rPr>
          <w:lang w:val="en-US"/>
        </w:rPr>
        <w:t xml:space="preserve"> </w:t>
      </w:r>
      <w:r w:rsidR="003F7E13" w:rsidRPr="003F7E13">
        <w:t>с</w:t>
      </w:r>
      <w:r w:rsidR="003F7E13" w:rsidRPr="008D4467">
        <w:rPr>
          <w:lang w:val="en-US"/>
        </w:rPr>
        <w:t xml:space="preserve"> </w:t>
      </w:r>
      <w:r w:rsidR="003F7E13" w:rsidRPr="003F7E13">
        <w:t>опциональным</w:t>
      </w:r>
      <w:r w:rsidR="003F7E13" w:rsidRPr="008D4467">
        <w:rPr>
          <w:lang w:val="en-US"/>
        </w:rPr>
        <w:t xml:space="preserve"> </w:t>
      </w:r>
      <w:r w:rsidR="003F7E13" w:rsidRPr="003F7E13">
        <w:t>телом</w:t>
      </w:r>
    </w:p>
    <w:p w14:paraId="063AFD0A" w14:textId="77777777" w:rsidR="00131366" w:rsidRDefault="00360E7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Pr="00360E76">
        <w:rPr>
          <w:lang w:val="en-US"/>
        </w:rPr>
        <w:t>protected put&lt;</w:t>
      </w:r>
      <w:proofErr w:type="spellStart"/>
      <w:r w:rsidRPr="00360E76">
        <w:rPr>
          <w:lang w:val="en-US"/>
        </w:rPr>
        <w:t>TResponse</w:t>
      </w:r>
      <w:proofErr w:type="spellEnd"/>
      <w:r w:rsidRPr="00360E76">
        <w:rPr>
          <w:lang w:val="en-US"/>
        </w:rPr>
        <w:t xml:space="preserve">, </w:t>
      </w:r>
      <w:proofErr w:type="spellStart"/>
      <w:r w:rsidRPr="00360E76">
        <w:rPr>
          <w:lang w:val="en-US"/>
        </w:rPr>
        <w:t>TPayload</w:t>
      </w:r>
      <w:proofErr w:type="spellEnd"/>
      <w:r w:rsidRPr="00360E76">
        <w:rPr>
          <w:lang w:val="en-US"/>
        </w:rPr>
        <w:t xml:space="preserve"> = unknown&gt;</w:t>
      </w:r>
    </w:p>
    <w:p w14:paraId="0106D4F2" w14:textId="7431222E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="00360E76" w:rsidRPr="00360E76">
        <w:rPr>
          <w:lang w:val="en-US"/>
        </w:rPr>
        <w:t xml:space="preserve">(url: string, </w:t>
      </w:r>
      <w:proofErr w:type="gramStart"/>
      <w:r w:rsidR="00360E76" w:rsidRPr="00360E76">
        <w:rPr>
          <w:lang w:val="en-US"/>
        </w:rPr>
        <w:t>payload?:</w:t>
      </w:r>
      <w:proofErr w:type="gramEnd"/>
      <w:r w:rsidR="00360E76" w:rsidRPr="00360E76">
        <w:rPr>
          <w:lang w:val="en-US"/>
        </w:rPr>
        <w:t xml:space="preserve"> </w:t>
      </w:r>
      <w:proofErr w:type="spellStart"/>
      <w:r w:rsidR="00360E76" w:rsidRPr="00360E76">
        <w:rPr>
          <w:lang w:val="en-US"/>
        </w:rPr>
        <w:t>TPayload</w:t>
      </w:r>
      <w:proofErr w:type="spellEnd"/>
      <w:r w:rsidR="00360E76" w:rsidRPr="00360E76">
        <w:rPr>
          <w:lang w:val="en-US"/>
        </w:rPr>
        <w:t>): Promise&lt;</w:t>
      </w:r>
      <w:proofErr w:type="spellStart"/>
      <w:r w:rsidR="00360E76" w:rsidRPr="00360E76">
        <w:rPr>
          <w:lang w:val="en-US"/>
        </w:rPr>
        <w:t>TResponse</w:t>
      </w:r>
      <w:proofErr w:type="spellEnd"/>
      <w:r w:rsidR="00360E76" w:rsidRPr="00360E76">
        <w:rPr>
          <w:lang w:val="en-US"/>
        </w:rPr>
        <w:t>&gt; {</w:t>
      </w:r>
    </w:p>
    <w:p w14:paraId="7E23FB89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return </w:t>
      </w:r>
      <w:proofErr w:type="spellStart"/>
      <w:proofErr w:type="gramStart"/>
      <w:r w:rsidRPr="00360E76">
        <w:rPr>
          <w:lang w:val="en-US"/>
        </w:rPr>
        <w:t>this.http</w:t>
      </w:r>
      <w:proofErr w:type="gramEnd"/>
      <w:r w:rsidRPr="00360E76">
        <w:rPr>
          <w:lang w:val="en-US"/>
        </w:rPr>
        <w:t>.requestWithAuth</w:t>
      </w:r>
      <w:proofErr w:type="spellEnd"/>
      <w:r w:rsidRPr="00360E76">
        <w:rPr>
          <w:lang w:val="en-US"/>
        </w:rPr>
        <w:t>&lt;</w:t>
      </w:r>
      <w:proofErr w:type="spellStart"/>
      <w:r w:rsidRPr="00360E76">
        <w:rPr>
          <w:lang w:val="en-US"/>
        </w:rPr>
        <w:t>TResponse</w:t>
      </w:r>
      <w:proofErr w:type="spellEnd"/>
      <w:proofErr w:type="gramStart"/>
      <w:r w:rsidRPr="00360E76">
        <w:rPr>
          <w:lang w:val="en-US"/>
        </w:rPr>
        <w:t>&gt;(</w:t>
      </w:r>
      <w:proofErr w:type="spellStart"/>
      <w:proofErr w:type="gramEnd"/>
      <w:r w:rsidRPr="00360E76">
        <w:rPr>
          <w:lang w:val="en-US"/>
        </w:rPr>
        <w:t>url</w:t>
      </w:r>
      <w:proofErr w:type="spellEnd"/>
      <w:r w:rsidRPr="00360E76">
        <w:rPr>
          <w:lang w:val="en-US"/>
        </w:rPr>
        <w:t>, {</w:t>
      </w:r>
    </w:p>
    <w:p w14:paraId="4575BCBE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method: 'PUT',</w:t>
      </w:r>
    </w:p>
    <w:p w14:paraId="463B1811" w14:textId="77777777" w:rsidR="0013136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body: payload === </w:t>
      </w:r>
      <w:proofErr w:type="gramStart"/>
      <w:r w:rsidRPr="00360E76">
        <w:rPr>
          <w:lang w:val="en-US"/>
        </w:rPr>
        <w:t>undefined ?</w:t>
      </w:r>
      <w:proofErr w:type="gramEnd"/>
      <w:r w:rsidRPr="00360E76">
        <w:rPr>
          <w:lang w:val="en-US"/>
        </w:rPr>
        <w:t xml:space="preserve"> </w:t>
      </w:r>
      <w:proofErr w:type="gramStart"/>
      <w:r w:rsidRPr="00360E76">
        <w:rPr>
          <w:lang w:val="en-US"/>
        </w:rPr>
        <w:t>undefined :</w:t>
      </w:r>
      <w:proofErr w:type="gramEnd"/>
      <w:r w:rsidRPr="00360E76">
        <w:rPr>
          <w:lang w:val="en-US"/>
        </w:rPr>
        <w:t xml:space="preserve"> </w:t>
      </w:r>
    </w:p>
    <w:p w14:paraId="5506910B" w14:textId="4F19B6EF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 w:rsidR="00360E76" w:rsidRPr="00360E76">
        <w:rPr>
          <w:lang w:val="en-US"/>
        </w:rPr>
        <w:t>JSON.stringify</w:t>
      </w:r>
      <w:proofErr w:type="spellEnd"/>
      <w:r w:rsidR="00360E76" w:rsidRPr="00360E76">
        <w:rPr>
          <w:lang w:val="en-US"/>
        </w:rPr>
        <w:t>(payload)});</w:t>
      </w:r>
    </w:p>
    <w:p w14:paraId="77F7293C" w14:textId="77777777" w:rsidR="00360E76" w:rsidRPr="008D4467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2EA1CA1E" w14:textId="77777777" w:rsidR="00104F06" w:rsidRPr="008D4467" w:rsidRDefault="00104F06" w:rsidP="00360E76">
      <w:pPr>
        <w:pStyle w:val="aff0"/>
        <w:rPr>
          <w:lang w:val="en-US"/>
        </w:rPr>
      </w:pPr>
    </w:p>
    <w:p w14:paraId="5FF5E59F" w14:textId="5CB87FCC" w:rsidR="00360E76" w:rsidRPr="008D4467" w:rsidRDefault="00104F0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// PATCH-</w:t>
      </w:r>
      <w:r w:rsidRPr="00104F06">
        <w:t>запрос</w:t>
      </w:r>
      <w:r w:rsidRPr="008D4467">
        <w:rPr>
          <w:lang w:val="en-US"/>
        </w:rPr>
        <w:t xml:space="preserve"> </w:t>
      </w:r>
      <w:r w:rsidRPr="00104F06">
        <w:t>с</w:t>
      </w:r>
      <w:r w:rsidRPr="008D4467">
        <w:rPr>
          <w:lang w:val="en-US"/>
        </w:rPr>
        <w:t xml:space="preserve"> </w:t>
      </w:r>
      <w:r w:rsidRPr="00104F06">
        <w:t>опциональным</w:t>
      </w:r>
      <w:r w:rsidRPr="008D4467">
        <w:rPr>
          <w:lang w:val="en-US"/>
        </w:rPr>
        <w:t xml:space="preserve"> </w:t>
      </w:r>
      <w:r w:rsidRPr="00104F06">
        <w:t>телом</w:t>
      </w:r>
    </w:p>
    <w:p w14:paraId="43BE8B07" w14:textId="77777777" w:rsidR="00131366" w:rsidRDefault="00360E7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Pr="00360E76">
        <w:rPr>
          <w:lang w:val="en-US"/>
        </w:rPr>
        <w:t>protected patch&lt;</w:t>
      </w:r>
      <w:proofErr w:type="spellStart"/>
      <w:r w:rsidRPr="00360E76">
        <w:rPr>
          <w:lang w:val="en-US"/>
        </w:rPr>
        <w:t>TResponse</w:t>
      </w:r>
      <w:proofErr w:type="spellEnd"/>
      <w:r w:rsidRPr="00360E76">
        <w:rPr>
          <w:lang w:val="en-US"/>
        </w:rPr>
        <w:t xml:space="preserve">, </w:t>
      </w:r>
      <w:proofErr w:type="spellStart"/>
      <w:r w:rsidRPr="00360E76">
        <w:rPr>
          <w:lang w:val="en-US"/>
        </w:rPr>
        <w:t>TPayload</w:t>
      </w:r>
      <w:proofErr w:type="spellEnd"/>
      <w:r w:rsidRPr="00360E76">
        <w:rPr>
          <w:lang w:val="en-US"/>
        </w:rPr>
        <w:t xml:space="preserve"> = unknown&gt;</w:t>
      </w:r>
    </w:p>
    <w:p w14:paraId="7776E44B" w14:textId="38D528D6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="00360E76" w:rsidRPr="00360E76">
        <w:rPr>
          <w:lang w:val="en-US"/>
        </w:rPr>
        <w:t xml:space="preserve">(url: string, </w:t>
      </w:r>
      <w:proofErr w:type="gramStart"/>
      <w:r w:rsidR="00360E76" w:rsidRPr="00360E76">
        <w:rPr>
          <w:lang w:val="en-US"/>
        </w:rPr>
        <w:t>payload?:</w:t>
      </w:r>
      <w:proofErr w:type="gramEnd"/>
      <w:r w:rsidR="00360E76" w:rsidRPr="00360E76">
        <w:rPr>
          <w:lang w:val="en-US"/>
        </w:rPr>
        <w:t xml:space="preserve"> </w:t>
      </w:r>
      <w:proofErr w:type="spellStart"/>
      <w:r w:rsidR="00360E76" w:rsidRPr="00360E76">
        <w:rPr>
          <w:lang w:val="en-US"/>
        </w:rPr>
        <w:t>TPayload</w:t>
      </w:r>
      <w:proofErr w:type="spellEnd"/>
      <w:r w:rsidR="00360E76" w:rsidRPr="00360E76">
        <w:rPr>
          <w:lang w:val="en-US"/>
        </w:rPr>
        <w:t>): Promise&lt;</w:t>
      </w:r>
      <w:proofErr w:type="spellStart"/>
      <w:r w:rsidR="00360E76" w:rsidRPr="00360E76">
        <w:rPr>
          <w:lang w:val="en-US"/>
        </w:rPr>
        <w:t>TResponse</w:t>
      </w:r>
      <w:proofErr w:type="spellEnd"/>
      <w:r w:rsidR="00360E76" w:rsidRPr="00360E76">
        <w:rPr>
          <w:lang w:val="en-US"/>
        </w:rPr>
        <w:t>&gt; {</w:t>
      </w:r>
    </w:p>
    <w:p w14:paraId="272101CA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return </w:t>
      </w:r>
      <w:proofErr w:type="spellStart"/>
      <w:proofErr w:type="gramStart"/>
      <w:r w:rsidRPr="00360E76">
        <w:rPr>
          <w:lang w:val="en-US"/>
        </w:rPr>
        <w:t>this.http</w:t>
      </w:r>
      <w:proofErr w:type="gramEnd"/>
      <w:r w:rsidRPr="00360E76">
        <w:rPr>
          <w:lang w:val="en-US"/>
        </w:rPr>
        <w:t>.requestWithAuth</w:t>
      </w:r>
      <w:proofErr w:type="spellEnd"/>
      <w:r w:rsidRPr="00360E76">
        <w:rPr>
          <w:lang w:val="en-US"/>
        </w:rPr>
        <w:t>&lt;</w:t>
      </w:r>
      <w:proofErr w:type="spellStart"/>
      <w:r w:rsidRPr="00360E76">
        <w:rPr>
          <w:lang w:val="en-US"/>
        </w:rPr>
        <w:t>TResponse</w:t>
      </w:r>
      <w:proofErr w:type="spellEnd"/>
      <w:proofErr w:type="gramStart"/>
      <w:r w:rsidRPr="00360E76">
        <w:rPr>
          <w:lang w:val="en-US"/>
        </w:rPr>
        <w:t>&gt;(</w:t>
      </w:r>
      <w:proofErr w:type="spellStart"/>
      <w:proofErr w:type="gramEnd"/>
      <w:r w:rsidRPr="00360E76">
        <w:rPr>
          <w:lang w:val="en-US"/>
        </w:rPr>
        <w:t>url</w:t>
      </w:r>
      <w:proofErr w:type="spellEnd"/>
      <w:r w:rsidRPr="00360E76">
        <w:rPr>
          <w:lang w:val="en-US"/>
        </w:rPr>
        <w:t>, {</w:t>
      </w:r>
    </w:p>
    <w:p w14:paraId="384E75A1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method: 'PATCH',</w:t>
      </w:r>
    </w:p>
    <w:p w14:paraId="28429FE9" w14:textId="77777777" w:rsidR="0013136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body: payload === </w:t>
      </w:r>
      <w:proofErr w:type="gramStart"/>
      <w:r w:rsidRPr="00360E76">
        <w:rPr>
          <w:lang w:val="en-US"/>
        </w:rPr>
        <w:t>undefined ?</w:t>
      </w:r>
      <w:proofErr w:type="gramEnd"/>
      <w:r w:rsidRPr="00360E76">
        <w:rPr>
          <w:lang w:val="en-US"/>
        </w:rPr>
        <w:t xml:space="preserve"> </w:t>
      </w:r>
      <w:proofErr w:type="gramStart"/>
      <w:r w:rsidRPr="00360E76">
        <w:rPr>
          <w:lang w:val="en-US"/>
        </w:rPr>
        <w:t>undefined :</w:t>
      </w:r>
      <w:proofErr w:type="gramEnd"/>
    </w:p>
    <w:p w14:paraId="607CC43F" w14:textId="42DA69E7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       </w:t>
      </w:r>
      <w:r w:rsidR="00360E76" w:rsidRPr="00360E76">
        <w:rPr>
          <w:lang w:val="en-US"/>
        </w:rPr>
        <w:t xml:space="preserve"> </w:t>
      </w:r>
      <w:proofErr w:type="spellStart"/>
      <w:r w:rsidR="00360E76" w:rsidRPr="00360E76">
        <w:rPr>
          <w:lang w:val="en-US"/>
        </w:rPr>
        <w:t>JSON.stringify</w:t>
      </w:r>
      <w:proofErr w:type="spellEnd"/>
      <w:r w:rsidR="00360E76" w:rsidRPr="00360E76">
        <w:rPr>
          <w:lang w:val="en-US"/>
        </w:rPr>
        <w:t>(payload)});</w:t>
      </w:r>
    </w:p>
    <w:p w14:paraId="32DF4E7F" w14:textId="2FEEB280" w:rsidR="00104F06" w:rsidRPr="008D4467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61A67AEE" w14:textId="77777777" w:rsidR="00E1099C" w:rsidRPr="008D4467" w:rsidRDefault="00E1099C" w:rsidP="00360E76">
      <w:pPr>
        <w:pStyle w:val="aff0"/>
        <w:rPr>
          <w:lang w:val="en-US"/>
        </w:rPr>
      </w:pPr>
    </w:p>
    <w:p w14:paraId="60B89FC2" w14:textId="77F51E0E" w:rsidR="00360E76" w:rsidRPr="008D4467" w:rsidRDefault="00104F0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// DELETE-</w:t>
      </w:r>
      <w:r w:rsidRPr="00104F06">
        <w:t>запрос</w:t>
      </w:r>
      <w:r w:rsidRPr="008D4467">
        <w:rPr>
          <w:lang w:val="en-US"/>
        </w:rPr>
        <w:t xml:space="preserve"> </w:t>
      </w:r>
      <w:r w:rsidRPr="00104F06">
        <w:t>с</w:t>
      </w:r>
      <w:r w:rsidRPr="008D4467">
        <w:rPr>
          <w:lang w:val="en-US"/>
        </w:rPr>
        <w:t xml:space="preserve"> </w:t>
      </w:r>
      <w:r w:rsidRPr="00104F06">
        <w:t>опциональным</w:t>
      </w:r>
      <w:r w:rsidRPr="008D4467">
        <w:rPr>
          <w:lang w:val="en-US"/>
        </w:rPr>
        <w:t xml:space="preserve"> </w:t>
      </w:r>
      <w:r w:rsidRPr="00104F06">
        <w:t>телом</w:t>
      </w:r>
    </w:p>
    <w:p w14:paraId="31418001" w14:textId="77B606BA" w:rsidR="00131366" w:rsidRDefault="00131366" w:rsidP="00360E76">
      <w:pPr>
        <w:pStyle w:val="aff0"/>
        <w:rPr>
          <w:lang w:val="en-US"/>
        </w:rPr>
      </w:pPr>
      <w:r w:rsidRPr="00104F06">
        <w:rPr>
          <w:lang w:val="en-US"/>
        </w:rPr>
        <w:t xml:space="preserve">    </w:t>
      </w:r>
      <w:r w:rsidR="00360E76" w:rsidRPr="00360E76">
        <w:rPr>
          <w:lang w:val="en-US"/>
        </w:rPr>
        <w:t>protected delete&lt;</w:t>
      </w:r>
      <w:proofErr w:type="spellStart"/>
      <w:r w:rsidR="00360E76" w:rsidRPr="00360E76">
        <w:rPr>
          <w:lang w:val="en-US"/>
        </w:rPr>
        <w:t>TResponse</w:t>
      </w:r>
      <w:proofErr w:type="spellEnd"/>
      <w:r w:rsidR="00360E76" w:rsidRPr="00360E76">
        <w:rPr>
          <w:lang w:val="en-US"/>
        </w:rPr>
        <w:t xml:space="preserve"> = void, </w:t>
      </w:r>
      <w:proofErr w:type="spellStart"/>
      <w:r w:rsidR="00360E76" w:rsidRPr="00360E76">
        <w:rPr>
          <w:lang w:val="en-US"/>
        </w:rPr>
        <w:t>TPayload</w:t>
      </w:r>
      <w:proofErr w:type="spellEnd"/>
      <w:r w:rsidR="00360E76" w:rsidRPr="00360E76">
        <w:rPr>
          <w:lang w:val="en-US"/>
        </w:rPr>
        <w:t xml:space="preserve"> = unknown&gt;</w:t>
      </w:r>
    </w:p>
    <w:p w14:paraId="25D5D202" w14:textId="56052652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="00360E76" w:rsidRPr="00360E76">
        <w:rPr>
          <w:lang w:val="en-US"/>
        </w:rPr>
        <w:t xml:space="preserve">(url: string, </w:t>
      </w:r>
      <w:proofErr w:type="gramStart"/>
      <w:r w:rsidR="00360E76" w:rsidRPr="00360E76">
        <w:rPr>
          <w:lang w:val="en-US"/>
        </w:rPr>
        <w:t>payload?:</w:t>
      </w:r>
      <w:proofErr w:type="gramEnd"/>
      <w:r w:rsidR="00360E76" w:rsidRPr="00360E76">
        <w:rPr>
          <w:lang w:val="en-US"/>
        </w:rPr>
        <w:t xml:space="preserve"> </w:t>
      </w:r>
      <w:proofErr w:type="spellStart"/>
      <w:r w:rsidR="00360E76" w:rsidRPr="00360E76">
        <w:rPr>
          <w:lang w:val="en-US"/>
        </w:rPr>
        <w:t>TPayload</w:t>
      </w:r>
      <w:proofErr w:type="spellEnd"/>
      <w:r w:rsidR="00360E76" w:rsidRPr="00360E76">
        <w:rPr>
          <w:lang w:val="en-US"/>
        </w:rPr>
        <w:t>): Promise&lt;</w:t>
      </w:r>
      <w:proofErr w:type="spellStart"/>
      <w:r w:rsidR="00360E76" w:rsidRPr="00360E76">
        <w:rPr>
          <w:lang w:val="en-US"/>
        </w:rPr>
        <w:t>TResponse</w:t>
      </w:r>
      <w:proofErr w:type="spellEnd"/>
      <w:r w:rsidR="00360E76" w:rsidRPr="00360E76">
        <w:rPr>
          <w:lang w:val="en-US"/>
        </w:rPr>
        <w:t>&gt; {</w:t>
      </w:r>
    </w:p>
    <w:p w14:paraId="16E66C39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lastRenderedPageBreak/>
        <w:t xml:space="preserve">        return </w:t>
      </w:r>
      <w:proofErr w:type="spellStart"/>
      <w:proofErr w:type="gramStart"/>
      <w:r w:rsidRPr="00360E76">
        <w:rPr>
          <w:lang w:val="en-US"/>
        </w:rPr>
        <w:t>this.http</w:t>
      </w:r>
      <w:proofErr w:type="gramEnd"/>
      <w:r w:rsidRPr="00360E76">
        <w:rPr>
          <w:lang w:val="en-US"/>
        </w:rPr>
        <w:t>.requestWithAuth</w:t>
      </w:r>
      <w:proofErr w:type="spellEnd"/>
      <w:r w:rsidRPr="00360E76">
        <w:rPr>
          <w:lang w:val="en-US"/>
        </w:rPr>
        <w:t>&lt;</w:t>
      </w:r>
      <w:proofErr w:type="spellStart"/>
      <w:r w:rsidRPr="00360E76">
        <w:rPr>
          <w:lang w:val="en-US"/>
        </w:rPr>
        <w:t>TResponse</w:t>
      </w:r>
      <w:proofErr w:type="spellEnd"/>
      <w:proofErr w:type="gramStart"/>
      <w:r w:rsidRPr="00360E76">
        <w:rPr>
          <w:lang w:val="en-US"/>
        </w:rPr>
        <w:t>&gt;(</w:t>
      </w:r>
      <w:proofErr w:type="spellStart"/>
      <w:proofErr w:type="gramEnd"/>
      <w:r w:rsidRPr="00360E76">
        <w:rPr>
          <w:lang w:val="en-US"/>
        </w:rPr>
        <w:t>url</w:t>
      </w:r>
      <w:proofErr w:type="spellEnd"/>
      <w:r w:rsidRPr="00360E76">
        <w:rPr>
          <w:lang w:val="en-US"/>
        </w:rPr>
        <w:t>, {</w:t>
      </w:r>
    </w:p>
    <w:p w14:paraId="20D283DA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method: 'DELETE',</w:t>
      </w:r>
    </w:p>
    <w:p w14:paraId="59FEC6B2" w14:textId="77777777" w:rsidR="0013136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body: payload === </w:t>
      </w:r>
      <w:proofErr w:type="gramStart"/>
      <w:r w:rsidRPr="00360E76">
        <w:rPr>
          <w:lang w:val="en-US"/>
        </w:rPr>
        <w:t>undefined ?</w:t>
      </w:r>
      <w:proofErr w:type="gramEnd"/>
      <w:r w:rsidRPr="00360E76">
        <w:rPr>
          <w:lang w:val="en-US"/>
        </w:rPr>
        <w:t xml:space="preserve"> </w:t>
      </w:r>
      <w:proofErr w:type="gramStart"/>
      <w:r w:rsidRPr="00360E76">
        <w:rPr>
          <w:lang w:val="en-US"/>
        </w:rPr>
        <w:t>undefined :</w:t>
      </w:r>
      <w:proofErr w:type="gramEnd"/>
      <w:r w:rsidRPr="00360E76">
        <w:rPr>
          <w:lang w:val="en-US"/>
        </w:rPr>
        <w:t xml:space="preserve"> </w:t>
      </w:r>
    </w:p>
    <w:p w14:paraId="4718FE10" w14:textId="7509F89E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 w:rsidR="00360E76" w:rsidRPr="00360E76">
        <w:rPr>
          <w:lang w:val="en-US"/>
        </w:rPr>
        <w:t>JSON.stringify</w:t>
      </w:r>
      <w:proofErr w:type="spellEnd"/>
      <w:r w:rsidR="00360E76" w:rsidRPr="00360E76">
        <w:rPr>
          <w:lang w:val="en-US"/>
        </w:rPr>
        <w:t>(payload),</w:t>
      </w:r>
    </w:p>
    <w:p w14:paraId="24D78AAC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});</w:t>
      </w:r>
    </w:p>
    <w:p w14:paraId="7BEFC0AC" w14:textId="77777777" w:rsid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34BD18DB" w14:textId="2554D19C" w:rsidR="00043A8E" w:rsidRPr="008D4467" w:rsidRDefault="009432E6" w:rsidP="00043A8E">
      <w:pPr>
        <w:pStyle w:val="a3"/>
      </w:pPr>
      <w:r>
        <w:t>С</w:t>
      </w:r>
      <w:r w:rsidRPr="009432E6">
        <w:rPr>
          <w:lang w:val="en-US"/>
        </w:rPr>
        <w:t xml:space="preserve"> </w:t>
      </w:r>
      <w:r>
        <w:t>использованием</w:t>
      </w:r>
      <w:r w:rsidR="00CB794D" w:rsidRPr="00BF28D4">
        <w:rPr>
          <w:lang w:val="en-US"/>
        </w:rPr>
        <w:t xml:space="preserve"> </w:t>
      </w:r>
      <w:r w:rsidR="00CB794D">
        <w:t>наследования</w:t>
      </w:r>
      <w:r w:rsidR="00CB794D" w:rsidRPr="00BF28D4">
        <w:rPr>
          <w:lang w:val="en-US"/>
        </w:rPr>
        <w:t xml:space="preserve"> </w:t>
      </w:r>
      <w:r w:rsidR="00CB794D">
        <w:t>от</w:t>
      </w:r>
      <w:r w:rsidR="00CB794D" w:rsidRPr="00BF28D4">
        <w:rPr>
          <w:lang w:val="en-US"/>
        </w:rPr>
        <w:t xml:space="preserve"> </w:t>
      </w:r>
      <w:r w:rsidR="00CB794D">
        <w:rPr>
          <w:lang w:val="en-US"/>
        </w:rPr>
        <w:t>BaseApiService</w:t>
      </w:r>
      <w:r w:rsidR="00BF28D4" w:rsidRPr="00BF28D4">
        <w:rPr>
          <w:lang w:val="en-US"/>
        </w:rPr>
        <w:t xml:space="preserve"> </w:t>
      </w:r>
      <w:r w:rsidR="007E11B4">
        <w:t>созданы</w:t>
      </w:r>
      <w:r w:rsidR="007E11B4" w:rsidRPr="007E11B4">
        <w:rPr>
          <w:lang w:val="en-US"/>
        </w:rPr>
        <w:t xml:space="preserve"> </w:t>
      </w:r>
      <w:r>
        <w:t>такие</w:t>
      </w:r>
      <w:r w:rsidRPr="00BF28D4">
        <w:rPr>
          <w:lang w:val="en-US"/>
        </w:rPr>
        <w:t xml:space="preserve"> </w:t>
      </w:r>
      <w:r>
        <w:t>сервисы</w:t>
      </w:r>
      <w:r w:rsidR="00BF28D4" w:rsidRPr="00BF28D4">
        <w:rPr>
          <w:lang w:val="en-US"/>
        </w:rPr>
        <w:t xml:space="preserve"> </w:t>
      </w:r>
      <w:r w:rsidR="00BF28D4">
        <w:t>как</w:t>
      </w:r>
      <w:r w:rsidR="00BF28D4" w:rsidRPr="00BF28D4">
        <w:rPr>
          <w:lang w:val="en-US"/>
        </w:rPr>
        <w:t xml:space="preserve"> BuildingsService, AuthService, RoomsService, StationaryService</w:t>
      </w:r>
      <w:r w:rsidR="0096241B" w:rsidRPr="0096241B">
        <w:rPr>
          <w:lang w:val="en-US"/>
        </w:rPr>
        <w:t>,</w:t>
      </w:r>
      <w:r w:rsidR="00BF28D4" w:rsidRPr="00BF28D4">
        <w:rPr>
          <w:lang w:val="en-US"/>
        </w:rPr>
        <w:t xml:space="preserve"> </w:t>
      </w:r>
      <w:r w:rsidR="00BF28D4">
        <w:t>которые</w:t>
      </w:r>
      <w:r w:rsidR="00BF28D4" w:rsidRPr="00BF28D4">
        <w:rPr>
          <w:lang w:val="en-US"/>
        </w:rPr>
        <w:t xml:space="preserve"> </w:t>
      </w:r>
      <w:r w:rsidR="00BF28D4">
        <w:t>расширяю</w:t>
      </w:r>
      <w:r w:rsidR="00790B05">
        <w:t>т</w:t>
      </w:r>
      <w:r w:rsidR="00790B05" w:rsidRPr="00790B05">
        <w:rPr>
          <w:lang w:val="en-US"/>
        </w:rPr>
        <w:t xml:space="preserve"> </w:t>
      </w:r>
      <w:r w:rsidR="00790B05">
        <w:t>базовую</w:t>
      </w:r>
      <w:r w:rsidR="007664E9" w:rsidRPr="007664E9">
        <w:rPr>
          <w:lang w:val="en-US"/>
        </w:rPr>
        <w:t xml:space="preserve"> </w:t>
      </w:r>
      <w:r w:rsidR="007664E9">
        <w:t>функциональность</w:t>
      </w:r>
      <w:r w:rsidR="007664E9" w:rsidRPr="007664E9">
        <w:rPr>
          <w:lang w:val="en-US"/>
        </w:rPr>
        <w:t xml:space="preserve"> </w:t>
      </w:r>
      <w:r w:rsidR="00E206C3">
        <w:t>взаимодействия</w:t>
      </w:r>
      <w:r w:rsidR="00E206C3" w:rsidRPr="00E206C3">
        <w:rPr>
          <w:lang w:val="en-US"/>
        </w:rPr>
        <w:t xml:space="preserve"> </w:t>
      </w:r>
      <w:r w:rsidR="00E206C3">
        <w:rPr>
          <w:lang w:val="en-US"/>
        </w:rPr>
        <w:t>c API</w:t>
      </w:r>
      <w:r w:rsidR="007E11B4">
        <w:rPr>
          <w:lang w:val="en-US"/>
        </w:rPr>
        <w:t>.</w:t>
      </w:r>
      <w:r w:rsidR="00DB4BBA" w:rsidRPr="00DB4BBA">
        <w:rPr>
          <w:lang w:val="en-US"/>
        </w:rPr>
        <w:t xml:space="preserve"> </w:t>
      </w:r>
      <w:r w:rsidR="00DB4BBA">
        <w:t>Класс</w:t>
      </w:r>
      <w:r w:rsidR="00DB4BBA" w:rsidRPr="008D4467">
        <w:t xml:space="preserve"> </w:t>
      </w:r>
      <w:r w:rsidR="000E1BD0">
        <w:t xml:space="preserve">для получения и модификации данных о зданиях по </w:t>
      </w:r>
      <w:r w:rsidR="000E1BD0">
        <w:rPr>
          <w:lang w:val="en-US"/>
        </w:rPr>
        <w:t>API</w:t>
      </w:r>
      <w:r w:rsidR="00DB4BBA" w:rsidRPr="008D4467">
        <w:t xml:space="preserve"> </w:t>
      </w:r>
      <w:r w:rsidR="00DB4BBA">
        <w:t>представлен</w:t>
      </w:r>
      <w:r w:rsidR="00DB4BBA" w:rsidRPr="008D4467">
        <w:t xml:space="preserve"> </w:t>
      </w:r>
      <w:r w:rsidR="005A0BA4">
        <w:t>листингом</w:t>
      </w:r>
      <w:r w:rsidR="005A0BA4" w:rsidRPr="008D4467">
        <w:t xml:space="preserve"> 3.</w:t>
      </w:r>
    </w:p>
    <w:p w14:paraId="169C3585" w14:textId="0A3C21F2" w:rsidR="00043A8E" w:rsidRPr="003431D2" w:rsidRDefault="00043A8E" w:rsidP="00043A8E">
      <w:pPr>
        <w:pStyle w:val="aff2"/>
        <w:rPr>
          <w:lang w:val="en-US"/>
        </w:rPr>
      </w:pPr>
      <w:r w:rsidRPr="004F0C69">
        <w:t>Листинг</w:t>
      </w:r>
      <w:r w:rsidRPr="003431D2">
        <w:rPr>
          <w:lang w:val="en-US"/>
        </w:rPr>
        <w:t xml:space="preserve"> 3 – </w:t>
      </w:r>
      <w:r w:rsidRPr="004F0C69">
        <w:t>Код</w:t>
      </w:r>
      <w:r w:rsidRPr="003431D2">
        <w:rPr>
          <w:lang w:val="en-US"/>
        </w:rPr>
        <w:t xml:space="preserve"> </w:t>
      </w:r>
      <w:r>
        <w:t>класса</w:t>
      </w:r>
      <w:r w:rsidRPr="003431D2">
        <w:rPr>
          <w:lang w:val="en-US"/>
        </w:rPr>
        <w:t xml:space="preserve"> </w:t>
      </w:r>
      <w:r w:rsidR="009432E6" w:rsidRPr="00BF28D4">
        <w:rPr>
          <w:lang w:val="en-US"/>
        </w:rPr>
        <w:t>BuildingsService</w:t>
      </w:r>
    </w:p>
    <w:p w14:paraId="2F5E75C0" w14:textId="77777777" w:rsidR="00043A8E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>export class BuildingsService extends BaseApiService {</w:t>
      </w:r>
    </w:p>
    <w:p w14:paraId="76E7B797" w14:textId="6DF4614E" w:rsidR="00BB5C6A" w:rsidRPr="008D4467" w:rsidRDefault="00BB5C6A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// </w:t>
      </w:r>
      <w:r w:rsidRPr="00BB5C6A">
        <w:t>Получить</w:t>
      </w:r>
      <w:r w:rsidRPr="008D4467">
        <w:rPr>
          <w:lang w:val="en-US"/>
        </w:rPr>
        <w:t xml:space="preserve"> </w:t>
      </w:r>
      <w:r w:rsidRPr="00BB5C6A">
        <w:t>список</w:t>
      </w:r>
      <w:r w:rsidRPr="008D4467">
        <w:rPr>
          <w:lang w:val="en-US"/>
        </w:rPr>
        <w:t xml:space="preserve"> </w:t>
      </w:r>
      <w:r w:rsidRPr="00BB5C6A">
        <w:t>всех</w:t>
      </w:r>
      <w:r w:rsidRPr="008D4467">
        <w:rPr>
          <w:lang w:val="en-US"/>
        </w:rPr>
        <w:t xml:space="preserve"> </w:t>
      </w:r>
      <w:r w:rsidRPr="00BB5C6A">
        <w:t>зданий</w:t>
      </w:r>
    </w:p>
    <w:p w14:paraId="55D80384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</w:t>
      </w:r>
      <w:proofErr w:type="spellStart"/>
      <w:proofErr w:type="gramStart"/>
      <w:r w:rsidRPr="00043A8E">
        <w:rPr>
          <w:lang w:val="en-US"/>
        </w:rPr>
        <w:t>getAllBuildings</w:t>
      </w:r>
      <w:proofErr w:type="spellEnd"/>
      <w:r w:rsidRPr="00043A8E">
        <w:rPr>
          <w:lang w:val="en-US"/>
        </w:rPr>
        <w:t>(</w:t>
      </w:r>
      <w:proofErr w:type="gramEnd"/>
      <w:r w:rsidRPr="00043A8E">
        <w:rPr>
          <w:lang w:val="en-US"/>
        </w:rPr>
        <w:t>): Promise&lt;</w:t>
      </w:r>
      <w:proofErr w:type="spellStart"/>
      <w:proofErr w:type="gramStart"/>
      <w:r w:rsidRPr="00043A8E">
        <w:rPr>
          <w:lang w:val="en-US"/>
        </w:rPr>
        <w:t>BuildingDto</w:t>
      </w:r>
      <w:proofErr w:type="spellEnd"/>
      <w:r w:rsidRPr="00043A8E">
        <w:rPr>
          <w:lang w:val="en-US"/>
        </w:rPr>
        <w:t>[</w:t>
      </w:r>
      <w:proofErr w:type="gramEnd"/>
      <w:r w:rsidRPr="00043A8E">
        <w:rPr>
          <w:lang w:val="en-US"/>
        </w:rPr>
        <w:t>]&gt; {</w:t>
      </w:r>
    </w:p>
    <w:p w14:paraId="5B0BC4B4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</w:t>
      </w:r>
      <w:proofErr w:type="spellStart"/>
      <w:r w:rsidRPr="00043A8E">
        <w:rPr>
          <w:lang w:val="en-US"/>
        </w:rPr>
        <w:t>this.get</w:t>
      </w:r>
      <w:proofErr w:type="spellEnd"/>
      <w:r w:rsidRPr="00043A8E">
        <w:rPr>
          <w:lang w:val="en-US"/>
        </w:rPr>
        <w:t>&lt;</w:t>
      </w:r>
      <w:proofErr w:type="spellStart"/>
      <w:r w:rsidRPr="00043A8E">
        <w:rPr>
          <w:lang w:val="en-US"/>
        </w:rPr>
        <w:t>BuildingDto</w:t>
      </w:r>
      <w:proofErr w:type="spellEnd"/>
      <w:r w:rsidRPr="00043A8E">
        <w:rPr>
          <w:lang w:val="en-US"/>
        </w:rPr>
        <w:t>[]&gt;('/api/v1/Buildings');</w:t>
      </w:r>
    </w:p>
    <w:p w14:paraId="6D8620DA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}</w:t>
      </w:r>
    </w:p>
    <w:p w14:paraId="4DA747E0" w14:textId="77777777" w:rsidR="00043A8E" w:rsidRPr="008D4467" w:rsidRDefault="00043A8E" w:rsidP="00043A8E">
      <w:pPr>
        <w:pStyle w:val="aff0"/>
        <w:rPr>
          <w:lang w:val="en-US"/>
        </w:rPr>
      </w:pPr>
    </w:p>
    <w:p w14:paraId="3A04B7EB" w14:textId="66AC0528" w:rsidR="00BB5C6A" w:rsidRPr="00C66A8C" w:rsidRDefault="00BB5C6A" w:rsidP="00043A8E">
      <w:pPr>
        <w:pStyle w:val="aff0"/>
        <w:rPr>
          <w:lang w:val="en-US"/>
        </w:rPr>
      </w:pPr>
      <w:r w:rsidRPr="00C66A8C">
        <w:rPr>
          <w:lang w:val="en-US"/>
        </w:rPr>
        <w:t xml:space="preserve">    // </w:t>
      </w:r>
      <w:r w:rsidRPr="00BB5C6A">
        <w:t>Получить</w:t>
      </w:r>
      <w:r w:rsidRPr="00C66A8C">
        <w:rPr>
          <w:lang w:val="en-US"/>
        </w:rPr>
        <w:t xml:space="preserve"> </w:t>
      </w:r>
      <w:r w:rsidRPr="00BB5C6A">
        <w:t>здание</w:t>
      </w:r>
      <w:r w:rsidRPr="00C66A8C">
        <w:rPr>
          <w:lang w:val="en-US"/>
        </w:rPr>
        <w:t xml:space="preserve"> </w:t>
      </w:r>
      <w:r w:rsidRPr="00BB5C6A">
        <w:t>по</w:t>
      </w:r>
      <w:r w:rsidRPr="00C66A8C">
        <w:rPr>
          <w:lang w:val="en-US"/>
        </w:rPr>
        <w:t xml:space="preserve"> </w:t>
      </w:r>
      <w:r w:rsidR="00C66A8C">
        <w:t>идентификатору</w:t>
      </w:r>
    </w:p>
    <w:p w14:paraId="257D3FCF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</w:t>
      </w:r>
      <w:proofErr w:type="spellStart"/>
      <w:proofErr w:type="gramStart"/>
      <w:r w:rsidRPr="00043A8E">
        <w:rPr>
          <w:lang w:val="en-US"/>
        </w:rPr>
        <w:t>getBuildingById</w:t>
      </w:r>
      <w:proofErr w:type="spellEnd"/>
      <w:r w:rsidRPr="00043A8E">
        <w:rPr>
          <w:lang w:val="en-US"/>
        </w:rPr>
        <w:t>(</w:t>
      </w:r>
      <w:proofErr w:type="gramEnd"/>
      <w:r w:rsidRPr="00043A8E">
        <w:rPr>
          <w:lang w:val="en-US"/>
        </w:rPr>
        <w:t>id: number): Promise&lt;</w:t>
      </w:r>
      <w:proofErr w:type="spellStart"/>
      <w:r w:rsidRPr="00043A8E">
        <w:rPr>
          <w:lang w:val="en-US"/>
        </w:rPr>
        <w:t>BuildingDto</w:t>
      </w:r>
      <w:proofErr w:type="spellEnd"/>
      <w:r w:rsidRPr="00043A8E">
        <w:rPr>
          <w:lang w:val="en-US"/>
        </w:rPr>
        <w:t>&gt; {</w:t>
      </w:r>
    </w:p>
    <w:p w14:paraId="51059D19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</w:t>
      </w:r>
      <w:proofErr w:type="spellStart"/>
      <w:r w:rsidRPr="00043A8E">
        <w:rPr>
          <w:lang w:val="en-US"/>
        </w:rPr>
        <w:t>this.get</w:t>
      </w:r>
      <w:proofErr w:type="spellEnd"/>
      <w:r w:rsidRPr="00043A8E">
        <w:rPr>
          <w:lang w:val="en-US"/>
        </w:rPr>
        <w:t>&lt;</w:t>
      </w:r>
      <w:proofErr w:type="spellStart"/>
      <w:r w:rsidRPr="00043A8E">
        <w:rPr>
          <w:lang w:val="en-US"/>
        </w:rPr>
        <w:t>BuildingDto</w:t>
      </w:r>
      <w:proofErr w:type="spellEnd"/>
      <w:r w:rsidRPr="00043A8E">
        <w:rPr>
          <w:lang w:val="en-US"/>
        </w:rPr>
        <w:t>&gt;(`/api/v1/Buildings/${id}`);</w:t>
      </w:r>
    </w:p>
    <w:p w14:paraId="5F68AB10" w14:textId="77777777" w:rsidR="00043A8E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}</w:t>
      </w:r>
    </w:p>
    <w:p w14:paraId="36F3E1B8" w14:textId="77777777" w:rsidR="00BB5C6A" w:rsidRPr="008D4467" w:rsidRDefault="00BB5C6A" w:rsidP="00043A8E">
      <w:pPr>
        <w:pStyle w:val="aff0"/>
        <w:rPr>
          <w:lang w:val="en-US"/>
        </w:rPr>
      </w:pPr>
    </w:p>
    <w:p w14:paraId="4D775CA1" w14:textId="57A46A51" w:rsidR="00043A8E" w:rsidRPr="008D4467" w:rsidRDefault="00BB5C6A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// </w:t>
      </w:r>
      <w:r w:rsidRPr="00BB5C6A">
        <w:t>Получить</w:t>
      </w:r>
      <w:r w:rsidRPr="008D4467">
        <w:rPr>
          <w:lang w:val="en-US"/>
        </w:rPr>
        <w:t xml:space="preserve"> </w:t>
      </w:r>
      <w:r w:rsidRPr="00BB5C6A">
        <w:t>сводную</w:t>
      </w:r>
      <w:r w:rsidRPr="008D4467">
        <w:rPr>
          <w:lang w:val="en-US"/>
        </w:rPr>
        <w:t xml:space="preserve"> </w:t>
      </w:r>
      <w:r w:rsidRPr="00BB5C6A">
        <w:t>информацию</w:t>
      </w:r>
      <w:r w:rsidRPr="008D4467">
        <w:rPr>
          <w:lang w:val="en-US"/>
        </w:rPr>
        <w:t xml:space="preserve"> </w:t>
      </w:r>
      <w:r w:rsidRPr="00BB5C6A">
        <w:t>по</w:t>
      </w:r>
      <w:r w:rsidRPr="008D4467">
        <w:rPr>
          <w:lang w:val="en-US"/>
        </w:rPr>
        <w:t xml:space="preserve"> </w:t>
      </w:r>
      <w:r w:rsidRPr="00BB5C6A">
        <w:t>зданию</w:t>
      </w:r>
    </w:p>
    <w:p w14:paraId="772961D4" w14:textId="554679D6" w:rsidR="00043A8E" w:rsidRPr="00043A8E" w:rsidRDefault="00043A8E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proofErr w:type="spellStart"/>
      <w:proofErr w:type="gramStart"/>
      <w:r w:rsidRPr="00043A8E">
        <w:rPr>
          <w:lang w:val="en-US"/>
        </w:rPr>
        <w:t>getBuildingSummary</w:t>
      </w:r>
      <w:proofErr w:type="spellEnd"/>
      <w:r w:rsidRPr="00043A8E">
        <w:rPr>
          <w:lang w:val="en-US"/>
        </w:rPr>
        <w:t>(</w:t>
      </w:r>
      <w:proofErr w:type="gramEnd"/>
      <w:r w:rsidRPr="00043A8E">
        <w:rPr>
          <w:lang w:val="en-US"/>
        </w:rPr>
        <w:t>id: number</w:t>
      </w:r>
      <w:proofErr w:type="gramStart"/>
      <w:r w:rsidRPr="00043A8E">
        <w:rPr>
          <w:lang w:val="en-US"/>
        </w:rPr>
        <w:t>):Promise</w:t>
      </w:r>
      <w:proofErr w:type="gramEnd"/>
      <w:r w:rsidRPr="00043A8E">
        <w:rPr>
          <w:lang w:val="en-US"/>
        </w:rPr>
        <w:t>&lt;</w:t>
      </w:r>
      <w:proofErr w:type="spellStart"/>
      <w:r w:rsidRPr="00043A8E">
        <w:rPr>
          <w:lang w:val="en-US"/>
        </w:rPr>
        <w:t>BuildingSummaryDto</w:t>
      </w:r>
      <w:proofErr w:type="spellEnd"/>
      <w:r w:rsidRPr="00043A8E">
        <w:rPr>
          <w:lang w:val="en-US"/>
        </w:rPr>
        <w:t>&gt; {</w:t>
      </w:r>
    </w:p>
    <w:p w14:paraId="6B47E009" w14:textId="77777777" w:rsidR="0096241B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</w:t>
      </w:r>
      <w:proofErr w:type="spellStart"/>
      <w:r w:rsidRPr="00043A8E">
        <w:rPr>
          <w:lang w:val="en-US"/>
        </w:rPr>
        <w:t>this.get</w:t>
      </w:r>
      <w:proofErr w:type="spellEnd"/>
      <w:r w:rsidRPr="00043A8E">
        <w:rPr>
          <w:lang w:val="en-US"/>
        </w:rPr>
        <w:t>&lt;</w:t>
      </w:r>
      <w:proofErr w:type="spellStart"/>
      <w:r w:rsidRPr="00043A8E">
        <w:rPr>
          <w:lang w:val="en-US"/>
        </w:rPr>
        <w:t>BuildingSummaryDto</w:t>
      </w:r>
      <w:proofErr w:type="spellEnd"/>
      <w:proofErr w:type="gramStart"/>
      <w:r w:rsidRPr="00043A8E">
        <w:rPr>
          <w:lang w:val="en-US"/>
        </w:rPr>
        <w:t>&gt;(</w:t>
      </w:r>
      <w:proofErr w:type="gramEnd"/>
    </w:p>
    <w:p w14:paraId="099AFDF3" w14:textId="2EC39581" w:rsidR="00043A8E" w:rsidRPr="00043A8E" w:rsidRDefault="0096241B" w:rsidP="00043A8E">
      <w:pPr>
        <w:pStyle w:val="aff0"/>
        <w:rPr>
          <w:lang w:val="en-US"/>
        </w:rPr>
      </w:pPr>
      <w:r w:rsidRPr="0096241B">
        <w:rPr>
          <w:lang w:val="en-US"/>
        </w:rPr>
        <w:t xml:space="preserve">            </w:t>
      </w:r>
      <w:r w:rsidR="00043A8E" w:rsidRPr="00043A8E">
        <w:rPr>
          <w:lang w:val="en-US"/>
        </w:rPr>
        <w:t>`/api/v1/Buildings/${id}/summary`);</w:t>
      </w:r>
    </w:p>
    <w:p w14:paraId="1A0D178A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}</w:t>
      </w:r>
    </w:p>
    <w:p w14:paraId="034CCED2" w14:textId="77777777" w:rsidR="00043A8E" w:rsidRPr="008D4467" w:rsidRDefault="00043A8E" w:rsidP="00043A8E">
      <w:pPr>
        <w:pStyle w:val="aff0"/>
        <w:rPr>
          <w:lang w:val="en-US"/>
        </w:rPr>
      </w:pPr>
    </w:p>
    <w:p w14:paraId="73230D94" w14:textId="23D9763D" w:rsidR="00BB5C6A" w:rsidRPr="008D4467" w:rsidRDefault="00BB5C6A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// </w:t>
      </w:r>
      <w:r w:rsidRPr="00BB5C6A">
        <w:t>Создать</w:t>
      </w:r>
      <w:r w:rsidRPr="008D4467">
        <w:rPr>
          <w:lang w:val="en-US"/>
        </w:rPr>
        <w:t xml:space="preserve"> </w:t>
      </w:r>
      <w:r w:rsidRPr="00BB5C6A">
        <w:t>новое</w:t>
      </w:r>
      <w:r w:rsidRPr="008D4467">
        <w:rPr>
          <w:lang w:val="en-US"/>
        </w:rPr>
        <w:t xml:space="preserve"> </w:t>
      </w:r>
      <w:r w:rsidRPr="00BB5C6A">
        <w:t>здание</w:t>
      </w:r>
    </w:p>
    <w:p w14:paraId="799C305F" w14:textId="77777777" w:rsidR="0096241B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</w:t>
      </w:r>
      <w:proofErr w:type="spellStart"/>
      <w:proofErr w:type="gramStart"/>
      <w:r w:rsidRPr="00043A8E">
        <w:rPr>
          <w:lang w:val="en-US"/>
        </w:rPr>
        <w:t>createBuilding</w:t>
      </w:r>
      <w:proofErr w:type="spellEnd"/>
      <w:r w:rsidRPr="00043A8E">
        <w:rPr>
          <w:lang w:val="en-US"/>
        </w:rPr>
        <w:t>(</w:t>
      </w:r>
      <w:proofErr w:type="gramEnd"/>
      <w:r w:rsidRPr="00043A8E">
        <w:rPr>
          <w:lang w:val="en-US"/>
        </w:rPr>
        <w:t xml:space="preserve">payload: </w:t>
      </w:r>
      <w:proofErr w:type="spellStart"/>
      <w:r w:rsidRPr="00043A8E">
        <w:rPr>
          <w:lang w:val="en-US"/>
        </w:rPr>
        <w:t>PostBuildingDto</w:t>
      </w:r>
      <w:proofErr w:type="spellEnd"/>
      <w:r w:rsidRPr="00043A8E">
        <w:rPr>
          <w:lang w:val="en-US"/>
        </w:rPr>
        <w:t>):</w:t>
      </w:r>
    </w:p>
    <w:p w14:paraId="34A6FEEB" w14:textId="37DC5E9E" w:rsidR="00043A8E" w:rsidRPr="00043A8E" w:rsidRDefault="0096241B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="00043A8E" w:rsidRPr="00043A8E">
        <w:rPr>
          <w:lang w:val="en-US"/>
        </w:rPr>
        <w:t>Promise&lt;</w:t>
      </w:r>
      <w:proofErr w:type="spellStart"/>
      <w:r w:rsidR="00043A8E" w:rsidRPr="00043A8E">
        <w:rPr>
          <w:lang w:val="en-US"/>
        </w:rPr>
        <w:t>BuildingDto</w:t>
      </w:r>
      <w:proofErr w:type="spellEnd"/>
      <w:r w:rsidR="00043A8E" w:rsidRPr="00043A8E">
        <w:rPr>
          <w:lang w:val="en-US"/>
        </w:rPr>
        <w:t>&gt; {</w:t>
      </w:r>
    </w:p>
    <w:p w14:paraId="12245698" w14:textId="77777777" w:rsidR="0096241B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</w:t>
      </w:r>
      <w:proofErr w:type="spellStart"/>
      <w:r w:rsidRPr="00043A8E">
        <w:rPr>
          <w:lang w:val="en-US"/>
        </w:rPr>
        <w:t>this.post</w:t>
      </w:r>
      <w:proofErr w:type="spellEnd"/>
      <w:r w:rsidRPr="00043A8E">
        <w:rPr>
          <w:lang w:val="en-US"/>
        </w:rPr>
        <w:t>&lt;</w:t>
      </w:r>
      <w:proofErr w:type="spellStart"/>
      <w:r w:rsidRPr="00043A8E">
        <w:rPr>
          <w:lang w:val="en-US"/>
        </w:rPr>
        <w:t>BuildingDto</w:t>
      </w:r>
      <w:proofErr w:type="spellEnd"/>
      <w:r w:rsidRPr="00043A8E">
        <w:rPr>
          <w:lang w:val="en-US"/>
        </w:rPr>
        <w:t xml:space="preserve">, </w:t>
      </w:r>
      <w:proofErr w:type="spellStart"/>
      <w:r w:rsidRPr="00043A8E">
        <w:rPr>
          <w:lang w:val="en-US"/>
        </w:rPr>
        <w:t>PostBuildingDto</w:t>
      </w:r>
      <w:proofErr w:type="spellEnd"/>
      <w:proofErr w:type="gramStart"/>
      <w:r w:rsidRPr="00043A8E">
        <w:rPr>
          <w:lang w:val="en-US"/>
        </w:rPr>
        <w:t>&gt;(</w:t>
      </w:r>
      <w:proofErr w:type="gramEnd"/>
    </w:p>
    <w:p w14:paraId="058E52CC" w14:textId="46AC302D" w:rsidR="00043A8E" w:rsidRPr="00043A8E" w:rsidRDefault="0096241B" w:rsidP="00043A8E">
      <w:pPr>
        <w:pStyle w:val="aff0"/>
        <w:rPr>
          <w:lang w:val="en-US"/>
        </w:rPr>
      </w:pPr>
      <w:r w:rsidRPr="0096241B">
        <w:rPr>
          <w:lang w:val="en-US"/>
        </w:rPr>
        <w:t xml:space="preserve">            </w:t>
      </w:r>
      <w:r w:rsidR="00043A8E" w:rsidRPr="00043A8E">
        <w:rPr>
          <w:lang w:val="en-US"/>
        </w:rPr>
        <w:t>'/api/v1/Buildings',</w:t>
      </w:r>
      <w:r w:rsidR="00791C6A" w:rsidRPr="001B6E1E">
        <w:rPr>
          <w:lang w:val="en-US"/>
        </w:rPr>
        <w:t xml:space="preserve"> </w:t>
      </w:r>
      <w:r w:rsidR="00043A8E" w:rsidRPr="00043A8E">
        <w:rPr>
          <w:lang w:val="en-US"/>
        </w:rPr>
        <w:t>payload);</w:t>
      </w:r>
    </w:p>
    <w:p w14:paraId="4EC20D04" w14:textId="04E55575" w:rsidR="00925D57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}</w:t>
      </w:r>
    </w:p>
    <w:p w14:paraId="078C5AA8" w14:textId="77777777" w:rsidR="00925D57" w:rsidRPr="008D4467" w:rsidRDefault="00925D57" w:rsidP="00043A8E">
      <w:pPr>
        <w:pStyle w:val="aff0"/>
        <w:rPr>
          <w:lang w:val="en-US"/>
        </w:rPr>
      </w:pPr>
    </w:p>
    <w:p w14:paraId="017BF506" w14:textId="3D0FBE0B" w:rsidR="00043A8E" w:rsidRPr="008D4467" w:rsidRDefault="00925D57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// </w:t>
      </w:r>
      <w:r w:rsidRPr="00925D57">
        <w:t>Обновить</w:t>
      </w:r>
      <w:r w:rsidRPr="008D4467">
        <w:rPr>
          <w:lang w:val="en-US"/>
        </w:rPr>
        <w:t xml:space="preserve"> </w:t>
      </w:r>
      <w:r w:rsidRPr="00925D57">
        <w:t>данные</w:t>
      </w:r>
      <w:r w:rsidRPr="008D4467">
        <w:rPr>
          <w:lang w:val="en-US"/>
        </w:rPr>
        <w:t xml:space="preserve"> </w:t>
      </w:r>
      <w:r w:rsidRPr="00925D57">
        <w:t>здания</w:t>
      </w:r>
    </w:p>
    <w:p w14:paraId="615FEE54" w14:textId="77777777" w:rsidR="0096241B" w:rsidRPr="0096241B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</w:t>
      </w:r>
      <w:proofErr w:type="spellStart"/>
      <w:proofErr w:type="gramStart"/>
      <w:r w:rsidRPr="00043A8E">
        <w:rPr>
          <w:lang w:val="en-US"/>
        </w:rPr>
        <w:t>updateBuilding</w:t>
      </w:r>
      <w:proofErr w:type="spellEnd"/>
      <w:r w:rsidRPr="00043A8E">
        <w:rPr>
          <w:lang w:val="en-US"/>
        </w:rPr>
        <w:t>(</w:t>
      </w:r>
      <w:proofErr w:type="gramEnd"/>
      <w:r w:rsidRPr="00043A8E">
        <w:rPr>
          <w:lang w:val="en-US"/>
        </w:rPr>
        <w:t xml:space="preserve">id: number, payload: </w:t>
      </w:r>
      <w:proofErr w:type="spellStart"/>
      <w:r w:rsidRPr="00043A8E">
        <w:rPr>
          <w:lang w:val="en-US"/>
        </w:rPr>
        <w:t>BuildingDto</w:t>
      </w:r>
      <w:proofErr w:type="spellEnd"/>
      <w:r w:rsidRPr="00043A8E">
        <w:rPr>
          <w:lang w:val="en-US"/>
        </w:rPr>
        <w:t>):</w:t>
      </w:r>
    </w:p>
    <w:p w14:paraId="0B73A021" w14:textId="67A05925" w:rsidR="00043A8E" w:rsidRPr="00043A8E" w:rsidRDefault="0096241B" w:rsidP="00043A8E">
      <w:pPr>
        <w:pStyle w:val="aff0"/>
        <w:rPr>
          <w:lang w:val="en-US"/>
        </w:rPr>
      </w:pPr>
      <w:r w:rsidRPr="00925D57">
        <w:rPr>
          <w:lang w:val="en-US"/>
        </w:rPr>
        <w:t xml:space="preserve">    </w:t>
      </w:r>
      <w:r w:rsidR="00043A8E" w:rsidRPr="00043A8E">
        <w:rPr>
          <w:lang w:val="en-US"/>
        </w:rPr>
        <w:t>Promise&lt;</w:t>
      </w:r>
      <w:proofErr w:type="spellStart"/>
      <w:r w:rsidR="00043A8E" w:rsidRPr="00043A8E">
        <w:rPr>
          <w:lang w:val="en-US"/>
        </w:rPr>
        <w:t>BuildingDto</w:t>
      </w:r>
      <w:proofErr w:type="spellEnd"/>
      <w:r w:rsidR="00043A8E" w:rsidRPr="00043A8E">
        <w:rPr>
          <w:lang w:val="en-US"/>
        </w:rPr>
        <w:t>&gt; {</w:t>
      </w:r>
    </w:p>
    <w:p w14:paraId="55FC98AD" w14:textId="77777777" w:rsidR="0096241B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</w:t>
      </w:r>
      <w:proofErr w:type="spellStart"/>
      <w:r w:rsidRPr="00043A8E">
        <w:rPr>
          <w:lang w:val="en-US"/>
        </w:rPr>
        <w:t>this.put</w:t>
      </w:r>
      <w:proofErr w:type="spellEnd"/>
      <w:r w:rsidRPr="00043A8E">
        <w:rPr>
          <w:lang w:val="en-US"/>
        </w:rPr>
        <w:t>&lt;</w:t>
      </w:r>
      <w:proofErr w:type="spellStart"/>
      <w:r w:rsidRPr="00043A8E">
        <w:rPr>
          <w:lang w:val="en-US"/>
        </w:rPr>
        <w:t>BuildingDto</w:t>
      </w:r>
      <w:proofErr w:type="spellEnd"/>
      <w:r w:rsidRPr="00043A8E">
        <w:rPr>
          <w:lang w:val="en-US"/>
        </w:rPr>
        <w:t xml:space="preserve">, </w:t>
      </w:r>
      <w:proofErr w:type="spellStart"/>
      <w:r w:rsidRPr="00043A8E">
        <w:rPr>
          <w:lang w:val="en-US"/>
        </w:rPr>
        <w:t>BuildingDto</w:t>
      </w:r>
      <w:proofErr w:type="spellEnd"/>
      <w:proofErr w:type="gramStart"/>
      <w:r w:rsidRPr="00043A8E">
        <w:rPr>
          <w:lang w:val="en-US"/>
        </w:rPr>
        <w:t>&gt;(</w:t>
      </w:r>
      <w:proofErr w:type="gramEnd"/>
    </w:p>
    <w:p w14:paraId="6DD2C743" w14:textId="315153F1" w:rsidR="00043A8E" w:rsidRPr="00043A8E" w:rsidRDefault="0096241B" w:rsidP="00043A8E">
      <w:pPr>
        <w:pStyle w:val="aff0"/>
        <w:rPr>
          <w:lang w:val="en-US"/>
        </w:rPr>
      </w:pPr>
      <w:r w:rsidRPr="0096241B">
        <w:rPr>
          <w:lang w:val="en-US"/>
        </w:rPr>
        <w:t xml:space="preserve">        </w:t>
      </w:r>
      <w:r w:rsidRPr="00CB4BC0">
        <w:rPr>
          <w:lang w:val="en-US"/>
        </w:rPr>
        <w:t xml:space="preserve">    </w:t>
      </w:r>
      <w:r w:rsidR="00043A8E" w:rsidRPr="00043A8E">
        <w:rPr>
          <w:lang w:val="en-US"/>
        </w:rPr>
        <w:t>`/api/v1/Buildings/${id}</w:t>
      </w:r>
      <w:proofErr w:type="gramStart"/>
      <w:r w:rsidR="00043A8E" w:rsidRPr="00043A8E">
        <w:rPr>
          <w:lang w:val="en-US"/>
        </w:rPr>
        <w:t>`,</w:t>
      </w:r>
      <w:r w:rsidR="002C47E1">
        <w:rPr>
          <w:lang w:val="en-US"/>
        </w:rPr>
        <w:t>p</w:t>
      </w:r>
      <w:r w:rsidR="00043A8E" w:rsidRPr="00043A8E">
        <w:rPr>
          <w:lang w:val="en-US"/>
        </w:rPr>
        <w:t>ayload</w:t>
      </w:r>
      <w:proofErr w:type="gramEnd"/>
      <w:r w:rsidR="00043A8E" w:rsidRPr="00043A8E">
        <w:rPr>
          <w:lang w:val="en-US"/>
        </w:rPr>
        <w:t>);</w:t>
      </w:r>
    </w:p>
    <w:p w14:paraId="2B369BDF" w14:textId="5C4014AB" w:rsid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}</w:t>
      </w:r>
    </w:p>
    <w:p w14:paraId="67808E95" w14:textId="77777777" w:rsidR="004F5523" w:rsidRDefault="004F5523" w:rsidP="00043A8E">
      <w:pPr>
        <w:pStyle w:val="aff0"/>
        <w:rPr>
          <w:lang w:val="en-US"/>
        </w:rPr>
      </w:pPr>
    </w:p>
    <w:p w14:paraId="3D408D45" w14:textId="07E3F098" w:rsidR="002B2510" w:rsidRPr="002B2510" w:rsidRDefault="002B2510" w:rsidP="00043A8E">
      <w:pPr>
        <w:pStyle w:val="aff0"/>
        <w:rPr>
          <w:lang w:val="en-US"/>
        </w:rPr>
      </w:pPr>
      <w:r>
        <w:rPr>
          <w:lang w:val="en-US"/>
        </w:rPr>
        <w:lastRenderedPageBreak/>
        <w:t xml:space="preserve">    </w:t>
      </w:r>
      <w:r w:rsidRPr="008D4467">
        <w:rPr>
          <w:lang w:val="en-US"/>
        </w:rPr>
        <w:t xml:space="preserve">// </w:t>
      </w:r>
      <w:r w:rsidRPr="002B2510">
        <w:t>Удалить</w:t>
      </w:r>
      <w:r w:rsidRPr="008D4467">
        <w:rPr>
          <w:lang w:val="en-US"/>
        </w:rPr>
        <w:t xml:space="preserve"> </w:t>
      </w:r>
      <w:r w:rsidRPr="002B2510">
        <w:t>здание</w:t>
      </w:r>
    </w:p>
    <w:p w14:paraId="690681F1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</w:t>
      </w:r>
      <w:proofErr w:type="spellStart"/>
      <w:proofErr w:type="gramStart"/>
      <w:r w:rsidRPr="00043A8E">
        <w:rPr>
          <w:lang w:val="en-US"/>
        </w:rPr>
        <w:t>deleteBuilding</w:t>
      </w:r>
      <w:proofErr w:type="spellEnd"/>
      <w:r w:rsidRPr="00043A8E">
        <w:rPr>
          <w:lang w:val="en-US"/>
        </w:rPr>
        <w:t>(</w:t>
      </w:r>
      <w:proofErr w:type="gramEnd"/>
      <w:r w:rsidRPr="00043A8E">
        <w:rPr>
          <w:lang w:val="en-US"/>
        </w:rPr>
        <w:t>id: number): Promise&lt;void&gt; {</w:t>
      </w:r>
    </w:p>
    <w:p w14:paraId="39B3E2C7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</w:t>
      </w:r>
      <w:proofErr w:type="spellStart"/>
      <w:proofErr w:type="gramStart"/>
      <w:r w:rsidRPr="00043A8E">
        <w:rPr>
          <w:lang w:val="en-US"/>
        </w:rPr>
        <w:t>this.delete</w:t>
      </w:r>
      <w:proofErr w:type="spellEnd"/>
      <w:proofErr w:type="gramEnd"/>
      <w:r w:rsidRPr="00043A8E">
        <w:rPr>
          <w:lang w:val="en-US"/>
        </w:rPr>
        <w:t>(`/api/v1/Buildings/${id}`);</w:t>
      </w:r>
    </w:p>
    <w:p w14:paraId="450FB92B" w14:textId="77777777" w:rsidR="00043A8E" w:rsidRPr="00586078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</w:t>
      </w:r>
      <w:r w:rsidRPr="00586078">
        <w:rPr>
          <w:lang w:val="en-US"/>
        </w:rPr>
        <w:t>}</w:t>
      </w:r>
    </w:p>
    <w:p w14:paraId="073F8E67" w14:textId="77777777" w:rsidR="00043A8E" w:rsidRPr="00586078" w:rsidRDefault="00043A8E" w:rsidP="00043A8E">
      <w:pPr>
        <w:pStyle w:val="aff0"/>
        <w:rPr>
          <w:lang w:val="en-US"/>
        </w:rPr>
      </w:pPr>
    </w:p>
    <w:p w14:paraId="42E924C5" w14:textId="2A056CBB" w:rsidR="009076A1" w:rsidRPr="00586078" w:rsidRDefault="009076A1" w:rsidP="00043A8E">
      <w:pPr>
        <w:pStyle w:val="aff0"/>
        <w:rPr>
          <w:lang w:val="en-US"/>
        </w:rPr>
      </w:pPr>
      <w:r w:rsidRPr="00586078">
        <w:rPr>
          <w:lang w:val="en-US"/>
        </w:rPr>
        <w:t xml:space="preserve">    // </w:t>
      </w:r>
      <w:r w:rsidRPr="009076A1">
        <w:t>Получить</w:t>
      </w:r>
      <w:r w:rsidRPr="00586078">
        <w:rPr>
          <w:lang w:val="en-US"/>
        </w:rPr>
        <w:t xml:space="preserve"> </w:t>
      </w:r>
      <w:r w:rsidRPr="009076A1">
        <w:t>статистику</w:t>
      </w:r>
      <w:r w:rsidRPr="00586078">
        <w:rPr>
          <w:lang w:val="en-US"/>
        </w:rPr>
        <w:t xml:space="preserve"> </w:t>
      </w:r>
      <w:r w:rsidRPr="009076A1">
        <w:t>структуры</w:t>
      </w:r>
      <w:r w:rsidRPr="00586078">
        <w:rPr>
          <w:lang w:val="en-US"/>
        </w:rPr>
        <w:t xml:space="preserve"> </w:t>
      </w:r>
      <w:r w:rsidRPr="009076A1">
        <w:t>конкретного</w:t>
      </w:r>
      <w:r w:rsidRPr="00586078">
        <w:rPr>
          <w:lang w:val="en-US"/>
        </w:rPr>
        <w:t xml:space="preserve"> </w:t>
      </w:r>
      <w:r w:rsidRPr="009076A1">
        <w:t>здания</w:t>
      </w:r>
    </w:p>
    <w:p w14:paraId="498EE089" w14:textId="77777777" w:rsidR="00CB4BC0" w:rsidRPr="00586078" w:rsidRDefault="00043A8E" w:rsidP="00043A8E">
      <w:pPr>
        <w:pStyle w:val="aff0"/>
        <w:rPr>
          <w:lang w:val="en-US"/>
        </w:rPr>
      </w:pPr>
      <w:r w:rsidRPr="00586078">
        <w:rPr>
          <w:lang w:val="en-US"/>
        </w:rPr>
        <w:t xml:space="preserve">    </w:t>
      </w:r>
      <w:proofErr w:type="spellStart"/>
      <w:proofErr w:type="gramStart"/>
      <w:r w:rsidRPr="00043A8E">
        <w:rPr>
          <w:lang w:val="en-US"/>
        </w:rPr>
        <w:t>getStructureStatistics</w:t>
      </w:r>
      <w:proofErr w:type="spellEnd"/>
      <w:r w:rsidRPr="00586078">
        <w:rPr>
          <w:lang w:val="en-US"/>
        </w:rPr>
        <w:t>(</w:t>
      </w:r>
      <w:proofErr w:type="gramEnd"/>
      <w:r w:rsidRPr="00043A8E">
        <w:rPr>
          <w:lang w:val="en-US"/>
        </w:rPr>
        <w:t>id</w:t>
      </w:r>
      <w:r w:rsidRPr="00586078">
        <w:rPr>
          <w:lang w:val="en-US"/>
        </w:rPr>
        <w:t xml:space="preserve">: </w:t>
      </w:r>
      <w:r w:rsidRPr="00043A8E">
        <w:rPr>
          <w:lang w:val="en-US"/>
        </w:rPr>
        <w:t>number</w:t>
      </w:r>
      <w:r w:rsidRPr="00586078">
        <w:rPr>
          <w:lang w:val="en-US"/>
        </w:rPr>
        <w:t>):</w:t>
      </w:r>
    </w:p>
    <w:p w14:paraId="2C46A87C" w14:textId="38CB0278" w:rsidR="00043A8E" w:rsidRPr="00043A8E" w:rsidRDefault="00CB4BC0" w:rsidP="00043A8E">
      <w:pPr>
        <w:pStyle w:val="aff0"/>
        <w:rPr>
          <w:lang w:val="en-US"/>
        </w:rPr>
      </w:pPr>
      <w:r w:rsidRPr="00586078">
        <w:rPr>
          <w:lang w:val="en-US"/>
        </w:rPr>
        <w:t xml:space="preserve">    </w:t>
      </w:r>
      <w:r w:rsidR="00043A8E" w:rsidRPr="00043A8E">
        <w:rPr>
          <w:lang w:val="en-US"/>
        </w:rPr>
        <w:t>Promise&lt;StructureStatisticDto&gt; {</w:t>
      </w:r>
    </w:p>
    <w:p w14:paraId="7FDE7AB5" w14:textId="77777777" w:rsidR="00CB4BC0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</w:t>
      </w:r>
      <w:proofErr w:type="spellStart"/>
      <w:r w:rsidRPr="00043A8E">
        <w:rPr>
          <w:lang w:val="en-US"/>
        </w:rPr>
        <w:t>this.get</w:t>
      </w:r>
      <w:proofErr w:type="spellEnd"/>
      <w:r w:rsidRPr="00043A8E">
        <w:rPr>
          <w:lang w:val="en-US"/>
        </w:rPr>
        <w:t>&lt;StructureStatisticDto</w:t>
      </w:r>
      <w:proofErr w:type="gramStart"/>
      <w:r w:rsidRPr="00043A8E">
        <w:rPr>
          <w:lang w:val="en-US"/>
        </w:rPr>
        <w:t>&gt;(</w:t>
      </w:r>
      <w:proofErr w:type="gramEnd"/>
    </w:p>
    <w:p w14:paraId="55D107BC" w14:textId="77777777" w:rsidR="008D170B" w:rsidRPr="008D4467" w:rsidRDefault="00CB4BC0" w:rsidP="00043A8E">
      <w:pPr>
        <w:pStyle w:val="aff0"/>
        <w:rPr>
          <w:lang w:val="en-US"/>
        </w:rPr>
      </w:pPr>
      <w:r w:rsidRPr="00CB4BC0">
        <w:rPr>
          <w:lang w:val="en-US"/>
        </w:rPr>
        <w:t xml:space="preserve">            </w:t>
      </w:r>
      <w:r w:rsidR="00043A8E" w:rsidRPr="00043A8E">
        <w:rPr>
          <w:lang w:val="en-US"/>
        </w:rPr>
        <w:t>`/api/v1/Buildings/${id}/statistic`</w:t>
      </w:r>
    </w:p>
    <w:p w14:paraId="2DBA7730" w14:textId="5AFC4533" w:rsidR="00043A8E" w:rsidRPr="008D4467" w:rsidRDefault="008D170B" w:rsidP="00043A8E">
      <w:pPr>
        <w:pStyle w:val="aff0"/>
      </w:pPr>
      <w:r w:rsidRPr="008D4467">
        <w:rPr>
          <w:lang w:val="en-US"/>
        </w:rPr>
        <w:t xml:space="preserve">        </w:t>
      </w:r>
      <w:r w:rsidR="00043A8E" w:rsidRPr="008D4467">
        <w:t>);</w:t>
      </w:r>
    </w:p>
    <w:p w14:paraId="657B339E" w14:textId="77777777" w:rsidR="00043A8E" w:rsidRPr="008D4467" w:rsidRDefault="00043A8E" w:rsidP="00043A8E">
      <w:pPr>
        <w:pStyle w:val="aff0"/>
      </w:pPr>
      <w:r w:rsidRPr="008D4467">
        <w:t xml:space="preserve">    }</w:t>
      </w:r>
    </w:p>
    <w:p w14:paraId="19C82ABF" w14:textId="77777777" w:rsidR="009076A1" w:rsidRPr="008D4467" w:rsidRDefault="009076A1" w:rsidP="00043A8E">
      <w:pPr>
        <w:pStyle w:val="aff0"/>
      </w:pPr>
    </w:p>
    <w:p w14:paraId="427823AB" w14:textId="3780C375" w:rsidR="00043A8E" w:rsidRPr="009076A1" w:rsidRDefault="009076A1" w:rsidP="00043A8E">
      <w:pPr>
        <w:pStyle w:val="aff0"/>
      </w:pPr>
      <w:r w:rsidRPr="009076A1">
        <w:t xml:space="preserve">    // Получить общую статистику структуры всех зданий</w:t>
      </w:r>
    </w:p>
    <w:p w14:paraId="177FD762" w14:textId="46CEC76E" w:rsidR="008D170B" w:rsidRPr="008D4467" w:rsidRDefault="00043A8E" w:rsidP="00043A8E">
      <w:pPr>
        <w:pStyle w:val="aff0"/>
        <w:rPr>
          <w:lang w:val="en-US"/>
        </w:rPr>
      </w:pPr>
      <w:r w:rsidRPr="009076A1">
        <w:t xml:space="preserve">    </w:t>
      </w:r>
      <w:proofErr w:type="spellStart"/>
      <w:proofErr w:type="gramStart"/>
      <w:r w:rsidR="00367CB6" w:rsidRPr="008D4467">
        <w:rPr>
          <w:lang w:val="en-US"/>
        </w:rPr>
        <w:t>getStructuresStatistics</w:t>
      </w:r>
      <w:proofErr w:type="spellEnd"/>
      <w:r w:rsidRPr="00043A8E">
        <w:rPr>
          <w:lang w:val="en-US"/>
        </w:rPr>
        <w:t>(</w:t>
      </w:r>
      <w:proofErr w:type="gramEnd"/>
      <w:r w:rsidRPr="00043A8E">
        <w:rPr>
          <w:lang w:val="en-US"/>
        </w:rPr>
        <w:t>):</w:t>
      </w:r>
    </w:p>
    <w:p w14:paraId="15FD26D9" w14:textId="753B9BB4" w:rsidR="00043A8E" w:rsidRPr="00043A8E" w:rsidRDefault="008D170B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="00043A8E" w:rsidRPr="00043A8E">
        <w:rPr>
          <w:lang w:val="en-US"/>
        </w:rPr>
        <w:t>Promise&lt;</w:t>
      </w:r>
      <w:proofErr w:type="spellStart"/>
      <w:r w:rsidR="00043A8E" w:rsidRPr="00043A8E">
        <w:rPr>
          <w:lang w:val="en-US"/>
        </w:rPr>
        <w:t>OverallStructureStatisticDto</w:t>
      </w:r>
      <w:proofErr w:type="spellEnd"/>
      <w:r w:rsidR="00043A8E" w:rsidRPr="00043A8E">
        <w:rPr>
          <w:lang w:val="en-US"/>
        </w:rPr>
        <w:t>&gt; {</w:t>
      </w:r>
    </w:p>
    <w:p w14:paraId="43292259" w14:textId="77777777" w:rsidR="0036658E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</w:t>
      </w:r>
      <w:proofErr w:type="spellStart"/>
      <w:r w:rsidRPr="00043A8E">
        <w:rPr>
          <w:lang w:val="en-US"/>
        </w:rPr>
        <w:t>this.get</w:t>
      </w:r>
      <w:proofErr w:type="spellEnd"/>
      <w:r w:rsidRPr="00043A8E">
        <w:rPr>
          <w:lang w:val="en-US"/>
        </w:rPr>
        <w:t>&lt;</w:t>
      </w:r>
      <w:proofErr w:type="spellStart"/>
      <w:r w:rsidRPr="00043A8E">
        <w:rPr>
          <w:lang w:val="en-US"/>
        </w:rPr>
        <w:t>OverallStructureStatisticDto</w:t>
      </w:r>
      <w:proofErr w:type="spellEnd"/>
      <w:proofErr w:type="gramStart"/>
      <w:r w:rsidRPr="00043A8E">
        <w:rPr>
          <w:lang w:val="en-US"/>
        </w:rPr>
        <w:t>&gt;(</w:t>
      </w:r>
      <w:proofErr w:type="gramEnd"/>
    </w:p>
    <w:p w14:paraId="3F21F8E4" w14:textId="77777777" w:rsidR="0036658E" w:rsidRPr="008D4467" w:rsidRDefault="0036658E" w:rsidP="00043A8E">
      <w:pPr>
        <w:pStyle w:val="aff0"/>
        <w:rPr>
          <w:lang w:val="en-US"/>
        </w:rPr>
      </w:pPr>
      <w:r w:rsidRPr="0036658E">
        <w:rPr>
          <w:lang w:val="en-US"/>
        </w:rPr>
        <w:t xml:space="preserve">            </w:t>
      </w:r>
      <w:r w:rsidR="00043A8E" w:rsidRPr="00043A8E">
        <w:rPr>
          <w:lang w:val="en-US"/>
        </w:rPr>
        <w:t>'/api/v1/Buildings/statistic'</w:t>
      </w:r>
    </w:p>
    <w:p w14:paraId="2BC81080" w14:textId="7B1C0B7C" w:rsidR="00043A8E" w:rsidRPr="00043A8E" w:rsidRDefault="0036658E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    </w:t>
      </w:r>
      <w:r w:rsidR="00043A8E" w:rsidRPr="00043A8E">
        <w:rPr>
          <w:lang w:val="en-US"/>
        </w:rPr>
        <w:t>);</w:t>
      </w:r>
    </w:p>
    <w:p w14:paraId="352DC4C9" w14:textId="77777777" w:rsidR="00043A8E" w:rsidRDefault="00043A8E" w:rsidP="00043A8E">
      <w:pPr>
        <w:pStyle w:val="aff0"/>
      </w:pPr>
      <w:r w:rsidRPr="00043A8E">
        <w:rPr>
          <w:lang w:val="en-US"/>
        </w:rPr>
        <w:t xml:space="preserve">    </w:t>
      </w:r>
      <w:r>
        <w:t>}</w:t>
      </w:r>
    </w:p>
    <w:p w14:paraId="290F223A" w14:textId="37E31508" w:rsidR="00043A8E" w:rsidRPr="00DB4BBA" w:rsidRDefault="00043A8E" w:rsidP="00043A8E">
      <w:pPr>
        <w:pStyle w:val="aff0"/>
      </w:pPr>
      <w:r>
        <w:t>}</w:t>
      </w:r>
    </w:p>
    <w:p w14:paraId="50DF185B" w14:textId="1EEE96C0" w:rsidR="00310C8F" w:rsidRDefault="00310C8F" w:rsidP="004379DD">
      <w:pPr>
        <w:pStyle w:val="2"/>
        <w:rPr>
          <w:lang w:val="en-US"/>
        </w:rPr>
      </w:pPr>
      <w:bookmarkStart w:id="35" w:name="_Toc231474331"/>
      <w:r>
        <w:t>Реализация интерфейса пользователя</w:t>
      </w:r>
      <w:bookmarkEnd w:id="35"/>
    </w:p>
    <w:p w14:paraId="0F4A5FB7" w14:textId="7A1ACB9B" w:rsidR="00647102" w:rsidRDefault="006F0433" w:rsidP="008B4095">
      <w:pPr>
        <w:pStyle w:val="a3"/>
      </w:pPr>
      <w:r w:rsidRPr="006F0433">
        <w:t>Интерфейс веб-приложения разработан с использованием одностраничной навигации</w:t>
      </w:r>
      <w:r w:rsidR="004F5523" w:rsidRPr="004F5523">
        <w:t>.</w:t>
      </w:r>
      <w:r w:rsidRPr="006F0433">
        <w:t xml:space="preserve"> </w:t>
      </w:r>
      <w:r w:rsidR="004F5523">
        <w:t>В</w:t>
      </w:r>
      <w:r w:rsidRPr="006F0433">
        <w:t xml:space="preserve"> приложени</w:t>
      </w:r>
      <w:r>
        <w:t>е добавлены</w:t>
      </w:r>
      <w:r w:rsidRPr="006F0433">
        <w:t xml:space="preserve"> различные элементы управления, стили и виджеты для упрощения работы. </w:t>
      </w:r>
      <w:r w:rsidR="006C02DB">
        <w:t>С целью поддержания единообразия интерфейса и упрощения поддерж</w:t>
      </w:r>
      <w:r w:rsidR="007A6955">
        <w:t>к</w:t>
      </w:r>
      <w:r w:rsidR="006C02DB">
        <w:t>и кода цветовая палитра</w:t>
      </w:r>
      <w:r w:rsidR="00D14847">
        <w:t xml:space="preserve"> проекта централизован</w:t>
      </w:r>
      <w:r w:rsidR="007A6955">
        <w:t>но представлена</w:t>
      </w:r>
      <w:r w:rsidR="00D14847">
        <w:t xml:space="preserve"> в файле </w:t>
      </w:r>
      <w:r w:rsidR="00D14847">
        <w:rPr>
          <w:lang w:val="en-US"/>
        </w:rPr>
        <w:t>index</w:t>
      </w:r>
      <w:r w:rsidR="00D14847" w:rsidRPr="00D14847">
        <w:t>.</w:t>
      </w:r>
      <w:r w:rsidR="00D14847">
        <w:rPr>
          <w:lang w:val="en-US"/>
        </w:rPr>
        <w:t>css</w:t>
      </w:r>
      <w:r w:rsidR="00D14847">
        <w:t xml:space="preserve">. </w:t>
      </w:r>
      <w:r w:rsidR="008835A4">
        <w:t xml:space="preserve">Описание </w:t>
      </w:r>
      <w:r w:rsidR="008835A4">
        <w:rPr>
          <w:lang w:val="en-US"/>
        </w:rPr>
        <w:t>CSS</w:t>
      </w:r>
      <w:r w:rsidR="008835A4" w:rsidRPr="008835A4">
        <w:t>-</w:t>
      </w:r>
      <w:r w:rsidR="008835A4">
        <w:t>переменных для основных цветов, состояний и прозрачностей вынесено в блок :</w:t>
      </w:r>
      <w:r w:rsidR="008835A4">
        <w:rPr>
          <w:lang w:val="en-US"/>
        </w:rPr>
        <w:t>root</w:t>
      </w:r>
      <w:r w:rsidR="0066587C" w:rsidRPr="0066587C">
        <w:t xml:space="preserve">. </w:t>
      </w:r>
      <w:r w:rsidR="0066587C">
        <w:t xml:space="preserve">Такой подход позовляет избежать повтора </w:t>
      </w:r>
      <w:r w:rsidR="0066587C">
        <w:rPr>
          <w:lang w:val="en-US"/>
        </w:rPr>
        <w:t>hex</w:t>
      </w:r>
      <w:r w:rsidR="0066587C">
        <w:t>-кодов</w:t>
      </w:r>
      <w:r w:rsidR="0066587C" w:rsidRPr="0066587C">
        <w:t xml:space="preserve"> </w:t>
      </w:r>
      <w:r w:rsidR="0066587C">
        <w:t>и предоставляет возможность быстрого изменения визуального стиля приложения</w:t>
      </w:r>
      <w:r w:rsidR="001E2F27">
        <w:t>.</w:t>
      </w:r>
      <w:r w:rsidR="00CF23A2">
        <w:t xml:space="preserve"> Фрагмент </w:t>
      </w:r>
      <w:r w:rsidR="007A6955">
        <w:t>содержимого</w:t>
      </w:r>
      <w:r w:rsidR="00CF23A2">
        <w:t xml:space="preserve"> файла </w:t>
      </w:r>
      <w:r w:rsidR="00CF23A2">
        <w:rPr>
          <w:lang w:val="en-US"/>
        </w:rPr>
        <w:t>index</w:t>
      </w:r>
      <w:r w:rsidR="00CF23A2" w:rsidRPr="00D14847">
        <w:t>.</w:t>
      </w:r>
      <w:r w:rsidR="00CF23A2">
        <w:rPr>
          <w:lang w:val="en-US"/>
        </w:rPr>
        <w:t>css</w:t>
      </w:r>
      <w:r w:rsidR="00CF23A2" w:rsidRPr="00D14847">
        <w:t xml:space="preserve"> </w:t>
      </w:r>
      <w:r w:rsidR="00CF23A2">
        <w:t>представлен листингом 4.</w:t>
      </w:r>
    </w:p>
    <w:p w14:paraId="38D4F7F1" w14:textId="54D600B6" w:rsidR="00647102" w:rsidRPr="008D4467" w:rsidRDefault="00647102" w:rsidP="00647102">
      <w:pPr>
        <w:pStyle w:val="aff2"/>
      </w:pPr>
      <w:r>
        <w:t xml:space="preserve">Листинг 4 – Фрагмент </w:t>
      </w:r>
      <w:r w:rsidR="007A6955">
        <w:t xml:space="preserve">содержимого </w:t>
      </w:r>
      <w:r>
        <w:t xml:space="preserve">файла </w:t>
      </w:r>
      <w:r>
        <w:rPr>
          <w:lang w:val="en-US"/>
        </w:rPr>
        <w:t>index</w:t>
      </w:r>
      <w:r w:rsidRPr="00647102">
        <w:t>.</w:t>
      </w:r>
      <w:r>
        <w:rPr>
          <w:lang w:val="en-US"/>
        </w:rPr>
        <w:t>css</w:t>
      </w:r>
    </w:p>
    <w:p w14:paraId="11C25FED" w14:textId="77777777" w:rsidR="009A1887" w:rsidRDefault="009A1887" w:rsidP="009A1887">
      <w:pPr>
        <w:pStyle w:val="aff0"/>
      </w:pPr>
      <w:r w:rsidRPr="008D4467">
        <w:t>:</w:t>
      </w:r>
      <w:r w:rsidRPr="009A1887">
        <w:rPr>
          <w:lang w:val="en-US"/>
        </w:rPr>
        <w:t>root</w:t>
      </w:r>
      <w:r w:rsidRPr="008D4467">
        <w:t xml:space="preserve"> {</w:t>
      </w:r>
    </w:p>
    <w:p w14:paraId="53B965C6" w14:textId="09B0DED4" w:rsidR="00CA610B" w:rsidRPr="00CA610B" w:rsidRDefault="00CA610B" w:rsidP="009A1887">
      <w:pPr>
        <w:pStyle w:val="aff0"/>
      </w:pPr>
      <w:r w:rsidRPr="008D4467">
        <w:t xml:space="preserve">/* </w:t>
      </w:r>
      <w:r>
        <w:t>Область основных цветов */</w:t>
      </w:r>
    </w:p>
    <w:p w14:paraId="68E6BA32" w14:textId="77777777" w:rsidR="009A1887" w:rsidRPr="008D4467" w:rsidRDefault="009A1887" w:rsidP="009A1887">
      <w:pPr>
        <w:pStyle w:val="aff0"/>
      </w:pPr>
      <w:r w:rsidRPr="008D4467">
        <w:t xml:space="preserve">  --</w:t>
      </w:r>
      <w:r w:rsidRPr="009A1887">
        <w:rPr>
          <w:lang w:val="en-US"/>
        </w:rPr>
        <w:t>color</w:t>
      </w:r>
      <w:r w:rsidRPr="008D4467">
        <w:t>-</w:t>
      </w:r>
      <w:r w:rsidRPr="009A1887">
        <w:rPr>
          <w:lang w:val="en-US"/>
        </w:rPr>
        <w:t>accent</w:t>
      </w:r>
      <w:r w:rsidRPr="008D4467">
        <w:t>: #</w:t>
      </w:r>
      <w:r w:rsidRPr="009A1887">
        <w:rPr>
          <w:lang w:val="en-US"/>
        </w:rPr>
        <w:t>F</w:t>
      </w:r>
      <w:r w:rsidRPr="008D4467">
        <w:t>7941</w:t>
      </w:r>
      <w:r w:rsidRPr="009A1887">
        <w:rPr>
          <w:lang w:val="en-US"/>
        </w:rPr>
        <w:t>D</w:t>
      </w:r>
      <w:r w:rsidRPr="008D4467">
        <w:t>;</w:t>
      </w:r>
    </w:p>
    <w:p w14:paraId="4B7D7D41" w14:textId="7011D7BE" w:rsidR="009A1887" w:rsidRPr="008D4467" w:rsidRDefault="009A1887" w:rsidP="009A1887">
      <w:pPr>
        <w:pStyle w:val="aff0"/>
        <w:rPr>
          <w:lang w:val="en-US"/>
        </w:rPr>
      </w:pPr>
      <w:r w:rsidRPr="008D4467">
        <w:t xml:space="preserve">  </w:t>
      </w:r>
      <w:r w:rsidRPr="009A1887">
        <w:rPr>
          <w:lang w:val="en-US"/>
        </w:rPr>
        <w:t>--color-accent-hover: #F57C00;</w:t>
      </w:r>
    </w:p>
    <w:p w14:paraId="283AFAFC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--color-danger: #DC3545;</w:t>
      </w:r>
    </w:p>
    <w:p w14:paraId="5435EC42" w14:textId="778E8C6E" w:rsidR="00E01891" w:rsidRPr="008D4467" w:rsidRDefault="009A1887" w:rsidP="00E01891">
      <w:pPr>
        <w:pStyle w:val="aff0"/>
        <w:rPr>
          <w:lang w:val="en-US"/>
        </w:rPr>
      </w:pPr>
      <w:r w:rsidRPr="009A1887">
        <w:rPr>
          <w:lang w:val="en-US"/>
        </w:rPr>
        <w:lastRenderedPageBreak/>
        <w:t xml:space="preserve">  --color-danger-hover: #BB2D3B;</w:t>
      </w:r>
    </w:p>
    <w:p w14:paraId="0DFF7C3A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</w:t>
      </w:r>
      <w:proofErr w:type="spellStart"/>
      <w:r w:rsidRPr="009A1887">
        <w:rPr>
          <w:lang w:val="en-US"/>
        </w:rPr>
        <w:t>bg</w:t>
      </w:r>
      <w:proofErr w:type="spellEnd"/>
      <w:r w:rsidRPr="009A1887">
        <w:rPr>
          <w:lang w:val="en-US"/>
        </w:rPr>
        <w:t>: #F4F7FB;</w:t>
      </w:r>
    </w:p>
    <w:p w14:paraId="42759368" w14:textId="32AE5445" w:rsidR="009A1887" w:rsidRPr="008D446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</w:t>
      </w:r>
      <w:proofErr w:type="spellStart"/>
      <w:r w:rsidRPr="009A1887">
        <w:rPr>
          <w:lang w:val="en-US"/>
        </w:rPr>
        <w:t>bg</w:t>
      </w:r>
      <w:proofErr w:type="spellEnd"/>
      <w:r w:rsidRPr="009A1887">
        <w:rPr>
          <w:lang w:val="en-US"/>
        </w:rPr>
        <w:t>-hover: #D9DFE8;</w:t>
      </w:r>
    </w:p>
    <w:p w14:paraId="33A4D007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--color-text-dark: #3B4356;</w:t>
      </w:r>
    </w:p>
    <w:p w14:paraId="56E312DC" w14:textId="072527EB" w:rsidR="009A1887" w:rsidRPr="008D446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--color-text-light: #737C89;</w:t>
      </w:r>
    </w:p>
    <w:p w14:paraId="60577708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--color-border: #DADFE4;</w:t>
      </w:r>
    </w:p>
    <w:p w14:paraId="167E6A71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--color-white: #FFFFFF;</w:t>
      </w:r>
    </w:p>
    <w:p w14:paraId="0AC6202F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--color-black: #000000;</w:t>
      </w:r>
    </w:p>
    <w:p w14:paraId="56B4CE11" w14:textId="64E39BBA" w:rsidR="009A1887" w:rsidRPr="008D446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--color-transparent: </w:t>
      </w:r>
      <w:proofErr w:type="gramStart"/>
      <w:r w:rsidRPr="009A1887">
        <w:rPr>
          <w:lang w:val="en-US"/>
        </w:rPr>
        <w:t>var(</w:t>
      </w:r>
      <w:proofErr w:type="gramEnd"/>
      <w:r w:rsidRPr="009A1887">
        <w:rPr>
          <w:lang w:val="en-US"/>
        </w:rPr>
        <w:t>--color-transparent);</w:t>
      </w:r>
    </w:p>
    <w:p w14:paraId="27CB3262" w14:textId="170A70C4" w:rsidR="00CA610B" w:rsidRPr="00CA610B" w:rsidRDefault="00CA610B" w:rsidP="009A1887">
      <w:pPr>
        <w:pStyle w:val="aff0"/>
      </w:pPr>
      <w:r w:rsidRPr="004C7324">
        <w:t xml:space="preserve">/* </w:t>
      </w:r>
      <w:r>
        <w:t>Область основных радиусов */</w:t>
      </w:r>
    </w:p>
    <w:p w14:paraId="7152399D" w14:textId="77777777" w:rsidR="009A1887" w:rsidRPr="004C7324" w:rsidRDefault="009A1887" w:rsidP="009A1887">
      <w:pPr>
        <w:pStyle w:val="aff0"/>
      </w:pPr>
      <w:r w:rsidRPr="004C7324">
        <w:t xml:space="preserve">  --</w:t>
      </w:r>
      <w:r w:rsidRPr="009A1887">
        <w:rPr>
          <w:lang w:val="en-US"/>
        </w:rPr>
        <w:t>radius</w:t>
      </w:r>
      <w:r w:rsidRPr="004C7324">
        <w:t>-</w:t>
      </w:r>
      <w:r w:rsidRPr="009A1887">
        <w:rPr>
          <w:lang w:val="en-US"/>
        </w:rPr>
        <w:t>circle</w:t>
      </w:r>
      <w:r w:rsidRPr="004C7324">
        <w:t>: 100%;</w:t>
      </w:r>
    </w:p>
    <w:p w14:paraId="7A793B43" w14:textId="77777777" w:rsidR="009A1887" w:rsidRPr="009A1887" w:rsidRDefault="009A1887" w:rsidP="009A1887">
      <w:pPr>
        <w:pStyle w:val="aff0"/>
        <w:rPr>
          <w:lang w:val="en-US"/>
        </w:rPr>
      </w:pPr>
      <w:r w:rsidRPr="004C7324">
        <w:t xml:space="preserve">  </w:t>
      </w:r>
      <w:r w:rsidRPr="009A1887">
        <w:rPr>
          <w:lang w:val="en-US"/>
        </w:rPr>
        <w:t>--radius-20: 1.25rem;</w:t>
      </w:r>
    </w:p>
    <w:p w14:paraId="17E363AA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--radius-16: 1rem;</w:t>
      </w:r>
    </w:p>
    <w:p w14:paraId="09734102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--radius-14: 0.875rem;</w:t>
      </w:r>
    </w:p>
    <w:p w14:paraId="2591B1CF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--radius-12: 0.75rem;</w:t>
      </w:r>
    </w:p>
    <w:p w14:paraId="615F21FF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--radius-10: 0.625rem;</w:t>
      </w:r>
    </w:p>
    <w:p w14:paraId="19A81EA3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--radius-8: 0.5rem;</w:t>
      </w:r>
    </w:p>
    <w:p w14:paraId="61AC1560" w14:textId="77777777" w:rsidR="009A1887" w:rsidRPr="008D4467" w:rsidRDefault="009A1887" w:rsidP="009A1887">
      <w:pPr>
        <w:pStyle w:val="aff0"/>
      </w:pPr>
      <w:r w:rsidRPr="009A1887">
        <w:rPr>
          <w:lang w:val="en-US"/>
        </w:rPr>
        <w:t xml:space="preserve">  </w:t>
      </w:r>
      <w:r w:rsidRPr="008D4467">
        <w:t>--</w:t>
      </w:r>
      <w:r w:rsidRPr="009A1887">
        <w:rPr>
          <w:lang w:val="en-US"/>
        </w:rPr>
        <w:t>radius</w:t>
      </w:r>
      <w:r w:rsidRPr="008D4467">
        <w:t>-4: 0.25</w:t>
      </w:r>
      <w:r w:rsidRPr="009A1887">
        <w:rPr>
          <w:lang w:val="en-US"/>
        </w:rPr>
        <w:t>rem</w:t>
      </w:r>
      <w:r w:rsidRPr="008D4467">
        <w:t>;</w:t>
      </w:r>
    </w:p>
    <w:p w14:paraId="67CE8D6A" w14:textId="79C10E2D" w:rsidR="009A1887" w:rsidRPr="004C7324" w:rsidRDefault="009A1887" w:rsidP="009A1887">
      <w:pPr>
        <w:pStyle w:val="aff0"/>
      </w:pPr>
      <w:r w:rsidRPr="008D4467">
        <w:t xml:space="preserve">  --</w:t>
      </w:r>
      <w:r w:rsidRPr="009A1887">
        <w:rPr>
          <w:lang w:val="en-US"/>
        </w:rPr>
        <w:t>radius</w:t>
      </w:r>
      <w:r w:rsidRPr="008D4467">
        <w:t>-0: 0</w:t>
      </w:r>
      <w:r w:rsidRPr="009A1887">
        <w:rPr>
          <w:lang w:val="en-US"/>
        </w:rPr>
        <w:t>rem</w:t>
      </w:r>
      <w:r w:rsidRPr="008D4467">
        <w:t>;</w:t>
      </w:r>
    </w:p>
    <w:p w14:paraId="6F1F00CC" w14:textId="3CEA7DC0" w:rsidR="005A6076" w:rsidRDefault="009A1887" w:rsidP="009A1887">
      <w:pPr>
        <w:pStyle w:val="aff0"/>
      </w:pPr>
      <w:r>
        <w:t>}</w:t>
      </w:r>
    </w:p>
    <w:p w14:paraId="038BC0DB" w14:textId="1E7A8BEF" w:rsidR="00093660" w:rsidRPr="00A9516D" w:rsidRDefault="003C5066" w:rsidP="00171D1E">
      <w:pPr>
        <w:pStyle w:val="a3"/>
      </w:pPr>
      <w:r w:rsidRPr="006F0433">
        <w:t xml:space="preserve">Для </w:t>
      </w:r>
      <w:r>
        <w:t>интерактивного и быстрого расселения</w:t>
      </w:r>
      <w:r w:rsidRPr="006F0433">
        <w:t xml:space="preserve"> </w:t>
      </w:r>
      <w:r w:rsidR="007D29BD">
        <w:t>студентов по общежитию</w:t>
      </w:r>
      <w:r w:rsidRPr="006F0433">
        <w:t xml:space="preserve"> разработан компонент </w:t>
      </w:r>
      <w:r w:rsidR="00773D33">
        <w:rPr>
          <w:lang w:val="en-US"/>
        </w:rPr>
        <w:t>SideMenuPortal</w:t>
      </w:r>
      <w:r w:rsidR="00E246B1">
        <w:t xml:space="preserve"> (</w:t>
      </w:r>
      <w:r w:rsidRPr="006F0433">
        <w:t>представлен</w:t>
      </w:r>
      <w:r w:rsidR="00A9516D">
        <w:t xml:space="preserve"> на</w:t>
      </w:r>
      <w:r w:rsidRPr="006F0433">
        <w:t xml:space="preserve"> рисунк</w:t>
      </w:r>
      <w:r w:rsidR="00A9516D">
        <w:t>е</w:t>
      </w:r>
      <w:r w:rsidRPr="006F0433">
        <w:t xml:space="preserve"> 4</w:t>
      </w:r>
      <w:r w:rsidR="00E246B1">
        <w:t>), который</w:t>
      </w:r>
      <w:r w:rsidR="00171D1E">
        <w:t xml:space="preserve"> предоставляет возможность использовать </w:t>
      </w:r>
      <w:r w:rsidR="00171D1E">
        <w:rPr>
          <w:lang w:val="en-US"/>
        </w:rPr>
        <w:t>drag</w:t>
      </w:r>
      <w:r w:rsidR="00171D1E" w:rsidRPr="00891EC6">
        <w:t>&amp;</w:t>
      </w:r>
      <w:r w:rsidR="00171D1E">
        <w:rPr>
          <w:lang w:val="en-US"/>
        </w:rPr>
        <w:t>drop</w:t>
      </w:r>
      <w:r w:rsidR="00171D1E">
        <w:t xml:space="preserve"> для расселения студентов, что значительно увеличивает скорость и оперативность формирования списков расселения.</w:t>
      </w:r>
    </w:p>
    <w:p w14:paraId="2AE1FA80" w14:textId="0977F5E5" w:rsidR="00093660" w:rsidRDefault="00093660" w:rsidP="00093660">
      <w:pPr>
        <w:pStyle w:val="afd"/>
        <w:rPr>
          <w:lang w:val="en-US"/>
        </w:rPr>
      </w:pPr>
      <w:r w:rsidRPr="00093660">
        <w:drawing>
          <wp:inline distT="0" distB="0" distL="0" distR="0" wp14:anchorId="5A211913" wp14:editId="18F7CC69">
            <wp:extent cx="5916527" cy="2907030"/>
            <wp:effectExtent l="19050" t="19050" r="27305" b="26670"/>
            <wp:docPr id="8427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8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933" cy="29249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48B3DE" w14:textId="7E4029D9" w:rsidR="00093660" w:rsidRDefault="00093660" w:rsidP="00093660">
      <w:pPr>
        <w:pStyle w:val="afe"/>
      </w:pPr>
      <w:r>
        <w:t>Рисунок</w:t>
      </w:r>
      <w:r w:rsidRPr="003431D2">
        <w:t xml:space="preserve"> 4 - </w:t>
      </w:r>
      <w:r w:rsidRPr="007D59D4">
        <w:t>УНФО</w:t>
      </w:r>
      <w:r w:rsidRPr="003431D2">
        <w:t xml:space="preserve">. </w:t>
      </w:r>
      <w:r w:rsidRPr="007D59D4">
        <w:t>Вид</w:t>
      </w:r>
      <w:r w:rsidRPr="003431D2">
        <w:t xml:space="preserve"> </w:t>
      </w:r>
      <w:r w:rsidRPr="007D59D4">
        <w:t>компонента</w:t>
      </w:r>
      <w:r w:rsidRPr="003431D2">
        <w:t xml:space="preserve"> </w:t>
      </w:r>
      <w:r>
        <w:rPr>
          <w:lang w:val="en-US"/>
        </w:rPr>
        <w:t>SideMenuPortal</w:t>
      </w:r>
    </w:p>
    <w:p w14:paraId="6D32B55B" w14:textId="17C29D60" w:rsidR="00171D1E" w:rsidRPr="00171D1E" w:rsidRDefault="00171D1E" w:rsidP="00171D1E">
      <w:pPr>
        <w:pStyle w:val="a3"/>
      </w:pPr>
      <w:r>
        <w:lastRenderedPageBreak/>
        <w:t>Фрагмент кода</w:t>
      </w:r>
      <w:r w:rsidRPr="006F0433">
        <w:t xml:space="preserve"> </w:t>
      </w:r>
      <w:r>
        <w:t xml:space="preserve">создания </w:t>
      </w:r>
      <w:r w:rsidRPr="006F0433">
        <w:t xml:space="preserve">компонента </w:t>
      </w:r>
      <w:r>
        <w:rPr>
          <w:lang w:val="en-US"/>
        </w:rPr>
        <w:t>SideMenuPortal</w:t>
      </w:r>
      <w:r w:rsidRPr="006F0433">
        <w:t xml:space="preserve"> представлен листинг</w:t>
      </w:r>
      <w:r>
        <w:t>ом</w:t>
      </w:r>
      <w:r w:rsidRPr="006F0433">
        <w:t xml:space="preserve"> </w:t>
      </w:r>
      <w:r>
        <w:t xml:space="preserve">5, фрагмент кода генерации карточки студента </w:t>
      </w:r>
      <w:r w:rsidRPr="006F0433">
        <w:t>представлен листинг</w:t>
      </w:r>
      <w:r>
        <w:t>ом 6</w:t>
      </w:r>
      <w:r w:rsidRPr="006F0433">
        <w:t>.</w:t>
      </w:r>
    </w:p>
    <w:p w14:paraId="3FAF61AD" w14:textId="50B12A4F" w:rsidR="00093660" w:rsidRPr="00452860" w:rsidRDefault="00660B74" w:rsidP="00660B74">
      <w:pPr>
        <w:pStyle w:val="aff2"/>
      </w:pPr>
      <w:r>
        <w:t>Листинг</w:t>
      </w:r>
      <w:r w:rsidRPr="00452860">
        <w:t xml:space="preserve"> 5 – </w:t>
      </w:r>
      <w:r>
        <w:t>Фрагмент</w:t>
      </w:r>
      <w:r w:rsidRPr="00452860">
        <w:t xml:space="preserve"> </w:t>
      </w:r>
      <w:r>
        <w:t>кода</w:t>
      </w:r>
      <w:r w:rsidRPr="00452860">
        <w:t xml:space="preserve"> </w:t>
      </w:r>
      <w:r w:rsidR="00452860">
        <w:t xml:space="preserve">создания </w:t>
      </w:r>
      <w:r>
        <w:t>компонента</w:t>
      </w:r>
      <w:r w:rsidRPr="00452860">
        <w:t xml:space="preserve"> </w:t>
      </w:r>
      <w:r>
        <w:rPr>
          <w:lang w:val="en-US"/>
        </w:rPr>
        <w:t>SideMenuPortal</w:t>
      </w:r>
    </w:p>
    <w:p w14:paraId="0C577DEE" w14:textId="77777777" w:rsidR="002D6C36" w:rsidRPr="00F50416" w:rsidRDefault="006A2D16" w:rsidP="006A2D16">
      <w:pPr>
        <w:pStyle w:val="aff0"/>
        <w:rPr>
          <w:lang w:val="en-US"/>
        </w:rPr>
      </w:pPr>
      <w:r w:rsidRPr="006A2D16">
        <w:rPr>
          <w:lang w:val="en-US"/>
        </w:rPr>
        <w:t xml:space="preserve">const SideMenuPortal: </w:t>
      </w:r>
      <w:proofErr w:type="spellStart"/>
      <w:r w:rsidRPr="006A2D16">
        <w:rPr>
          <w:lang w:val="en-US"/>
        </w:rPr>
        <w:t>React.FC</w:t>
      </w:r>
      <w:proofErr w:type="spellEnd"/>
      <w:r w:rsidRPr="006A2D16">
        <w:rPr>
          <w:lang w:val="en-US"/>
        </w:rPr>
        <w:t>&lt;</w:t>
      </w:r>
      <w:proofErr w:type="spellStart"/>
      <w:r w:rsidRPr="006A2D16">
        <w:rPr>
          <w:lang w:val="en-US"/>
        </w:rPr>
        <w:t>SideMenuPortalProps</w:t>
      </w:r>
      <w:proofErr w:type="spellEnd"/>
      <w:r w:rsidRPr="006A2D16">
        <w:rPr>
          <w:lang w:val="en-US"/>
        </w:rPr>
        <w:t>&gt; = ({...})</w:t>
      </w:r>
      <w:r w:rsidR="002D6C36" w:rsidRPr="002D6C36">
        <w:rPr>
          <w:lang w:val="en-US"/>
        </w:rPr>
        <w:t xml:space="preserve"> </w:t>
      </w:r>
      <w:r w:rsidRPr="006A2D16">
        <w:rPr>
          <w:lang w:val="en-US"/>
        </w:rPr>
        <w:t>=&gt; {</w:t>
      </w:r>
      <w:r w:rsidR="002D6C36" w:rsidRPr="00F50416">
        <w:rPr>
          <w:lang w:val="en-US"/>
        </w:rPr>
        <w:t xml:space="preserve"> </w:t>
      </w:r>
    </w:p>
    <w:p w14:paraId="1A257337" w14:textId="6965DB5F" w:rsidR="002D6C36" w:rsidRPr="008D4467" w:rsidRDefault="00A9516D" w:rsidP="006A2D16">
      <w:pPr>
        <w:pStyle w:val="aff0"/>
        <w:rPr>
          <w:lang w:val="en-US"/>
        </w:rPr>
      </w:pPr>
      <w:r w:rsidRPr="003431D2">
        <w:rPr>
          <w:lang w:val="en-US"/>
        </w:rPr>
        <w:t xml:space="preserve">    </w:t>
      </w:r>
      <w:r w:rsidR="006A2D16" w:rsidRPr="006A2D16">
        <w:rPr>
          <w:lang w:val="en-US"/>
        </w:rPr>
        <w:t>...</w:t>
      </w:r>
    </w:p>
    <w:p w14:paraId="61E4FA90" w14:textId="4A83E124" w:rsidR="00436EE3" w:rsidRPr="00436EE3" w:rsidRDefault="00A9516D" w:rsidP="00436EE3">
      <w:pPr>
        <w:pStyle w:val="aff0"/>
        <w:rPr>
          <w:lang w:val="en-US"/>
        </w:rPr>
      </w:pPr>
      <w:r w:rsidRPr="003431D2">
        <w:rPr>
          <w:lang w:val="en-US"/>
        </w:rPr>
        <w:t xml:space="preserve">    </w:t>
      </w:r>
      <w:r w:rsidR="00436EE3" w:rsidRPr="00436EE3">
        <w:rPr>
          <w:lang w:val="en-US"/>
        </w:rPr>
        <w:t xml:space="preserve">return </w:t>
      </w:r>
      <w:proofErr w:type="spellStart"/>
      <w:proofErr w:type="gramStart"/>
      <w:r w:rsidR="00436EE3" w:rsidRPr="00436EE3">
        <w:rPr>
          <w:lang w:val="en-US"/>
        </w:rPr>
        <w:t>createPortal</w:t>
      </w:r>
      <w:proofErr w:type="spellEnd"/>
      <w:r w:rsidR="00436EE3" w:rsidRPr="00436EE3">
        <w:rPr>
          <w:lang w:val="en-US"/>
        </w:rPr>
        <w:t>(</w:t>
      </w:r>
      <w:proofErr w:type="gramEnd"/>
    </w:p>
    <w:p w14:paraId="286D4F70" w14:textId="77777777" w:rsidR="00436EE3" w:rsidRPr="003431D2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&lt;&gt;</w:t>
      </w:r>
    </w:p>
    <w:p w14:paraId="391362E2" w14:textId="71C6A5C8" w:rsidR="004418F8" w:rsidRPr="003431D2" w:rsidRDefault="004418F8" w:rsidP="00436EE3">
      <w:pPr>
        <w:pStyle w:val="aff0"/>
        <w:rPr>
          <w:lang w:val="en-US"/>
        </w:rPr>
      </w:pPr>
      <w:r w:rsidRPr="003431D2">
        <w:rPr>
          <w:lang w:val="en-US"/>
        </w:rPr>
        <w:tab/>
      </w:r>
      <w:r w:rsidRPr="003431D2">
        <w:rPr>
          <w:lang w:val="en-US"/>
        </w:rPr>
        <w:tab/>
        <w:t xml:space="preserve">  {/* </w:t>
      </w:r>
      <w:r>
        <w:t>Кнопка</w:t>
      </w:r>
      <w:r w:rsidRPr="003431D2">
        <w:rPr>
          <w:lang w:val="en-US"/>
        </w:rPr>
        <w:t xml:space="preserve"> </w:t>
      </w:r>
      <w:r>
        <w:t>открытия</w:t>
      </w:r>
      <w:r w:rsidRPr="003431D2">
        <w:rPr>
          <w:lang w:val="en-US"/>
        </w:rPr>
        <w:t xml:space="preserve"> </w:t>
      </w:r>
      <w:r>
        <w:t>меню</w:t>
      </w:r>
      <w:r w:rsidRPr="003431D2">
        <w:rPr>
          <w:lang w:val="en-US"/>
        </w:rPr>
        <w:t xml:space="preserve"> */}</w:t>
      </w:r>
    </w:p>
    <w:p w14:paraId="048D4F76" w14:textId="77777777" w:rsidR="00436EE3" w:rsidRPr="00436EE3" w:rsidRDefault="00436EE3" w:rsidP="00436EE3">
      <w:pPr>
        <w:pStyle w:val="aff0"/>
        <w:rPr>
          <w:lang w:val="en-US"/>
        </w:rPr>
      </w:pPr>
      <w:r w:rsidRPr="003431D2">
        <w:rPr>
          <w:lang w:val="en-US"/>
        </w:rPr>
        <w:t xml:space="preserve">            </w:t>
      </w:r>
      <w:r w:rsidRPr="00436EE3">
        <w:rPr>
          <w:lang w:val="en-US"/>
        </w:rPr>
        <w:t>&lt;button type="button"</w:t>
      </w:r>
    </w:p>
    <w:p w14:paraId="3C2E1831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</w:t>
      </w:r>
      <w:proofErr w:type="spellStart"/>
      <w:r w:rsidRPr="00436EE3">
        <w:rPr>
          <w:lang w:val="en-US"/>
        </w:rPr>
        <w:t>className</w:t>
      </w:r>
      <w:proofErr w:type="spellEnd"/>
      <w:r w:rsidRPr="00436EE3">
        <w:rPr>
          <w:lang w:val="en-US"/>
        </w:rPr>
        <w:t>={</w:t>
      </w:r>
      <w:proofErr w:type="spellStart"/>
      <w:proofErr w:type="gramStart"/>
      <w:r w:rsidRPr="00436EE3">
        <w:rPr>
          <w:lang w:val="en-US"/>
        </w:rPr>
        <w:t>styles.blockMenuButton</w:t>
      </w:r>
      <w:proofErr w:type="spellEnd"/>
      <w:proofErr w:type="gramEnd"/>
      <w:r w:rsidRPr="00436EE3">
        <w:rPr>
          <w:lang w:val="en-US"/>
        </w:rPr>
        <w:t>}</w:t>
      </w:r>
    </w:p>
    <w:p w14:paraId="4F62DDBA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</w:t>
      </w:r>
      <w:proofErr w:type="spellStart"/>
      <w:r w:rsidRPr="00436EE3">
        <w:rPr>
          <w:lang w:val="en-US"/>
        </w:rPr>
        <w:t>onClick</w:t>
      </w:r>
      <w:proofErr w:type="spellEnd"/>
      <w:r w:rsidRPr="00436EE3">
        <w:rPr>
          <w:lang w:val="en-US"/>
        </w:rPr>
        <w:t>={</w:t>
      </w:r>
      <w:proofErr w:type="spellStart"/>
      <w:r w:rsidRPr="00436EE3">
        <w:rPr>
          <w:lang w:val="en-US"/>
        </w:rPr>
        <w:t>onToggle</w:t>
      </w:r>
      <w:proofErr w:type="spellEnd"/>
      <w:r w:rsidRPr="00436EE3">
        <w:rPr>
          <w:lang w:val="en-US"/>
        </w:rPr>
        <w:t>}</w:t>
      </w:r>
    </w:p>
    <w:p w14:paraId="1EE0FED1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aria-expanded={</w:t>
      </w:r>
      <w:proofErr w:type="spellStart"/>
      <w:r w:rsidRPr="00436EE3">
        <w:rPr>
          <w:lang w:val="en-US"/>
        </w:rPr>
        <w:t>isOpen</w:t>
      </w:r>
      <w:proofErr w:type="spellEnd"/>
      <w:r w:rsidRPr="00436EE3">
        <w:rPr>
          <w:lang w:val="en-US"/>
        </w:rPr>
        <w:t>}</w:t>
      </w:r>
    </w:p>
    <w:p w14:paraId="389C4E06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aria-controls="structure-block-menu"&gt;</w:t>
      </w:r>
    </w:p>
    <w:p w14:paraId="536A65CF" w14:textId="77777777" w:rsidR="007E48A2" w:rsidRPr="008D4467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&lt;i </w:t>
      </w:r>
      <w:proofErr w:type="spellStart"/>
      <w:r w:rsidRPr="00436EE3">
        <w:rPr>
          <w:lang w:val="en-US"/>
        </w:rPr>
        <w:t>className</w:t>
      </w:r>
      <w:proofErr w:type="spellEnd"/>
      <w:r w:rsidRPr="00436EE3">
        <w:rPr>
          <w:lang w:val="en-US"/>
        </w:rPr>
        <w:t>="bi bi-list" aria-hidden="true"&gt;</w:t>
      </w:r>
    </w:p>
    <w:p w14:paraId="5F6A1B90" w14:textId="24603608" w:rsidR="00436EE3" w:rsidRPr="00436EE3" w:rsidRDefault="007E48A2" w:rsidP="00436EE3">
      <w:pPr>
        <w:pStyle w:val="aff0"/>
        <w:rPr>
          <w:lang w:val="en-US"/>
        </w:rPr>
      </w:pPr>
      <w:r w:rsidRPr="008D4467">
        <w:rPr>
          <w:lang w:val="en-US"/>
        </w:rPr>
        <w:t xml:space="preserve">                </w:t>
      </w:r>
      <w:r w:rsidR="00436EE3" w:rsidRPr="00436EE3">
        <w:rPr>
          <w:lang w:val="en-US"/>
        </w:rPr>
        <w:t>&lt;/i&gt;</w:t>
      </w:r>
    </w:p>
    <w:p w14:paraId="04B045EC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&lt;/button&gt;</w:t>
      </w:r>
    </w:p>
    <w:p w14:paraId="797723B5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&lt;aside id="structure-block-menu"</w:t>
      </w:r>
    </w:p>
    <w:p w14:paraId="7004B834" w14:textId="77777777" w:rsidR="007E48A2" w:rsidRPr="007E48A2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</w:t>
      </w:r>
      <w:proofErr w:type="spellStart"/>
      <w:r w:rsidRPr="00436EE3">
        <w:rPr>
          <w:lang w:val="en-US"/>
        </w:rPr>
        <w:t>className</w:t>
      </w:r>
      <w:proofErr w:type="spellEnd"/>
      <w:r w:rsidRPr="00436EE3">
        <w:rPr>
          <w:lang w:val="en-US"/>
        </w:rPr>
        <w:t>={`${</w:t>
      </w:r>
      <w:proofErr w:type="spellStart"/>
      <w:proofErr w:type="gramStart"/>
      <w:r w:rsidRPr="00436EE3">
        <w:rPr>
          <w:lang w:val="en-US"/>
        </w:rPr>
        <w:t>styles.sideMenu</w:t>
      </w:r>
      <w:proofErr w:type="spellEnd"/>
      <w:proofErr w:type="gramEnd"/>
      <w:r w:rsidRPr="00436EE3">
        <w:rPr>
          <w:lang w:val="en-US"/>
        </w:rPr>
        <w:t xml:space="preserve">} </w:t>
      </w:r>
    </w:p>
    <w:p w14:paraId="76B173FD" w14:textId="77777777" w:rsidR="007641D9" w:rsidRPr="003431D2" w:rsidRDefault="007E48A2" w:rsidP="00436EE3">
      <w:pPr>
        <w:pStyle w:val="aff0"/>
        <w:rPr>
          <w:lang w:val="en-US"/>
        </w:rPr>
      </w:pPr>
      <w:r w:rsidRPr="007E48A2">
        <w:rPr>
          <w:lang w:val="en-US"/>
        </w:rPr>
        <w:t xml:space="preserve">                    </w:t>
      </w:r>
      <w:r w:rsidR="00436EE3" w:rsidRPr="00436EE3">
        <w:rPr>
          <w:lang w:val="en-US"/>
        </w:rPr>
        <w:t>${</w:t>
      </w:r>
      <w:proofErr w:type="spellStart"/>
      <w:proofErr w:type="gramStart"/>
      <w:r w:rsidR="00436EE3" w:rsidRPr="00436EE3">
        <w:rPr>
          <w:lang w:val="en-US"/>
        </w:rPr>
        <w:t>isOpen</w:t>
      </w:r>
      <w:proofErr w:type="spellEnd"/>
      <w:r w:rsidR="00436EE3" w:rsidRPr="00436EE3">
        <w:rPr>
          <w:lang w:val="en-US"/>
        </w:rPr>
        <w:t xml:space="preserve"> ?</w:t>
      </w:r>
      <w:proofErr w:type="gramEnd"/>
      <w:r w:rsidR="00436EE3" w:rsidRPr="00436EE3">
        <w:rPr>
          <w:lang w:val="en-US"/>
        </w:rPr>
        <w:t xml:space="preserve"> </w:t>
      </w:r>
      <w:proofErr w:type="spellStart"/>
      <w:proofErr w:type="gramStart"/>
      <w:r w:rsidR="00436EE3" w:rsidRPr="00436EE3">
        <w:rPr>
          <w:lang w:val="en-US"/>
        </w:rPr>
        <w:t>styles.sideMenuOpen</w:t>
      </w:r>
      <w:proofErr w:type="spellEnd"/>
      <w:proofErr w:type="gramEnd"/>
      <w:r w:rsidR="00436EE3" w:rsidRPr="00436EE3">
        <w:rPr>
          <w:lang w:val="en-US"/>
        </w:rPr>
        <w:t xml:space="preserve"> : '</w:t>
      </w:r>
      <w:proofErr w:type="gramStart"/>
      <w:r w:rsidR="00436EE3" w:rsidRPr="00436EE3">
        <w:rPr>
          <w:lang w:val="en-US"/>
        </w:rPr>
        <w:t>'}`</w:t>
      </w:r>
      <w:proofErr w:type="gramEnd"/>
    </w:p>
    <w:p w14:paraId="6AA1C0B3" w14:textId="10BBA74D" w:rsidR="00436EE3" w:rsidRPr="00436EE3" w:rsidRDefault="007641D9" w:rsidP="007641D9">
      <w:pPr>
        <w:pStyle w:val="aff0"/>
        <w:ind w:left="2127"/>
        <w:rPr>
          <w:lang w:val="en-US"/>
        </w:rPr>
      </w:pPr>
      <w:r w:rsidRPr="003431D2">
        <w:rPr>
          <w:lang w:val="en-US"/>
        </w:rPr>
        <w:t xml:space="preserve"> </w:t>
      </w:r>
      <w:r w:rsidR="00436EE3" w:rsidRPr="00436EE3">
        <w:rPr>
          <w:lang w:val="en-US"/>
        </w:rPr>
        <w:t>}</w:t>
      </w:r>
    </w:p>
    <w:p w14:paraId="5A6A8D3C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aria-hidden=</w:t>
      </w:r>
      <w:proofErr w:type="gramStart"/>
      <w:r w:rsidRPr="00436EE3">
        <w:rPr>
          <w:lang w:val="en-US"/>
        </w:rPr>
        <w:t>{!</w:t>
      </w:r>
      <w:proofErr w:type="spellStart"/>
      <w:r w:rsidRPr="00436EE3">
        <w:rPr>
          <w:lang w:val="en-US"/>
        </w:rPr>
        <w:t>isOpen</w:t>
      </w:r>
      <w:proofErr w:type="spellEnd"/>
      <w:proofErr w:type="gramEnd"/>
      <w:r w:rsidRPr="00436EE3">
        <w:rPr>
          <w:lang w:val="en-US"/>
        </w:rPr>
        <w:t>}&gt;</w:t>
      </w:r>
    </w:p>
    <w:p w14:paraId="44B91A74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&lt;div </w:t>
      </w:r>
      <w:proofErr w:type="spellStart"/>
      <w:r w:rsidRPr="00436EE3">
        <w:rPr>
          <w:lang w:val="en-US"/>
        </w:rPr>
        <w:t>className</w:t>
      </w:r>
      <w:proofErr w:type="spellEnd"/>
      <w:r w:rsidRPr="00436EE3">
        <w:rPr>
          <w:lang w:val="en-US"/>
        </w:rPr>
        <w:t>={</w:t>
      </w:r>
      <w:proofErr w:type="spellStart"/>
      <w:proofErr w:type="gramStart"/>
      <w:r w:rsidRPr="00436EE3">
        <w:rPr>
          <w:lang w:val="en-US"/>
        </w:rPr>
        <w:t>styles.sideMenuHeader</w:t>
      </w:r>
      <w:proofErr w:type="spellEnd"/>
      <w:proofErr w:type="gramEnd"/>
      <w:r w:rsidRPr="00436EE3">
        <w:rPr>
          <w:lang w:val="en-US"/>
        </w:rPr>
        <w:t>}&gt;</w:t>
      </w:r>
    </w:p>
    <w:p w14:paraId="0C389DF3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&lt;span </w:t>
      </w:r>
      <w:proofErr w:type="spellStart"/>
      <w:r w:rsidRPr="00436EE3">
        <w:rPr>
          <w:lang w:val="en-US"/>
        </w:rPr>
        <w:t>className</w:t>
      </w:r>
      <w:proofErr w:type="spellEnd"/>
      <w:r w:rsidRPr="00436EE3">
        <w:rPr>
          <w:lang w:val="en-US"/>
        </w:rPr>
        <w:t>={</w:t>
      </w:r>
      <w:proofErr w:type="spellStart"/>
      <w:proofErr w:type="gramStart"/>
      <w:r w:rsidRPr="00436EE3">
        <w:rPr>
          <w:lang w:val="en-US"/>
        </w:rPr>
        <w:t>styles.sideMenuTitle</w:t>
      </w:r>
      <w:proofErr w:type="spellEnd"/>
      <w:proofErr w:type="gramEnd"/>
      <w:r w:rsidRPr="00436EE3">
        <w:rPr>
          <w:lang w:val="en-US"/>
        </w:rPr>
        <w:t>}&gt;</w:t>
      </w:r>
    </w:p>
    <w:p w14:paraId="73102387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    </w:t>
      </w:r>
      <w:proofErr w:type="spellStart"/>
      <w:r w:rsidRPr="00436EE3">
        <w:rPr>
          <w:lang w:val="en-US"/>
        </w:rPr>
        <w:t>Заселение</w:t>
      </w:r>
      <w:proofErr w:type="spellEnd"/>
    </w:p>
    <w:p w14:paraId="4D2FF158" w14:textId="77777777" w:rsidR="00436EE3" w:rsidRPr="003431D2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&lt;/span&gt;</w:t>
      </w:r>
    </w:p>
    <w:p w14:paraId="7065A5A2" w14:textId="72D8A4D7" w:rsidR="00CF3172" w:rsidRPr="009B4AD1" w:rsidRDefault="00CF3172" w:rsidP="00436EE3">
      <w:pPr>
        <w:pStyle w:val="aff0"/>
        <w:rPr>
          <w:lang w:val="en-US"/>
        </w:rPr>
      </w:pPr>
      <w:r w:rsidRPr="003431D2">
        <w:rPr>
          <w:lang w:val="en-US"/>
        </w:rPr>
        <w:t xml:space="preserve">  </w:t>
      </w:r>
      <w:r w:rsidRPr="003431D2">
        <w:rPr>
          <w:lang w:val="en-US"/>
        </w:rPr>
        <w:tab/>
      </w:r>
      <w:r w:rsidRPr="003431D2">
        <w:rPr>
          <w:lang w:val="en-US"/>
        </w:rPr>
        <w:tab/>
      </w:r>
      <w:r w:rsidRPr="003431D2">
        <w:rPr>
          <w:lang w:val="en-US"/>
        </w:rPr>
        <w:tab/>
      </w:r>
      <w:r w:rsidRPr="003431D2">
        <w:rPr>
          <w:lang w:val="en-US"/>
        </w:rPr>
        <w:tab/>
      </w:r>
      <w:r w:rsidRPr="009B4AD1">
        <w:rPr>
          <w:lang w:val="en-US"/>
        </w:rPr>
        <w:t xml:space="preserve">{/* </w:t>
      </w:r>
      <w:r>
        <w:t>Кнопка</w:t>
      </w:r>
      <w:r w:rsidRPr="009B4AD1">
        <w:rPr>
          <w:lang w:val="en-US"/>
        </w:rPr>
        <w:t xml:space="preserve"> </w:t>
      </w:r>
      <w:r>
        <w:t>закрытия</w:t>
      </w:r>
      <w:r w:rsidRPr="009B4AD1">
        <w:rPr>
          <w:lang w:val="en-US"/>
        </w:rPr>
        <w:t xml:space="preserve"> </w:t>
      </w:r>
      <w:r>
        <w:t>меню</w:t>
      </w:r>
      <w:r w:rsidRPr="009B4AD1">
        <w:rPr>
          <w:lang w:val="en-US"/>
        </w:rPr>
        <w:t xml:space="preserve"> */}</w:t>
      </w:r>
    </w:p>
    <w:p w14:paraId="434AAE2F" w14:textId="77777777" w:rsidR="00436EE3" w:rsidRPr="003431D2" w:rsidRDefault="00436EE3" w:rsidP="00436EE3">
      <w:pPr>
        <w:pStyle w:val="aff0"/>
        <w:rPr>
          <w:lang w:val="en-US"/>
        </w:rPr>
      </w:pPr>
      <w:r w:rsidRPr="009B4AD1">
        <w:rPr>
          <w:lang w:val="en-US"/>
        </w:rPr>
        <w:t xml:space="preserve">                    </w:t>
      </w:r>
      <w:r w:rsidRPr="003431D2">
        <w:rPr>
          <w:lang w:val="en-US"/>
        </w:rPr>
        <w:t>&lt;</w:t>
      </w:r>
      <w:r w:rsidRPr="00436EE3">
        <w:rPr>
          <w:lang w:val="en-US"/>
        </w:rPr>
        <w:t>button</w:t>
      </w:r>
      <w:r w:rsidRPr="003431D2">
        <w:rPr>
          <w:lang w:val="en-US"/>
        </w:rPr>
        <w:t xml:space="preserve"> </w:t>
      </w:r>
      <w:r w:rsidRPr="00436EE3">
        <w:rPr>
          <w:lang w:val="en-US"/>
        </w:rPr>
        <w:t>type</w:t>
      </w:r>
      <w:r w:rsidRPr="003431D2">
        <w:rPr>
          <w:lang w:val="en-US"/>
        </w:rPr>
        <w:t>="</w:t>
      </w:r>
      <w:r w:rsidRPr="00436EE3">
        <w:rPr>
          <w:lang w:val="en-US"/>
        </w:rPr>
        <w:t>button</w:t>
      </w:r>
      <w:r w:rsidRPr="003431D2">
        <w:rPr>
          <w:lang w:val="en-US"/>
        </w:rPr>
        <w:t>"</w:t>
      </w:r>
    </w:p>
    <w:p w14:paraId="23092C86" w14:textId="77777777" w:rsidR="00436EE3" w:rsidRPr="00436EE3" w:rsidRDefault="00436EE3" w:rsidP="00436EE3">
      <w:pPr>
        <w:pStyle w:val="aff0"/>
        <w:rPr>
          <w:lang w:val="en-US"/>
        </w:rPr>
      </w:pPr>
      <w:r w:rsidRPr="003431D2">
        <w:rPr>
          <w:lang w:val="en-US"/>
        </w:rPr>
        <w:t xml:space="preserve">                        </w:t>
      </w:r>
      <w:proofErr w:type="spellStart"/>
      <w:r w:rsidRPr="00436EE3">
        <w:rPr>
          <w:lang w:val="en-US"/>
        </w:rPr>
        <w:t>className</w:t>
      </w:r>
      <w:proofErr w:type="spellEnd"/>
      <w:r w:rsidRPr="00436EE3">
        <w:rPr>
          <w:lang w:val="en-US"/>
        </w:rPr>
        <w:t>={</w:t>
      </w:r>
      <w:proofErr w:type="spellStart"/>
      <w:proofErr w:type="gramStart"/>
      <w:r w:rsidRPr="00436EE3">
        <w:rPr>
          <w:lang w:val="en-US"/>
        </w:rPr>
        <w:t>styles.sideMenuClose</w:t>
      </w:r>
      <w:proofErr w:type="spellEnd"/>
      <w:proofErr w:type="gramEnd"/>
      <w:r w:rsidRPr="00436EE3">
        <w:rPr>
          <w:lang w:val="en-US"/>
        </w:rPr>
        <w:t>}</w:t>
      </w:r>
    </w:p>
    <w:p w14:paraId="31FDD64A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    </w:t>
      </w:r>
      <w:proofErr w:type="spellStart"/>
      <w:r w:rsidRPr="00436EE3">
        <w:rPr>
          <w:lang w:val="en-US"/>
        </w:rPr>
        <w:t>onClick</w:t>
      </w:r>
      <w:proofErr w:type="spellEnd"/>
      <w:r w:rsidRPr="00436EE3">
        <w:rPr>
          <w:lang w:val="en-US"/>
        </w:rPr>
        <w:t>={</w:t>
      </w:r>
      <w:proofErr w:type="spellStart"/>
      <w:r w:rsidRPr="00436EE3">
        <w:rPr>
          <w:lang w:val="en-US"/>
        </w:rPr>
        <w:t>onClose</w:t>
      </w:r>
      <w:proofErr w:type="spellEnd"/>
      <w:r w:rsidRPr="00436EE3">
        <w:rPr>
          <w:lang w:val="en-US"/>
        </w:rPr>
        <w:t>}</w:t>
      </w:r>
    </w:p>
    <w:p w14:paraId="7212A4E7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    aria-label="</w:t>
      </w:r>
      <w:proofErr w:type="spellStart"/>
      <w:r w:rsidRPr="00436EE3">
        <w:rPr>
          <w:lang w:val="en-US"/>
        </w:rPr>
        <w:t>Закрыть</w:t>
      </w:r>
      <w:proofErr w:type="spellEnd"/>
      <w:r w:rsidRPr="00436EE3">
        <w:rPr>
          <w:lang w:val="en-US"/>
        </w:rPr>
        <w:t xml:space="preserve"> </w:t>
      </w:r>
      <w:proofErr w:type="spellStart"/>
      <w:r w:rsidRPr="00436EE3">
        <w:rPr>
          <w:lang w:val="en-US"/>
        </w:rPr>
        <w:t>меню</w:t>
      </w:r>
      <w:proofErr w:type="spellEnd"/>
      <w:r w:rsidRPr="00436EE3">
        <w:rPr>
          <w:lang w:val="en-US"/>
        </w:rPr>
        <w:t>"&gt;</w:t>
      </w:r>
    </w:p>
    <w:p w14:paraId="504D31D2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    ×</w:t>
      </w:r>
    </w:p>
    <w:p w14:paraId="3C7D2187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&lt;/button&gt;</w:t>
      </w:r>
    </w:p>
    <w:p w14:paraId="277C0286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&lt;/div&gt;</w:t>
      </w:r>
    </w:p>
    <w:p w14:paraId="5B799749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&lt;div </w:t>
      </w:r>
      <w:proofErr w:type="spellStart"/>
      <w:r w:rsidRPr="00436EE3">
        <w:rPr>
          <w:lang w:val="en-US"/>
        </w:rPr>
        <w:t>className</w:t>
      </w:r>
      <w:proofErr w:type="spellEnd"/>
      <w:r w:rsidRPr="00436EE3">
        <w:rPr>
          <w:lang w:val="en-US"/>
        </w:rPr>
        <w:t>={</w:t>
      </w:r>
      <w:proofErr w:type="spellStart"/>
      <w:proofErr w:type="gramStart"/>
      <w:r w:rsidRPr="00436EE3">
        <w:rPr>
          <w:lang w:val="en-US"/>
        </w:rPr>
        <w:t>styles.sideMenuBody</w:t>
      </w:r>
      <w:proofErr w:type="spellEnd"/>
      <w:proofErr w:type="gramEnd"/>
      <w:r w:rsidRPr="00436EE3">
        <w:rPr>
          <w:lang w:val="en-US"/>
        </w:rPr>
        <w:t>}&gt;</w:t>
      </w:r>
    </w:p>
    <w:p w14:paraId="62ADA5BB" w14:textId="11396BBB" w:rsidR="00436EE3" w:rsidRPr="00586078" w:rsidRDefault="00436EE3" w:rsidP="00436EE3">
      <w:pPr>
        <w:pStyle w:val="aff0"/>
        <w:rPr>
          <w:lang w:val="en-US"/>
        </w:rPr>
      </w:pPr>
      <w:r w:rsidRPr="008D4467">
        <w:rPr>
          <w:lang w:val="en-US"/>
        </w:rPr>
        <w:t xml:space="preserve">                </w:t>
      </w:r>
      <w:r w:rsidRPr="00586078">
        <w:rPr>
          <w:lang w:val="en-US"/>
        </w:rPr>
        <w:t xml:space="preserve">{/* </w:t>
      </w:r>
      <w:r w:rsidRPr="00436EE3">
        <w:t>Фрагмент</w:t>
      </w:r>
      <w:r w:rsidRPr="00586078">
        <w:rPr>
          <w:lang w:val="en-US"/>
        </w:rPr>
        <w:t xml:space="preserve"> </w:t>
      </w:r>
      <w:r w:rsidRPr="00436EE3">
        <w:t>генерации</w:t>
      </w:r>
      <w:r w:rsidRPr="00586078">
        <w:rPr>
          <w:lang w:val="en-US"/>
        </w:rPr>
        <w:t xml:space="preserve"> </w:t>
      </w:r>
      <w:r w:rsidRPr="00436EE3">
        <w:t>карточек</w:t>
      </w:r>
      <w:r w:rsidRPr="00586078">
        <w:rPr>
          <w:lang w:val="en-US"/>
        </w:rPr>
        <w:t xml:space="preserve"> </w:t>
      </w:r>
      <w:r w:rsidRPr="00436EE3">
        <w:t>студентов</w:t>
      </w:r>
      <w:r w:rsidRPr="00586078">
        <w:rPr>
          <w:lang w:val="en-US"/>
        </w:rPr>
        <w:t xml:space="preserve"> */}</w:t>
      </w:r>
    </w:p>
    <w:p w14:paraId="3ABBEB73" w14:textId="77777777" w:rsidR="00436EE3" w:rsidRPr="00586078" w:rsidRDefault="00436EE3" w:rsidP="00436EE3">
      <w:pPr>
        <w:pStyle w:val="aff0"/>
        <w:rPr>
          <w:lang w:val="en-US"/>
        </w:rPr>
      </w:pPr>
      <w:r w:rsidRPr="00586078">
        <w:rPr>
          <w:lang w:val="en-US"/>
        </w:rPr>
        <w:t xml:space="preserve">                &lt;/</w:t>
      </w:r>
      <w:r w:rsidRPr="00436EE3">
        <w:rPr>
          <w:lang w:val="en-US"/>
        </w:rPr>
        <w:t>div</w:t>
      </w:r>
      <w:r w:rsidRPr="00586078">
        <w:rPr>
          <w:lang w:val="en-US"/>
        </w:rPr>
        <w:t>&gt;</w:t>
      </w:r>
    </w:p>
    <w:p w14:paraId="56445F8F" w14:textId="77777777" w:rsidR="00436EE3" w:rsidRPr="008D4467" w:rsidRDefault="00436EE3" w:rsidP="00436EE3">
      <w:pPr>
        <w:pStyle w:val="aff0"/>
        <w:rPr>
          <w:lang w:val="en-US"/>
        </w:rPr>
      </w:pPr>
      <w:r w:rsidRPr="00586078">
        <w:rPr>
          <w:lang w:val="en-US"/>
        </w:rPr>
        <w:t xml:space="preserve">            </w:t>
      </w:r>
      <w:r w:rsidRPr="008D4467">
        <w:rPr>
          <w:lang w:val="en-US"/>
        </w:rPr>
        <w:t>&lt;/</w:t>
      </w:r>
      <w:r w:rsidRPr="00436EE3">
        <w:rPr>
          <w:lang w:val="en-US"/>
        </w:rPr>
        <w:t>aside</w:t>
      </w:r>
      <w:r w:rsidRPr="008D4467">
        <w:rPr>
          <w:lang w:val="en-US"/>
        </w:rPr>
        <w:t>&gt;</w:t>
      </w:r>
    </w:p>
    <w:p w14:paraId="1812E76A" w14:textId="77777777" w:rsidR="00436EE3" w:rsidRPr="008D4467" w:rsidRDefault="00436EE3" w:rsidP="00436EE3">
      <w:pPr>
        <w:pStyle w:val="aff0"/>
        <w:rPr>
          <w:lang w:val="en-US"/>
        </w:rPr>
      </w:pPr>
      <w:r w:rsidRPr="008D4467">
        <w:rPr>
          <w:lang w:val="en-US"/>
        </w:rPr>
        <w:t xml:space="preserve">        &lt;/&gt;,</w:t>
      </w:r>
    </w:p>
    <w:p w14:paraId="284487A7" w14:textId="77777777" w:rsidR="00436EE3" w:rsidRPr="008D4467" w:rsidRDefault="00436EE3" w:rsidP="00436EE3">
      <w:pPr>
        <w:pStyle w:val="aff0"/>
        <w:rPr>
          <w:lang w:val="en-US"/>
        </w:rPr>
      </w:pPr>
      <w:r w:rsidRPr="008D4467">
        <w:rPr>
          <w:lang w:val="en-US"/>
        </w:rPr>
        <w:t xml:space="preserve">        </w:t>
      </w:r>
      <w:proofErr w:type="spellStart"/>
      <w:proofErr w:type="gramStart"/>
      <w:r w:rsidRPr="00436EE3">
        <w:rPr>
          <w:lang w:val="en-US"/>
        </w:rPr>
        <w:t>document</w:t>
      </w:r>
      <w:r w:rsidRPr="008D4467">
        <w:rPr>
          <w:lang w:val="en-US"/>
        </w:rPr>
        <w:t>.</w:t>
      </w:r>
      <w:r w:rsidRPr="00436EE3">
        <w:rPr>
          <w:lang w:val="en-US"/>
        </w:rPr>
        <w:t>body</w:t>
      </w:r>
      <w:proofErr w:type="spellEnd"/>
      <w:proofErr w:type="gramEnd"/>
    </w:p>
    <w:p w14:paraId="785A5E3C" w14:textId="77777777" w:rsidR="003406B3" w:rsidRPr="003431D2" w:rsidRDefault="00436EE3" w:rsidP="00436EE3">
      <w:pPr>
        <w:pStyle w:val="aff0"/>
        <w:rPr>
          <w:lang w:val="en-US"/>
        </w:rPr>
      </w:pPr>
      <w:r w:rsidRPr="008D4467">
        <w:rPr>
          <w:lang w:val="en-US"/>
        </w:rPr>
        <w:t xml:space="preserve">    ); </w:t>
      </w:r>
    </w:p>
    <w:p w14:paraId="2374DFC7" w14:textId="2A4A1D7F" w:rsidR="00575AAD" w:rsidRPr="008D4467" w:rsidRDefault="00575AAD" w:rsidP="00436EE3">
      <w:pPr>
        <w:pStyle w:val="aff0"/>
        <w:rPr>
          <w:lang w:val="en-US"/>
        </w:rPr>
      </w:pPr>
      <w:r w:rsidRPr="008D4467">
        <w:rPr>
          <w:lang w:val="en-US"/>
        </w:rPr>
        <w:t>};</w:t>
      </w:r>
    </w:p>
    <w:p w14:paraId="6D042177" w14:textId="0BDA1BB1" w:rsidR="00850A86" w:rsidRPr="003431D2" w:rsidRDefault="006A2D16" w:rsidP="00575AAD">
      <w:pPr>
        <w:pStyle w:val="aff0"/>
        <w:rPr>
          <w:lang w:val="en-US"/>
        </w:rPr>
      </w:pPr>
      <w:r w:rsidRPr="006D6025">
        <w:rPr>
          <w:lang w:val="en-US"/>
        </w:rPr>
        <w:t>export default SideMenuPortal;</w:t>
      </w:r>
    </w:p>
    <w:p w14:paraId="48F7A732" w14:textId="5874A7BD" w:rsidR="00850A86" w:rsidRPr="00452860" w:rsidRDefault="00850A86" w:rsidP="00850A86">
      <w:pPr>
        <w:pStyle w:val="aff2"/>
      </w:pPr>
      <w:r>
        <w:lastRenderedPageBreak/>
        <w:t>Листинг</w:t>
      </w:r>
      <w:r w:rsidRPr="00452860">
        <w:t xml:space="preserve"> 6 – </w:t>
      </w:r>
      <w:r>
        <w:t>Фрагмент</w:t>
      </w:r>
      <w:r w:rsidR="00452860">
        <w:t xml:space="preserve"> кода</w:t>
      </w:r>
      <w:r w:rsidRPr="00452860">
        <w:t xml:space="preserve"> </w:t>
      </w:r>
      <w:r>
        <w:t>генерации</w:t>
      </w:r>
      <w:r w:rsidRPr="00452860">
        <w:t xml:space="preserve"> </w:t>
      </w:r>
      <w:r>
        <w:t>карточек</w:t>
      </w:r>
      <w:r w:rsidRPr="00452860">
        <w:t xml:space="preserve"> </w:t>
      </w:r>
      <w:r>
        <w:t>студентов</w:t>
      </w:r>
    </w:p>
    <w:p w14:paraId="6A6AFF83" w14:textId="30734EC0" w:rsidR="00D961BA" w:rsidRPr="003431D2" w:rsidRDefault="00523F90" w:rsidP="00523F90">
      <w:pPr>
        <w:pStyle w:val="aff0"/>
        <w:rPr>
          <w:lang w:val="en-US"/>
        </w:rPr>
      </w:pPr>
      <w:r w:rsidRPr="008D4467">
        <w:rPr>
          <w:lang w:val="en-US"/>
        </w:rPr>
        <w:t xml:space="preserve">&lt;div </w:t>
      </w:r>
      <w:proofErr w:type="spellStart"/>
      <w:r w:rsidRPr="008D4467">
        <w:rPr>
          <w:lang w:val="en-US"/>
        </w:rPr>
        <w:t>className</w:t>
      </w:r>
      <w:proofErr w:type="spellEnd"/>
      <w:r w:rsidRPr="008D4467">
        <w:rPr>
          <w:lang w:val="en-US"/>
        </w:rPr>
        <w:t>={</w:t>
      </w:r>
      <w:proofErr w:type="spellStart"/>
      <w:proofErr w:type="gramStart"/>
      <w:r w:rsidRPr="008D4467">
        <w:rPr>
          <w:lang w:val="en-US"/>
        </w:rPr>
        <w:t>styles.sideMenuList</w:t>
      </w:r>
      <w:proofErr w:type="spellEnd"/>
      <w:proofErr w:type="gramEnd"/>
      <w:r w:rsidRPr="008D4467">
        <w:rPr>
          <w:lang w:val="en-US"/>
        </w:rPr>
        <w:t>}</w:t>
      </w:r>
    </w:p>
    <w:p w14:paraId="7020AC0F" w14:textId="77777777" w:rsidR="00084858" w:rsidRPr="006972DE" w:rsidRDefault="00523F90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</w:t>
      </w:r>
      <w:proofErr w:type="spellStart"/>
      <w:r w:rsidR="00084858" w:rsidRPr="006972DE">
        <w:rPr>
          <w:lang w:val="en-US"/>
        </w:rPr>
        <w:t>onDragOver</w:t>
      </w:r>
      <w:proofErr w:type="spellEnd"/>
      <w:proofErr w:type="gramStart"/>
      <w:r w:rsidR="00084858" w:rsidRPr="006972DE">
        <w:rPr>
          <w:lang w:val="en-US"/>
        </w:rPr>
        <w:t>={</w:t>
      </w:r>
      <w:proofErr w:type="spellStart"/>
      <w:r w:rsidR="00084858" w:rsidRPr="006972DE">
        <w:rPr>
          <w:lang w:val="en-US"/>
        </w:rPr>
        <w:t>enableDragAndDrop</w:t>
      </w:r>
      <w:proofErr w:type="spellEnd"/>
      <w:r w:rsidR="00084858" w:rsidRPr="006972DE">
        <w:rPr>
          <w:lang w:val="en-US"/>
        </w:rPr>
        <w:t xml:space="preserve"> ?</w:t>
      </w:r>
      <w:proofErr w:type="gramEnd"/>
      <w:r w:rsidR="00084858" w:rsidRPr="006972DE">
        <w:rPr>
          <w:lang w:val="en-US"/>
        </w:rPr>
        <w:t xml:space="preserve"> </w:t>
      </w:r>
      <w:proofErr w:type="spellStart"/>
      <w:proofErr w:type="gramStart"/>
      <w:r w:rsidR="00084858" w:rsidRPr="006972DE">
        <w:rPr>
          <w:lang w:val="en-US"/>
        </w:rPr>
        <w:t>onDragOver</w:t>
      </w:r>
      <w:proofErr w:type="spellEnd"/>
      <w:r w:rsidR="00084858" w:rsidRPr="006972DE">
        <w:rPr>
          <w:lang w:val="en-US"/>
        </w:rPr>
        <w:t xml:space="preserve"> :</w:t>
      </w:r>
      <w:proofErr w:type="gramEnd"/>
      <w:r w:rsidR="00084858" w:rsidRPr="006972DE">
        <w:rPr>
          <w:lang w:val="en-US"/>
        </w:rPr>
        <w:t xml:space="preserve"> undefined}</w:t>
      </w:r>
    </w:p>
    <w:p w14:paraId="3075A819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</w:t>
      </w:r>
      <w:proofErr w:type="spellStart"/>
      <w:r w:rsidRPr="006972DE">
        <w:rPr>
          <w:lang w:val="en-US"/>
        </w:rPr>
        <w:t>onDrop</w:t>
      </w:r>
      <w:proofErr w:type="spellEnd"/>
      <w:proofErr w:type="gramStart"/>
      <w:r w:rsidRPr="006972DE">
        <w:rPr>
          <w:lang w:val="en-US"/>
        </w:rPr>
        <w:t>={</w:t>
      </w:r>
      <w:proofErr w:type="spellStart"/>
      <w:r w:rsidRPr="006972DE">
        <w:rPr>
          <w:lang w:val="en-US"/>
        </w:rPr>
        <w:t>enableDragAndDrop</w:t>
      </w:r>
      <w:proofErr w:type="spellEnd"/>
      <w:r w:rsidRPr="006972DE">
        <w:rPr>
          <w:lang w:val="en-US"/>
        </w:rPr>
        <w:t xml:space="preserve"> ?</w:t>
      </w:r>
      <w:proofErr w:type="gramEnd"/>
      <w:r w:rsidRPr="006972DE">
        <w:rPr>
          <w:lang w:val="en-US"/>
        </w:rPr>
        <w:t xml:space="preserve"> </w:t>
      </w:r>
      <w:proofErr w:type="spellStart"/>
      <w:proofErr w:type="gramStart"/>
      <w:r w:rsidRPr="006972DE">
        <w:rPr>
          <w:lang w:val="en-US"/>
        </w:rPr>
        <w:t>onDrop</w:t>
      </w:r>
      <w:proofErr w:type="spellEnd"/>
      <w:r w:rsidRPr="006972DE">
        <w:rPr>
          <w:lang w:val="en-US"/>
        </w:rPr>
        <w:t xml:space="preserve"> :</w:t>
      </w:r>
      <w:proofErr w:type="gramEnd"/>
      <w:r w:rsidRPr="006972DE">
        <w:rPr>
          <w:lang w:val="en-US"/>
        </w:rPr>
        <w:t xml:space="preserve"> undefined}&gt;</w:t>
      </w:r>
    </w:p>
    <w:p w14:paraId="2CBE893F" w14:textId="77777777" w:rsidR="00084858" w:rsidRPr="00586078" w:rsidRDefault="00084858" w:rsidP="00084858">
      <w:pPr>
        <w:pStyle w:val="aff0"/>
      </w:pPr>
      <w:r w:rsidRPr="006972DE">
        <w:rPr>
          <w:lang w:val="en-US"/>
        </w:rPr>
        <w:t xml:space="preserve">    {</w:t>
      </w:r>
      <w:proofErr w:type="spellStart"/>
      <w:proofErr w:type="gramStart"/>
      <w:r w:rsidRPr="006972DE">
        <w:rPr>
          <w:lang w:val="en-US"/>
        </w:rPr>
        <w:t>students.length</w:t>
      </w:r>
      <w:proofErr w:type="spellEnd"/>
      <w:proofErr w:type="gramEnd"/>
      <w:r w:rsidRPr="006972DE">
        <w:rPr>
          <w:lang w:val="en-US"/>
        </w:rPr>
        <w:t xml:space="preserve"> &gt; </w:t>
      </w:r>
      <w:proofErr w:type="gramStart"/>
      <w:r w:rsidRPr="006972DE">
        <w:rPr>
          <w:lang w:val="en-US"/>
        </w:rPr>
        <w:t>0 ?</w:t>
      </w:r>
      <w:proofErr w:type="gramEnd"/>
      <w:r w:rsidRPr="006972DE">
        <w:rPr>
          <w:lang w:val="en-US"/>
        </w:rPr>
        <w:t xml:space="preserve"> </w:t>
      </w:r>
      <w:r w:rsidRPr="00586078">
        <w:t>(</w:t>
      </w:r>
    </w:p>
    <w:p w14:paraId="07B99646" w14:textId="5049A1A6" w:rsidR="00D961BA" w:rsidRPr="00586078" w:rsidRDefault="00D961BA" w:rsidP="007B2DB9">
      <w:pPr>
        <w:pStyle w:val="aff0"/>
        <w:ind w:firstLine="709"/>
      </w:pPr>
      <w:r w:rsidRPr="00586078">
        <w:t xml:space="preserve">{/* </w:t>
      </w:r>
      <w:r>
        <w:t>Маппинг</w:t>
      </w:r>
      <w:r w:rsidRPr="00586078">
        <w:t xml:space="preserve"> </w:t>
      </w:r>
      <w:r>
        <w:t>карточек</w:t>
      </w:r>
      <w:r w:rsidRPr="00586078">
        <w:t xml:space="preserve"> </w:t>
      </w:r>
      <w:r>
        <w:t>студентов</w:t>
      </w:r>
      <w:r w:rsidRPr="00586078">
        <w:t xml:space="preserve"> */}</w:t>
      </w:r>
    </w:p>
    <w:p w14:paraId="24A3F846" w14:textId="77777777" w:rsidR="00084858" w:rsidRPr="00586078" w:rsidRDefault="00084858" w:rsidP="00084858">
      <w:pPr>
        <w:pStyle w:val="aff0"/>
      </w:pPr>
      <w:r w:rsidRPr="00586078">
        <w:t xml:space="preserve">        </w:t>
      </w:r>
      <w:proofErr w:type="gramStart"/>
      <w:r w:rsidRPr="006972DE">
        <w:rPr>
          <w:lang w:val="en-US"/>
        </w:rPr>
        <w:t>students</w:t>
      </w:r>
      <w:r w:rsidRPr="00586078">
        <w:t>.</w:t>
      </w:r>
      <w:r w:rsidRPr="006972DE">
        <w:rPr>
          <w:lang w:val="en-US"/>
        </w:rPr>
        <w:t>map</w:t>
      </w:r>
      <w:r w:rsidRPr="00586078">
        <w:t>(</w:t>
      </w:r>
      <w:proofErr w:type="gramEnd"/>
      <w:r w:rsidRPr="006972DE">
        <w:rPr>
          <w:lang w:val="en-US"/>
        </w:rPr>
        <w:t>student</w:t>
      </w:r>
      <w:r w:rsidRPr="00586078">
        <w:t xml:space="preserve"> =&gt; (</w:t>
      </w:r>
    </w:p>
    <w:p w14:paraId="7B1DAF97" w14:textId="0AA19497" w:rsidR="00D44030" w:rsidRPr="00D44030" w:rsidRDefault="00D44030" w:rsidP="00D44030">
      <w:pPr>
        <w:pStyle w:val="aff0"/>
        <w:ind w:left="709" w:firstLine="709"/>
      </w:pPr>
      <w:r w:rsidRPr="00586078">
        <w:t xml:space="preserve"> </w:t>
      </w:r>
      <w:r w:rsidRPr="005D5887">
        <w:t>{/*</w:t>
      </w:r>
      <w:r>
        <w:t xml:space="preserve">Кнопка карточка для вызова обработчиков событий </w:t>
      </w:r>
      <w:r w:rsidRPr="005D5887">
        <w:t>*/}</w:t>
      </w:r>
    </w:p>
    <w:p w14:paraId="43EFC023" w14:textId="2241F0F6" w:rsidR="00084858" w:rsidRPr="006972DE" w:rsidRDefault="00084858" w:rsidP="00084858">
      <w:pPr>
        <w:pStyle w:val="aff0"/>
        <w:rPr>
          <w:lang w:val="en-US"/>
        </w:rPr>
      </w:pPr>
      <w:r w:rsidRPr="00BD399E">
        <w:t xml:space="preserve">            </w:t>
      </w:r>
      <w:r w:rsidRPr="006972DE">
        <w:rPr>
          <w:lang w:val="en-US"/>
        </w:rPr>
        <w:t>&lt;button</w:t>
      </w:r>
      <w:r w:rsidR="005B6261" w:rsidRPr="008D4467">
        <w:rPr>
          <w:lang w:val="en-US"/>
        </w:rPr>
        <w:t xml:space="preserve"> </w:t>
      </w:r>
      <w:r w:rsidRPr="006972DE">
        <w:rPr>
          <w:lang w:val="en-US"/>
        </w:rPr>
        <w:t>key={student.id}</w:t>
      </w:r>
    </w:p>
    <w:p w14:paraId="5FAACAC4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type="button"</w:t>
      </w:r>
    </w:p>
    <w:p w14:paraId="3631A90E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</w:t>
      </w:r>
      <w:proofErr w:type="spellStart"/>
      <w:r w:rsidRPr="006972DE">
        <w:rPr>
          <w:lang w:val="en-US"/>
        </w:rPr>
        <w:t>className</w:t>
      </w:r>
      <w:proofErr w:type="spellEnd"/>
      <w:r w:rsidRPr="006972DE">
        <w:rPr>
          <w:lang w:val="en-US"/>
        </w:rPr>
        <w:t>={</w:t>
      </w:r>
      <w:proofErr w:type="spellStart"/>
      <w:proofErr w:type="gramStart"/>
      <w:r w:rsidRPr="006972DE">
        <w:rPr>
          <w:lang w:val="en-US"/>
        </w:rPr>
        <w:t>styles.sideMenuCard</w:t>
      </w:r>
      <w:proofErr w:type="spellEnd"/>
      <w:proofErr w:type="gramEnd"/>
      <w:r w:rsidRPr="006972DE">
        <w:rPr>
          <w:lang w:val="en-US"/>
        </w:rPr>
        <w:t>}</w:t>
      </w:r>
    </w:p>
    <w:p w14:paraId="2A2F4E7C" w14:textId="77777777" w:rsidR="00084858" w:rsidRPr="003431D2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</w:t>
      </w:r>
      <w:proofErr w:type="spellStart"/>
      <w:r w:rsidRPr="006972DE">
        <w:rPr>
          <w:lang w:val="en-US"/>
        </w:rPr>
        <w:t>onClick</w:t>
      </w:r>
      <w:proofErr w:type="spellEnd"/>
      <w:proofErr w:type="gramStart"/>
      <w:r w:rsidRPr="006972DE">
        <w:rPr>
          <w:lang w:val="en-US"/>
        </w:rPr>
        <w:t>={</w:t>
      </w:r>
      <w:proofErr w:type="gramEnd"/>
      <w:r w:rsidRPr="006972DE">
        <w:rPr>
          <w:lang w:val="en-US"/>
        </w:rPr>
        <w:t xml:space="preserve">() =&gt; </w:t>
      </w:r>
      <w:proofErr w:type="spellStart"/>
      <w:r w:rsidRPr="006972DE">
        <w:rPr>
          <w:lang w:val="en-US"/>
        </w:rPr>
        <w:t>onStudentSelect</w:t>
      </w:r>
      <w:proofErr w:type="spellEnd"/>
      <w:r w:rsidRPr="006972DE">
        <w:rPr>
          <w:lang w:val="en-US"/>
        </w:rPr>
        <w:t>(student)}</w:t>
      </w:r>
    </w:p>
    <w:p w14:paraId="73E2C110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draggable={</w:t>
      </w:r>
      <w:proofErr w:type="spellStart"/>
      <w:r w:rsidRPr="006972DE">
        <w:rPr>
          <w:lang w:val="en-US"/>
        </w:rPr>
        <w:t>enableDragAndDrop</w:t>
      </w:r>
      <w:proofErr w:type="spellEnd"/>
      <w:r w:rsidRPr="006972DE">
        <w:rPr>
          <w:lang w:val="en-US"/>
        </w:rPr>
        <w:t>}</w:t>
      </w:r>
    </w:p>
    <w:p w14:paraId="5D1570BB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</w:t>
      </w:r>
      <w:proofErr w:type="spellStart"/>
      <w:r w:rsidRPr="006972DE">
        <w:rPr>
          <w:lang w:val="en-US"/>
        </w:rPr>
        <w:t>onDragStart</w:t>
      </w:r>
      <w:proofErr w:type="spellEnd"/>
      <w:proofErr w:type="gramStart"/>
      <w:r w:rsidRPr="006972DE">
        <w:rPr>
          <w:lang w:val="en-US"/>
        </w:rPr>
        <w:t>={</w:t>
      </w:r>
      <w:proofErr w:type="spellStart"/>
      <w:proofErr w:type="gramEnd"/>
      <w:r w:rsidRPr="006972DE">
        <w:rPr>
          <w:lang w:val="en-US"/>
        </w:rPr>
        <w:t>enableDragAndDrop</w:t>
      </w:r>
      <w:proofErr w:type="spellEnd"/>
    </w:p>
    <w:p w14:paraId="1A92A1C2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? (event) =&gt; </w:t>
      </w:r>
      <w:proofErr w:type="spellStart"/>
      <w:proofErr w:type="gramStart"/>
      <w:r w:rsidRPr="006972DE">
        <w:rPr>
          <w:lang w:val="en-US"/>
        </w:rPr>
        <w:t>onDragStart</w:t>
      </w:r>
      <w:proofErr w:type="spellEnd"/>
      <w:r w:rsidRPr="006972DE">
        <w:rPr>
          <w:lang w:val="en-US"/>
        </w:rPr>
        <w:t>(</w:t>
      </w:r>
      <w:proofErr w:type="gramEnd"/>
      <w:r w:rsidRPr="006972DE">
        <w:rPr>
          <w:lang w:val="en-US"/>
        </w:rPr>
        <w:t>event, student.id)</w:t>
      </w:r>
    </w:p>
    <w:p w14:paraId="06545191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: undefined}</w:t>
      </w:r>
    </w:p>
    <w:p w14:paraId="6BC9E317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</w:t>
      </w:r>
      <w:proofErr w:type="spellStart"/>
      <w:r w:rsidRPr="006972DE">
        <w:rPr>
          <w:lang w:val="en-US"/>
        </w:rPr>
        <w:t>onDragEnd</w:t>
      </w:r>
      <w:proofErr w:type="spellEnd"/>
      <w:proofErr w:type="gramStart"/>
      <w:r w:rsidRPr="006972DE">
        <w:rPr>
          <w:lang w:val="en-US"/>
        </w:rPr>
        <w:t>={</w:t>
      </w:r>
      <w:proofErr w:type="spellStart"/>
      <w:proofErr w:type="gramEnd"/>
      <w:r w:rsidRPr="006972DE">
        <w:rPr>
          <w:lang w:val="en-US"/>
        </w:rPr>
        <w:t>enableDragAndDrop</w:t>
      </w:r>
      <w:proofErr w:type="spellEnd"/>
    </w:p>
    <w:p w14:paraId="6C5E41E7" w14:textId="2AF5A50D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? </w:t>
      </w:r>
      <w:proofErr w:type="spellStart"/>
      <w:proofErr w:type="gramStart"/>
      <w:r w:rsidRPr="006972DE">
        <w:rPr>
          <w:lang w:val="en-US"/>
        </w:rPr>
        <w:t>onDragEnd</w:t>
      </w:r>
      <w:proofErr w:type="spellEnd"/>
      <w:r w:rsidR="002654D6" w:rsidRPr="008D4467">
        <w:rPr>
          <w:lang w:val="en-US"/>
        </w:rPr>
        <w:t xml:space="preserve"> </w:t>
      </w:r>
      <w:r w:rsidRPr="006972DE">
        <w:rPr>
          <w:lang w:val="en-US"/>
        </w:rPr>
        <w:t>:</w:t>
      </w:r>
      <w:proofErr w:type="gramEnd"/>
      <w:r w:rsidRPr="006972DE">
        <w:rPr>
          <w:lang w:val="en-US"/>
        </w:rPr>
        <w:t xml:space="preserve"> undefined}&gt;</w:t>
      </w:r>
    </w:p>
    <w:p w14:paraId="771330DA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&lt;div </w:t>
      </w:r>
      <w:proofErr w:type="spellStart"/>
      <w:r w:rsidRPr="006972DE">
        <w:rPr>
          <w:lang w:val="en-US"/>
        </w:rPr>
        <w:t>className</w:t>
      </w:r>
      <w:proofErr w:type="spellEnd"/>
      <w:r w:rsidRPr="006972DE">
        <w:rPr>
          <w:lang w:val="en-US"/>
        </w:rPr>
        <w:t>={</w:t>
      </w:r>
      <w:proofErr w:type="spellStart"/>
      <w:proofErr w:type="gramStart"/>
      <w:r w:rsidRPr="006972DE">
        <w:rPr>
          <w:lang w:val="en-US"/>
        </w:rPr>
        <w:t>styles.sideMenuAvatar</w:t>
      </w:r>
      <w:proofErr w:type="spellEnd"/>
      <w:proofErr w:type="gramEnd"/>
      <w:r w:rsidRPr="006972DE">
        <w:rPr>
          <w:lang w:val="en-US"/>
        </w:rPr>
        <w:t>}&gt;</w:t>
      </w:r>
    </w:p>
    <w:p w14:paraId="364617CD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{</w:t>
      </w:r>
      <w:proofErr w:type="spellStart"/>
      <w:r w:rsidRPr="006972DE">
        <w:rPr>
          <w:lang w:val="en-US"/>
        </w:rPr>
        <w:t>getStudentImageSrc</w:t>
      </w:r>
      <w:proofErr w:type="spellEnd"/>
      <w:r w:rsidRPr="006972DE">
        <w:rPr>
          <w:lang w:val="en-US"/>
        </w:rPr>
        <w:t>(</w:t>
      </w:r>
      <w:proofErr w:type="spellStart"/>
      <w:proofErr w:type="gramStart"/>
      <w:r w:rsidRPr="006972DE">
        <w:rPr>
          <w:lang w:val="en-US"/>
        </w:rPr>
        <w:t>student.image</w:t>
      </w:r>
      <w:proofErr w:type="spellEnd"/>
      <w:r w:rsidRPr="006972DE">
        <w:rPr>
          <w:lang w:val="en-US"/>
        </w:rPr>
        <w:t>) ?</w:t>
      </w:r>
      <w:proofErr w:type="gramEnd"/>
      <w:r w:rsidRPr="006972DE">
        <w:rPr>
          <w:lang w:val="en-US"/>
        </w:rPr>
        <w:t xml:space="preserve"> (</w:t>
      </w:r>
    </w:p>
    <w:p w14:paraId="3A0BF003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&lt;</w:t>
      </w:r>
      <w:proofErr w:type="spellStart"/>
      <w:r w:rsidRPr="006972DE">
        <w:rPr>
          <w:lang w:val="en-US"/>
        </w:rPr>
        <w:t>img</w:t>
      </w:r>
      <w:proofErr w:type="spellEnd"/>
      <w:r w:rsidRPr="006972DE">
        <w:rPr>
          <w:lang w:val="en-US"/>
        </w:rPr>
        <w:t xml:space="preserve"> src</w:t>
      </w:r>
      <w:proofErr w:type="gramStart"/>
      <w:r w:rsidRPr="006972DE">
        <w:rPr>
          <w:lang w:val="en-US"/>
        </w:rPr>
        <w:t>={</w:t>
      </w:r>
      <w:proofErr w:type="gramEnd"/>
    </w:p>
    <w:p w14:paraId="2A962612" w14:textId="2E3F4239" w:rsidR="006972DE" w:rsidRPr="00E41178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</w:t>
      </w:r>
      <w:r w:rsidR="00E41178" w:rsidRPr="00E41178">
        <w:rPr>
          <w:lang w:val="en-US"/>
        </w:rPr>
        <w:t xml:space="preserve">  </w:t>
      </w:r>
      <w:r w:rsidR="00E41178" w:rsidRPr="005A0B5A">
        <w:rPr>
          <w:lang w:val="en-US"/>
        </w:rPr>
        <w:t xml:space="preserve">  </w:t>
      </w:r>
      <w:proofErr w:type="spellStart"/>
      <w:r w:rsidRPr="006972DE">
        <w:rPr>
          <w:lang w:val="en-US"/>
        </w:rPr>
        <w:t>getStudentImageSrc</w:t>
      </w:r>
      <w:proofErr w:type="spellEnd"/>
      <w:r w:rsidRPr="006972DE">
        <w:rPr>
          <w:lang w:val="en-US"/>
        </w:rPr>
        <w:t>(</w:t>
      </w:r>
      <w:proofErr w:type="spellStart"/>
      <w:proofErr w:type="gramStart"/>
      <w:r w:rsidRPr="006972DE">
        <w:rPr>
          <w:lang w:val="en-US"/>
        </w:rPr>
        <w:t>student.image</w:t>
      </w:r>
      <w:proofErr w:type="spellEnd"/>
      <w:r w:rsidRPr="006972DE">
        <w:rPr>
          <w:lang w:val="en-US"/>
        </w:rPr>
        <w:t>) ??</w:t>
      </w:r>
      <w:proofErr w:type="gramEnd"/>
    </w:p>
    <w:p w14:paraId="57FCD4C0" w14:textId="19B87FE0" w:rsidR="00084858" w:rsidRPr="006972DE" w:rsidRDefault="006972DE" w:rsidP="00084858">
      <w:pPr>
        <w:pStyle w:val="aff0"/>
        <w:rPr>
          <w:lang w:val="en-US"/>
        </w:rPr>
      </w:pPr>
      <w:r w:rsidRPr="00E41178">
        <w:rPr>
          <w:lang w:val="en-US"/>
        </w:rPr>
        <w:t xml:space="preserve">                           </w:t>
      </w:r>
      <w:r w:rsidRPr="005A0B5A">
        <w:rPr>
          <w:lang w:val="en-US"/>
        </w:rPr>
        <w:t xml:space="preserve"> </w:t>
      </w:r>
      <w:r w:rsidR="00084858" w:rsidRPr="006972DE">
        <w:rPr>
          <w:lang w:val="en-US"/>
        </w:rPr>
        <w:t>''}</w:t>
      </w:r>
    </w:p>
    <w:p w14:paraId="197AA58A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    alt</w:t>
      </w:r>
      <w:proofErr w:type="gramStart"/>
      <w:r w:rsidRPr="006972DE">
        <w:rPr>
          <w:lang w:val="en-US"/>
        </w:rPr>
        <w:t>={</w:t>
      </w:r>
      <w:proofErr w:type="spellStart"/>
      <w:r w:rsidRPr="006972DE">
        <w:rPr>
          <w:lang w:val="en-US"/>
        </w:rPr>
        <w:t>student.surname</w:t>
      </w:r>
      <w:proofErr w:type="spellEnd"/>
      <w:proofErr w:type="gramEnd"/>
      <w:r w:rsidRPr="006972DE">
        <w:rPr>
          <w:lang w:val="en-US"/>
        </w:rPr>
        <w:t xml:space="preserve"> ||</w:t>
      </w:r>
    </w:p>
    <w:p w14:paraId="3F23C712" w14:textId="77777777" w:rsidR="005A0B5A" w:rsidRPr="005A0B5A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        '</w:t>
      </w:r>
      <w:r>
        <w:t>Фотография</w:t>
      </w:r>
      <w:r w:rsidRPr="006972DE">
        <w:rPr>
          <w:lang w:val="en-US"/>
        </w:rPr>
        <w:t xml:space="preserve"> </w:t>
      </w:r>
      <w:r>
        <w:t>студента</w:t>
      </w:r>
      <w:r w:rsidRPr="006972DE">
        <w:rPr>
          <w:lang w:val="en-US"/>
        </w:rPr>
        <w:t>'}</w:t>
      </w:r>
    </w:p>
    <w:p w14:paraId="112D662B" w14:textId="2B173823" w:rsidR="00084858" w:rsidRPr="006972DE" w:rsidRDefault="005A0B5A" w:rsidP="00084858">
      <w:pPr>
        <w:pStyle w:val="aff0"/>
        <w:rPr>
          <w:lang w:val="en-US"/>
        </w:rPr>
      </w:pPr>
      <w:r w:rsidRPr="005A0B5A">
        <w:rPr>
          <w:lang w:val="en-US"/>
        </w:rPr>
        <w:t xml:space="preserve">                        </w:t>
      </w:r>
      <w:r w:rsidR="00084858" w:rsidRPr="006972DE">
        <w:rPr>
          <w:lang w:val="en-US"/>
        </w:rPr>
        <w:t>/&gt;</w:t>
      </w:r>
    </w:p>
    <w:p w14:paraId="15B53A98" w14:textId="61F1A818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):(</w:t>
      </w:r>
    </w:p>
    <w:p w14:paraId="64958AD2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&lt;span&gt;</w:t>
      </w:r>
    </w:p>
    <w:p w14:paraId="57FB7D91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    {</w:t>
      </w:r>
      <w:proofErr w:type="spellStart"/>
      <w:r w:rsidRPr="006972DE">
        <w:rPr>
          <w:lang w:val="en-US"/>
        </w:rPr>
        <w:t>getInitials</w:t>
      </w:r>
      <w:proofErr w:type="spellEnd"/>
      <w:r w:rsidRPr="006972DE">
        <w:rPr>
          <w:lang w:val="en-US"/>
        </w:rPr>
        <w:t>(student) || '</w:t>
      </w:r>
      <w:r>
        <w:t>нет</w:t>
      </w:r>
      <w:r w:rsidRPr="006972DE">
        <w:rPr>
          <w:lang w:val="en-US"/>
        </w:rPr>
        <w:t>'}</w:t>
      </w:r>
    </w:p>
    <w:p w14:paraId="660D175D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&lt;/span&gt;</w:t>
      </w:r>
    </w:p>
    <w:p w14:paraId="1F463603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)}</w:t>
      </w:r>
    </w:p>
    <w:p w14:paraId="6392C1CB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&lt;/div&gt;</w:t>
      </w:r>
    </w:p>
    <w:p w14:paraId="10216523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&lt;div </w:t>
      </w:r>
      <w:proofErr w:type="spellStart"/>
      <w:r w:rsidRPr="006972DE">
        <w:rPr>
          <w:lang w:val="en-US"/>
        </w:rPr>
        <w:t>className</w:t>
      </w:r>
      <w:proofErr w:type="spellEnd"/>
      <w:r w:rsidRPr="006972DE">
        <w:rPr>
          <w:lang w:val="en-US"/>
        </w:rPr>
        <w:t>={</w:t>
      </w:r>
      <w:proofErr w:type="spellStart"/>
      <w:proofErr w:type="gramStart"/>
      <w:r w:rsidRPr="006972DE">
        <w:rPr>
          <w:lang w:val="en-US"/>
        </w:rPr>
        <w:t>styles.sideMenuCardInfo</w:t>
      </w:r>
      <w:proofErr w:type="spellEnd"/>
      <w:proofErr w:type="gramEnd"/>
      <w:r w:rsidRPr="006972DE">
        <w:rPr>
          <w:lang w:val="en-US"/>
        </w:rPr>
        <w:t>}&gt;</w:t>
      </w:r>
    </w:p>
    <w:p w14:paraId="6C31A1C4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&lt;p </w:t>
      </w:r>
      <w:proofErr w:type="spellStart"/>
      <w:r w:rsidRPr="006972DE">
        <w:rPr>
          <w:lang w:val="en-US"/>
        </w:rPr>
        <w:t>className</w:t>
      </w:r>
      <w:proofErr w:type="spellEnd"/>
      <w:r w:rsidRPr="006972DE">
        <w:rPr>
          <w:lang w:val="en-US"/>
        </w:rPr>
        <w:t>={</w:t>
      </w:r>
      <w:proofErr w:type="spellStart"/>
      <w:proofErr w:type="gramStart"/>
      <w:r w:rsidRPr="006972DE">
        <w:rPr>
          <w:lang w:val="en-US"/>
        </w:rPr>
        <w:t>styles.sideMenuName</w:t>
      </w:r>
      <w:proofErr w:type="spellEnd"/>
      <w:proofErr w:type="gramEnd"/>
      <w:r w:rsidRPr="006972DE">
        <w:rPr>
          <w:lang w:val="en-US"/>
        </w:rPr>
        <w:t>}&gt;</w:t>
      </w:r>
    </w:p>
    <w:p w14:paraId="759DFF7F" w14:textId="511270F5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{</w:t>
      </w:r>
      <w:proofErr w:type="spellStart"/>
      <w:r w:rsidRPr="006972DE">
        <w:rPr>
          <w:lang w:val="en-US"/>
        </w:rPr>
        <w:t>formatShortName</w:t>
      </w:r>
      <w:proofErr w:type="spellEnd"/>
      <w:r w:rsidRPr="006972DE">
        <w:rPr>
          <w:lang w:val="en-US"/>
        </w:rPr>
        <w:t>(student</w:t>
      </w:r>
      <w:proofErr w:type="gramStart"/>
      <w:r w:rsidRPr="006972DE">
        <w:rPr>
          <w:lang w:val="en-US"/>
        </w:rPr>
        <w:t>)}&lt;</w:t>
      </w:r>
      <w:proofErr w:type="gramEnd"/>
      <w:r w:rsidRPr="006972DE">
        <w:rPr>
          <w:lang w:val="en-US"/>
        </w:rPr>
        <w:t>/p&gt;</w:t>
      </w:r>
    </w:p>
    <w:p w14:paraId="495F9F93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&lt;p </w:t>
      </w:r>
      <w:proofErr w:type="spellStart"/>
      <w:r w:rsidRPr="006972DE">
        <w:rPr>
          <w:lang w:val="en-US"/>
        </w:rPr>
        <w:t>className</w:t>
      </w:r>
      <w:proofErr w:type="spellEnd"/>
      <w:r w:rsidRPr="006972DE">
        <w:rPr>
          <w:lang w:val="en-US"/>
        </w:rPr>
        <w:t>={</w:t>
      </w:r>
      <w:proofErr w:type="spellStart"/>
      <w:proofErr w:type="gramStart"/>
      <w:r w:rsidRPr="006972DE">
        <w:rPr>
          <w:lang w:val="en-US"/>
        </w:rPr>
        <w:t>styles.sideMenuMeta</w:t>
      </w:r>
      <w:proofErr w:type="spellEnd"/>
      <w:proofErr w:type="gramEnd"/>
      <w:r w:rsidRPr="006972DE">
        <w:rPr>
          <w:lang w:val="en-US"/>
        </w:rPr>
        <w:t>}&gt;</w:t>
      </w:r>
    </w:p>
    <w:p w14:paraId="7479AEBA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</w:t>
      </w:r>
      <w:r>
        <w:t>Группа</w:t>
      </w:r>
      <w:r w:rsidRPr="006972DE">
        <w:rPr>
          <w:lang w:val="en-US"/>
        </w:rPr>
        <w:t xml:space="preserve"> {student.group?.name ?? '</w:t>
      </w:r>
      <w:r>
        <w:t>нет</w:t>
      </w:r>
      <w:r w:rsidRPr="006972DE">
        <w:rPr>
          <w:lang w:val="en-US"/>
        </w:rPr>
        <w:t>'},</w:t>
      </w:r>
    </w:p>
    <w:p w14:paraId="7B311E16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{</w:t>
      </w:r>
      <w:proofErr w:type="spellStart"/>
      <w:proofErr w:type="gramStart"/>
      <w:r w:rsidRPr="006972DE">
        <w:rPr>
          <w:lang w:val="en-US"/>
        </w:rPr>
        <w:t>student.group?.course</w:t>
      </w:r>
      <w:proofErr w:type="spellEnd"/>
      <w:r w:rsidRPr="006972DE">
        <w:rPr>
          <w:lang w:val="en-US"/>
        </w:rPr>
        <w:t xml:space="preserve"> ??</w:t>
      </w:r>
      <w:proofErr w:type="gramEnd"/>
      <w:r w:rsidRPr="006972DE">
        <w:rPr>
          <w:lang w:val="en-US"/>
        </w:rPr>
        <w:t xml:space="preserve"> '</w:t>
      </w:r>
      <w:r>
        <w:t>нет</w:t>
      </w:r>
      <w:r w:rsidRPr="006972DE">
        <w:rPr>
          <w:lang w:val="en-US"/>
        </w:rPr>
        <w:t xml:space="preserve">'} </w:t>
      </w:r>
      <w:r>
        <w:t>курс</w:t>
      </w:r>
    </w:p>
    <w:p w14:paraId="265C3066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&lt;/p&gt;</w:t>
      </w:r>
    </w:p>
    <w:p w14:paraId="39B97D04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&lt;/div&gt;</w:t>
      </w:r>
    </w:p>
    <w:p w14:paraId="1BFDD2A1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&lt;/button&gt;</w:t>
      </w:r>
    </w:p>
    <w:p w14:paraId="73862B99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))</w:t>
      </w:r>
    </w:p>
    <w:p w14:paraId="7D4386DD" w14:textId="77777777" w:rsidR="00084858" w:rsidRPr="003431D2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) : (</w:t>
      </w:r>
    </w:p>
    <w:p w14:paraId="38BD9536" w14:textId="44A6880F" w:rsidR="00BD399E" w:rsidRPr="003431D2" w:rsidRDefault="00BD399E" w:rsidP="009A7169">
      <w:pPr>
        <w:pStyle w:val="aff0"/>
        <w:ind w:left="709"/>
        <w:rPr>
          <w:lang w:val="en-US"/>
        </w:rPr>
      </w:pPr>
      <w:r w:rsidRPr="003431D2">
        <w:rPr>
          <w:lang w:val="en-US"/>
        </w:rPr>
        <w:t xml:space="preserve">   {/* </w:t>
      </w:r>
      <w:proofErr w:type="spellStart"/>
      <w:r>
        <w:t>Плейсхолдер</w:t>
      </w:r>
      <w:proofErr w:type="spellEnd"/>
      <w:r w:rsidR="009A7169" w:rsidRPr="003431D2">
        <w:rPr>
          <w:lang w:val="en-US"/>
        </w:rPr>
        <w:t xml:space="preserve"> </w:t>
      </w:r>
      <w:r w:rsidRPr="003431D2">
        <w:rPr>
          <w:lang w:val="en-US"/>
        </w:rPr>
        <w:t>*/}</w:t>
      </w:r>
    </w:p>
    <w:p w14:paraId="7F221DAA" w14:textId="77777777" w:rsidR="009A7169" w:rsidRPr="003431D2" w:rsidRDefault="009A7169" w:rsidP="009A7169">
      <w:pPr>
        <w:pStyle w:val="aff0"/>
        <w:ind w:left="709"/>
        <w:rPr>
          <w:lang w:val="en-US"/>
        </w:rPr>
      </w:pPr>
    </w:p>
    <w:p w14:paraId="2299B6E9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&lt;p </w:t>
      </w:r>
      <w:proofErr w:type="spellStart"/>
      <w:r w:rsidRPr="006972DE">
        <w:rPr>
          <w:lang w:val="en-US"/>
        </w:rPr>
        <w:t>className</w:t>
      </w:r>
      <w:proofErr w:type="spellEnd"/>
      <w:r w:rsidRPr="006972DE">
        <w:rPr>
          <w:lang w:val="en-US"/>
        </w:rPr>
        <w:t>={</w:t>
      </w:r>
      <w:proofErr w:type="spellStart"/>
      <w:proofErr w:type="gramStart"/>
      <w:r w:rsidRPr="006972DE">
        <w:rPr>
          <w:lang w:val="en-US"/>
        </w:rPr>
        <w:t>styles.sideMenuEmpty</w:t>
      </w:r>
      <w:proofErr w:type="spellEnd"/>
      <w:proofErr w:type="gramEnd"/>
      <w:r w:rsidRPr="006972DE">
        <w:rPr>
          <w:lang w:val="en-US"/>
        </w:rPr>
        <w:t>}&gt;</w:t>
      </w:r>
    </w:p>
    <w:p w14:paraId="7F9D2360" w14:textId="1A20F2D8" w:rsidR="00084858" w:rsidRPr="00586078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</w:t>
      </w:r>
      <w:r>
        <w:t>Нет</w:t>
      </w:r>
      <w:r w:rsidRPr="00586078">
        <w:rPr>
          <w:lang w:val="en-US"/>
        </w:rPr>
        <w:t xml:space="preserve"> </w:t>
      </w:r>
      <w:r>
        <w:t>свободных</w:t>
      </w:r>
      <w:r w:rsidRPr="00586078">
        <w:rPr>
          <w:lang w:val="en-US"/>
        </w:rPr>
        <w:t xml:space="preserve"> </w:t>
      </w:r>
      <w:r>
        <w:t>студентов</w:t>
      </w:r>
      <w:r w:rsidRPr="00586078">
        <w:rPr>
          <w:lang w:val="en-US"/>
        </w:rPr>
        <w:t>.&lt;/</w:t>
      </w:r>
      <w:r w:rsidRPr="00F50416">
        <w:rPr>
          <w:lang w:val="en-US"/>
        </w:rPr>
        <w:t>p</w:t>
      </w:r>
      <w:r w:rsidRPr="00586078">
        <w:rPr>
          <w:lang w:val="en-US"/>
        </w:rPr>
        <w:t>&gt;</w:t>
      </w:r>
    </w:p>
    <w:p w14:paraId="34DD5981" w14:textId="77777777" w:rsidR="002377BD" w:rsidRDefault="00084858" w:rsidP="00084858">
      <w:pPr>
        <w:pStyle w:val="aff0"/>
      </w:pPr>
      <w:r w:rsidRPr="00586078">
        <w:rPr>
          <w:lang w:val="en-US"/>
        </w:rPr>
        <w:t xml:space="preserve">    </w:t>
      </w:r>
      <w:r>
        <w:t>)}</w:t>
      </w:r>
      <w:r w:rsidRPr="00523F90">
        <w:t xml:space="preserve"> </w:t>
      </w:r>
    </w:p>
    <w:p w14:paraId="5B22637F" w14:textId="5ADB9483" w:rsidR="00850A86" w:rsidRPr="00523F90" w:rsidRDefault="00523F90" w:rsidP="00084858">
      <w:pPr>
        <w:pStyle w:val="aff0"/>
      </w:pPr>
      <w:r w:rsidRPr="00523F90">
        <w:t>&lt;/</w:t>
      </w:r>
      <w:proofErr w:type="spellStart"/>
      <w:r w:rsidRPr="00523F90">
        <w:t>div</w:t>
      </w:r>
      <w:proofErr w:type="spellEnd"/>
      <w:r w:rsidRPr="00523F90">
        <w:t>&gt;</w:t>
      </w:r>
    </w:p>
    <w:p w14:paraId="20B2FB4E" w14:textId="2BBA0584" w:rsidR="002A74C5" w:rsidRDefault="0020034E" w:rsidP="002A74C5">
      <w:pPr>
        <w:pStyle w:val="a3"/>
      </w:pPr>
      <w:r>
        <w:lastRenderedPageBreak/>
        <w:t>Для облегчения ориентирования пользователя между студентами</w:t>
      </w:r>
      <w:r w:rsidR="00200B38">
        <w:t xml:space="preserve"> и большей информативности в системе реализовано хранение фотографий студентов. У каждого студента присутствует поле БД, которое </w:t>
      </w:r>
      <w:r w:rsidR="00065452">
        <w:t xml:space="preserve">может </w:t>
      </w:r>
      <w:r w:rsidR="00200B38">
        <w:t>хранит</w:t>
      </w:r>
      <w:r w:rsidR="00065452">
        <w:t>ь</w:t>
      </w:r>
      <w:r w:rsidR="00200B38">
        <w:t xml:space="preserve"> информацию о фотографии в формате </w:t>
      </w:r>
      <w:r w:rsidR="00200B38">
        <w:rPr>
          <w:lang w:val="en-US"/>
        </w:rPr>
        <w:t>base</w:t>
      </w:r>
      <w:r w:rsidR="00200B38" w:rsidRPr="00200B38">
        <w:t>64</w:t>
      </w:r>
      <w:r w:rsidR="00200B38">
        <w:t xml:space="preserve">. </w:t>
      </w:r>
      <w:r w:rsidR="008E1AAE">
        <w:t xml:space="preserve">Отображение поля для выбора фотографии представлено на рисунке </w:t>
      </w:r>
      <w:r w:rsidR="00857936">
        <w:t>5</w:t>
      </w:r>
      <w:r w:rsidR="008E1AAE">
        <w:t>.</w:t>
      </w:r>
    </w:p>
    <w:p w14:paraId="151EDFFA" w14:textId="0A274C9E" w:rsidR="002A74C5" w:rsidRDefault="002A74C5" w:rsidP="002A74C5">
      <w:pPr>
        <w:pStyle w:val="afd"/>
      </w:pPr>
      <w:r w:rsidRPr="002A74C5">
        <w:drawing>
          <wp:inline distT="0" distB="0" distL="0" distR="0" wp14:anchorId="45E27D37" wp14:editId="7D4FC339">
            <wp:extent cx="5629275" cy="1657350"/>
            <wp:effectExtent l="19050" t="19050" r="28575" b="19050"/>
            <wp:docPr id="25812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6811" name=""/>
                    <pic:cNvPicPr/>
                  </pic:nvPicPr>
                  <pic:blipFill rotWithShape="1">
                    <a:blip r:embed="rId12"/>
                    <a:srcRect l="2726" t="25962" r="2502" b="37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57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EE8FE" w14:textId="2AACA7B2" w:rsidR="008E1AAE" w:rsidRDefault="002A74C5" w:rsidP="002A74C5">
      <w:pPr>
        <w:pStyle w:val="afe"/>
      </w:pPr>
      <w:r>
        <w:t xml:space="preserve">Рисунок </w:t>
      </w:r>
      <w:r w:rsidR="00857936">
        <w:t>5</w:t>
      </w:r>
      <w:r>
        <w:t xml:space="preserve"> – УНФО. </w:t>
      </w:r>
      <w:r w:rsidR="008C4AEB">
        <w:t>Вид блока с</w:t>
      </w:r>
      <w:r>
        <w:t xml:space="preserve"> выбор</w:t>
      </w:r>
      <w:r w:rsidR="008C4AEB">
        <w:t>ом</w:t>
      </w:r>
      <w:r>
        <w:t xml:space="preserve"> фотографии</w:t>
      </w:r>
    </w:p>
    <w:p w14:paraId="6648502C" w14:textId="1F955870" w:rsidR="00EC7F28" w:rsidRPr="00D27274" w:rsidRDefault="008335F1" w:rsidP="00EC7F28">
      <w:pPr>
        <w:pStyle w:val="a3"/>
      </w:pPr>
      <w:r>
        <w:t>При выборе фотографии реализована возможность кадрирования фотографии</w:t>
      </w:r>
      <w:r w:rsidR="00EC7F28">
        <w:t xml:space="preserve">. Фрагмент кода для кадрирования изображения представлен листингом </w:t>
      </w:r>
      <w:r w:rsidR="00FA4DAA">
        <w:t>7</w:t>
      </w:r>
      <w:r w:rsidR="00EC7F28" w:rsidRPr="00D27274">
        <w:t>.</w:t>
      </w:r>
    </w:p>
    <w:p w14:paraId="08D804DF" w14:textId="107306FF" w:rsidR="00EC7F28" w:rsidRDefault="00EC7F28" w:rsidP="00EC7F28">
      <w:pPr>
        <w:pStyle w:val="aff2"/>
      </w:pPr>
      <w:r>
        <w:t xml:space="preserve">Листинг </w:t>
      </w:r>
      <w:r w:rsidR="00FA4DAA">
        <w:t>7</w:t>
      </w:r>
      <w:r>
        <w:t xml:space="preserve"> – Фрагмент кода кадрирования изображения</w:t>
      </w:r>
    </w:p>
    <w:p w14:paraId="4ED6A4B9" w14:textId="58B8CFA5" w:rsidR="00591AC0" w:rsidRPr="00591AC0" w:rsidRDefault="00591AC0" w:rsidP="00591AC0">
      <w:pPr>
        <w:pStyle w:val="aff0"/>
      </w:pPr>
      <w:r w:rsidRPr="00591AC0">
        <w:rPr>
          <w:i/>
          <w:iCs/>
        </w:rPr>
        <w:t>/*</w:t>
      </w:r>
      <w:r>
        <w:t xml:space="preserve"> </w:t>
      </w:r>
      <w:r w:rsidRPr="00591AC0">
        <w:rPr>
          <w:i/>
          <w:iCs/>
        </w:rPr>
        <w:t>Модальное окно для кадрирования изображения.</w:t>
      </w:r>
    </w:p>
    <w:p w14:paraId="1B7A22A1" w14:textId="345DA230" w:rsidR="00591AC0" w:rsidRPr="00591AC0" w:rsidRDefault="00591AC0" w:rsidP="00591AC0">
      <w:pPr>
        <w:pStyle w:val="aff0"/>
      </w:pPr>
      <w:r>
        <w:rPr>
          <w:i/>
          <w:iCs/>
        </w:rPr>
        <w:t xml:space="preserve"> </w:t>
      </w:r>
      <w:r w:rsidRPr="00591AC0">
        <w:rPr>
          <w:i/>
          <w:iCs/>
        </w:rPr>
        <w:t xml:space="preserve">* Использует сторонний компонент </w:t>
      </w:r>
      <w:proofErr w:type="spellStart"/>
      <w:r w:rsidRPr="00591AC0">
        <w:rPr>
          <w:i/>
          <w:iCs/>
        </w:rPr>
        <w:t>Cropper</w:t>
      </w:r>
      <w:proofErr w:type="spellEnd"/>
      <w:r w:rsidRPr="00591AC0">
        <w:rPr>
          <w:i/>
          <w:iCs/>
        </w:rPr>
        <w:t xml:space="preserve"> (</w:t>
      </w:r>
      <w:proofErr w:type="spellStart"/>
      <w:r w:rsidRPr="00591AC0">
        <w:rPr>
          <w:i/>
          <w:iCs/>
        </w:rPr>
        <w:t>react-easy-crop</w:t>
      </w:r>
      <w:proofErr w:type="spellEnd"/>
      <w:r w:rsidRPr="00591AC0">
        <w:rPr>
          <w:i/>
          <w:iCs/>
        </w:rPr>
        <w:t xml:space="preserve">) </w:t>
      </w:r>
    </w:p>
    <w:p w14:paraId="4B7F01F5" w14:textId="6DC0C39B" w:rsidR="00591AC0" w:rsidRDefault="00591AC0" w:rsidP="00E956E1">
      <w:pPr>
        <w:pStyle w:val="aff0"/>
      </w:pPr>
      <w:r>
        <w:rPr>
          <w:i/>
          <w:iCs/>
        </w:rPr>
        <w:t xml:space="preserve"> </w:t>
      </w:r>
      <w:r w:rsidRPr="00591AC0">
        <w:rPr>
          <w:i/>
          <w:iCs/>
        </w:rPr>
        <w:t>* для визуального выбора области и расч</w:t>
      </w:r>
      <w:r w:rsidR="00223BEE">
        <w:rPr>
          <w:i/>
          <w:iCs/>
        </w:rPr>
        <w:t>е</w:t>
      </w:r>
      <w:r w:rsidRPr="00591AC0">
        <w:rPr>
          <w:i/>
          <w:iCs/>
        </w:rPr>
        <w:t>та пиксельных координат.*/</w:t>
      </w:r>
    </w:p>
    <w:p w14:paraId="5ECDE196" w14:textId="5DD83BE7" w:rsidR="00154E7B" w:rsidRPr="00154E7B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const </w:t>
      </w:r>
      <w:proofErr w:type="spellStart"/>
      <w:r w:rsidRPr="00E956E1">
        <w:rPr>
          <w:lang w:val="en-US"/>
        </w:rPr>
        <w:t>ImageCropModal</w:t>
      </w:r>
      <w:proofErr w:type="spellEnd"/>
      <w:r w:rsidRPr="00E956E1">
        <w:rPr>
          <w:lang w:val="en-US"/>
        </w:rPr>
        <w:t xml:space="preserve">: </w:t>
      </w:r>
      <w:proofErr w:type="spellStart"/>
      <w:r w:rsidRPr="00E956E1">
        <w:rPr>
          <w:lang w:val="en-US"/>
        </w:rPr>
        <w:t>React.FC</w:t>
      </w:r>
      <w:proofErr w:type="spellEnd"/>
      <w:r w:rsidRPr="00E956E1">
        <w:rPr>
          <w:lang w:val="en-US"/>
        </w:rPr>
        <w:t>&lt;</w:t>
      </w:r>
      <w:proofErr w:type="spellStart"/>
      <w:r w:rsidRPr="00E956E1">
        <w:rPr>
          <w:lang w:val="en-US"/>
        </w:rPr>
        <w:t>ImageCropModalProps</w:t>
      </w:r>
      <w:proofErr w:type="spellEnd"/>
      <w:r w:rsidRPr="00E956E1">
        <w:rPr>
          <w:lang w:val="en-US"/>
        </w:rPr>
        <w:t>&gt; =</w:t>
      </w:r>
    </w:p>
    <w:p w14:paraId="1113CD34" w14:textId="073386FA" w:rsidR="00E956E1" w:rsidRDefault="00E956E1" w:rsidP="00E956E1">
      <w:pPr>
        <w:pStyle w:val="aff0"/>
      </w:pPr>
      <w:r w:rsidRPr="008D4467">
        <w:t xml:space="preserve">({ </w:t>
      </w:r>
      <w:proofErr w:type="spellStart"/>
      <w:r w:rsidRPr="00E956E1">
        <w:rPr>
          <w:lang w:val="en-US"/>
        </w:rPr>
        <w:t>isOpen</w:t>
      </w:r>
      <w:proofErr w:type="spellEnd"/>
      <w:r w:rsidRPr="008D4467">
        <w:t xml:space="preserve">, </w:t>
      </w:r>
      <w:proofErr w:type="spellStart"/>
      <w:r w:rsidRPr="00E956E1">
        <w:rPr>
          <w:lang w:val="en-US"/>
        </w:rPr>
        <w:t>imageSrc</w:t>
      </w:r>
      <w:proofErr w:type="spellEnd"/>
      <w:r w:rsidRPr="008D4467">
        <w:t xml:space="preserve">, </w:t>
      </w:r>
      <w:proofErr w:type="spellStart"/>
      <w:r w:rsidRPr="00E956E1">
        <w:rPr>
          <w:lang w:val="en-US"/>
        </w:rPr>
        <w:t>onCancel</w:t>
      </w:r>
      <w:proofErr w:type="spellEnd"/>
      <w:r w:rsidRPr="008D4467">
        <w:t xml:space="preserve">, </w:t>
      </w:r>
      <w:proofErr w:type="spellStart"/>
      <w:r w:rsidRPr="00E956E1">
        <w:rPr>
          <w:lang w:val="en-US"/>
        </w:rPr>
        <w:t>onConfirm</w:t>
      </w:r>
      <w:proofErr w:type="spellEnd"/>
      <w:r w:rsidRPr="008D4467">
        <w:t xml:space="preserve"> }) =&gt; {</w:t>
      </w:r>
    </w:p>
    <w:p w14:paraId="19D81291" w14:textId="144A688D" w:rsidR="00591AC0" w:rsidRPr="00591AC0" w:rsidRDefault="00591AC0" w:rsidP="00E956E1">
      <w:pPr>
        <w:pStyle w:val="aff0"/>
      </w:pPr>
      <w:r w:rsidRPr="00591AC0">
        <w:rPr>
          <w:i/>
          <w:iCs/>
        </w:rPr>
        <w:t>// Позиция центра области выделения относительно изображения</w:t>
      </w:r>
    </w:p>
    <w:p w14:paraId="3FB3F7E4" w14:textId="77777777" w:rsidR="00E956E1" w:rsidRPr="008D4467" w:rsidRDefault="00E956E1" w:rsidP="00E956E1">
      <w:pPr>
        <w:pStyle w:val="aff0"/>
        <w:rPr>
          <w:lang w:val="en-US"/>
        </w:rPr>
      </w:pPr>
      <w:r w:rsidRPr="00591AC0">
        <w:t xml:space="preserve">    </w:t>
      </w:r>
      <w:r w:rsidRPr="00E956E1">
        <w:rPr>
          <w:lang w:val="en-US"/>
        </w:rPr>
        <w:t xml:space="preserve">const [crop, </w:t>
      </w:r>
      <w:proofErr w:type="spellStart"/>
      <w:r w:rsidRPr="00E956E1">
        <w:rPr>
          <w:lang w:val="en-US"/>
        </w:rPr>
        <w:t>setCrop</w:t>
      </w:r>
      <w:proofErr w:type="spellEnd"/>
      <w:r w:rsidRPr="00E956E1">
        <w:rPr>
          <w:lang w:val="en-US"/>
        </w:rPr>
        <w:t xml:space="preserve">] = </w:t>
      </w:r>
      <w:proofErr w:type="spellStart"/>
      <w:proofErr w:type="gramStart"/>
      <w:r w:rsidRPr="00E956E1">
        <w:rPr>
          <w:lang w:val="en-US"/>
        </w:rPr>
        <w:t>useState</w:t>
      </w:r>
      <w:proofErr w:type="spellEnd"/>
      <w:r w:rsidRPr="00E956E1">
        <w:rPr>
          <w:lang w:val="en-US"/>
        </w:rPr>
        <w:t>({ x</w:t>
      </w:r>
      <w:proofErr w:type="gramEnd"/>
      <w:r w:rsidRPr="00E956E1">
        <w:rPr>
          <w:lang w:val="en-US"/>
        </w:rPr>
        <w:t xml:space="preserve">: 0, y: </w:t>
      </w:r>
      <w:proofErr w:type="gramStart"/>
      <w:r w:rsidRPr="00E956E1">
        <w:rPr>
          <w:lang w:val="en-US"/>
        </w:rPr>
        <w:t>0 }</w:t>
      </w:r>
      <w:proofErr w:type="gramEnd"/>
      <w:r w:rsidRPr="00E956E1">
        <w:rPr>
          <w:lang w:val="en-US"/>
        </w:rPr>
        <w:t>);</w:t>
      </w:r>
    </w:p>
    <w:p w14:paraId="6B3F902C" w14:textId="4E79E315" w:rsidR="00591AC0" w:rsidRPr="00591AC0" w:rsidRDefault="00591AC0" w:rsidP="00E956E1">
      <w:pPr>
        <w:pStyle w:val="aff0"/>
      </w:pPr>
      <w:r w:rsidRPr="00591AC0">
        <w:rPr>
          <w:i/>
          <w:iCs/>
        </w:rPr>
        <w:t>// Текущий уровень зума (1 = 100%, без масштабирования)</w:t>
      </w:r>
    </w:p>
    <w:p w14:paraId="7639C1E9" w14:textId="4309075C" w:rsidR="00E956E1" w:rsidRDefault="00E956E1" w:rsidP="00E956E1">
      <w:pPr>
        <w:pStyle w:val="aff0"/>
      </w:pPr>
      <w:r w:rsidRPr="00591AC0">
        <w:t xml:space="preserve">    </w:t>
      </w:r>
      <w:r w:rsidRPr="00E956E1">
        <w:rPr>
          <w:lang w:val="en-US"/>
        </w:rPr>
        <w:t>const</w:t>
      </w:r>
      <w:r w:rsidRPr="00591AC0">
        <w:t xml:space="preserve"> [</w:t>
      </w:r>
      <w:r w:rsidRPr="00E956E1">
        <w:rPr>
          <w:lang w:val="en-US"/>
        </w:rPr>
        <w:t>zoom</w:t>
      </w:r>
      <w:r w:rsidRPr="00591AC0">
        <w:t xml:space="preserve">, </w:t>
      </w:r>
      <w:proofErr w:type="spellStart"/>
      <w:r w:rsidRPr="00E956E1">
        <w:rPr>
          <w:lang w:val="en-US"/>
        </w:rPr>
        <w:t>setZoom</w:t>
      </w:r>
      <w:proofErr w:type="spellEnd"/>
      <w:r w:rsidRPr="00591AC0">
        <w:t xml:space="preserve">] = </w:t>
      </w:r>
      <w:proofErr w:type="spellStart"/>
      <w:proofErr w:type="gramStart"/>
      <w:r w:rsidRPr="00E956E1">
        <w:rPr>
          <w:lang w:val="en-US"/>
        </w:rPr>
        <w:t>useState</w:t>
      </w:r>
      <w:proofErr w:type="spellEnd"/>
      <w:r w:rsidRPr="00591AC0">
        <w:t>(</w:t>
      </w:r>
      <w:proofErr w:type="gramEnd"/>
      <w:r w:rsidRPr="00591AC0">
        <w:t>1);</w:t>
      </w:r>
    </w:p>
    <w:p w14:paraId="6034DB1A" w14:textId="05999582" w:rsidR="00591AC0" w:rsidRPr="00591AC0" w:rsidRDefault="00591AC0" w:rsidP="00591AC0">
      <w:pPr>
        <w:pStyle w:val="aff0"/>
      </w:pPr>
      <w:r w:rsidRPr="00591AC0">
        <w:rPr>
          <w:i/>
          <w:iCs/>
        </w:rPr>
        <w:t xml:space="preserve">// Пиксельные координаты выделенной области. </w:t>
      </w:r>
    </w:p>
    <w:p w14:paraId="155FD812" w14:textId="4E8FE8AB" w:rsidR="00591AC0" w:rsidRPr="00591AC0" w:rsidRDefault="00591AC0" w:rsidP="00E956E1">
      <w:pPr>
        <w:pStyle w:val="aff0"/>
      </w:pPr>
      <w:r w:rsidRPr="00591AC0">
        <w:rPr>
          <w:i/>
          <w:iCs/>
        </w:rPr>
        <w:t>// Нужны для финального обрезания картинки</w:t>
      </w:r>
    </w:p>
    <w:p w14:paraId="70C8AE3A" w14:textId="77777777" w:rsidR="00154E7B" w:rsidRPr="008D4467" w:rsidRDefault="00E956E1" w:rsidP="00E956E1">
      <w:pPr>
        <w:pStyle w:val="aff0"/>
      </w:pPr>
      <w:r w:rsidRPr="00591AC0">
        <w:t xml:space="preserve">    </w:t>
      </w:r>
      <w:r w:rsidRPr="00E956E1">
        <w:rPr>
          <w:lang w:val="en-US"/>
        </w:rPr>
        <w:t>const</w:t>
      </w:r>
      <w:r w:rsidRPr="008D4467">
        <w:t xml:space="preserve"> [</w:t>
      </w:r>
      <w:proofErr w:type="spellStart"/>
      <w:r w:rsidRPr="00E956E1">
        <w:rPr>
          <w:lang w:val="en-US"/>
        </w:rPr>
        <w:t>croppedAreaPixels</w:t>
      </w:r>
      <w:proofErr w:type="spellEnd"/>
      <w:r w:rsidRPr="008D4467">
        <w:t xml:space="preserve">, </w:t>
      </w:r>
      <w:proofErr w:type="spellStart"/>
      <w:r w:rsidRPr="00E956E1">
        <w:rPr>
          <w:lang w:val="en-US"/>
        </w:rPr>
        <w:t>setCroppedAreaPixels</w:t>
      </w:r>
      <w:proofErr w:type="spellEnd"/>
      <w:r w:rsidRPr="008D4467">
        <w:t>] =</w:t>
      </w:r>
    </w:p>
    <w:p w14:paraId="20D110EA" w14:textId="08289CAB" w:rsidR="00E956E1" w:rsidRDefault="00154E7B" w:rsidP="00E956E1">
      <w:pPr>
        <w:pStyle w:val="aff0"/>
      </w:pPr>
      <w:r w:rsidRPr="008D4467">
        <w:t xml:space="preserve">      </w:t>
      </w:r>
      <w:proofErr w:type="spellStart"/>
      <w:r w:rsidR="00E956E1" w:rsidRPr="00E956E1">
        <w:rPr>
          <w:lang w:val="en-US"/>
        </w:rPr>
        <w:t>useState</w:t>
      </w:r>
      <w:proofErr w:type="spellEnd"/>
      <w:r w:rsidR="00E956E1" w:rsidRPr="008D4467">
        <w:t>&lt;</w:t>
      </w:r>
      <w:r w:rsidR="00E956E1" w:rsidRPr="00E956E1">
        <w:rPr>
          <w:lang w:val="en-US"/>
        </w:rPr>
        <w:t>Area</w:t>
      </w:r>
      <w:r w:rsidR="00E956E1" w:rsidRPr="008D4467">
        <w:t xml:space="preserve"> | </w:t>
      </w:r>
      <w:r w:rsidR="00E956E1" w:rsidRPr="00E956E1">
        <w:rPr>
          <w:lang w:val="en-US"/>
        </w:rPr>
        <w:t>null</w:t>
      </w:r>
      <w:r w:rsidR="00E956E1" w:rsidRPr="008D4467">
        <w:t>&gt;(</w:t>
      </w:r>
      <w:r w:rsidR="00E956E1" w:rsidRPr="00E956E1">
        <w:rPr>
          <w:lang w:val="en-US"/>
        </w:rPr>
        <w:t>null</w:t>
      </w:r>
      <w:r w:rsidR="00E956E1" w:rsidRPr="008D4467">
        <w:t>);</w:t>
      </w:r>
    </w:p>
    <w:p w14:paraId="3252D875" w14:textId="5552F5BF" w:rsidR="00B44269" w:rsidRPr="00B44269" w:rsidRDefault="00B44269" w:rsidP="00E956E1">
      <w:pPr>
        <w:pStyle w:val="aff0"/>
      </w:pPr>
      <w:r>
        <w:rPr>
          <w:i/>
          <w:iCs/>
        </w:rPr>
        <w:t>/</w:t>
      </w:r>
      <w:r w:rsidRPr="00B44269">
        <w:rPr>
          <w:i/>
          <w:iCs/>
        </w:rPr>
        <w:t>/ Флаг загрузки: блокирует кнопку подтверждения во время сохранения/обработки</w:t>
      </w:r>
    </w:p>
    <w:p w14:paraId="0F82B1DC" w14:textId="77777777" w:rsidR="00E956E1" w:rsidRPr="008D4467" w:rsidRDefault="00E956E1" w:rsidP="00E956E1">
      <w:pPr>
        <w:pStyle w:val="aff0"/>
        <w:rPr>
          <w:lang w:val="en-US"/>
        </w:rPr>
      </w:pPr>
      <w:r w:rsidRPr="008D4467">
        <w:lastRenderedPageBreak/>
        <w:t xml:space="preserve">    </w:t>
      </w:r>
      <w:r w:rsidRPr="00E956E1">
        <w:rPr>
          <w:lang w:val="en-US"/>
        </w:rPr>
        <w:t>const [</w:t>
      </w:r>
      <w:proofErr w:type="spellStart"/>
      <w:r w:rsidRPr="00E956E1">
        <w:rPr>
          <w:lang w:val="en-US"/>
        </w:rPr>
        <w:t>isSaving</w:t>
      </w:r>
      <w:proofErr w:type="spellEnd"/>
      <w:r w:rsidRPr="00E956E1">
        <w:rPr>
          <w:lang w:val="en-US"/>
        </w:rPr>
        <w:t xml:space="preserve">, </w:t>
      </w:r>
      <w:proofErr w:type="spellStart"/>
      <w:r w:rsidRPr="00E956E1">
        <w:rPr>
          <w:lang w:val="en-US"/>
        </w:rPr>
        <w:t>setIsSaving</w:t>
      </w:r>
      <w:proofErr w:type="spellEnd"/>
      <w:r w:rsidRPr="00E956E1">
        <w:rPr>
          <w:lang w:val="en-US"/>
        </w:rPr>
        <w:t xml:space="preserve">] = </w:t>
      </w:r>
      <w:proofErr w:type="spellStart"/>
      <w:r w:rsidRPr="00E956E1">
        <w:rPr>
          <w:lang w:val="en-US"/>
        </w:rPr>
        <w:t>useState</w:t>
      </w:r>
      <w:proofErr w:type="spellEnd"/>
      <w:r w:rsidRPr="00E956E1">
        <w:rPr>
          <w:lang w:val="en-US"/>
        </w:rPr>
        <w:t>(false);</w:t>
      </w:r>
    </w:p>
    <w:p w14:paraId="2B41FC2C" w14:textId="50E24429" w:rsidR="00B44269" w:rsidRPr="00B44269" w:rsidRDefault="00B44269" w:rsidP="00E956E1">
      <w:pPr>
        <w:pStyle w:val="aff0"/>
      </w:pPr>
      <w:r w:rsidRPr="00B44269">
        <w:rPr>
          <w:i/>
          <w:iCs/>
        </w:rPr>
        <w:t>// Хранит текст ошибки, если что-то пойд</w:t>
      </w:r>
      <w:r w:rsidR="00223BEE">
        <w:rPr>
          <w:i/>
          <w:iCs/>
        </w:rPr>
        <w:t>е</w:t>
      </w:r>
      <w:r w:rsidRPr="00B44269">
        <w:rPr>
          <w:i/>
          <w:iCs/>
        </w:rPr>
        <w:t>т не так (валидация, загрузка, обрезка)</w:t>
      </w:r>
    </w:p>
    <w:p w14:paraId="3F684DDF" w14:textId="1F803550" w:rsidR="00B63F34" w:rsidRPr="008D4467" w:rsidRDefault="00E956E1" w:rsidP="00E956E1">
      <w:pPr>
        <w:pStyle w:val="aff0"/>
        <w:rPr>
          <w:lang w:val="en-US"/>
        </w:rPr>
      </w:pPr>
      <w:r w:rsidRPr="008D4467">
        <w:t xml:space="preserve">    </w:t>
      </w:r>
      <w:r w:rsidRPr="00E956E1">
        <w:rPr>
          <w:lang w:val="en-US"/>
        </w:rPr>
        <w:t xml:space="preserve">const [error, </w:t>
      </w:r>
      <w:proofErr w:type="spellStart"/>
      <w:r w:rsidRPr="00E956E1">
        <w:rPr>
          <w:lang w:val="en-US"/>
        </w:rPr>
        <w:t>setError</w:t>
      </w:r>
      <w:proofErr w:type="spellEnd"/>
      <w:r w:rsidRPr="00E956E1">
        <w:rPr>
          <w:lang w:val="en-US"/>
        </w:rPr>
        <w:t xml:space="preserve">] = </w:t>
      </w:r>
      <w:proofErr w:type="spellStart"/>
      <w:r w:rsidRPr="00E956E1">
        <w:rPr>
          <w:lang w:val="en-US"/>
        </w:rPr>
        <w:t>useState</w:t>
      </w:r>
      <w:proofErr w:type="spellEnd"/>
      <w:r w:rsidRPr="00E956E1">
        <w:rPr>
          <w:lang w:val="en-US"/>
        </w:rPr>
        <w:t>&lt;string | null&gt;(null);</w:t>
      </w:r>
    </w:p>
    <w:p w14:paraId="0B79E781" w14:textId="63E7325C" w:rsidR="00B63F34" w:rsidRPr="00B63F34" w:rsidRDefault="00B63F34" w:rsidP="00E956E1">
      <w:pPr>
        <w:pStyle w:val="aff0"/>
      </w:pPr>
      <w:r w:rsidRPr="00B63F34">
        <w:rPr>
          <w:i/>
          <w:iCs/>
        </w:rPr>
        <w:t xml:space="preserve">// </w:t>
      </w:r>
      <w:proofErr w:type="spellStart"/>
      <w:r w:rsidRPr="00B63F34">
        <w:rPr>
          <w:i/>
          <w:iCs/>
        </w:rPr>
        <w:t>Колбэк</w:t>
      </w:r>
      <w:proofErr w:type="spellEnd"/>
      <w:r w:rsidRPr="00B63F34">
        <w:rPr>
          <w:i/>
          <w:iCs/>
        </w:rPr>
        <w:t xml:space="preserve">, вызываемый </w:t>
      </w:r>
      <w:proofErr w:type="spellStart"/>
      <w:r w:rsidR="00B60464" w:rsidRPr="00591AC0">
        <w:rPr>
          <w:i/>
          <w:iCs/>
        </w:rPr>
        <w:t>Cropper</w:t>
      </w:r>
      <w:proofErr w:type="spellEnd"/>
      <w:r w:rsidR="00B60464" w:rsidRPr="00591AC0">
        <w:rPr>
          <w:i/>
          <w:iCs/>
        </w:rPr>
        <w:t xml:space="preserve"> </w:t>
      </w:r>
      <w:r w:rsidRPr="00B63F34">
        <w:rPr>
          <w:i/>
          <w:iCs/>
        </w:rPr>
        <w:t>при каждом изменении выделения</w:t>
      </w:r>
    </w:p>
    <w:p w14:paraId="66B73C2C" w14:textId="77777777" w:rsidR="00154E7B" w:rsidRPr="008D4467" w:rsidRDefault="00E956E1" w:rsidP="00E956E1">
      <w:pPr>
        <w:pStyle w:val="aff0"/>
        <w:rPr>
          <w:lang w:val="en-US"/>
        </w:rPr>
      </w:pPr>
      <w:r w:rsidRPr="00B63F34">
        <w:t xml:space="preserve">    </w:t>
      </w:r>
      <w:r w:rsidRPr="00E956E1">
        <w:rPr>
          <w:lang w:val="en-US"/>
        </w:rPr>
        <w:t xml:space="preserve">const </w:t>
      </w:r>
      <w:proofErr w:type="spellStart"/>
      <w:r w:rsidRPr="00E956E1">
        <w:rPr>
          <w:lang w:val="en-US"/>
        </w:rPr>
        <w:t>onCropComplete</w:t>
      </w:r>
      <w:proofErr w:type="spellEnd"/>
      <w:r w:rsidRPr="00E956E1">
        <w:rPr>
          <w:lang w:val="en-US"/>
        </w:rPr>
        <w:t xml:space="preserve"> = </w:t>
      </w:r>
    </w:p>
    <w:p w14:paraId="66C9D181" w14:textId="2C3F4F92" w:rsidR="00E956E1" w:rsidRPr="00E956E1" w:rsidRDefault="00154E7B" w:rsidP="00E956E1">
      <w:pPr>
        <w:pStyle w:val="aff0"/>
        <w:rPr>
          <w:lang w:val="en-US"/>
        </w:rPr>
      </w:pPr>
      <w:r w:rsidRPr="00154E7B">
        <w:rPr>
          <w:lang w:val="en-US"/>
        </w:rPr>
        <w:t xml:space="preserve">      </w:t>
      </w:r>
      <w:proofErr w:type="spellStart"/>
      <w:proofErr w:type="gramStart"/>
      <w:r w:rsidR="00E956E1" w:rsidRPr="00E956E1">
        <w:rPr>
          <w:lang w:val="en-US"/>
        </w:rPr>
        <w:t>useCallback</w:t>
      </w:r>
      <w:proofErr w:type="spellEnd"/>
      <w:r w:rsidR="00E956E1" w:rsidRPr="00E956E1">
        <w:rPr>
          <w:lang w:val="en-US"/>
        </w:rPr>
        <w:t>(</w:t>
      </w:r>
      <w:proofErr w:type="gramEnd"/>
      <w:r w:rsidR="00E956E1" w:rsidRPr="00E956E1">
        <w:rPr>
          <w:lang w:val="en-US"/>
        </w:rPr>
        <w:t>(_</w:t>
      </w:r>
      <w:proofErr w:type="spellStart"/>
      <w:r w:rsidR="00E956E1" w:rsidRPr="00E956E1">
        <w:rPr>
          <w:lang w:val="en-US"/>
        </w:rPr>
        <w:t>croppedArea</w:t>
      </w:r>
      <w:proofErr w:type="spellEnd"/>
      <w:r w:rsidR="00E956E1" w:rsidRPr="00E956E1">
        <w:rPr>
          <w:lang w:val="en-US"/>
        </w:rPr>
        <w:t xml:space="preserve">: Area, </w:t>
      </w:r>
      <w:proofErr w:type="spellStart"/>
      <w:r w:rsidR="00E956E1" w:rsidRPr="00E956E1">
        <w:rPr>
          <w:lang w:val="en-US"/>
        </w:rPr>
        <w:t>croppedPixels</w:t>
      </w:r>
      <w:proofErr w:type="spellEnd"/>
      <w:r w:rsidR="00E956E1" w:rsidRPr="00E956E1">
        <w:rPr>
          <w:lang w:val="en-US"/>
        </w:rPr>
        <w:t>: Area) =&gt; {</w:t>
      </w:r>
    </w:p>
    <w:p w14:paraId="67773494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</w:t>
      </w:r>
      <w:proofErr w:type="spellStart"/>
      <w:r w:rsidRPr="00E956E1">
        <w:rPr>
          <w:lang w:val="en-US"/>
        </w:rPr>
        <w:t>setCroppedAreaPixels</w:t>
      </w:r>
      <w:proofErr w:type="spellEnd"/>
      <w:r w:rsidRPr="00E956E1">
        <w:rPr>
          <w:lang w:val="en-US"/>
        </w:rPr>
        <w:t>(</w:t>
      </w:r>
      <w:proofErr w:type="spellStart"/>
      <w:r w:rsidRPr="00E956E1">
        <w:rPr>
          <w:lang w:val="en-US"/>
        </w:rPr>
        <w:t>croppedPixels</w:t>
      </w:r>
      <w:proofErr w:type="spellEnd"/>
      <w:r w:rsidRPr="00E956E1">
        <w:rPr>
          <w:lang w:val="en-US"/>
        </w:rPr>
        <w:t>);</w:t>
      </w:r>
    </w:p>
    <w:p w14:paraId="6328EF20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}, []);</w:t>
      </w:r>
    </w:p>
    <w:p w14:paraId="346A84E7" w14:textId="77777777" w:rsidR="00E956E1" w:rsidRPr="00E956E1" w:rsidRDefault="00E956E1" w:rsidP="00E956E1">
      <w:pPr>
        <w:pStyle w:val="aff0"/>
        <w:rPr>
          <w:lang w:val="en-US"/>
        </w:rPr>
      </w:pPr>
    </w:p>
    <w:p w14:paraId="4408C221" w14:textId="46097A55" w:rsidR="00E956E1" w:rsidRPr="008D4467" w:rsidRDefault="002F5982" w:rsidP="00E956E1">
      <w:pPr>
        <w:pStyle w:val="aff0"/>
        <w:rPr>
          <w:lang w:val="en-US"/>
        </w:rPr>
      </w:pPr>
      <w:r w:rsidRPr="008D4467">
        <w:rPr>
          <w:i/>
          <w:iCs/>
          <w:lang w:val="en-US"/>
        </w:rPr>
        <w:t xml:space="preserve">    </w:t>
      </w:r>
      <w:r w:rsidR="00301EAF" w:rsidRPr="008D4467">
        <w:rPr>
          <w:i/>
          <w:iCs/>
          <w:lang w:val="en-US"/>
        </w:rPr>
        <w:t xml:space="preserve">... </w:t>
      </w:r>
      <w:r w:rsidRPr="008D4467">
        <w:rPr>
          <w:i/>
          <w:iCs/>
          <w:lang w:val="en-US"/>
        </w:rPr>
        <w:t xml:space="preserve">// </w:t>
      </w:r>
      <w:r w:rsidR="00301EAF" w:rsidRPr="008D4467">
        <w:rPr>
          <w:i/>
          <w:iCs/>
          <w:lang w:val="en-US"/>
        </w:rPr>
        <w:t>(</w:t>
      </w:r>
      <w:r w:rsidR="00301EAF">
        <w:rPr>
          <w:i/>
          <w:iCs/>
        </w:rPr>
        <w:t>логика</w:t>
      </w:r>
      <w:r w:rsidR="00301EAF" w:rsidRPr="008D4467">
        <w:rPr>
          <w:i/>
          <w:iCs/>
          <w:lang w:val="en-US"/>
        </w:rPr>
        <w:t xml:space="preserve"> </w:t>
      </w:r>
      <w:r w:rsidR="00301EAF" w:rsidRPr="00301EAF">
        <w:rPr>
          <w:i/>
          <w:iCs/>
        </w:rPr>
        <w:t>валидаци</w:t>
      </w:r>
      <w:r w:rsidR="00301EAF">
        <w:rPr>
          <w:i/>
          <w:iCs/>
        </w:rPr>
        <w:t>и</w:t>
      </w:r>
      <w:r w:rsidR="00301EAF" w:rsidRPr="008D4467">
        <w:rPr>
          <w:i/>
          <w:iCs/>
          <w:lang w:val="en-US"/>
        </w:rPr>
        <w:t>)</w:t>
      </w:r>
    </w:p>
    <w:p w14:paraId="1F0C454E" w14:textId="77777777" w:rsidR="00E956E1" w:rsidRPr="00E956E1" w:rsidRDefault="00E956E1" w:rsidP="00E956E1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Pr="00E956E1">
        <w:rPr>
          <w:lang w:val="en-US"/>
        </w:rPr>
        <w:t>return (</w:t>
      </w:r>
    </w:p>
    <w:p w14:paraId="34CB8898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&lt;</w:t>
      </w:r>
      <w:proofErr w:type="spellStart"/>
      <w:r w:rsidRPr="00E956E1">
        <w:rPr>
          <w:lang w:val="en-US"/>
        </w:rPr>
        <w:t>CommonModal</w:t>
      </w:r>
      <w:proofErr w:type="spellEnd"/>
    </w:p>
    <w:p w14:paraId="7F43FF17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</w:t>
      </w:r>
      <w:proofErr w:type="spellStart"/>
      <w:r w:rsidRPr="00E956E1">
        <w:rPr>
          <w:lang w:val="en-US"/>
        </w:rPr>
        <w:t>isOpen</w:t>
      </w:r>
      <w:proofErr w:type="spellEnd"/>
      <w:r w:rsidRPr="00E956E1">
        <w:rPr>
          <w:lang w:val="en-US"/>
        </w:rPr>
        <w:t>={</w:t>
      </w:r>
      <w:proofErr w:type="spellStart"/>
      <w:r w:rsidRPr="00E956E1">
        <w:rPr>
          <w:lang w:val="en-US"/>
        </w:rPr>
        <w:t>isOpen</w:t>
      </w:r>
      <w:proofErr w:type="spellEnd"/>
      <w:r w:rsidRPr="00E956E1">
        <w:rPr>
          <w:lang w:val="en-US"/>
        </w:rPr>
        <w:t>}</w:t>
      </w:r>
    </w:p>
    <w:p w14:paraId="6E9E0752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</w:t>
      </w:r>
      <w:proofErr w:type="spellStart"/>
      <w:r w:rsidRPr="00E956E1">
        <w:rPr>
          <w:lang w:val="en-US"/>
        </w:rPr>
        <w:t>onClose</w:t>
      </w:r>
      <w:proofErr w:type="spellEnd"/>
      <w:r w:rsidRPr="00E956E1">
        <w:rPr>
          <w:lang w:val="en-US"/>
        </w:rPr>
        <w:t>={</w:t>
      </w:r>
      <w:proofErr w:type="spellStart"/>
      <w:r w:rsidRPr="00E956E1">
        <w:rPr>
          <w:lang w:val="en-US"/>
        </w:rPr>
        <w:t>onCancel</w:t>
      </w:r>
      <w:proofErr w:type="spellEnd"/>
      <w:r w:rsidRPr="00E956E1">
        <w:rPr>
          <w:lang w:val="en-US"/>
        </w:rPr>
        <w:t>}</w:t>
      </w:r>
    </w:p>
    <w:p w14:paraId="3F8BB945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title="</w:t>
      </w:r>
      <w:proofErr w:type="spellStart"/>
      <w:r w:rsidRPr="00E956E1">
        <w:rPr>
          <w:lang w:val="en-US"/>
        </w:rPr>
        <w:t>Кадрирование</w:t>
      </w:r>
      <w:proofErr w:type="spellEnd"/>
      <w:r w:rsidRPr="00E956E1">
        <w:rPr>
          <w:lang w:val="en-US"/>
        </w:rPr>
        <w:t xml:space="preserve"> </w:t>
      </w:r>
      <w:proofErr w:type="spellStart"/>
      <w:r w:rsidRPr="00E956E1">
        <w:rPr>
          <w:lang w:val="en-US"/>
        </w:rPr>
        <w:t>фотографии</w:t>
      </w:r>
      <w:proofErr w:type="spellEnd"/>
      <w:r w:rsidRPr="00E956E1">
        <w:rPr>
          <w:lang w:val="en-US"/>
        </w:rPr>
        <w:t>"</w:t>
      </w:r>
    </w:p>
    <w:p w14:paraId="71A3536D" w14:textId="4A284ACA" w:rsidR="00E956E1" w:rsidRPr="003431D2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</w:t>
      </w:r>
      <w:r w:rsidR="001F08E8" w:rsidRPr="008D4467">
        <w:rPr>
          <w:lang w:val="en-US"/>
        </w:rPr>
        <w:t>...</w:t>
      </w:r>
      <w:r w:rsidRPr="00E956E1">
        <w:rPr>
          <w:lang w:val="en-US"/>
        </w:rPr>
        <w:t>&gt;</w:t>
      </w:r>
    </w:p>
    <w:p w14:paraId="21C46DD1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&lt;div </w:t>
      </w:r>
      <w:proofErr w:type="spellStart"/>
      <w:r w:rsidRPr="00E956E1">
        <w:rPr>
          <w:lang w:val="en-US"/>
        </w:rPr>
        <w:t>className</w:t>
      </w:r>
      <w:proofErr w:type="spellEnd"/>
      <w:r w:rsidRPr="00E956E1">
        <w:rPr>
          <w:lang w:val="en-US"/>
        </w:rPr>
        <w:t>={</w:t>
      </w:r>
      <w:proofErr w:type="spellStart"/>
      <w:proofErr w:type="gramStart"/>
      <w:r w:rsidRPr="00E956E1">
        <w:rPr>
          <w:lang w:val="en-US"/>
        </w:rPr>
        <w:t>styles.cropBody</w:t>
      </w:r>
      <w:proofErr w:type="spellEnd"/>
      <w:proofErr w:type="gramEnd"/>
      <w:r w:rsidRPr="00E956E1">
        <w:rPr>
          <w:lang w:val="en-US"/>
        </w:rPr>
        <w:t>}&gt;</w:t>
      </w:r>
    </w:p>
    <w:p w14:paraId="07B5B017" w14:textId="61BC1643" w:rsidR="00E956E1" w:rsidRPr="008D4467" w:rsidRDefault="00F22654" w:rsidP="00F22654">
      <w:pPr>
        <w:pStyle w:val="aff0"/>
        <w:rPr>
          <w:lang w:val="en-US"/>
        </w:rPr>
      </w:pPr>
      <w:r w:rsidRPr="008D4467">
        <w:rPr>
          <w:lang w:val="en-US"/>
        </w:rPr>
        <w:t xml:space="preserve">                ...</w:t>
      </w:r>
    </w:p>
    <w:p w14:paraId="60310891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&lt;div </w:t>
      </w:r>
      <w:proofErr w:type="spellStart"/>
      <w:r w:rsidRPr="00E956E1">
        <w:rPr>
          <w:lang w:val="en-US"/>
        </w:rPr>
        <w:t>className</w:t>
      </w:r>
      <w:proofErr w:type="spellEnd"/>
      <w:r w:rsidRPr="00E956E1">
        <w:rPr>
          <w:lang w:val="en-US"/>
        </w:rPr>
        <w:t>={</w:t>
      </w:r>
      <w:proofErr w:type="spellStart"/>
      <w:proofErr w:type="gramStart"/>
      <w:r w:rsidRPr="00E956E1">
        <w:rPr>
          <w:lang w:val="en-US"/>
        </w:rPr>
        <w:t>styles.cropContainer</w:t>
      </w:r>
      <w:proofErr w:type="spellEnd"/>
      <w:proofErr w:type="gramEnd"/>
      <w:r w:rsidRPr="00E956E1">
        <w:rPr>
          <w:lang w:val="en-US"/>
        </w:rPr>
        <w:t>}&gt;</w:t>
      </w:r>
    </w:p>
    <w:p w14:paraId="542294F1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{</w:t>
      </w:r>
      <w:proofErr w:type="spellStart"/>
      <w:proofErr w:type="gramStart"/>
      <w:r w:rsidRPr="00E956E1">
        <w:rPr>
          <w:lang w:val="en-US"/>
        </w:rPr>
        <w:t>imageSrc</w:t>
      </w:r>
      <w:proofErr w:type="spellEnd"/>
      <w:r w:rsidRPr="00E956E1">
        <w:rPr>
          <w:lang w:val="en-US"/>
        </w:rPr>
        <w:t xml:space="preserve"> ?</w:t>
      </w:r>
      <w:proofErr w:type="gramEnd"/>
      <w:r w:rsidRPr="00E956E1">
        <w:rPr>
          <w:lang w:val="en-US"/>
        </w:rPr>
        <w:t xml:space="preserve"> (</w:t>
      </w:r>
    </w:p>
    <w:p w14:paraId="42FC9CDF" w14:textId="6A550DB4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&lt;Cropper</w:t>
      </w:r>
      <w:r w:rsidR="002F5982" w:rsidRPr="002F5982">
        <w:rPr>
          <w:lang w:val="en-US"/>
        </w:rPr>
        <w:t xml:space="preserve"> </w:t>
      </w:r>
      <w:r w:rsidRPr="00E956E1">
        <w:rPr>
          <w:lang w:val="en-US"/>
        </w:rPr>
        <w:t>image={</w:t>
      </w:r>
      <w:proofErr w:type="spellStart"/>
      <w:r w:rsidRPr="00E956E1">
        <w:rPr>
          <w:lang w:val="en-US"/>
        </w:rPr>
        <w:t>imageSrc</w:t>
      </w:r>
      <w:proofErr w:type="spellEnd"/>
      <w:r w:rsidRPr="00E956E1">
        <w:rPr>
          <w:lang w:val="en-US"/>
        </w:rPr>
        <w:t>}</w:t>
      </w:r>
    </w:p>
    <w:p w14:paraId="701AEC47" w14:textId="7C0BC36C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crop={crop}</w:t>
      </w:r>
    </w:p>
    <w:p w14:paraId="53E754C1" w14:textId="1E31EADC" w:rsidR="00E956E1" w:rsidRDefault="00E956E1" w:rsidP="00E956E1">
      <w:pPr>
        <w:pStyle w:val="aff0"/>
      </w:pPr>
      <w:r w:rsidRPr="00E956E1">
        <w:rPr>
          <w:lang w:val="en-US"/>
        </w:rPr>
        <w:t xml:space="preserve">                           zoom</w:t>
      </w:r>
      <w:r w:rsidRPr="002F5982">
        <w:t>={</w:t>
      </w:r>
      <w:r w:rsidRPr="00E956E1">
        <w:rPr>
          <w:lang w:val="en-US"/>
        </w:rPr>
        <w:t>zoom</w:t>
      </w:r>
      <w:r w:rsidRPr="002F5982">
        <w:t>}</w:t>
      </w:r>
    </w:p>
    <w:p w14:paraId="2B29B27D" w14:textId="0F4DA910" w:rsidR="002F5982" w:rsidRPr="002F5982" w:rsidRDefault="002F5982" w:rsidP="00E956E1">
      <w:pPr>
        <w:pStyle w:val="aff0"/>
      </w:pPr>
      <w:r>
        <w:rPr>
          <w:i/>
          <w:iCs/>
        </w:rPr>
        <w:t xml:space="preserve">                   </w:t>
      </w:r>
      <w:r w:rsidRPr="002F5982">
        <w:rPr>
          <w:i/>
          <w:iCs/>
        </w:rPr>
        <w:t>//</w:t>
      </w:r>
      <w:r w:rsidRPr="00E956E1">
        <w:rPr>
          <w:lang w:val="en-US"/>
        </w:rPr>
        <w:t>aspect</w:t>
      </w:r>
      <w:r w:rsidRPr="002F5982">
        <w:rPr>
          <w:i/>
          <w:iCs/>
        </w:rPr>
        <w:t xml:space="preserve"> зада</w:t>
      </w:r>
      <w:r w:rsidR="00223BEE">
        <w:rPr>
          <w:i/>
          <w:iCs/>
        </w:rPr>
        <w:t>е</w:t>
      </w:r>
      <w:r w:rsidRPr="002F5982">
        <w:rPr>
          <w:i/>
          <w:iCs/>
        </w:rPr>
        <w:t>т квадратное соотношение сторон</w:t>
      </w:r>
    </w:p>
    <w:p w14:paraId="6CAB5EC8" w14:textId="1D7A5E8D" w:rsidR="00E956E1" w:rsidRPr="008D4467" w:rsidRDefault="00E956E1" w:rsidP="00E956E1">
      <w:pPr>
        <w:pStyle w:val="aff0"/>
        <w:rPr>
          <w:lang w:val="en-US"/>
        </w:rPr>
      </w:pPr>
      <w:r w:rsidRPr="002F5982">
        <w:t xml:space="preserve">                           </w:t>
      </w:r>
      <w:r w:rsidRPr="00E956E1">
        <w:rPr>
          <w:lang w:val="en-US"/>
        </w:rPr>
        <w:t>aspect</w:t>
      </w:r>
      <w:proofErr w:type="gramStart"/>
      <w:r w:rsidRPr="008D4467">
        <w:rPr>
          <w:lang w:val="en-US"/>
        </w:rPr>
        <w:t>={</w:t>
      </w:r>
      <w:proofErr w:type="gramEnd"/>
      <w:r w:rsidRPr="008D4467">
        <w:rPr>
          <w:lang w:val="en-US"/>
        </w:rPr>
        <w:t>1}</w:t>
      </w:r>
    </w:p>
    <w:p w14:paraId="0560035D" w14:textId="39DAE470" w:rsidR="00E956E1" w:rsidRPr="00E956E1" w:rsidRDefault="00E956E1" w:rsidP="00E956E1">
      <w:pPr>
        <w:pStyle w:val="aff0"/>
        <w:rPr>
          <w:lang w:val="en-US"/>
        </w:rPr>
      </w:pPr>
      <w:r w:rsidRPr="008D4467">
        <w:rPr>
          <w:lang w:val="en-US"/>
        </w:rPr>
        <w:t xml:space="preserve">                           </w:t>
      </w:r>
      <w:proofErr w:type="spellStart"/>
      <w:r w:rsidRPr="00E956E1">
        <w:rPr>
          <w:lang w:val="en-US"/>
        </w:rPr>
        <w:t>onCropChange</w:t>
      </w:r>
      <w:proofErr w:type="spellEnd"/>
      <w:r w:rsidRPr="00E956E1">
        <w:rPr>
          <w:lang w:val="en-US"/>
        </w:rPr>
        <w:t>={</w:t>
      </w:r>
      <w:proofErr w:type="spellStart"/>
      <w:r w:rsidRPr="00E956E1">
        <w:rPr>
          <w:lang w:val="en-US"/>
        </w:rPr>
        <w:t>setCrop</w:t>
      </w:r>
      <w:proofErr w:type="spellEnd"/>
      <w:r w:rsidRPr="00E956E1">
        <w:rPr>
          <w:lang w:val="en-US"/>
        </w:rPr>
        <w:t>}</w:t>
      </w:r>
    </w:p>
    <w:p w14:paraId="4F6DBF0E" w14:textId="4A3DA474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</w:t>
      </w:r>
      <w:proofErr w:type="spellStart"/>
      <w:r w:rsidRPr="00E956E1">
        <w:rPr>
          <w:lang w:val="en-US"/>
        </w:rPr>
        <w:t>onZoomChange</w:t>
      </w:r>
      <w:proofErr w:type="spellEnd"/>
      <w:r w:rsidRPr="00E956E1">
        <w:rPr>
          <w:lang w:val="en-US"/>
        </w:rPr>
        <w:t>={</w:t>
      </w:r>
      <w:proofErr w:type="spellStart"/>
      <w:r w:rsidRPr="00E956E1">
        <w:rPr>
          <w:lang w:val="en-US"/>
        </w:rPr>
        <w:t>setZoom</w:t>
      </w:r>
      <w:proofErr w:type="spellEnd"/>
      <w:r w:rsidRPr="00E956E1">
        <w:rPr>
          <w:lang w:val="en-US"/>
        </w:rPr>
        <w:t>}</w:t>
      </w:r>
    </w:p>
    <w:p w14:paraId="404765BC" w14:textId="3C2DF5DB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</w:t>
      </w:r>
      <w:proofErr w:type="spellStart"/>
      <w:r w:rsidRPr="00E956E1">
        <w:rPr>
          <w:lang w:val="en-US"/>
        </w:rPr>
        <w:t>onCropComplete</w:t>
      </w:r>
      <w:proofErr w:type="spellEnd"/>
      <w:r w:rsidRPr="00E956E1">
        <w:rPr>
          <w:lang w:val="en-US"/>
        </w:rPr>
        <w:t>={</w:t>
      </w:r>
      <w:proofErr w:type="spellStart"/>
      <w:r w:rsidRPr="00E956E1">
        <w:rPr>
          <w:lang w:val="en-US"/>
        </w:rPr>
        <w:t>onCropComplete</w:t>
      </w:r>
      <w:proofErr w:type="spellEnd"/>
      <w:r w:rsidRPr="00E956E1">
        <w:rPr>
          <w:lang w:val="en-US"/>
        </w:rPr>
        <w:t>}</w:t>
      </w:r>
    </w:p>
    <w:p w14:paraId="0E16BB7C" w14:textId="1EE116A2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/&gt;</w:t>
      </w:r>
    </w:p>
    <w:p w14:paraId="192343E3" w14:textId="2AD2DE49" w:rsidR="00E956E1" w:rsidRPr="008D4467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):(</w:t>
      </w:r>
    </w:p>
    <w:p w14:paraId="455C1176" w14:textId="5470AB14" w:rsidR="00E91792" w:rsidRPr="008D4467" w:rsidRDefault="00E91792" w:rsidP="00E956E1">
      <w:pPr>
        <w:pStyle w:val="aff0"/>
        <w:rPr>
          <w:lang w:val="en-US"/>
        </w:rPr>
      </w:pPr>
      <w:r>
        <w:rPr>
          <w:i/>
          <w:iCs/>
          <w:lang w:val="en-US"/>
        </w:rPr>
        <w:t xml:space="preserve">                       </w:t>
      </w:r>
      <w:r w:rsidRPr="008D4467">
        <w:rPr>
          <w:i/>
          <w:iCs/>
          <w:lang w:val="en-US"/>
        </w:rPr>
        <w:t>//</w:t>
      </w:r>
      <w:r>
        <w:rPr>
          <w:i/>
          <w:iCs/>
          <w:lang w:val="en-US"/>
        </w:rPr>
        <w:t>E</w:t>
      </w:r>
      <w:proofErr w:type="spellStart"/>
      <w:r w:rsidRPr="00E91792">
        <w:rPr>
          <w:i/>
          <w:iCs/>
        </w:rPr>
        <w:t>сли</w:t>
      </w:r>
      <w:proofErr w:type="spellEnd"/>
      <w:r w:rsidRPr="008D4467">
        <w:rPr>
          <w:i/>
          <w:iCs/>
          <w:lang w:val="en-US"/>
        </w:rPr>
        <w:t xml:space="preserve"> </w:t>
      </w:r>
      <w:r w:rsidRPr="00E91792">
        <w:rPr>
          <w:i/>
          <w:iCs/>
        </w:rPr>
        <w:t>не</w:t>
      </w:r>
      <w:r w:rsidRPr="008D4467">
        <w:rPr>
          <w:i/>
          <w:iCs/>
          <w:lang w:val="en-US"/>
        </w:rPr>
        <w:t xml:space="preserve"> </w:t>
      </w:r>
      <w:r w:rsidRPr="00E91792">
        <w:rPr>
          <w:i/>
          <w:iCs/>
        </w:rPr>
        <w:t>передали</w:t>
      </w:r>
      <w:r w:rsidRPr="008D4467">
        <w:rPr>
          <w:i/>
          <w:iCs/>
          <w:lang w:val="en-US"/>
        </w:rPr>
        <w:t xml:space="preserve"> </w:t>
      </w:r>
      <w:proofErr w:type="spellStart"/>
      <w:r w:rsidRPr="008D4467">
        <w:rPr>
          <w:i/>
          <w:iCs/>
          <w:lang w:val="en-US"/>
        </w:rPr>
        <w:t>src</w:t>
      </w:r>
      <w:proofErr w:type="spellEnd"/>
      <w:r w:rsidRPr="008D4467">
        <w:rPr>
          <w:i/>
          <w:iCs/>
          <w:lang w:val="en-US"/>
        </w:rPr>
        <w:t xml:space="preserve"> </w:t>
      </w:r>
      <w:r w:rsidRPr="00E91792">
        <w:rPr>
          <w:i/>
          <w:iCs/>
        </w:rPr>
        <w:t>картинки</w:t>
      </w:r>
    </w:p>
    <w:p w14:paraId="52C530EA" w14:textId="76A66664" w:rsidR="001F08E8" w:rsidRPr="002F5982" w:rsidRDefault="00E956E1" w:rsidP="00E956E1">
      <w:pPr>
        <w:pStyle w:val="aff0"/>
        <w:rPr>
          <w:lang w:val="en-US"/>
        </w:rPr>
      </w:pPr>
      <w:r w:rsidRPr="008D4467">
        <w:rPr>
          <w:lang w:val="en-US"/>
        </w:rPr>
        <w:t xml:space="preserve">                       </w:t>
      </w:r>
      <w:r w:rsidRPr="00E956E1">
        <w:rPr>
          <w:lang w:val="en-US"/>
        </w:rPr>
        <w:t xml:space="preserve">&lt;div </w:t>
      </w:r>
      <w:proofErr w:type="spellStart"/>
      <w:r w:rsidRPr="00E956E1">
        <w:rPr>
          <w:lang w:val="en-US"/>
        </w:rPr>
        <w:t>className</w:t>
      </w:r>
      <w:proofErr w:type="spellEnd"/>
      <w:r w:rsidRPr="00E956E1">
        <w:rPr>
          <w:lang w:val="en-US"/>
        </w:rPr>
        <w:t>={</w:t>
      </w:r>
      <w:proofErr w:type="spellStart"/>
      <w:proofErr w:type="gramStart"/>
      <w:r w:rsidRPr="00E956E1">
        <w:rPr>
          <w:lang w:val="en-US"/>
        </w:rPr>
        <w:t>styles.cropPlaceholder</w:t>
      </w:r>
      <w:proofErr w:type="spellEnd"/>
      <w:proofErr w:type="gramEnd"/>
      <w:r w:rsidRPr="00E956E1">
        <w:rPr>
          <w:lang w:val="en-US"/>
        </w:rPr>
        <w:t>}&gt;</w:t>
      </w:r>
    </w:p>
    <w:p w14:paraId="78F30FBE" w14:textId="7D16660D" w:rsidR="001F08E8" w:rsidRPr="002F5982" w:rsidRDefault="002F5982" w:rsidP="002F5982">
      <w:pPr>
        <w:pStyle w:val="aff0"/>
        <w:rPr>
          <w:lang w:val="en-US"/>
        </w:rPr>
      </w:pPr>
      <w:r w:rsidRPr="002F5982">
        <w:rPr>
          <w:lang w:val="en-US"/>
        </w:rPr>
        <w:t xml:space="preserve"> </w:t>
      </w:r>
      <w:r w:rsidRPr="008D4467">
        <w:rPr>
          <w:lang w:val="en-US"/>
        </w:rPr>
        <w:t xml:space="preserve">                          </w:t>
      </w:r>
      <w:proofErr w:type="spellStart"/>
      <w:r w:rsidR="00E956E1" w:rsidRPr="00E956E1">
        <w:rPr>
          <w:lang w:val="en-US"/>
        </w:rPr>
        <w:t>Изображение</w:t>
      </w:r>
      <w:proofErr w:type="spellEnd"/>
      <w:r w:rsidR="00E956E1" w:rsidRPr="00E956E1">
        <w:rPr>
          <w:lang w:val="en-US"/>
        </w:rPr>
        <w:t xml:space="preserve"> не выбрано</w:t>
      </w:r>
    </w:p>
    <w:p w14:paraId="78F02C02" w14:textId="3E961644" w:rsidR="00E956E1" w:rsidRPr="008D4467" w:rsidRDefault="002F5982" w:rsidP="002F5982">
      <w:pPr>
        <w:pStyle w:val="aff0"/>
      </w:pPr>
      <w:r w:rsidRPr="008D4467">
        <w:rPr>
          <w:lang w:val="en-US"/>
        </w:rPr>
        <w:t xml:space="preserve">                       </w:t>
      </w:r>
      <w:r w:rsidR="00E956E1" w:rsidRPr="008D4467">
        <w:t>&lt;/</w:t>
      </w:r>
      <w:r w:rsidR="00E956E1" w:rsidRPr="00E956E1">
        <w:rPr>
          <w:lang w:val="en-US"/>
        </w:rPr>
        <w:t>div</w:t>
      </w:r>
      <w:r w:rsidR="00E956E1" w:rsidRPr="008D4467">
        <w:t>&gt;</w:t>
      </w:r>
    </w:p>
    <w:p w14:paraId="30D5530C" w14:textId="77777777" w:rsidR="00E956E1" w:rsidRPr="008D4467" w:rsidRDefault="00E956E1" w:rsidP="00E956E1">
      <w:pPr>
        <w:pStyle w:val="aff0"/>
      </w:pPr>
      <w:r w:rsidRPr="008D4467">
        <w:t xml:space="preserve">                    )}</w:t>
      </w:r>
    </w:p>
    <w:p w14:paraId="02DFB2D4" w14:textId="77777777" w:rsidR="00E956E1" w:rsidRPr="008D4467" w:rsidRDefault="00E956E1" w:rsidP="00E956E1">
      <w:pPr>
        <w:pStyle w:val="aff0"/>
      </w:pPr>
      <w:r w:rsidRPr="008D4467">
        <w:t xml:space="preserve">                &lt;/</w:t>
      </w:r>
      <w:r w:rsidRPr="00E956E1">
        <w:rPr>
          <w:lang w:val="en-US"/>
        </w:rPr>
        <w:t>div</w:t>
      </w:r>
      <w:r w:rsidRPr="008D4467">
        <w:t>&gt;</w:t>
      </w:r>
    </w:p>
    <w:p w14:paraId="5A001281" w14:textId="01C43FDD" w:rsidR="00E91792" w:rsidRPr="008D4467" w:rsidRDefault="00537328" w:rsidP="00E956E1">
      <w:pPr>
        <w:pStyle w:val="aff0"/>
      </w:pPr>
      <w:r w:rsidRPr="00537328">
        <w:t> {</w:t>
      </w:r>
      <w:r w:rsidRPr="00537328">
        <w:rPr>
          <w:i/>
          <w:iCs/>
        </w:rPr>
        <w:t>/* Слайдер зума: диапазон 1x–3x, шаг 0.05 для плавности */</w:t>
      </w:r>
      <w:r w:rsidRPr="00537328">
        <w:t>}</w:t>
      </w:r>
    </w:p>
    <w:p w14:paraId="5ADC1CB8" w14:textId="77777777" w:rsidR="00E956E1" w:rsidRPr="008D4467" w:rsidRDefault="00E956E1" w:rsidP="00E956E1">
      <w:pPr>
        <w:pStyle w:val="aff0"/>
      </w:pPr>
      <w:r w:rsidRPr="00E91792">
        <w:t xml:space="preserve">                </w:t>
      </w:r>
      <w:r w:rsidRPr="008D4467">
        <w:t>&lt;</w:t>
      </w:r>
      <w:r w:rsidRPr="00E956E1">
        <w:rPr>
          <w:lang w:val="en-US"/>
        </w:rPr>
        <w:t>div</w:t>
      </w:r>
      <w:r w:rsidRPr="008D4467">
        <w:t xml:space="preserve"> </w:t>
      </w:r>
      <w:proofErr w:type="spellStart"/>
      <w:r w:rsidRPr="00E956E1">
        <w:rPr>
          <w:lang w:val="en-US"/>
        </w:rPr>
        <w:t>className</w:t>
      </w:r>
      <w:proofErr w:type="spellEnd"/>
      <w:r w:rsidRPr="008D4467">
        <w:t>={</w:t>
      </w:r>
      <w:r w:rsidRPr="00E956E1">
        <w:rPr>
          <w:lang w:val="en-US"/>
        </w:rPr>
        <w:t>styles</w:t>
      </w:r>
      <w:r w:rsidRPr="008D4467">
        <w:t>.</w:t>
      </w:r>
      <w:proofErr w:type="spellStart"/>
      <w:r w:rsidRPr="00E956E1">
        <w:rPr>
          <w:lang w:val="en-US"/>
        </w:rPr>
        <w:t>cropControls</w:t>
      </w:r>
      <w:proofErr w:type="spellEnd"/>
      <w:r w:rsidRPr="008D4467">
        <w:t>}&gt;</w:t>
      </w:r>
    </w:p>
    <w:p w14:paraId="38F6E53A" w14:textId="485A27C9" w:rsidR="00E956E1" w:rsidRPr="008D4467" w:rsidRDefault="00E956E1" w:rsidP="00E956E1">
      <w:pPr>
        <w:pStyle w:val="aff0"/>
      </w:pPr>
      <w:r w:rsidRPr="008D4467">
        <w:t xml:space="preserve">                    &lt;</w:t>
      </w:r>
      <w:r w:rsidRPr="00E956E1">
        <w:rPr>
          <w:lang w:val="en-US"/>
        </w:rPr>
        <w:t>label</w:t>
      </w:r>
      <w:r w:rsidRPr="008D4467">
        <w:t xml:space="preserve"> </w:t>
      </w:r>
      <w:proofErr w:type="spellStart"/>
      <w:r w:rsidRPr="00E956E1">
        <w:rPr>
          <w:lang w:val="en-US"/>
        </w:rPr>
        <w:t>className</w:t>
      </w:r>
      <w:proofErr w:type="spellEnd"/>
      <w:r w:rsidRPr="008D4467">
        <w:t>={</w:t>
      </w:r>
      <w:r w:rsidRPr="00E956E1">
        <w:rPr>
          <w:lang w:val="en-US"/>
        </w:rPr>
        <w:t>styles</w:t>
      </w:r>
      <w:r w:rsidRPr="008D4467">
        <w:t>.</w:t>
      </w:r>
      <w:proofErr w:type="spellStart"/>
      <w:r w:rsidRPr="00E956E1">
        <w:rPr>
          <w:lang w:val="en-US"/>
        </w:rPr>
        <w:t>zoomLabel</w:t>
      </w:r>
      <w:proofErr w:type="spellEnd"/>
      <w:r w:rsidRPr="008D4467">
        <w:t>}&gt;Масштаб</w:t>
      </w:r>
    </w:p>
    <w:p w14:paraId="7EBD5E95" w14:textId="3BECA095" w:rsidR="00E956E1" w:rsidRPr="00E956E1" w:rsidRDefault="00E956E1" w:rsidP="00E956E1">
      <w:pPr>
        <w:pStyle w:val="aff0"/>
        <w:rPr>
          <w:lang w:val="en-US"/>
        </w:rPr>
      </w:pPr>
      <w:r w:rsidRPr="008D4467">
        <w:t xml:space="preserve">                        </w:t>
      </w:r>
      <w:r w:rsidRPr="00E956E1">
        <w:rPr>
          <w:lang w:val="en-US"/>
        </w:rPr>
        <w:t>&lt;input</w:t>
      </w:r>
      <w:r w:rsidR="00F22654" w:rsidRPr="004C39DB">
        <w:rPr>
          <w:lang w:val="en-US"/>
        </w:rPr>
        <w:t xml:space="preserve"> </w:t>
      </w:r>
      <w:r w:rsidRPr="00E956E1">
        <w:rPr>
          <w:lang w:val="en-US"/>
        </w:rPr>
        <w:t>type="range"</w:t>
      </w:r>
    </w:p>
    <w:p w14:paraId="287620E3" w14:textId="31004860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 min</w:t>
      </w:r>
      <w:proofErr w:type="gramStart"/>
      <w:r w:rsidRPr="00E956E1">
        <w:rPr>
          <w:lang w:val="en-US"/>
        </w:rPr>
        <w:t>={</w:t>
      </w:r>
      <w:proofErr w:type="gramEnd"/>
      <w:r w:rsidRPr="00E956E1">
        <w:rPr>
          <w:lang w:val="en-US"/>
        </w:rPr>
        <w:t>1}</w:t>
      </w:r>
      <w:r w:rsidR="004B1CB6" w:rsidRPr="003431D2">
        <w:rPr>
          <w:lang w:val="en-US"/>
        </w:rPr>
        <w:t xml:space="preserve"> </w:t>
      </w:r>
      <w:r w:rsidRPr="00E956E1">
        <w:rPr>
          <w:lang w:val="en-US"/>
        </w:rPr>
        <w:t>max</w:t>
      </w:r>
      <w:proofErr w:type="gramStart"/>
      <w:r w:rsidRPr="00E956E1">
        <w:rPr>
          <w:lang w:val="en-US"/>
        </w:rPr>
        <w:t>={</w:t>
      </w:r>
      <w:proofErr w:type="gramEnd"/>
      <w:r w:rsidRPr="00E956E1">
        <w:rPr>
          <w:lang w:val="en-US"/>
        </w:rPr>
        <w:t>3}</w:t>
      </w:r>
    </w:p>
    <w:p w14:paraId="46E8D0BF" w14:textId="31374935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 step</w:t>
      </w:r>
      <w:proofErr w:type="gramStart"/>
      <w:r w:rsidRPr="00E956E1">
        <w:rPr>
          <w:lang w:val="en-US"/>
        </w:rPr>
        <w:t>={</w:t>
      </w:r>
      <w:proofErr w:type="gramEnd"/>
      <w:r w:rsidRPr="00E956E1">
        <w:rPr>
          <w:lang w:val="en-US"/>
        </w:rPr>
        <w:t>0.05}</w:t>
      </w:r>
      <w:r w:rsidR="004B1CB6" w:rsidRPr="004B1CB6">
        <w:rPr>
          <w:lang w:val="en-US"/>
        </w:rPr>
        <w:t xml:space="preserve"> </w:t>
      </w:r>
      <w:r w:rsidRPr="00E956E1">
        <w:rPr>
          <w:lang w:val="en-US"/>
        </w:rPr>
        <w:t>value={zoom}</w:t>
      </w:r>
    </w:p>
    <w:p w14:paraId="536A1308" w14:textId="77777777" w:rsidR="004C39DB" w:rsidRPr="008D4467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 </w:t>
      </w:r>
      <w:proofErr w:type="spellStart"/>
      <w:r w:rsidRPr="00E956E1">
        <w:rPr>
          <w:lang w:val="en-US"/>
        </w:rPr>
        <w:t>onChange</w:t>
      </w:r>
      <w:proofErr w:type="spellEnd"/>
      <w:r w:rsidRPr="00E956E1">
        <w:rPr>
          <w:lang w:val="en-US"/>
        </w:rPr>
        <w:t xml:space="preserve">={(event) =&gt; </w:t>
      </w:r>
    </w:p>
    <w:p w14:paraId="6C9D028E" w14:textId="0CE79C65" w:rsidR="00E956E1" w:rsidRPr="00E956E1" w:rsidRDefault="004C39DB" w:rsidP="00E956E1">
      <w:pPr>
        <w:pStyle w:val="aff0"/>
        <w:rPr>
          <w:lang w:val="en-US"/>
        </w:rPr>
      </w:pPr>
      <w:r w:rsidRPr="004C39DB">
        <w:rPr>
          <w:lang w:val="en-US"/>
        </w:rPr>
        <w:t xml:space="preserve">                            </w:t>
      </w:r>
      <w:proofErr w:type="spellStart"/>
      <w:proofErr w:type="gramStart"/>
      <w:r w:rsidR="00E956E1" w:rsidRPr="00E956E1">
        <w:rPr>
          <w:lang w:val="en-US"/>
        </w:rPr>
        <w:t>setZoom</w:t>
      </w:r>
      <w:proofErr w:type="spellEnd"/>
      <w:r w:rsidR="00E956E1" w:rsidRPr="00E956E1">
        <w:rPr>
          <w:lang w:val="en-US"/>
        </w:rPr>
        <w:t>(</w:t>
      </w:r>
      <w:proofErr w:type="gramEnd"/>
      <w:r w:rsidR="00E956E1" w:rsidRPr="00E956E1">
        <w:rPr>
          <w:lang w:val="en-US"/>
        </w:rPr>
        <w:t>Number(</w:t>
      </w:r>
      <w:proofErr w:type="spellStart"/>
      <w:proofErr w:type="gramStart"/>
      <w:r w:rsidR="00E956E1" w:rsidRPr="00E956E1">
        <w:rPr>
          <w:lang w:val="en-US"/>
        </w:rPr>
        <w:t>event.target</w:t>
      </w:r>
      <w:proofErr w:type="gramEnd"/>
      <w:r w:rsidR="00E956E1" w:rsidRPr="00E956E1">
        <w:rPr>
          <w:lang w:val="en-US"/>
        </w:rPr>
        <w:t>.value</w:t>
      </w:r>
      <w:proofErr w:type="spellEnd"/>
      <w:r w:rsidR="00E956E1" w:rsidRPr="00E956E1">
        <w:rPr>
          <w:lang w:val="en-US"/>
        </w:rPr>
        <w:t>))}</w:t>
      </w:r>
    </w:p>
    <w:p w14:paraId="3ABBCD38" w14:textId="1B49CE2A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 </w:t>
      </w:r>
      <w:proofErr w:type="spellStart"/>
      <w:r w:rsidRPr="00E956E1">
        <w:rPr>
          <w:lang w:val="en-US"/>
        </w:rPr>
        <w:t>className</w:t>
      </w:r>
      <w:proofErr w:type="spellEnd"/>
      <w:r w:rsidRPr="00E956E1">
        <w:rPr>
          <w:lang w:val="en-US"/>
        </w:rPr>
        <w:t>={</w:t>
      </w:r>
      <w:proofErr w:type="spellStart"/>
      <w:proofErr w:type="gramStart"/>
      <w:r w:rsidRPr="00E956E1">
        <w:rPr>
          <w:lang w:val="en-US"/>
        </w:rPr>
        <w:t>styles.zoomRange</w:t>
      </w:r>
      <w:proofErr w:type="spellEnd"/>
      <w:proofErr w:type="gramEnd"/>
      <w:r w:rsidRPr="00E956E1">
        <w:rPr>
          <w:lang w:val="en-US"/>
        </w:rPr>
        <w:t>}/&gt;</w:t>
      </w:r>
    </w:p>
    <w:p w14:paraId="51BCB78F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&lt;/label&gt;</w:t>
      </w:r>
    </w:p>
    <w:p w14:paraId="4FDAB719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&lt;/div&gt;</w:t>
      </w:r>
    </w:p>
    <w:p w14:paraId="6C4C48BA" w14:textId="77C07EBC" w:rsidR="00E956E1" w:rsidRPr="008D4467" w:rsidRDefault="00E956E1" w:rsidP="004C39DB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</w:t>
      </w:r>
      <w:r w:rsidR="004C39DB" w:rsidRPr="008D4467">
        <w:rPr>
          <w:lang w:val="en-US"/>
        </w:rPr>
        <w:t>...</w:t>
      </w:r>
    </w:p>
    <w:p w14:paraId="458F0719" w14:textId="77777777" w:rsidR="00E956E1" w:rsidRPr="00E956E1" w:rsidRDefault="00E956E1" w:rsidP="00E956E1">
      <w:pPr>
        <w:pStyle w:val="aff0"/>
        <w:rPr>
          <w:lang w:val="en-US"/>
        </w:rPr>
      </w:pPr>
      <w:r w:rsidRPr="008D4467">
        <w:rPr>
          <w:lang w:val="en-US"/>
        </w:rPr>
        <w:t xml:space="preserve">            </w:t>
      </w:r>
      <w:r w:rsidRPr="00E956E1">
        <w:rPr>
          <w:lang w:val="en-US"/>
        </w:rPr>
        <w:t>&lt;/div&gt;</w:t>
      </w:r>
    </w:p>
    <w:p w14:paraId="1B1029EB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&lt;/</w:t>
      </w:r>
      <w:proofErr w:type="spellStart"/>
      <w:r w:rsidRPr="00E956E1">
        <w:rPr>
          <w:lang w:val="en-US"/>
        </w:rPr>
        <w:t>CommonModal</w:t>
      </w:r>
      <w:proofErr w:type="spellEnd"/>
      <w:r w:rsidRPr="00E956E1">
        <w:rPr>
          <w:lang w:val="en-US"/>
        </w:rPr>
        <w:t>&gt;</w:t>
      </w:r>
    </w:p>
    <w:p w14:paraId="2CEB5F6F" w14:textId="5008888A" w:rsidR="00E956E1" w:rsidRPr="003431D2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);};</w:t>
      </w:r>
    </w:p>
    <w:p w14:paraId="5FF7B5D4" w14:textId="259BE200" w:rsidR="00514043" w:rsidRPr="003431D2" w:rsidRDefault="00E956E1" w:rsidP="00514043">
      <w:pPr>
        <w:pStyle w:val="aff0"/>
        <w:rPr>
          <w:lang w:val="en-US"/>
        </w:rPr>
      </w:pPr>
      <w:r w:rsidRPr="00E956E1">
        <w:rPr>
          <w:lang w:val="en-US"/>
        </w:rPr>
        <w:t xml:space="preserve">export default </w:t>
      </w:r>
      <w:proofErr w:type="spellStart"/>
      <w:r w:rsidRPr="00E956E1">
        <w:rPr>
          <w:lang w:val="en-US"/>
        </w:rPr>
        <w:t>ImageCropModal</w:t>
      </w:r>
      <w:proofErr w:type="spellEnd"/>
      <w:r w:rsidRPr="00E956E1">
        <w:rPr>
          <w:lang w:val="en-US"/>
        </w:rPr>
        <w:t>;</w:t>
      </w:r>
    </w:p>
    <w:p w14:paraId="2CEA794D" w14:textId="2F1F215F" w:rsidR="00F4028D" w:rsidRDefault="00A761C2" w:rsidP="00825546">
      <w:pPr>
        <w:pStyle w:val="2"/>
      </w:pPr>
      <w:bookmarkStart w:id="36" w:name="_Toc231474332"/>
      <w:r w:rsidRPr="00D24B0A">
        <w:lastRenderedPageBreak/>
        <w:t>Тестирование</w:t>
      </w:r>
      <w:r>
        <w:t xml:space="preserve"> </w:t>
      </w:r>
      <w:r w:rsidR="00F67499">
        <w:t>программного обеспечения</w:t>
      </w:r>
      <w:bookmarkEnd w:id="36"/>
    </w:p>
    <w:p w14:paraId="7B70675F" w14:textId="5284B286" w:rsidR="00C64E38" w:rsidRPr="004B0E45" w:rsidRDefault="004B0E45" w:rsidP="00C64E38">
      <w:pPr>
        <w:pStyle w:val="a3"/>
      </w:pPr>
      <w:r>
        <w:t xml:space="preserve">Проведение тестирования </w:t>
      </w:r>
      <w:r w:rsidR="00207C93">
        <w:t>ПП</w:t>
      </w:r>
      <w:r>
        <w:t xml:space="preserve"> является неотъемлемой ча</w:t>
      </w:r>
      <w:r w:rsidR="008F115D">
        <w:t xml:space="preserve">стью </w:t>
      </w:r>
      <w:r w:rsidR="00AF6C25">
        <w:t xml:space="preserve">его </w:t>
      </w:r>
      <w:r w:rsidR="008F115D">
        <w:t xml:space="preserve">жизненного цикла. Во время </w:t>
      </w:r>
      <w:r w:rsidR="000B38FF">
        <w:t xml:space="preserve">дипломного проектирования проведено тестирование методом </w:t>
      </w:r>
      <w:r w:rsidR="00AF6C25">
        <w:t>«</w:t>
      </w:r>
      <w:r w:rsidR="000B38FF">
        <w:t>белого ящика</w:t>
      </w:r>
      <w:r w:rsidR="00AF6C25">
        <w:t>»</w:t>
      </w:r>
      <w:r w:rsidR="000B38FF">
        <w:t xml:space="preserve"> для</w:t>
      </w:r>
      <w:r w:rsidR="00AF6C25">
        <w:t xml:space="preserve"> проверки корректности работы веб-приложения</w:t>
      </w:r>
      <w:r w:rsidR="00C64E38">
        <w:t xml:space="preserve">, результаты </w:t>
      </w:r>
      <w:r w:rsidR="00AF6C25">
        <w:t xml:space="preserve">тестирования </w:t>
      </w:r>
      <w:r w:rsidR="00C64E38">
        <w:t>представлены в таблице 1</w:t>
      </w:r>
      <w:r w:rsidR="00C64E38" w:rsidRPr="00C64E38">
        <w:t xml:space="preserve"> [</w:t>
      </w:r>
      <w:r w:rsidR="00C652E5">
        <w:fldChar w:fldCharType="begin"/>
      </w:r>
      <w:r w:rsidR="00C652E5">
        <w:instrText xml:space="preserve"> REF Тестирование_программного_обеспечения \r \h </w:instrText>
      </w:r>
      <w:r w:rsidR="00C652E5">
        <w:fldChar w:fldCharType="separate"/>
      </w:r>
      <w:r w:rsidR="00E84C83">
        <w:t>13</w:t>
      </w:r>
      <w:r w:rsidR="00C652E5">
        <w:fldChar w:fldCharType="end"/>
      </w:r>
      <w:r w:rsidR="00C64E38" w:rsidRPr="00C64E38">
        <w:t>]</w:t>
      </w:r>
      <w:r w:rsidR="00C64E38">
        <w:t xml:space="preserve">. </w:t>
      </w:r>
    </w:p>
    <w:p w14:paraId="1D68F2A6" w14:textId="323AEA5D" w:rsidR="006F1B0E" w:rsidRDefault="006F1B0E" w:rsidP="00C64E38">
      <w:pPr>
        <w:pStyle w:val="aff2"/>
      </w:pPr>
      <w:r w:rsidRPr="00C64E38">
        <w:rPr>
          <w:spacing w:val="40"/>
        </w:rPr>
        <w:t>Таблица</w:t>
      </w:r>
      <w:r>
        <w:t xml:space="preserve"> 1</w:t>
      </w:r>
      <w:r w:rsidR="00C64E38">
        <w:t xml:space="preserve"> – Результаты тестирования методом </w:t>
      </w:r>
      <w:r w:rsidR="00AF6C25">
        <w:t>«</w:t>
      </w:r>
      <w:r w:rsidR="00C64E38">
        <w:t>белого ящика</w:t>
      </w:r>
      <w:r w:rsidR="00AF6C25"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4252"/>
        <w:gridCol w:w="1703"/>
      </w:tblGrid>
      <w:tr w:rsidR="00C64E38" w14:paraId="3034860F" w14:textId="77777777" w:rsidTr="004D4302">
        <w:trPr>
          <w:trHeight w:val="454"/>
        </w:trPr>
        <w:tc>
          <w:tcPr>
            <w:tcW w:w="3114" w:type="dxa"/>
            <w:vAlign w:val="center"/>
          </w:tcPr>
          <w:p w14:paraId="65D71203" w14:textId="00FDAAC7" w:rsidR="00C64E38" w:rsidRPr="00C966A7" w:rsidRDefault="00C966A7" w:rsidP="00C966A7">
            <w:pPr>
              <w:jc w:val="center"/>
              <w:rPr>
                <w:b/>
                <w:bCs/>
                <w:sz w:val="24"/>
                <w:szCs w:val="20"/>
              </w:rPr>
            </w:pPr>
            <w:r w:rsidRPr="00C966A7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4252" w:type="dxa"/>
            <w:vAlign w:val="center"/>
          </w:tcPr>
          <w:p w14:paraId="06DADAD4" w14:textId="1748EF88" w:rsidR="00C64E38" w:rsidRPr="00C966A7" w:rsidRDefault="00C966A7" w:rsidP="00C966A7">
            <w:pPr>
              <w:jc w:val="center"/>
              <w:rPr>
                <w:b/>
                <w:bCs/>
                <w:sz w:val="24"/>
                <w:szCs w:val="20"/>
              </w:rPr>
            </w:pPr>
            <w:r w:rsidRPr="00C966A7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698" w:type="dxa"/>
            <w:vAlign w:val="center"/>
          </w:tcPr>
          <w:p w14:paraId="1509B369" w14:textId="6FFDF4F1" w:rsidR="00C64E38" w:rsidRPr="00C966A7" w:rsidRDefault="00C966A7" w:rsidP="00C966A7">
            <w:pPr>
              <w:jc w:val="center"/>
              <w:rPr>
                <w:b/>
                <w:bCs/>
                <w:sz w:val="24"/>
                <w:szCs w:val="20"/>
              </w:rPr>
            </w:pPr>
            <w:r w:rsidRPr="00C966A7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C64E38" w14:paraId="77B06D84" w14:textId="77777777" w:rsidTr="0053230C">
        <w:trPr>
          <w:trHeight w:val="2312"/>
        </w:trPr>
        <w:tc>
          <w:tcPr>
            <w:tcW w:w="3114" w:type="dxa"/>
          </w:tcPr>
          <w:p w14:paraId="6A07A8CA" w14:textId="0E449E9B" w:rsidR="00C64E38" w:rsidRPr="00687322" w:rsidRDefault="00687322" w:rsidP="00AC0DB1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 странице «Студенты», во вкладке «Новый студент» </w:t>
            </w:r>
            <w:r w:rsidR="00682F8D">
              <w:rPr>
                <w:sz w:val="24"/>
                <w:szCs w:val="20"/>
              </w:rPr>
              <w:t xml:space="preserve">в поле «Контактный телефон» </w:t>
            </w:r>
            <w:r>
              <w:rPr>
                <w:sz w:val="24"/>
                <w:szCs w:val="20"/>
              </w:rPr>
              <w:t xml:space="preserve">ввести номер телефона </w:t>
            </w:r>
            <w:r w:rsidR="00AE6501">
              <w:rPr>
                <w:sz w:val="24"/>
                <w:szCs w:val="20"/>
              </w:rPr>
              <w:t>8</w:t>
            </w:r>
            <w:r>
              <w:rPr>
                <w:sz w:val="24"/>
                <w:szCs w:val="20"/>
              </w:rPr>
              <w:t>0000000000</w:t>
            </w:r>
            <w:r w:rsidR="00CF4EF7">
              <w:rPr>
                <w:sz w:val="24"/>
                <w:szCs w:val="20"/>
              </w:rPr>
              <w:t>. После ввода номера телефона нажать кнопку «Добавить»</w:t>
            </w:r>
          </w:p>
        </w:tc>
        <w:tc>
          <w:tcPr>
            <w:tcW w:w="4252" w:type="dxa"/>
          </w:tcPr>
          <w:p w14:paraId="42E34831" w14:textId="79854B9D" w:rsidR="00C64E38" w:rsidRPr="00CF4EF7" w:rsidRDefault="00AE6501" w:rsidP="00AC0DB1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Над полем ввода отображается ошибка валидации поля. Ошибка сообщает о неверном формате номера и подсказывает верный формат +7X</w:t>
            </w:r>
            <w:r>
              <w:rPr>
                <w:sz w:val="24"/>
                <w:szCs w:val="20"/>
                <w:lang w:val="en-US"/>
              </w:rPr>
              <w:t>XXXXXXXXX</w:t>
            </w:r>
            <w:r w:rsidR="00CF4EF7">
              <w:rPr>
                <w:sz w:val="24"/>
                <w:szCs w:val="20"/>
              </w:rPr>
              <w:t>.</w:t>
            </w:r>
          </w:p>
        </w:tc>
        <w:tc>
          <w:tcPr>
            <w:tcW w:w="1698" w:type="dxa"/>
          </w:tcPr>
          <w:p w14:paraId="24554E7A" w14:textId="2D42C8B3" w:rsidR="00C64E38" w:rsidRPr="00C966A7" w:rsidRDefault="00C966A7" w:rsidP="00AC0DB1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C64E38" w14:paraId="1C2770C7" w14:textId="77777777" w:rsidTr="00E20531">
        <w:trPr>
          <w:trHeight w:val="3364"/>
        </w:trPr>
        <w:tc>
          <w:tcPr>
            <w:tcW w:w="3114" w:type="dxa"/>
            <w:tcBorders>
              <w:bottom w:val="single" w:sz="4" w:space="0" w:color="auto"/>
            </w:tcBorders>
          </w:tcPr>
          <w:p w14:paraId="466660EE" w14:textId="3D4D6499" w:rsidR="00C64E38" w:rsidRPr="00827713" w:rsidRDefault="00AB5BE6" w:rsidP="00AC0DB1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 странице «</w:t>
            </w:r>
            <w:r w:rsidR="00EA0CBE">
              <w:rPr>
                <w:sz w:val="24"/>
                <w:szCs w:val="20"/>
              </w:rPr>
              <w:t>Студенты</w:t>
            </w:r>
            <w:r>
              <w:rPr>
                <w:sz w:val="24"/>
                <w:szCs w:val="20"/>
              </w:rPr>
              <w:t>»</w:t>
            </w:r>
            <w:r w:rsidR="002C37EF">
              <w:rPr>
                <w:sz w:val="24"/>
                <w:szCs w:val="20"/>
              </w:rPr>
              <w:t xml:space="preserve"> во вкладке «Список»</w:t>
            </w:r>
            <w:r w:rsidR="00EA0CBE">
              <w:rPr>
                <w:sz w:val="24"/>
                <w:szCs w:val="20"/>
              </w:rPr>
              <w:t xml:space="preserve"> </w:t>
            </w:r>
            <w:r w:rsidR="00EA0CBE" w:rsidRPr="00DE56B0">
              <w:rPr>
                <w:sz w:val="24"/>
                <w:szCs w:val="20"/>
              </w:rPr>
              <w:t>выбрать студента</w:t>
            </w:r>
            <w:r w:rsidR="00FC799D" w:rsidRPr="00DE56B0">
              <w:rPr>
                <w:sz w:val="24"/>
                <w:szCs w:val="20"/>
              </w:rPr>
              <w:t xml:space="preserve"> </w:t>
            </w:r>
            <w:r w:rsidR="006E5D5B" w:rsidRPr="00DE56B0">
              <w:rPr>
                <w:sz w:val="24"/>
                <w:szCs w:val="20"/>
              </w:rPr>
              <w:t>«Екимов Вячеслав Андреевич»</w:t>
            </w:r>
            <w:r w:rsidR="006E5D5B">
              <w:rPr>
                <w:sz w:val="24"/>
                <w:szCs w:val="20"/>
              </w:rPr>
              <w:t xml:space="preserve"> </w:t>
            </w:r>
            <w:r w:rsidR="00EA0CBE">
              <w:rPr>
                <w:sz w:val="24"/>
                <w:szCs w:val="20"/>
              </w:rPr>
              <w:t>и нажать на иконку</w:t>
            </w:r>
            <w:r w:rsidR="002C37EF">
              <w:rPr>
                <w:sz w:val="24"/>
                <w:szCs w:val="20"/>
              </w:rPr>
              <w:t xml:space="preserve"> в конце строки таблицы, после перехода на страницу </w:t>
            </w:r>
            <w:r w:rsidR="00827713">
              <w:rPr>
                <w:sz w:val="24"/>
                <w:szCs w:val="20"/>
              </w:rPr>
              <w:t xml:space="preserve">«Карточка студента» необходимо изменить адресную ссылку в браузере с </w:t>
            </w:r>
            <w:r w:rsidR="00827713" w:rsidRPr="00827713">
              <w:rPr>
                <w:sz w:val="24"/>
                <w:szCs w:val="20"/>
              </w:rPr>
              <w:t>/</w:t>
            </w:r>
            <w:proofErr w:type="spellStart"/>
            <w:r w:rsidR="00827713" w:rsidRPr="00827713">
              <w:rPr>
                <w:sz w:val="24"/>
                <w:szCs w:val="20"/>
              </w:rPr>
              <w:t>dashboard</w:t>
            </w:r>
            <w:proofErr w:type="spellEnd"/>
            <w:r w:rsidR="00827713" w:rsidRPr="00827713">
              <w:rPr>
                <w:sz w:val="24"/>
                <w:szCs w:val="20"/>
              </w:rPr>
              <w:t>/</w:t>
            </w:r>
            <w:proofErr w:type="spellStart"/>
            <w:r w:rsidR="00827713" w:rsidRPr="00827713">
              <w:rPr>
                <w:sz w:val="24"/>
                <w:szCs w:val="20"/>
              </w:rPr>
              <w:t>students</w:t>
            </w:r>
            <w:proofErr w:type="spellEnd"/>
            <w:r w:rsidR="00827713" w:rsidRPr="00827713">
              <w:rPr>
                <w:sz w:val="24"/>
                <w:szCs w:val="20"/>
              </w:rPr>
              <w:t>/</w:t>
            </w:r>
            <w:r w:rsidR="00827713">
              <w:rPr>
                <w:sz w:val="24"/>
                <w:szCs w:val="20"/>
              </w:rPr>
              <w:t xml:space="preserve">число </w:t>
            </w:r>
            <w:r w:rsidR="00BA55FF">
              <w:rPr>
                <w:sz w:val="24"/>
                <w:szCs w:val="20"/>
              </w:rPr>
              <w:t xml:space="preserve">на </w:t>
            </w:r>
            <w:r w:rsidR="00BA55FF" w:rsidRPr="00BA55FF">
              <w:rPr>
                <w:sz w:val="24"/>
                <w:szCs w:val="20"/>
              </w:rPr>
              <w:t>/</w:t>
            </w:r>
            <w:proofErr w:type="spellStart"/>
            <w:r w:rsidR="00BA55FF" w:rsidRPr="00BA55FF">
              <w:rPr>
                <w:sz w:val="24"/>
                <w:szCs w:val="20"/>
              </w:rPr>
              <w:t>dashboard</w:t>
            </w:r>
            <w:proofErr w:type="spellEnd"/>
            <w:r w:rsidR="00BA55FF" w:rsidRPr="00BA55FF">
              <w:rPr>
                <w:sz w:val="24"/>
                <w:szCs w:val="20"/>
              </w:rPr>
              <w:t>/</w:t>
            </w:r>
            <w:proofErr w:type="spellStart"/>
            <w:r w:rsidR="00BA55FF" w:rsidRPr="00BA55FF">
              <w:rPr>
                <w:sz w:val="24"/>
                <w:szCs w:val="20"/>
              </w:rPr>
              <w:t>students</w:t>
            </w:r>
            <w:proofErr w:type="spellEnd"/>
            <w:r w:rsidR="00BA55FF" w:rsidRPr="00BA55FF">
              <w:rPr>
                <w:sz w:val="24"/>
                <w:szCs w:val="20"/>
              </w:rPr>
              <w:t>/</w:t>
            </w:r>
            <w:r w:rsidR="00BA55FF">
              <w:rPr>
                <w:sz w:val="24"/>
                <w:szCs w:val="20"/>
              </w:rPr>
              <w:t>-1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0A16D97" w14:textId="5FC02804" w:rsidR="00C64E38" w:rsidRPr="00806CAD" w:rsidRDefault="00806CAD" w:rsidP="00AC0DB1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 изменении адресной строки на несуществующий идентификатор студента происходит автоматическая переадресация на страницу 404</w:t>
            </w:r>
            <w:r w:rsidR="009670D2">
              <w:rPr>
                <w:sz w:val="24"/>
                <w:szCs w:val="20"/>
              </w:rPr>
              <w:t xml:space="preserve"> с маршрутом </w:t>
            </w:r>
            <w:r w:rsidR="009670D2" w:rsidRPr="009670D2">
              <w:rPr>
                <w:sz w:val="24"/>
                <w:szCs w:val="20"/>
              </w:rPr>
              <w:t>/</w:t>
            </w:r>
            <w:proofErr w:type="spellStart"/>
            <w:r w:rsidR="009670D2" w:rsidRPr="009670D2">
              <w:rPr>
                <w:sz w:val="24"/>
                <w:szCs w:val="20"/>
              </w:rPr>
              <w:t>not-found</w:t>
            </w:r>
            <w:proofErr w:type="spellEnd"/>
          </w:p>
        </w:tc>
        <w:tc>
          <w:tcPr>
            <w:tcW w:w="1698" w:type="dxa"/>
            <w:tcBorders>
              <w:bottom w:val="single" w:sz="4" w:space="0" w:color="auto"/>
            </w:tcBorders>
          </w:tcPr>
          <w:p w14:paraId="2BF61F9C" w14:textId="763B05DA" w:rsidR="00C64E38" w:rsidRPr="00C966A7" w:rsidRDefault="00C966A7" w:rsidP="00AC0DB1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C64E38" w14:paraId="532276EB" w14:textId="77777777" w:rsidTr="0053230C">
        <w:trPr>
          <w:trHeight w:val="2833"/>
        </w:trPr>
        <w:tc>
          <w:tcPr>
            <w:tcW w:w="3114" w:type="dxa"/>
            <w:tcBorders>
              <w:bottom w:val="nil"/>
            </w:tcBorders>
          </w:tcPr>
          <w:p w14:paraId="73E04D9D" w14:textId="03EEAC18" w:rsidR="007A3843" w:rsidRDefault="00E26D63" w:rsidP="00AC0DB1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боковом меню выбр</w:t>
            </w:r>
            <w:r w:rsidR="00006322">
              <w:rPr>
                <w:sz w:val="24"/>
                <w:szCs w:val="20"/>
              </w:rPr>
              <w:t>ать</w:t>
            </w:r>
            <w:r>
              <w:rPr>
                <w:sz w:val="24"/>
                <w:szCs w:val="20"/>
              </w:rPr>
              <w:t xml:space="preserve"> пункт</w:t>
            </w:r>
            <w:r w:rsidR="002E0AEC">
              <w:rPr>
                <w:sz w:val="24"/>
                <w:szCs w:val="20"/>
              </w:rPr>
              <w:t xml:space="preserve"> «Общежитие», наж</w:t>
            </w:r>
            <w:r w:rsidR="00006322">
              <w:rPr>
                <w:sz w:val="24"/>
                <w:szCs w:val="20"/>
              </w:rPr>
              <w:t>ать</w:t>
            </w:r>
            <w:r w:rsidR="002E0AEC">
              <w:rPr>
                <w:sz w:val="24"/>
                <w:szCs w:val="20"/>
              </w:rPr>
              <w:t xml:space="preserve"> </w:t>
            </w:r>
            <w:r w:rsidR="007A3843">
              <w:rPr>
                <w:sz w:val="24"/>
                <w:szCs w:val="20"/>
              </w:rPr>
              <w:t>«+ Добавить» вв</w:t>
            </w:r>
            <w:r w:rsidR="00006322">
              <w:rPr>
                <w:sz w:val="24"/>
                <w:szCs w:val="20"/>
              </w:rPr>
              <w:t>ести</w:t>
            </w:r>
            <w:r w:rsidR="007A3843">
              <w:rPr>
                <w:sz w:val="24"/>
                <w:szCs w:val="20"/>
              </w:rPr>
              <w:t xml:space="preserve"> данные для добавления нового здания</w:t>
            </w:r>
          </w:p>
          <w:p w14:paraId="629CE936" w14:textId="4A558087" w:rsidR="007A3843" w:rsidRPr="00DE56B0" w:rsidRDefault="007A3843" w:rsidP="00AC0DB1">
            <w:pPr>
              <w:jc w:val="left"/>
              <w:rPr>
                <w:sz w:val="24"/>
                <w:szCs w:val="20"/>
              </w:rPr>
            </w:pPr>
            <w:r w:rsidRPr="00DE56B0">
              <w:rPr>
                <w:sz w:val="24"/>
                <w:szCs w:val="20"/>
              </w:rPr>
              <w:t xml:space="preserve">Название: </w:t>
            </w:r>
            <w:r w:rsidR="00403CDB" w:rsidRPr="00DE56B0">
              <w:rPr>
                <w:sz w:val="24"/>
                <w:szCs w:val="20"/>
              </w:rPr>
              <w:t>Общежитие №1</w:t>
            </w:r>
          </w:p>
          <w:p w14:paraId="15DEA018" w14:textId="6F459A9B" w:rsidR="00C64E38" w:rsidRDefault="007A3843" w:rsidP="00AC0DB1">
            <w:pPr>
              <w:jc w:val="left"/>
              <w:rPr>
                <w:sz w:val="24"/>
                <w:szCs w:val="20"/>
              </w:rPr>
            </w:pPr>
            <w:r w:rsidRPr="00DE56B0">
              <w:rPr>
                <w:sz w:val="24"/>
                <w:szCs w:val="20"/>
              </w:rPr>
              <w:t xml:space="preserve">Адрес: </w:t>
            </w:r>
            <w:r w:rsidR="00403CDB" w:rsidRPr="00DE56B0">
              <w:rPr>
                <w:sz w:val="24"/>
                <w:szCs w:val="20"/>
              </w:rPr>
              <w:t>ул. Воронина 30к3</w:t>
            </w:r>
          </w:p>
          <w:p w14:paraId="301E3240" w14:textId="2A62742D" w:rsidR="007A3843" w:rsidRPr="007A3843" w:rsidRDefault="007A3843" w:rsidP="00AC0DB1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После ввода </w:t>
            </w:r>
            <w:r w:rsidR="009C0726">
              <w:rPr>
                <w:sz w:val="24"/>
                <w:szCs w:val="20"/>
              </w:rPr>
              <w:t>данных для тестирования</w:t>
            </w:r>
            <w:r>
              <w:rPr>
                <w:sz w:val="24"/>
                <w:szCs w:val="20"/>
              </w:rPr>
              <w:t xml:space="preserve"> наж</w:t>
            </w:r>
            <w:r w:rsidR="00006322">
              <w:rPr>
                <w:sz w:val="24"/>
                <w:szCs w:val="20"/>
              </w:rPr>
              <w:t xml:space="preserve">ать </w:t>
            </w:r>
            <w:r>
              <w:rPr>
                <w:sz w:val="24"/>
                <w:szCs w:val="20"/>
              </w:rPr>
              <w:t>на кнопку «Добавить»</w:t>
            </w:r>
          </w:p>
        </w:tc>
        <w:tc>
          <w:tcPr>
            <w:tcW w:w="4252" w:type="dxa"/>
            <w:tcBorders>
              <w:bottom w:val="nil"/>
            </w:tcBorders>
          </w:tcPr>
          <w:p w14:paraId="117A7E52" w14:textId="1DDCF2E8" w:rsidR="00C64E38" w:rsidRPr="00C966A7" w:rsidRDefault="009C0726" w:rsidP="00AC0DB1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При нажатии на кнопку «+ Добавить» открывается модальное окно. После ввода данных для тестирования и нажатия на кнопку «Добавить», ошибок валидации не отображается, модальное окно закрывается и </w:t>
            </w:r>
            <w:r w:rsidR="006C4C82">
              <w:rPr>
                <w:sz w:val="24"/>
                <w:szCs w:val="20"/>
              </w:rPr>
              <w:t>в списке начинает отображать только что добавленное строение</w:t>
            </w:r>
          </w:p>
        </w:tc>
        <w:tc>
          <w:tcPr>
            <w:tcW w:w="1698" w:type="dxa"/>
            <w:tcBorders>
              <w:bottom w:val="nil"/>
            </w:tcBorders>
          </w:tcPr>
          <w:p w14:paraId="234CC4B1" w14:textId="508394D0" w:rsidR="00C64E38" w:rsidRPr="00C966A7" w:rsidRDefault="00C966A7" w:rsidP="00AC0DB1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62F71653" w14:textId="77777777" w:rsidR="00BD31D7" w:rsidRDefault="00BD31D7" w:rsidP="00BD31D7">
      <w:r>
        <w:br w:type="page"/>
      </w:r>
    </w:p>
    <w:p w14:paraId="720616A4" w14:textId="79879F4C" w:rsidR="003D0467" w:rsidRPr="002A622E" w:rsidRDefault="002A622E" w:rsidP="002A622E">
      <w:pPr>
        <w:pStyle w:val="aff2"/>
        <w:rPr>
          <w:i/>
          <w:iCs/>
        </w:rPr>
      </w:pPr>
      <w:r w:rsidRPr="002A622E">
        <w:rPr>
          <w:i/>
          <w:iCs/>
        </w:rPr>
        <w:lastRenderedPageBreak/>
        <w:t>Продолжение таблицы 1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3828"/>
        <w:gridCol w:w="1837"/>
      </w:tblGrid>
      <w:tr w:rsidR="00127A08" w14:paraId="4B8FB8AA" w14:textId="77777777" w:rsidTr="006E07A2">
        <w:trPr>
          <w:trHeight w:val="454"/>
        </w:trPr>
        <w:tc>
          <w:tcPr>
            <w:tcW w:w="3397" w:type="dxa"/>
            <w:vAlign w:val="center"/>
          </w:tcPr>
          <w:p w14:paraId="11D97310" w14:textId="63ACE78D" w:rsidR="00127A08" w:rsidRDefault="00127A08" w:rsidP="00127A08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828" w:type="dxa"/>
            <w:vAlign w:val="center"/>
          </w:tcPr>
          <w:p w14:paraId="5E1FE5FB" w14:textId="7B3BF08C" w:rsidR="00127A08" w:rsidRDefault="00127A08" w:rsidP="00127A08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7" w:type="dxa"/>
            <w:vAlign w:val="center"/>
          </w:tcPr>
          <w:p w14:paraId="08C6BEBB" w14:textId="45883361" w:rsidR="00127A08" w:rsidRDefault="00127A08" w:rsidP="00127A08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127A08" w14:paraId="4BC71B36" w14:textId="77777777" w:rsidTr="006E07A2">
        <w:trPr>
          <w:trHeight w:val="3568"/>
        </w:trPr>
        <w:tc>
          <w:tcPr>
            <w:tcW w:w="3397" w:type="dxa"/>
          </w:tcPr>
          <w:p w14:paraId="63AC3C74" w14:textId="012C4680" w:rsidR="00127A08" w:rsidRDefault="00127A08" w:rsidP="00E5183C">
            <w:pPr>
              <w:jc w:val="left"/>
            </w:pPr>
            <w:r>
              <w:rPr>
                <w:sz w:val="24"/>
                <w:szCs w:val="20"/>
              </w:rPr>
              <w:t>На странице «Здание» наж</w:t>
            </w:r>
            <w:r w:rsidR="00006322">
              <w:rPr>
                <w:sz w:val="24"/>
                <w:szCs w:val="20"/>
              </w:rPr>
              <w:t>ать</w:t>
            </w:r>
            <w:r>
              <w:rPr>
                <w:sz w:val="24"/>
                <w:szCs w:val="20"/>
              </w:rPr>
              <w:t xml:space="preserve"> на </w:t>
            </w:r>
            <w:r w:rsidR="006B61D5">
              <w:rPr>
                <w:sz w:val="24"/>
                <w:szCs w:val="20"/>
              </w:rPr>
              <w:t xml:space="preserve">здание с названием </w:t>
            </w:r>
            <w:r w:rsidR="00403CDB" w:rsidRPr="00DE56B0">
              <w:rPr>
                <w:sz w:val="24"/>
                <w:szCs w:val="20"/>
              </w:rPr>
              <w:t>«Общежитие №1»</w:t>
            </w:r>
            <w:r w:rsidRPr="00DE56B0">
              <w:rPr>
                <w:sz w:val="24"/>
                <w:szCs w:val="20"/>
              </w:rPr>
              <w:t>,</w:t>
            </w:r>
            <w:r>
              <w:rPr>
                <w:sz w:val="24"/>
                <w:szCs w:val="20"/>
              </w:rPr>
              <w:t xml:space="preserve"> в открывшемся модальном окне</w:t>
            </w:r>
            <w:r w:rsidR="00006322">
              <w:rPr>
                <w:sz w:val="24"/>
                <w:szCs w:val="20"/>
              </w:rPr>
              <w:t xml:space="preserve"> необходимо</w:t>
            </w:r>
            <w:r>
              <w:rPr>
                <w:sz w:val="24"/>
                <w:szCs w:val="20"/>
              </w:rPr>
              <w:t xml:space="preserve"> наж</w:t>
            </w:r>
            <w:r w:rsidR="00006322">
              <w:rPr>
                <w:sz w:val="24"/>
                <w:szCs w:val="20"/>
              </w:rPr>
              <w:t xml:space="preserve">ать </w:t>
            </w:r>
            <w:r>
              <w:rPr>
                <w:sz w:val="24"/>
                <w:szCs w:val="20"/>
              </w:rPr>
              <w:t>на кнопку «Структура»</w:t>
            </w:r>
          </w:p>
        </w:tc>
        <w:tc>
          <w:tcPr>
            <w:tcW w:w="3828" w:type="dxa"/>
          </w:tcPr>
          <w:p w14:paraId="7CDC308C" w14:textId="77777777" w:rsidR="00D65A77" w:rsidRDefault="00127A08" w:rsidP="00E5183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При нажатии на тестовое здание из списка происходит открытие модального окна выбранного здания, при нажатии на кнопку «Структура» модальное окно закрывается и происходит переход на структуру тестового здания. Адресный маршрут становиться </w:t>
            </w:r>
            <w:r w:rsidRPr="003D0467">
              <w:rPr>
                <w:sz w:val="24"/>
                <w:szCs w:val="20"/>
              </w:rPr>
              <w:t>/</w:t>
            </w:r>
            <w:proofErr w:type="spellStart"/>
            <w:r w:rsidRPr="003D0467">
              <w:rPr>
                <w:sz w:val="24"/>
                <w:szCs w:val="20"/>
              </w:rPr>
              <w:t>dashboard</w:t>
            </w:r>
            <w:proofErr w:type="spellEnd"/>
            <w:r w:rsidRPr="003D0467">
              <w:rPr>
                <w:sz w:val="24"/>
                <w:szCs w:val="20"/>
              </w:rPr>
              <w:t>/</w:t>
            </w:r>
            <w:proofErr w:type="spellStart"/>
            <w:r w:rsidRPr="003D0467">
              <w:rPr>
                <w:sz w:val="24"/>
                <w:szCs w:val="20"/>
              </w:rPr>
              <w:t>accomodation</w:t>
            </w:r>
            <w:proofErr w:type="spellEnd"/>
            <w:r w:rsidRPr="003D0467">
              <w:rPr>
                <w:sz w:val="24"/>
                <w:szCs w:val="20"/>
              </w:rPr>
              <w:t>/</w:t>
            </w:r>
            <w:r>
              <w:rPr>
                <w:sz w:val="24"/>
                <w:szCs w:val="20"/>
              </w:rPr>
              <w:t>число</w:t>
            </w:r>
          </w:p>
          <w:p w14:paraId="61982127" w14:textId="30A83F4D" w:rsidR="00D65A77" w:rsidRPr="00D65A77" w:rsidRDefault="00D65A77" w:rsidP="00E5183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верху экрана начинает отображаться стрелка назад и название выбранного тестового здания</w:t>
            </w:r>
          </w:p>
        </w:tc>
        <w:tc>
          <w:tcPr>
            <w:tcW w:w="1837" w:type="dxa"/>
          </w:tcPr>
          <w:p w14:paraId="243CCE67" w14:textId="01B32E4D" w:rsidR="00127A08" w:rsidRDefault="00127A08" w:rsidP="00E5183C">
            <w:pPr>
              <w:jc w:val="left"/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6E07A2" w14:paraId="6ECAF3A7" w14:textId="77777777" w:rsidTr="006E07A2">
        <w:trPr>
          <w:trHeight w:val="2230"/>
        </w:trPr>
        <w:tc>
          <w:tcPr>
            <w:tcW w:w="3397" w:type="dxa"/>
            <w:tcBorders>
              <w:bottom w:val="single" w:sz="4" w:space="0" w:color="auto"/>
            </w:tcBorders>
          </w:tcPr>
          <w:p w14:paraId="306BBFA2" w14:textId="09BB617B" w:rsidR="006E07A2" w:rsidRPr="00C006AA" w:rsidRDefault="006E07A2" w:rsidP="006E07A2">
            <w:pPr>
              <w:jc w:val="left"/>
              <w:rPr>
                <w:sz w:val="24"/>
                <w:szCs w:val="20"/>
              </w:rPr>
            </w:pPr>
            <w:r w:rsidRPr="00992070">
              <w:rPr>
                <w:sz w:val="24"/>
                <w:szCs w:val="20"/>
              </w:rPr>
              <w:t>На странице «Студенты» во вкладке «Новый студент» нажать на область для добавления фотографии, выбрать фотографию в формате .</w:t>
            </w:r>
            <w:proofErr w:type="spellStart"/>
            <w:r w:rsidRPr="00992070">
              <w:rPr>
                <w:sz w:val="24"/>
                <w:szCs w:val="20"/>
                <w:lang w:val="en-US"/>
              </w:rPr>
              <w:t>png</w:t>
            </w:r>
            <w:proofErr w:type="spellEnd"/>
            <w:r w:rsidRPr="00992070">
              <w:rPr>
                <w:sz w:val="24"/>
                <w:szCs w:val="20"/>
              </w:rPr>
              <w:t xml:space="preserve"> с устройства, кадрировать фотографию на области лица и нажать «Применить»</w:t>
            </w:r>
          </w:p>
        </w:tc>
        <w:tc>
          <w:tcPr>
            <w:tcW w:w="3828" w:type="dxa"/>
            <w:tcBorders>
              <w:bottom w:val="single" w:sz="4" w:space="0" w:color="auto"/>
            </w:tcBorders>
          </w:tcPr>
          <w:p w14:paraId="30A37B99" w14:textId="749772A3" w:rsidR="006E07A2" w:rsidRPr="00C006AA" w:rsidRDefault="006E07A2" w:rsidP="006E07A2">
            <w:pPr>
              <w:jc w:val="left"/>
              <w:rPr>
                <w:sz w:val="24"/>
                <w:szCs w:val="20"/>
              </w:rPr>
            </w:pPr>
            <w:r w:rsidRPr="00992070">
              <w:rPr>
                <w:sz w:val="24"/>
                <w:szCs w:val="20"/>
              </w:rPr>
              <w:t>При нажатии на область для добавления фотографии открывается диалоговое окно выбора файла с предложенными форматами изображений. После выбора необходимой фотографии открывается модальное окно «Кадрирование фотографии», область кадрирования перемещается. При нажатии на кнопку «Применить» выбранная область фотографии начинает отображаться в области фотографии</w:t>
            </w: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AC97CF2" w14:textId="7115D7F0" w:rsidR="006E07A2" w:rsidRPr="00C006AA" w:rsidRDefault="006E07A2" w:rsidP="006E07A2">
            <w:pPr>
              <w:jc w:val="left"/>
              <w:rPr>
                <w:sz w:val="24"/>
                <w:szCs w:val="20"/>
              </w:rPr>
            </w:pPr>
            <w:r w:rsidRPr="00992070">
              <w:rPr>
                <w:sz w:val="24"/>
                <w:szCs w:val="20"/>
              </w:rPr>
              <w:t>Совпадает с ожидаемым</w:t>
            </w:r>
          </w:p>
        </w:tc>
      </w:tr>
      <w:tr w:rsidR="006E07A2" w14:paraId="510183B8" w14:textId="77777777" w:rsidTr="006E07A2">
        <w:trPr>
          <w:trHeight w:val="3963"/>
        </w:trPr>
        <w:tc>
          <w:tcPr>
            <w:tcW w:w="3397" w:type="dxa"/>
            <w:tcBorders>
              <w:bottom w:val="nil"/>
            </w:tcBorders>
          </w:tcPr>
          <w:p w14:paraId="6A5E7E72" w14:textId="52E2D566" w:rsidR="006E07A2" w:rsidRDefault="006E07A2" w:rsidP="006E07A2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 странице здания с названием </w:t>
            </w:r>
            <w:r w:rsidRPr="001B1D95">
              <w:rPr>
                <w:sz w:val="24"/>
                <w:szCs w:val="20"/>
              </w:rPr>
              <w:t>«Общежитие №1»</w:t>
            </w:r>
            <w:r>
              <w:rPr>
                <w:sz w:val="24"/>
                <w:szCs w:val="20"/>
              </w:rPr>
              <w:t xml:space="preserve"> здания требуется нажать на кнопку «+ Добавить», в открывшемся модальном окне «Добавить комнату» ввести тестовые данные для создания новой комнаты:</w:t>
            </w:r>
          </w:p>
          <w:p w14:paraId="377FFD9C" w14:textId="77777777" w:rsidR="006E07A2" w:rsidRDefault="006E07A2" w:rsidP="006E07A2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Номер этажа: 9</w:t>
            </w:r>
          </w:p>
          <w:p w14:paraId="1BAD5E09" w14:textId="77777777" w:rsidR="006E07A2" w:rsidRDefault="006E07A2" w:rsidP="006E07A2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Номер комнаты: 100</w:t>
            </w:r>
          </w:p>
          <w:p w14:paraId="603A5EF0" w14:textId="77777777" w:rsidR="006E07A2" w:rsidRDefault="006E07A2" w:rsidP="006E07A2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Вместительность: 20</w:t>
            </w:r>
          </w:p>
          <w:p w14:paraId="7AF24028" w14:textId="6AB5C1A6" w:rsidR="006E07A2" w:rsidRPr="00C006AA" w:rsidRDefault="006E07A2" w:rsidP="006E07A2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После необходимо нажать на кнопку «Добавить»</w:t>
            </w:r>
          </w:p>
        </w:tc>
        <w:tc>
          <w:tcPr>
            <w:tcW w:w="3828" w:type="dxa"/>
            <w:tcBorders>
              <w:bottom w:val="nil"/>
            </w:tcBorders>
          </w:tcPr>
          <w:p w14:paraId="3A942D5A" w14:textId="2FE7ED47" w:rsidR="006E07A2" w:rsidRPr="00C006AA" w:rsidRDefault="006E07A2" w:rsidP="006E07A2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результате нажатия на кнопку «+ Добавить» открывается модальное окно «Добавить комнату» с полями ввода «Номер этажа», «Номер комнаты», «Вместительность». После ввода данных для тестирования и нажатия на кнопку «Добавить», над полем «Номер комнаты» отображается ошибка </w:t>
            </w:r>
            <w:proofErr w:type="gramStart"/>
            <w:r>
              <w:rPr>
                <w:sz w:val="24"/>
                <w:szCs w:val="20"/>
              </w:rPr>
              <w:t>валидации</w:t>
            </w:r>
            <w:proofErr w:type="gramEnd"/>
            <w:r>
              <w:rPr>
                <w:sz w:val="24"/>
                <w:szCs w:val="20"/>
              </w:rPr>
              <w:t xml:space="preserve"> которая сообщает о максимальном значении поля равным 99, аналогичное происходит и с полем «Вместительность», только максимальное значение равно 10</w:t>
            </w:r>
          </w:p>
        </w:tc>
        <w:tc>
          <w:tcPr>
            <w:tcW w:w="1837" w:type="dxa"/>
            <w:tcBorders>
              <w:bottom w:val="nil"/>
            </w:tcBorders>
          </w:tcPr>
          <w:p w14:paraId="619CA20C" w14:textId="433609D0" w:rsidR="006E07A2" w:rsidRPr="00C006AA" w:rsidRDefault="006E07A2" w:rsidP="006E07A2">
            <w:pPr>
              <w:jc w:val="left"/>
              <w:rPr>
                <w:sz w:val="24"/>
                <w:szCs w:val="20"/>
              </w:rPr>
            </w:pPr>
            <w:r w:rsidRPr="00C006AA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24AC8715" w14:textId="77777777" w:rsidR="00DE1FD8" w:rsidRDefault="00DE1FD8" w:rsidP="00DE1FD8">
      <w:pPr>
        <w:pStyle w:val="a3"/>
      </w:pPr>
    </w:p>
    <w:p w14:paraId="2EDBE977" w14:textId="77777777" w:rsidR="00DE1FD8" w:rsidRDefault="00DE1FD8" w:rsidP="00DE1FD8">
      <w:pPr>
        <w:pStyle w:val="a3"/>
      </w:pPr>
    </w:p>
    <w:p w14:paraId="733E94CF" w14:textId="45983A4B" w:rsidR="00BD31D7" w:rsidRDefault="00BD31D7" w:rsidP="00DE1FD8">
      <w:pPr>
        <w:pStyle w:val="a3"/>
      </w:pPr>
      <w:r>
        <w:br w:type="page"/>
      </w:r>
    </w:p>
    <w:p w14:paraId="3899C7EE" w14:textId="47DB040C" w:rsidR="00080FF6" w:rsidRDefault="00080FF6" w:rsidP="00080FF6">
      <w:pPr>
        <w:pStyle w:val="aff2"/>
        <w:rPr>
          <w:i/>
          <w:iCs/>
        </w:rPr>
      </w:pPr>
      <w:r w:rsidRPr="00080FF6">
        <w:rPr>
          <w:i/>
          <w:iCs/>
        </w:rPr>
        <w:lastRenderedPageBreak/>
        <w:t>Продолжение таблицы 1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4111"/>
        <w:gridCol w:w="1837"/>
      </w:tblGrid>
      <w:tr w:rsidR="006C5199" w14:paraId="7D1E0390" w14:textId="77777777" w:rsidTr="002B074B">
        <w:trPr>
          <w:trHeight w:val="454"/>
        </w:trPr>
        <w:tc>
          <w:tcPr>
            <w:tcW w:w="3114" w:type="dxa"/>
            <w:vAlign w:val="center"/>
          </w:tcPr>
          <w:p w14:paraId="1A556A88" w14:textId="2D884BA0" w:rsidR="006C5199" w:rsidRDefault="006C5199" w:rsidP="006C5199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4111" w:type="dxa"/>
            <w:vAlign w:val="center"/>
          </w:tcPr>
          <w:p w14:paraId="59E49349" w14:textId="60CA1489" w:rsidR="006C5199" w:rsidRDefault="006C5199" w:rsidP="006C5199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7" w:type="dxa"/>
            <w:vAlign w:val="center"/>
          </w:tcPr>
          <w:p w14:paraId="30F333FB" w14:textId="4382BCB0" w:rsidR="006C5199" w:rsidRDefault="006C5199" w:rsidP="006C5199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6C5199" w14:paraId="15435CE8" w14:textId="77777777" w:rsidTr="00B45A98">
        <w:trPr>
          <w:trHeight w:val="3142"/>
        </w:trPr>
        <w:tc>
          <w:tcPr>
            <w:tcW w:w="3114" w:type="dxa"/>
          </w:tcPr>
          <w:p w14:paraId="037BB449" w14:textId="13866A09" w:rsidR="006C5199" w:rsidRPr="00992070" w:rsidRDefault="00F93908" w:rsidP="00B45A98">
            <w:pPr>
              <w:jc w:val="left"/>
              <w:rPr>
                <w:sz w:val="24"/>
                <w:szCs w:val="20"/>
              </w:rPr>
            </w:pPr>
            <w:r w:rsidRPr="00992070">
              <w:rPr>
                <w:sz w:val="24"/>
                <w:szCs w:val="20"/>
              </w:rPr>
              <w:t xml:space="preserve">После </w:t>
            </w:r>
            <w:r w:rsidR="00EF16DD" w:rsidRPr="00992070">
              <w:rPr>
                <w:sz w:val="24"/>
                <w:szCs w:val="20"/>
              </w:rPr>
              <w:t xml:space="preserve">перейти на страницу здания </w:t>
            </w:r>
            <w:r w:rsidR="00403CDB" w:rsidRPr="00992070">
              <w:rPr>
                <w:sz w:val="24"/>
                <w:szCs w:val="20"/>
              </w:rPr>
              <w:t>«Общежитие №1»</w:t>
            </w:r>
            <w:r w:rsidR="006E5D5B" w:rsidRPr="00992070">
              <w:rPr>
                <w:sz w:val="24"/>
                <w:szCs w:val="20"/>
              </w:rPr>
              <w:t xml:space="preserve"> </w:t>
            </w:r>
            <w:r w:rsidR="00EF16DD" w:rsidRPr="00992070">
              <w:rPr>
                <w:sz w:val="24"/>
                <w:szCs w:val="20"/>
              </w:rPr>
              <w:t xml:space="preserve">и нажать на добавленную комнату. </w:t>
            </w:r>
            <w:r w:rsidR="00071A16" w:rsidRPr="00992070">
              <w:rPr>
                <w:sz w:val="24"/>
                <w:szCs w:val="20"/>
              </w:rPr>
              <w:t xml:space="preserve">После открытия модального окна блока, в правом верхнем углу нажать на кнопку с иконкой меню. </w:t>
            </w:r>
            <w:r w:rsidR="001E39EF" w:rsidRPr="00992070">
              <w:rPr>
                <w:sz w:val="24"/>
                <w:szCs w:val="20"/>
              </w:rPr>
              <w:t>Переместить</w:t>
            </w:r>
            <w:r w:rsidR="00071A16" w:rsidRPr="00992070">
              <w:rPr>
                <w:sz w:val="24"/>
                <w:szCs w:val="20"/>
              </w:rPr>
              <w:t xml:space="preserve"> запись </w:t>
            </w:r>
            <w:r w:rsidR="00AF21F6" w:rsidRPr="00992070">
              <w:rPr>
                <w:sz w:val="24"/>
                <w:szCs w:val="20"/>
              </w:rPr>
              <w:t>о</w:t>
            </w:r>
            <w:r w:rsidR="00071A16" w:rsidRPr="00992070">
              <w:rPr>
                <w:sz w:val="24"/>
                <w:szCs w:val="20"/>
              </w:rPr>
              <w:t xml:space="preserve"> студент</w:t>
            </w:r>
            <w:r w:rsidR="00AF21F6" w:rsidRPr="00992070">
              <w:rPr>
                <w:sz w:val="24"/>
                <w:szCs w:val="20"/>
              </w:rPr>
              <w:t xml:space="preserve">е </w:t>
            </w:r>
            <w:r w:rsidR="00056B02" w:rsidRPr="00992070">
              <w:rPr>
                <w:sz w:val="24"/>
                <w:szCs w:val="20"/>
              </w:rPr>
              <w:t>«Екимов Вячеслав»</w:t>
            </w:r>
            <w:r w:rsidR="00071A16" w:rsidRPr="00992070">
              <w:rPr>
                <w:sz w:val="24"/>
                <w:szCs w:val="20"/>
              </w:rPr>
              <w:t xml:space="preserve"> </w:t>
            </w:r>
            <w:r w:rsidR="00056B02" w:rsidRPr="00992070">
              <w:rPr>
                <w:sz w:val="24"/>
                <w:szCs w:val="20"/>
              </w:rPr>
              <w:t>в область «+ Свободное место»</w:t>
            </w:r>
          </w:p>
        </w:tc>
        <w:tc>
          <w:tcPr>
            <w:tcW w:w="4111" w:type="dxa"/>
          </w:tcPr>
          <w:p w14:paraId="3BC0097F" w14:textId="4E4B3D1E" w:rsidR="006C5199" w:rsidRPr="00992070" w:rsidRDefault="00071A16" w:rsidP="00B45A98">
            <w:pPr>
              <w:jc w:val="left"/>
              <w:rPr>
                <w:sz w:val="24"/>
                <w:szCs w:val="20"/>
              </w:rPr>
            </w:pPr>
            <w:r w:rsidRPr="00992070">
              <w:rPr>
                <w:sz w:val="24"/>
                <w:szCs w:val="20"/>
              </w:rPr>
              <w:t xml:space="preserve">При нажатии на кнопку </w:t>
            </w:r>
            <w:r w:rsidR="00970C01" w:rsidRPr="00992070">
              <w:rPr>
                <w:sz w:val="24"/>
                <w:szCs w:val="20"/>
              </w:rPr>
              <w:t>с иконкой меню происходит открытие левого бокового меню «Заселение». При перетаскивании студена на свободное место комнаты происходит заселение студента в комнату</w:t>
            </w:r>
            <w:r w:rsidR="00134353" w:rsidRPr="00992070">
              <w:rPr>
                <w:sz w:val="24"/>
                <w:szCs w:val="20"/>
              </w:rPr>
              <w:t>. В правом нижнем углу отображается всплывающее сообщение «Студент успешно заселен», спустя несколько секунд оно пропадает</w:t>
            </w:r>
          </w:p>
        </w:tc>
        <w:tc>
          <w:tcPr>
            <w:tcW w:w="1837" w:type="dxa"/>
          </w:tcPr>
          <w:p w14:paraId="513910B9" w14:textId="7322347B" w:rsidR="006C5199" w:rsidRPr="00992070" w:rsidRDefault="00970C01" w:rsidP="00B45A98">
            <w:pPr>
              <w:jc w:val="left"/>
              <w:rPr>
                <w:sz w:val="24"/>
                <w:szCs w:val="20"/>
              </w:rPr>
            </w:pPr>
            <w:r w:rsidRPr="00992070">
              <w:rPr>
                <w:sz w:val="24"/>
                <w:szCs w:val="20"/>
              </w:rPr>
              <w:t>Совпадает с ожидаемым</w:t>
            </w:r>
          </w:p>
        </w:tc>
      </w:tr>
      <w:tr w:rsidR="006E07A2" w14:paraId="229834FB" w14:textId="77777777" w:rsidTr="002E3FC8">
        <w:trPr>
          <w:trHeight w:val="2252"/>
        </w:trPr>
        <w:tc>
          <w:tcPr>
            <w:tcW w:w="3114" w:type="dxa"/>
          </w:tcPr>
          <w:p w14:paraId="5CA983C7" w14:textId="3C0B55AA" w:rsidR="006E07A2" w:rsidRPr="00992070" w:rsidRDefault="006E07A2" w:rsidP="006E07A2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Со страницы структуры здания с </w:t>
            </w:r>
            <w:r w:rsidRPr="00DE56B0">
              <w:rPr>
                <w:sz w:val="24"/>
                <w:szCs w:val="20"/>
              </w:rPr>
              <w:t>названием «Общежитие №1»</w:t>
            </w:r>
            <w:r>
              <w:rPr>
                <w:sz w:val="24"/>
                <w:szCs w:val="20"/>
              </w:rPr>
              <w:t xml:space="preserve"> при помощи бокового меню необходимо нажать на пункт «Студенты» и обратно на пункт «Общежитие»</w:t>
            </w:r>
          </w:p>
        </w:tc>
        <w:tc>
          <w:tcPr>
            <w:tcW w:w="4111" w:type="dxa"/>
          </w:tcPr>
          <w:p w14:paraId="6E314B12" w14:textId="19E21E1F" w:rsidR="006E07A2" w:rsidRPr="00992070" w:rsidRDefault="006E07A2" w:rsidP="006E07A2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 переключении на другие пункты бокового меню и обратно на пункт «Общежитие», состояние выбранного здания сохраняется и отображается структура</w:t>
            </w:r>
          </w:p>
        </w:tc>
        <w:tc>
          <w:tcPr>
            <w:tcW w:w="1837" w:type="dxa"/>
          </w:tcPr>
          <w:p w14:paraId="7419F350" w14:textId="12AA4A0E" w:rsidR="006E07A2" w:rsidRPr="00992070" w:rsidRDefault="006E07A2" w:rsidP="006E07A2">
            <w:pPr>
              <w:jc w:val="left"/>
              <w:rPr>
                <w:sz w:val="24"/>
                <w:szCs w:val="20"/>
              </w:rPr>
            </w:pPr>
            <w:r w:rsidRPr="00C006AA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78F5942A" w14:textId="77777777" w:rsidR="000B568D" w:rsidRDefault="000B568D" w:rsidP="000B568D">
      <w:pPr>
        <w:pStyle w:val="a3"/>
      </w:pPr>
    </w:p>
    <w:p w14:paraId="64FE5046" w14:textId="72B27449" w:rsidR="00080FF6" w:rsidRPr="00080FF6" w:rsidRDefault="000B568D" w:rsidP="000B568D">
      <w:pPr>
        <w:pStyle w:val="a3"/>
      </w:pPr>
      <w:r w:rsidRPr="000B568D">
        <w:t xml:space="preserve">По результатам тестирования можно сделать вывод, что разработанное </w:t>
      </w:r>
      <w:r w:rsidR="008E6FD1">
        <w:t>программное обеспечение</w:t>
      </w:r>
      <w:r w:rsidRPr="000B568D">
        <w:t xml:space="preserve"> работает корректно и согласно ожиданиям.</w:t>
      </w:r>
    </w:p>
    <w:p w14:paraId="23AB9DF2" w14:textId="3C94E890" w:rsidR="00F4028D" w:rsidRDefault="00F67499" w:rsidP="00D13073">
      <w:pPr>
        <w:pStyle w:val="1"/>
      </w:pPr>
      <w:bookmarkStart w:id="37" w:name="_Toc231474333"/>
      <w:r>
        <w:lastRenderedPageBreak/>
        <w:t>Инструкция по эксплуатации программного обеспечения</w:t>
      </w:r>
      <w:bookmarkEnd w:id="37"/>
    </w:p>
    <w:p w14:paraId="09D718BF" w14:textId="3B0B9BE1" w:rsidR="00F4028D" w:rsidRDefault="00411741" w:rsidP="004379DD">
      <w:pPr>
        <w:pStyle w:val="2"/>
      </w:pPr>
      <w:bookmarkStart w:id="38" w:name="_Toc231474334"/>
      <w:r>
        <w:t>Установка программно</w:t>
      </w:r>
      <w:r w:rsidR="0007132C">
        <w:t>го</w:t>
      </w:r>
      <w:r>
        <w:t xml:space="preserve"> обеспечения</w:t>
      </w:r>
      <w:bookmarkEnd w:id="38"/>
    </w:p>
    <w:p w14:paraId="635EC8AF" w14:textId="5228745D" w:rsidR="00F87013" w:rsidRDefault="00F87013" w:rsidP="00F87013">
      <w:pPr>
        <w:pStyle w:val="a3"/>
      </w:pPr>
      <w:r>
        <w:t>Для функционирования системы на стороне сервера достаточны следующие программные и технические средства:</w:t>
      </w:r>
    </w:p>
    <w:p w14:paraId="4645C587" w14:textId="42F4495F" w:rsidR="00F87013" w:rsidRDefault="00F01F78" w:rsidP="00F87013">
      <w:pPr>
        <w:pStyle w:val="a1"/>
      </w:pPr>
      <w:r>
        <w:t xml:space="preserve">операционная система </w:t>
      </w:r>
      <w:r w:rsidR="00F87013">
        <w:t>Ubuntu Server версии 20.04 или аналоги</w:t>
      </w:r>
      <w:r w:rsidR="00F87013" w:rsidRPr="009E56FC">
        <w:t>;</w:t>
      </w:r>
    </w:p>
    <w:p w14:paraId="7DB7B1B8" w14:textId="77777777" w:rsidR="00F87013" w:rsidRDefault="00F87013" w:rsidP="00F87013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0B29CC58" w14:textId="77777777" w:rsidR="00F87013" w:rsidRDefault="00F87013" w:rsidP="00F87013">
      <w:pPr>
        <w:pStyle w:val="a1"/>
      </w:pPr>
      <w:r>
        <w:t>свободная оперативная память объемом 4 ГБ</w:t>
      </w:r>
      <w:r w:rsidRPr="009965FB">
        <w:t>;</w:t>
      </w:r>
    </w:p>
    <w:p w14:paraId="5D91000B" w14:textId="77777777" w:rsidR="00F87013" w:rsidRDefault="00F87013" w:rsidP="00F87013">
      <w:pPr>
        <w:pStyle w:val="a1"/>
      </w:pPr>
      <w:r>
        <w:t xml:space="preserve">дополнительные компоненты: </w:t>
      </w:r>
      <w:r>
        <w:rPr>
          <w:lang w:val="en-US"/>
        </w:rPr>
        <w:t>Docker</w:t>
      </w:r>
      <w:r>
        <w:t xml:space="preserve">, </w:t>
      </w:r>
      <w:r>
        <w:rPr>
          <w:lang w:val="en-US"/>
        </w:rPr>
        <w:t>docker</w:t>
      </w:r>
      <w:r w:rsidRPr="00555C61">
        <w:t>-</w:t>
      </w:r>
      <w:r>
        <w:rPr>
          <w:lang w:val="en-US"/>
        </w:rPr>
        <w:t>compose</w:t>
      </w:r>
      <w:r>
        <w:t xml:space="preserve">, MySQL 8.0 (или выше), </w:t>
      </w:r>
      <w:r>
        <w:rPr>
          <w:lang w:val="en-US"/>
        </w:rPr>
        <w:t>Caddy</w:t>
      </w:r>
      <w:r w:rsidRPr="00555C61">
        <w:t xml:space="preserve"> </w:t>
      </w:r>
      <w:r>
        <w:t>(или Nginx</w:t>
      </w:r>
      <w:r w:rsidRPr="00286649">
        <w:t xml:space="preserve">), </w:t>
      </w:r>
      <w:r>
        <w:t>.</w:t>
      </w:r>
      <w:r>
        <w:rPr>
          <w:lang w:val="en-US"/>
        </w:rPr>
        <w:t>Net</w:t>
      </w:r>
      <w:r w:rsidRPr="00AC08D3">
        <w:t xml:space="preserve"> </w:t>
      </w:r>
      <w:r>
        <w:rPr>
          <w:lang w:val="en-US"/>
        </w:rPr>
        <w:t>SDK</w:t>
      </w:r>
      <w:r>
        <w:t xml:space="preserve"> версии не ниже 8.0</w:t>
      </w:r>
      <w:r w:rsidRPr="0021693F">
        <w:t xml:space="preserve"> </w:t>
      </w:r>
      <w:r>
        <w:t xml:space="preserve">для работы </w:t>
      </w:r>
      <w:r>
        <w:rPr>
          <w:lang w:val="en-US"/>
        </w:rPr>
        <w:t>API</w:t>
      </w:r>
      <w:r w:rsidRPr="0021693F">
        <w:t>.</w:t>
      </w:r>
    </w:p>
    <w:p w14:paraId="1EBB890E" w14:textId="77777777" w:rsidR="00F87013" w:rsidRDefault="00F87013" w:rsidP="00F87013">
      <w:pPr>
        <w:pStyle w:val="a1"/>
        <w:numPr>
          <w:ilvl w:val="0"/>
          <w:numId w:val="0"/>
        </w:numPr>
        <w:ind w:firstLine="709"/>
      </w:pPr>
      <w:r>
        <w:t>Для установки серверной части необходимо выполнить следующую последовательность действий:</w:t>
      </w:r>
    </w:p>
    <w:p w14:paraId="1B859682" w14:textId="77777777" w:rsidR="00F87013" w:rsidRDefault="00F87013" w:rsidP="00D60F6E">
      <w:pPr>
        <w:pStyle w:val="a1"/>
      </w:pPr>
      <w:r>
        <w:t xml:space="preserve"> поместить файлы проекта на сервер</w:t>
      </w:r>
      <w:r w:rsidRPr="00E0137E">
        <w:t>;</w:t>
      </w:r>
    </w:p>
    <w:p w14:paraId="214F16E3" w14:textId="108BD695" w:rsidR="000A0156" w:rsidRDefault="00F87013" w:rsidP="00D60F6E">
      <w:pPr>
        <w:pStyle w:val="a1"/>
      </w:pPr>
      <w:r>
        <w:t>добавить в корень проекта файл .</w:t>
      </w:r>
      <w:proofErr w:type="spellStart"/>
      <w:r>
        <w:t>env</w:t>
      </w:r>
      <w:proofErr w:type="spellEnd"/>
      <w:r w:rsidRPr="00CF3017">
        <w:t xml:space="preserve"> </w:t>
      </w:r>
      <w:r>
        <w:t>и задать значения переменных окружения (</w:t>
      </w:r>
      <w:r w:rsidR="009345CA">
        <w:t xml:space="preserve">представлен </w:t>
      </w:r>
      <w:r>
        <w:t>листинг</w:t>
      </w:r>
      <w:r w:rsidR="009345CA">
        <w:t>ом</w:t>
      </w:r>
      <w:r>
        <w:t xml:space="preserve"> 8)</w:t>
      </w:r>
      <w:r w:rsidRPr="00E0137E">
        <w:t>;</w:t>
      </w:r>
    </w:p>
    <w:p w14:paraId="2EF0DAEE" w14:textId="2305274E" w:rsidR="005D2DE3" w:rsidRPr="00E91236" w:rsidRDefault="00F87013" w:rsidP="00D60F6E">
      <w:pPr>
        <w:pStyle w:val="a1"/>
      </w:pPr>
      <w:r>
        <w:t xml:space="preserve">в корневой папке проекта через терминал выполнить команду </w:t>
      </w:r>
      <w:r w:rsidRPr="005D2DE3">
        <w:rPr>
          <w:lang w:val="en-US"/>
        </w:rPr>
        <w:t>docker</w:t>
      </w:r>
      <w:r w:rsidRPr="009951BE">
        <w:t xml:space="preserve"> </w:t>
      </w:r>
      <w:r w:rsidRPr="005D2DE3">
        <w:rPr>
          <w:lang w:val="en-US"/>
        </w:rPr>
        <w:t>compose</w:t>
      </w:r>
      <w:r w:rsidRPr="009951BE">
        <w:t xml:space="preserve"> </w:t>
      </w:r>
      <w:r w:rsidRPr="005D2DE3">
        <w:rPr>
          <w:lang w:val="en-US"/>
        </w:rPr>
        <w:t>up</w:t>
      </w:r>
      <w:r w:rsidRPr="009951BE">
        <w:t xml:space="preserve"> -</w:t>
      </w:r>
      <w:r w:rsidRPr="005D2DE3">
        <w:rPr>
          <w:lang w:val="en-US"/>
        </w:rPr>
        <w:t>d</w:t>
      </w:r>
      <w:r w:rsidR="005D2DE3">
        <w:t>.</w:t>
      </w:r>
    </w:p>
    <w:p w14:paraId="4CDE40DF" w14:textId="1BB0680D" w:rsidR="00F87013" w:rsidRDefault="00F87013" w:rsidP="00F87013">
      <w:pPr>
        <w:pStyle w:val="aff2"/>
        <w:rPr>
          <w:lang w:val="en-US"/>
        </w:rPr>
      </w:pPr>
      <w:r w:rsidRPr="00E91236">
        <w:rPr>
          <w:rStyle w:val="aff"/>
        </w:rPr>
        <w:t>Листинг</w:t>
      </w:r>
      <w:r w:rsidRPr="00D0117F">
        <w:rPr>
          <w:rStyle w:val="aff"/>
          <w:lang w:val="en-US"/>
        </w:rPr>
        <w:t xml:space="preserve"> 8</w:t>
      </w:r>
      <w:r w:rsidRPr="00D0117F">
        <w:rPr>
          <w:lang w:val="en-US"/>
        </w:rPr>
        <w:t xml:space="preserve"> – </w:t>
      </w:r>
      <w:r w:rsidR="009345CA">
        <w:t>Содержимое</w:t>
      </w:r>
      <w:r w:rsidRPr="00D0117F">
        <w:rPr>
          <w:lang w:val="en-US"/>
        </w:rPr>
        <w:t xml:space="preserve"> </w:t>
      </w:r>
      <w:r>
        <w:t>файла</w:t>
      </w:r>
      <w:r w:rsidRPr="00D0117F">
        <w:rPr>
          <w:lang w:val="en-US"/>
        </w:rPr>
        <w:t xml:space="preserve"> .</w:t>
      </w:r>
      <w:r>
        <w:rPr>
          <w:lang w:val="en-US"/>
        </w:rPr>
        <w:t>env</w:t>
      </w:r>
    </w:p>
    <w:p w14:paraId="73264E45" w14:textId="1F2AF807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ASPNETCORE_ENVIRONMENT=</w:t>
      </w:r>
      <w:r>
        <w:rPr>
          <w:lang w:val="en-US"/>
        </w:rPr>
        <w:t>Production</w:t>
      </w:r>
    </w:p>
    <w:p w14:paraId="27A67B9A" w14:textId="77777777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DB_HOST=localhost</w:t>
      </w:r>
    </w:p>
    <w:p w14:paraId="38E07E5D" w14:textId="77777777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DB_PORT=3306</w:t>
      </w:r>
    </w:p>
    <w:p w14:paraId="175C9133" w14:textId="53A0F95C" w:rsidR="000564EC" w:rsidRPr="00972512" w:rsidRDefault="000564EC" w:rsidP="000564EC">
      <w:pPr>
        <w:pStyle w:val="aff0"/>
      </w:pPr>
      <w:r w:rsidRPr="000564EC">
        <w:rPr>
          <w:lang w:val="en-US"/>
        </w:rPr>
        <w:t>DB</w:t>
      </w:r>
      <w:r w:rsidRPr="00972512">
        <w:t>_</w:t>
      </w:r>
      <w:r w:rsidRPr="000564EC">
        <w:rPr>
          <w:lang w:val="en-US"/>
        </w:rPr>
        <w:t>NAME</w:t>
      </w:r>
      <w:r w:rsidRPr="00972512">
        <w:t>=</w:t>
      </w:r>
      <w:r w:rsidR="00972512" w:rsidRPr="00972512">
        <w:t>...</w:t>
      </w:r>
      <w:r w:rsidR="000E2518" w:rsidRPr="00972512">
        <w:t xml:space="preserve"> //</w:t>
      </w:r>
      <w:r w:rsidR="000E2518">
        <w:t>Имя</w:t>
      </w:r>
      <w:r w:rsidR="000E2518" w:rsidRPr="00972512">
        <w:t xml:space="preserve"> </w:t>
      </w:r>
      <w:r w:rsidR="000E2518">
        <w:t>БД</w:t>
      </w:r>
    </w:p>
    <w:p w14:paraId="553B1C14" w14:textId="090631A6" w:rsidR="000564EC" w:rsidRPr="000E2518" w:rsidRDefault="000564EC" w:rsidP="000564EC">
      <w:pPr>
        <w:pStyle w:val="aff0"/>
      </w:pPr>
      <w:r w:rsidRPr="000564EC">
        <w:rPr>
          <w:lang w:val="en-US"/>
        </w:rPr>
        <w:t>DB</w:t>
      </w:r>
      <w:r w:rsidRPr="000E2518">
        <w:t>_</w:t>
      </w:r>
      <w:r w:rsidRPr="000564EC">
        <w:rPr>
          <w:lang w:val="en-US"/>
        </w:rPr>
        <w:t>USER</w:t>
      </w:r>
      <w:r w:rsidRPr="000E2518">
        <w:t>=</w:t>
      </w:r>
      <w:r w:rsidR="00972512" w:rsidRPr="00972512">
        <w:t xml:space="preserve">... </w:t>
      </w:r>
      <w:r w:rsidR="000E2518" w:rsidRPr="00BD437B">
        <w:t>//</w:t>
      </w:r>
      <w:r w:rsidR="000E2518">
        <w:t>Имя</w:t>
      </w:r>
      <w:r w:rsidR="000E2518" w:rsidRPr="00BD437B">
        <w:t xml:space="preserve"> </w:t>
      </w:r>
      <w:r w:rsidR="000E2518">
        <w:t>пользователя в БД</w:t>
      </w:r>
    </w:p>
    <w:p w14:paraId="57B12134" w14:textId="38AF0117" w:rsidR="000564EC" w:rsidRPr="00762B6F" w:rsidRDefault="000564EC" w:rsidP="000564EC">
      <w:pPr>
        <w:pStyle w:val="aff0"/>
      </w:pPr>
      <w:r w:rsidRPr="000564EC">
        <w:rPr>
          <w:lang w:val="en-US"/>
        </w:rPr>
        <w:t>DB</w:t>
      </w:r>
      <w:r w:rsidRPr="00762B6F">
        <w:t>_</w:t>
      </w:r>
      <w:r w:rsidRPr="000564EC">
        <w:rPr>
          <w:lang w:val="en-US"/>
        </w:rPr>
        <w:t>PASSWORD</w:t>
      </w:r>
      <w:r w:rsidRPr="00762B6F">
        <w:t>=</w:t>
      </w:r>
      <w:r w:rsidR="00972512" w:rsidRPr="00972512">
        <w:t xml:space="preserve">... </w:t>
      </w:r>
      <w:r w:rsidR="00762B6F" w:rsidRPr="00BD437B">
        <w:t>//</w:t>
      </w:r>
      <w:r w:rsidR="00762B6F">
        <w:t>Пароль</w:t>
      </w:r>
      <w:r w:rsidR="00762B6F" w:rsidRPr="00BD437B">
        <w:t xml:space="preserve"> </w:t>
      </w:r>
      <w:r w:rsidR="00762B6F">
        <w:t>пользователя в БД</w:t>
      </w:r>
    </w:p>
    <w:p w14:paraId="41539DFC" w14:textId="78968FED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DB_ROOT_PASSWORD=</w:t>
      </w:r>
      <w:r w:rsidR="0009480C" w:rsidRPr="0009480C">
        <w:rPr>
          <w:lang w:val="en-US"/>
        </w:rPr>
        <w:t xml:space="preserve"> </w:t>
      </w:r>
      <w:r w:rsidR="00972512">
        <w:rPr>
          <w:lang w:val="en-US"/>
        </w:rPr>
        <w:t>...</w:t>
      </w:r>
    </w:p>
    <w:p w14:paraId="3FE09B12" w14:textId="735CC9AA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DB_VOLUME_NAME</w:t>
      </w:r>
      <w:r w:rsidR="00972512">
        <w:rPr>
          <w:lang w:val="en-US"/>
        </w:rPr>
        <w:t>=...</w:t>
      </w:r>
    </w:p>
    <w:p w14:paraId="6D2384EA" w14:textId="4A7A9C45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JWT_KEY=</w:t>
      </w:r>
      <w:r w:rsidR="00972512" w:rsidRPr="00972512">
        <w:rPr>
          <w:lang w:val="en-US"/>
        </w:rPr>
        <w:t>KEY_32_CHARS_MIN</w:t>
      </w:r>
    </w:p>
    <w:p w14:paraId="2C256098" w14:textId="77777777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CORS_ORIGINS=http://localhost:5173</w:t>
      </w:r>
    </w:p>
    <w:p w14:paraId="30F76124" w14:textId="77777777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FRONTEND_API_URL=http://localhost:5000</w:t>
      </w:r>
    </w:p>
    <w:p w14:paraId="734D68E0" w14:textId="33A3657E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VITE_API_URL=http://localhost:5173</w:t>
      </w:r>
    </w:p>
    <w:p w14:paraId="797123EB" w14:textId="350BC6DA" w:rsidR="00F87013" w:rsidRPr="007B0B32" w:rsidRDefault="00F87013" w:rsidP="00F87013">
      <w:pPr>
        <w:pStyle w:val="a3"/>
      </w:pPr>
      <w:r>
        <w:lastRenderedPageBreak/>
        <w:t xml:space="preserve">Для функционирования </w:t>
      </w:r>
      <w:r w:rsidR="00293CCD">
        <w:t>информационной системы</w:t>
      </w:r>
      <w:r>
        <w:t xml:space="preserve"> на стороне клиента достаточны следующие программные и технические средства:</w:t>
      </w:r>
    </w:p>
    <w:p w14:paraId="047BEECD" w14:textId="77777777" w:rsidR="00F87013" w:rsidRDefault="00F87013" w:rsidP="00F87013">
      <w:pPr>
        <w:pStyle w:val="a1"/>
      </w:pPr>
      <w:r>
        <w:t>веб-браузер: Google Chrome (версии 90 и выше), Mozilla Firefox (версии 88 и выше)</w:t>
      </w:r>
      <w:r w:rsidRPr="009E56FC">
        <w:t>;</w:t>
      </w:r>
    </w:p>
    <w:p w14:paraId="2184EED7" w14:textId="77777777" w:rsidR="00F87013" w:rsidRDefault="00F87013" w:rsidP="00F87013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03CB62B6" w14:textId="77777777" w:rsidR="00F87013" w:rsidRDefault="00F87013" w:rsidP="00F87013">
      <w:pPr>
        <w:pStyle w:val="a1"/>
      </w:pPr>
      <w:r>
        <w:t>оперативная память: минимум 1 ГБ</w:t>
      </w:r>
      <w:r>
        <w:rPr>
          <w:lang w:val="en-US"/>
        </w:rPr>
        <w:t>;</w:t>
      </w:r>
    </w:p>
    <w:p w14:paraId="2C9680DD" w14:textId="77777777" w:rsidR="00F87013" w:rsidRDefault="00F87013" w:rsidP="00F87013">
      <w:pPr>
        <w:pStyle w:val="a1"/>
      </w:pPr>
      <w:r>
        <w:t>постоянное интернет-подключение.</w:t>
      </w:r>
    </w:p>
    <w:p w14:paraId="24DA6039" w14:textId="77C0D496" w:rsidR="00F87013" w:rsidRDefault="00F87013" w:rsidP="00F87013">
      <w:pPr>
        <w:pStyle w:val="a3"/>
      </w:pPr>
      <w:r>
        <w:t xml:space="preserve">В </w:t>
      </w:r>
      <w:r w:rsidR="00293CCD">
        <w:t xml:space="preserve">информационной системе </w:t>
      </w:r>
      <w:r>
        <w:t>используются следующие данные для авторизации:</w:t>
      </w:r>
    </w:p>
    <w:p w14:paraId="68AA3E8D" w14:textId="77777777" w:rsidR="00F87013" w:rsidRDefault="00F87013" w:rsidP="00F87013">
      <w:pPr>
        <w:pStyle w:val="a1"/>
        <w:rPr>
          <w:lang w:val="en-US"/>
        </w:rPr>
      </w:pPr>
      <w:r>
        <w:t xml:space="preserve">логин – </w:t>
      </w:r>
      <w:r>
        <w:rPr>
          <w:lang w:val="en-US"/>
        </w:rPr>
        <w:t>admin;</w:t>
      </w:r>
    </w:p>
    <w:p w14:paraId="696BB07E" w14:textId="61172B13" w:rsidR="00F87013" w:rsidRPr="005D2DE3" w:rsidRDefault="00F87013" w:rsidP="005D2DE3">
      <w:pPr>
        <w:pStyle w:val="a1"/>
        <w:rPr>
          <w:lang w:val="en-US"/>
        </w:rPr>
      </w:pPr>
      <w:r>
        <w:t xml:space="preserve">пароль – </w:t>
      </w:r>
      <w:r>
        <w:rPr>
          <w:lang w:val="en-US"/>
        </w:rPr>
        <w:t>admin.</w:t>
      </w:r>
    </w:p>
    <w:p w14:paraId="6440D748" w14:textId="4E341BAB" w:rsidR="00411741" w:rsidRDefault="00B01F68" w:rsidP="004379DD">
      <w:pPr>
        <w:pStyle w:val="2"/>
      </w:pPr>
      <w:bookmarkStart w:id="39" w:name="_Toc231474335"/>
      <w:r>
        <w:t>Импорт данных</w:t>
      </w:r>
      <w:bookmarkEnd w:id="39"/>
    </w:p>
    <w:p w14:paraId="34CB5694" w14:textId="2509AEA7" w:rsidR="00B01F68" w:rsidRDefault="00B01F68" w:rsidP="00B01F68">
      <w:pPr>
        <w:pStyle w:val="a3"/>
      </w:pPr>
      <w:r>
        <w:t xml:space="preserve">В системе УНФО предусмотрен импорт данных студентов и мебели. Оба экрана реализованы </w:t>
      </w:r>
      <w:r w:rsidR="00857936">
        <w:t>с точной идентичностью, но для разных данных. Вид страницы импорта данных представлен на рисунке 6.</w:t>
      </w:r>
    </w:p>
    <w:p w14:paraId="019E2841" w14:textId="77777777" w:rsidR="00293CCD" w:rsidRDefault="00293CCD" w:rsidP="00293CCD">
      <w:pPr>
        <w:pStyle w:val="a3"/>
      </w:pPr>
      <w:r>
        <w:t>В верхней части страницы находиться область для загрузки файла .</w:t>
      </w:r>
      <w:r>
        <w:rPr>
          <w:lang w:val="en-US"/>
        </w:rPr>
        <w:t>xlsx</w:t>
      </w:r>
      <w:r w:rsidRPr="0063442C">
        <w:t xml:space="preserve"> </w:t>
      </w:r>
      <w:r>
        <w:t xml:space="preserve">или </w:t>
      </w:r>
      <w:r w:rsidRPr="0063442C">
        <w:t>.</w:t>
      </w:r>
      <w:r>
        <w:rPr>
          <w:lang w:val="en-US"/>
        </w:rPr>
        <w:t>xls</w:t>
      </w:r>
      <w:r>
        <w:t xml:space="preserve"> размером до 200 МБ. Файл можно </w:t>
      </w:r>
      <w:r w:rsidRPr="00FC308E">
        <w:t>переместить</w:t>
      </w:r>
      <w:r>
        <w:t xml:space="preserve"> в область или выбрать через стандартное диалоговое окно при нажатии на область. Импорт данных происходит при нажатии на кнопку «Загрузить», которая расположена внизу экрана.</w:t>
      </w:r>
    </w:p>
    <w:p w14:paraId="76FDCC93" w14:textId="2B7AFB0A" w:rsidR="00293CCD" w:rsidRDefault="00293CCD" w:rsidP="00293CCD">
      <w:pPr>
        <w:pStyle w:val="a3"/>
      </w:pPr>
      <w:r>
        <w:t xml:space="preserve">После загрузки файла в таблице «Предварительный просмотр» отобразятся данные для проверки с учетом предварительной валидации. Таблица содержит поля для импорта данных. Рядом с названиями полей </w:t>
      </w:r>
      <w:r w:rsidRPr="00FC308E">
        <w:t>расположены информационные значки</w:t>
      </w:r>
      <w:r>
        <w:t xml:space="preserve"> с подсказками по валидации. При нажатии на информационный значок открывается модальное окно с подсказками по валидации в котором отображаются возможные ошибки и варианты их решения для правильного заполнения выбранного поля. Модальное окно подсказки изображено на рисунке 7.</w:t>
      </w:r>
    </w:p>
    <w:p w14:paraId="218F10BD" w14:textId="5D38AED6" w:rsidR="00A21DC5" w:rsidRDefault="00A21DC5" w:rsidP="00A21DC5">
      <w:pPr>
        <w:pStyle w:val="afd"/>
      </w:pPr>
      <w:r w:rsidRPr="00A21DC5">
        <w:lastRenderedPageBreak/>
        <w:drawing>
          <wp:inline distT="0" distB="0" distL="0" distR="0" wp14:anchorId="6298276D" wp14:editId="2B677F7D">
            <wp:extent cx="5419642" cy="3301855"/>
            <wp:effectExtent l="19050" t="19050" r="10160" b="13335"/>
            <wp:docPr id="69415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58975" name=""/>
                    <pic:cNvPicPr/>
                  </pic:nvPicPr>
                  <pic:blipFill rotWithShape="1">
                    <a:blip r:embed="rId13"/>
                    <a:srcRect l="669" t="1930" b="1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186" cy="3305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FB534" w14:textId="1430C647" w:rsidR="00A21DC5" w:rsidRDefault="00A21DC5" w:rsidP="00A21DC5">
      <w:pPr>
        <w:pStyle w:val="afe"/>
      </w:pPr>
      <w:r>
        <w:t>Рисунок 6 – УНФО. Вид страницы импорта данных</w:t>
      </w:r>
    </w:p>
    <w:p w14:paraId="537330D1" w14:textId="66540FE4" w:rsidR="007E6801" w:rsidRDefault="006A0F06" w:rsidP="006A0F06">
      <w:pPr>
        <w:pStyle w:val="afd"/>
      </w:pPr>
      <w:r w:rsidRPr="006A0F06">
        <w:drawing>
          <wp:inline distT="0" distB="0" distL="0" distR="0" wp14:anchorId="3F0A2AF3" wp14:editId="041E8166">
            <wp:extent cx="3029373" cy="2324424"/>
            <wp:effectExtent l="0" t="0" r="0" b="0"/>
            <wp:docPr id="783728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28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F775" w14:textId="7031268A" w:rsidR="006A0F06" w:rsidRPr="006A0F06" w:rsidRDefault="006A0F06" w:rsidP="006A0F06">
      <w:pPr>
        <w:pStyle w:val="afe"/>
      </w:pPr>
      <w:r>
        <w:t>Рисунок 7 – УНФО. Вид модального окна подсказки</w:t>
      </w:r>
    </w:p>
    <w:p w14:paraId="02C0F98A" w14:textId="29BC77A9" w:rsidR="00A21DC5" w:rsidRDefault="00A21DC5" w:rsidP="00A21DC5">
      <w:pPr>
        <w:pStyle w:val="a3"/>
      </w:pPr>
      <w:r>
        <w:t>Для</w:t>
      </w:r>
      <w:r w:rsidR="00F14A84">
        <w:t xml:space="preserve"> качественного импорта данных на странице предусмотрен</w:t>
      </w:r>
      <w:r w:rsidR="00B8760E">
        <w:t>а возможность скачать шаблон при нажати</w:t>
      </w:r>
      <w:r w:rsidR="000556DF">
        <w:t xml:space="preserve">и </w:t>
      </w:r>
      <w:r w:rsidR="00B81EDE">
        <w:t>на кнопку</w:t>
      </w:r>
      <w:r w:rsidR="00982125">
        <w:t xml:space="preserve"> «Скачать шаблон»,</w:t>
      </w:r>
      <w:r w:rsidR="000556DF">
        <w:t xml:space="preserve"> расположенную</w:t>
      </w:r>
      <w:r w:rsidR="00613787">
        <w:t xml:space="preserve"> под таблицей</w:t>
      </w:r>
      <w:r w:rsidR="00982125">
        <w:t>.</w:t>
      </w:r>
      <w:r w:rsidR="00AB724E">
        <w:t xml:space="preserve"> При импорте некачественных данных в таблице поля таблицы будут окрашены в красный цвет</w:t>
      </w:r>
      <w:r w:rsidR="00B42911">
        <w:t xml:space="preserve">, записи с ошибками валидации </w:t>
      </w:r>
      <w:r w:rsidR="00CA0C3A">
        <w:lastRenderedPageBreak/>
        <w:t>будут пропущены при загрузке. Вид страницы с некачественными данными отображен на рисунке 8.</w:t>
      </w:r>
    </w:p>
    <w:p w14:paraId="51BEF6C4" w14:textId="0D0179C6" w:rsidR="00CA0C3A" w:rsidRDefault="00095F08" w:rsidP="00095F08">
      <w:pPr>
        <w:pStyle w:val="afd"/>
      </w:pPr>
      <w:r w:rsidRPr="00095F08">
        <w:drawing>
          <wp:inline distT="0" distB="0" distL="0" distR="0" wp14:anchorId="0CA96ABD" wp14:editId="038A648D">
            <wp:extent cx="5939790" cy="3374390"/>
            <wp:effectExtent l="19050" t="19050" r="22860" b="16510"/>
            <wp:docPr id="1320138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8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4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C895B" w14:textId="1B437D35" w:rsidR="00095F08" w:rsidRDefault="00095F08" w:rsidP="00023983">
      <w:pPr>
        <w:pStyle w:val="afe"/>
      </w:pPr>
      <w:r>
        <w:t xml:space="preserve">Рисунок 8 – УНФО. </w:t>
      </w:r>
      <w:r w:rsidR="00197E81" w:rsidRPr="00B17EEE">
        <w:t>Вид страницы после импорта некачественных данных</w:t>
      </w:r>
    </w:p>
    <w:p w14:paraId="7C3D7B22" w14:textId="704DE5FB" w:rsidR="006C3F35" w:rsidRDefault="00666462" w:rsidP="004379DD">
      <w:pPr>
        <w:pStyle w:val="2"/>
      </w:pPr>
      <w:bookmarkStart w:id="40" w:name="_Toc231474336"/>
      <w:r>
        <w:t>Просмотр истории проживания</w:t>
      </w:r>
      <w:bookmarkEnd w:id="40"/>
    </w:p>
    <w:p w14:paraId="45998DBF" w14:textId="0BDD5FC4" w:rsidR="000D278B" w:rsidRDefault="001B642A" w:rsidP="00392F77">
      <w:pPr>
        <w:pStyle w:val="a3"/>
      </w:pPr>
      <w:r>
        <w:t xml:space="preserve">В системе реализована возможность отслеживания полной хронологии проживания </w:t>
      </w:r>
      <w:r w:rsidR="006C2D52">
        <w:t xml:space="preserve">каждого студента. </w:t>
      </w:r>
      <w:r w:rsidR="009F2F14">
        <w:t xml:space="preserve">Для просмотра истории проживания студента </w:t>
      </w:r>
      <w:r w:rsidR="009F2F14" w:rsidRPr="00042D5F">
        <w:t>необходимо</w:t>
      </w:r>
      <w:r w:rsidR="00250F15" w:rsidRPr="00042D5F">
        <w:t xml:space="preserve">, </w:t>
      </w:r>
      <w:r w:rsidR="009F2F14" w:rsidRPr="00042D5F">
        <w:t>чтоб</w:t>
      </w:r>
      <w:r w:rsidR="00250F15" w:rsidRPr="00042D5F">
        <w:t>ы</w:t>
      </w:r>
      <w:r w:rsidR="009F2F14">
        <w:t xml:space="preserve"> студент хоть раз переселялся в другую комнату. </w:t>
      </w:r>
      <w:r w:rsidR="006C2D52">
        <w:t>Кнопка «</w:t>
      </w:r>
      <w:r w:rsidR="009F2F14">
        <w:t>История</w:t>
      </w:r>
      <w:r w:rsidR="006C2D52">
        <w:t>»</w:t>
      </w:r>
      <w:r w:rsidR="009F2F14">
        <w:t xml:space="preserve"> расположена </w:t>
      </w:r>
      <w:r w:rsidR="00D2213B">
        <w:t>во вкладке «Проживание» на странице «Карточка студента»</w:t>
      </w:r>
      <w:r w:rsidR="00C82C24">
        <w:t xml:space="preserve"> (рисунок 9)</w:t>
      </w:r>
      <w:r w:rsidR="00D2213B">
        <w:t>. При нажатии на кнопку открывается модальное окно «История проживания»</w:t>
      </w:r>
      <w:r w:rsidR="009F5FE3">
        <w:t xml:space="preserve"> (рисунок 10)</w:t>
      </w:r>
      <w:r w:rsidR="00D2213B">
        <w:t>, которое отображает информацию во вложенной структуре периодов</w:t>
      </w:r>
      <w:r w:rsidR="000D278B">
        <w:t>.</w:t>
      </w:r>
      <w:r w:rsidR="00246859">
        <w:t xml:space="preserve"> </w:t>
      </w:r>
      <w:r w:rsidR="00246859" w:rsidRPr="00246859">
        <w:t>Первый уровень вложенности разделен на учебные года, каждая запись обозначает период с первого сентября года до тридцатого июня следующего года. Второй уровень вложенности оп</w:t>
      </w:r>
      <w:r w:rsidR="00392F77">
        <w:t xml:space="preserve">ределяет период проживания студента </w:t>
      </w:r>
      <w:r w:rsidR="00392F77" w:rsidRPr="00042D5F">
        <w:t xml:space="preserve">внутри учебного </w:t>
      </w:r>
      <w:r w:rsidR="00684C04" w:rsidRPr="00042D5F">
        <w:t>г</w:t>
      </w:r>
      <w:r w:rsidR="00392F77" w:rsidRPr="00042D5F">
        <w:t>ода</w:t>
      </w:r>
      <w:r w:rsidR="00392F77">
        <w:t xml:space="preserve">. Внутри этого периода отображаются соседи </w:t>
      </w:r>
      <w:r w:rsidR="0080297E">
        <w:t>студента,</w:t>
      </w:r>
      <w:r w:rsidR="00392F77">
        <w:t xml:space="preserve"> которые жили с ним в этот момент.</w:t>
      </w:r>
    </w:p>
    <w:p w14:paraId="5004F0BB" w14:textId="77777777" w:rsidR="00C82C24" w:rsidRDefault="00C82C24" w:rsidP="00C82C24">
      <w:pPr>
        <w:pStyle w:val="afd"/>
      </w:pPr>
      <w:r w:rsidRPr="00C82C24">
        <w:lastRenderedPageBreak/>
        <w:drawing>
          <wp:inline distT="0" distB="0" distL="0" distR="0" wp14:anchorId="3A36CA7E" wp14:editId="3BB2FCB3">
            <wp:extent cx="5939790" cy="4210685"/>
            <wp:effectExtent l="19050" t="19050" r="22860" b="18415"/>
            <wp:docPr id="861051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51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02D28B" w14:textId="386CA5AC" w:rsidR="00C82C24" w:rsidRPr="00C82C24" w:rsidRDefault="00C82C24" w:rsidP="00684C04">
      <w:pPr>
        <w:pStyle w:val="afe"/>
      </w:pPr>
      <w:r>
        <w:t xml:space="preserve">Рисунок 9 – УНФО. </w:t>
      </w:r>
      <w:r w:rsidR="00684C04" w:rsidRPr="003C6399">
        <w:t>Вид карточки студента с кнопкой «История»</w:t>
      </w:r>
    </w:p>
    <w:p w14:paraId="04A5B92D" w14:textId="50FB33F4" w:rsidR="003B18B1" w:rsidRDefault="003B18B1" w:rsidP="00C82C24">
      <w:pPr>
        <w:pStyle w:val="afd"/>
      </w:pPr>
      <w:r w:rsidRPr="003B18B1">
        <w:drawing>
          <wp:inline distT="0" distB="0" distL="0" distR="0" wp14:anchorId="782329E3" wp14:editId="60459CAF">
            <wp:extent cx="4007457" cy="3297532"/>
            <wp:effectExtent l="0" t="0" r="0" b="0"/>
            <wp:docPr id="222957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57177" name=""/>
                    <pic:cNvPicPr/>
                  </pic:nvPicPr>
                  <pic:blipFill rotWithShape="1">
                    <a:blip r:embed="rId17"/>
                    <a:srcRect l="11113" t="17393" r="10963" b="17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432" cy="3299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2C24" w:rsidRPr="00C82C24">
        <w:t xml:space="preserve"> </w:t>
      </w:r>
    </w:p>
    <w:p w14:paraId="52632DF9" w14:textId="7E5C28AF" w:rsidR="003B18B1" w:rsidRDefault="003B18B1" w:rsidP="000154C5">
      <w:pPr>
        <w:pStyle w:val="afe"/>
      </w:pPr>
      <w:r>
        <w:t xml:space="preserve">Рисунок </w:t>
      </w:r>
      <w:r w:rsidR="0080297E">
        <w:t>10</w:t>
      </w:r>
      <w:r>
        <w:t xml:space="preserve"> – УНФО. Вид модального окна истории</w:t>
      </w:r>
      <w:r w:rsidR="000154C5">
        <w:t xml:space="preserve"> проживания</w:t>
      </w:r>
    </w:p>
    <w:p w14:paraId="42617D93" w14:textId="1AEC01C4" w:rsidR="001D6A01" w:rsidRDefault="001D6A01" w:rsidP="004379DD">
      <w:pPr>
        <w:pStyle w:val="2"/>
      </w:pPr>
      <w:bookmarkStart w:id="41" w:name="_Toc231474337"/>
      <w:r>
        <w:lastRenderedPageBreak/>
        <w:t>Получение постельного белья</w:t>
      </w:r>
      <w:bookmarkEnd w:id="41"/>
    </w:p>
    <w:p w14:paraId="5B4CEC47" w14:textId="075FDC5B" w:rsidR="0080297E" w:rsidRPr="0080297E" w:rsidRDefault="0080297E" w:rsidP="0080297E">
      <w:pPr>
        <w:pStyle w:val="a3"/>
      </w:pPr>
      <w:r>
        <w:t xml:space="preserve">Система предусматривает удобный формат учета </w:t>
      </w:r>
      <w:r w:rsidR="00EC191C">
        <w:t>комплектов постельного белья, которое выдается студентам при заселении. Для просмотра общей статистики по постельному</w:t>
      </w:r>
      <w:r w:rsidR="00CE629E">
        <w:t xml:space="preserve"> белью</w:t>
      </w:r>
      <w:r w:rsidR="00EC191C">
        <w:t xml:space="preserve"> </w:t>
      </w:r>
      <w:r w:rsidR="00F23DF6">
        <w:t xml:space="preserve">необходимо при помощи бокового меню перейти на пункт «Постельное», который доступен </w:t>
      </w:r>
      <w:r w:rsidR="00733F7C">
        <w:t>только пользователю с ролью Комендант или Администратор. Вид страницы «Постельное» представлен на рисунке 11.</w:t>
      </w:r>
    </w:p>
    <w:p w14:paraId="559AEB54" w14:textId="77777777" w:rsidR="0080297E" w:rsidRDefault="0080297E" w:rsidP="0080297E">
      <w:pPr>
        <w:pStyle w:val="afd"/>
      </w:pPr>
      <w:r w:rsidRPr="0080297E">
        <w:drawing>
          <wp:inline distT="0" distB="0" distL="0" distR="0" wp14:anchorId="27BA4978" wp14:editId="3F0CC0EF">
            <wp:extent cx="5939790" cy="2934335"/>
            <wp:effectExtent l="19050" t="19050" r="22860" b="18415"/>
            <wp:docPr id="651113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3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4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2E0E4" w14:textId="197BB551" w:rsidR="0080297E" w:rsidRDefault="0080297E" w:rsidP="0080297E">
      <w:pPr>
        <w:pStyle w:val="afe"/>
      </w:pPr>
      <w:r>
        <w:t>Рисунок 11 – УНФО. Вид страницы «Постельное»</w:t>
      </w:r>
    </w:p>
    <w:p w14:paraId="6064CF3B" w14:textId="72AB2BFD" w:rsidR="00733F7C" w:rsidRDefault="00733F7C" w:rsidP="00733F7C">
      <w:pPr>
        <w:pStyle w:val="a3"/>
      </w:pPr>
      <w:r>
        <w:t xml:space="preserve">В верхней части экрана предусмотрен поиск по названию категории </w:t>
      </w:r>
      <w:r w:rsidR="001B4E2E">
        <w:t xml:space="preserve">постельного </w:t>
      </w:r>
      <w:r w:rsidR="00CE629E">
        <w:t xml:space="preserve">белья </w:t>
      </w:r>
      <w:r w:rsidR="00172B82" w:rsidRPr="008E327C">
        <w:t xml:space="preserve">с возможностью </w:t>
      </w:r>
      <w:r w:rsidR="00FD3A4E" w:rsidRPr="008E327C">
        <w:t xml:space="preserve">сброса </w:t>
      </w:r>
      <w:r w:rsidR="00172B82" w:rsidRPr="008E327C">
        <w:t>результатов поиска</w:t>
      </w:r>
      <w:r w:rsidR="001B4E2E" w:rsidRPr="008E327C">
        <w:t>.</w:t>
      </w:r>
      <w:r w:rsidR="001B4E2E">
        <w:t xml:space="preserve"> Чуть ниже располагается таблица, в которой отображены </w:t>
      </w:r>
      <w:r w:rsidR="00E33A07">
        <w:t>категории</w:t>
      </w:r>
      <w:r w:rsidR="001B4E2E">
        <w:t xml:space="preserve">, общее количество </w:t>
      </w:r>
      <w:r w:rsidR="00E33A07">
        <w:t>конкретного вида постельного</w:t>
      </w:r>
      <w:r w:rsidR="00CE629E">
        <w:t xml:space="preserve"> белья</w:t>
      </w:r>
      <w:r w:rsidR="00E33A07">
        <w:t xml:space="preserve">, сколько используется в текущий момент и сколько лежит на </w:t>
      </w:r>
      <w:r w:rsidR="00B64739">
        <w:t>складе. В конце таблицы расположена кнопка действия, при нажатии на которую открывается меню</w:t>
      </w:r>
      <w:r w:rsidR="00BF27B1">
        <w:t>. Реализована возможность добавления и списания.</w:t>
      </w:r>
    </w:p>
    <w:p w14:paraId="321E75D3" w14:textId="43C19DA5" w:rsidR="0080297E" w:rsidRDefault="00BF27B1" w:rsidP="00BF27B1">
      <w:pPr>
        <w:pStyle w:val="a3"/>
      </w:pPr>
      <w:r>
        <w:lastRenderedPageBreak/>
        <w:t>Для списания конкретного вида постельного</w:t>
      </w:r>
      <w:r w:rsidR="00CE629E">
        <w:t xml:space="preserve"> белья</w:t>
      </w:r>
      <w:r>
        <w:t xml:space="preserve"> </w:t>
      </w:r>
      <w:r w:rsidRPr="008E327C">
        <w:t>необходимо</w:t>
      </w:r>
      <w:r w:rsidR="008942E9" w:rsidRPr="008E327C">
        <w:t xml:space="preserve">, </w:t>
      </w:r>
      <w:r w:rsidRPr="008E327C">
        <w:t>чтоб</w:t>
      </w:r>
      <w:r w:rsidR="008942E9" w:rsidRPr="008E327C">
        <w:t>ы</w:t>
      </w:r>
      <w:r>
        <w:t xml:space="preserve"> </w:t>
      </w:r>
      <w:r w:rsidR="00017E18">
        <w:t>требуемое</w:t>
      </w:r>
      <w:r>
        <w:t xml:space="preserve"> </w:t>
      </w:r>
      <w:r w:rsidR="00017E18">
        <w:t xml:space="preserve">его </w:t>
      </w:r>
      <w:r>
        <w:t>количество находилось на складе.</w:t>
      </w:r>
    </w:p>
    <w:p w14:paraId="0680ABBF" w14:textId="3C78585F" w:rsidR="00BF27B1" w:rsidRDefault="004B6888" w:rsidP="00452C5C">
      <w:pPr>
        <w:pStyle w:val="a3"/>
      </w:pPr>
      <w:r>
        <w:t>На странице выбранного общения во вкладке «Постельно</w:t>
      </w:r>
      <w:r w:rsidR="00120966">
        <w:t>е</w:t>
      </w:r>
      <w:r>
        <w:t>» (рисунок 12) отображается таблица выданных комплектов постельного белья в выбранном общежитии.</w:t>
      </w:r>
      <w:r w:rsidR="00452C5C" w:rsidRPr="00452C5C">
        <w:t xml:space="preserve"> </w:t>
      </w:r>
      <w:r w:rsidR="00452C5C">
        <w:t>Таблица</w:t>
      </w:r>
      <w:r w:rsidR="00452C5C" w:rsidRPr="00A77396">
        <w:t xml:space="preserve"> распределения постельного</w:t>
      </w:r>
      <w:r w:rsidR="00017E18">
        <w:t xml:space="preserve"> белья</w:t>
      </w:r>
      <w:r w:rsidR="00452C5C" w:rsidRPr="00A77396">
        <w:t xml:space="preserve"> включает в себя столбец студента и столбцы выданных категорий с указанием количества. В конце строки располагается кнопка меню, из которого доступно редактирование и удаление записи о распределении.</w:t>
      </w:r>
    </w:p>
    <w:p w14:paraId="59D9F8B7" w14:textId="1EEA42E3" w:rsidR="001D6A01" w:rsidRDefault="00A77396" w:rsidP="00E77E52">
      <w:pPr>
        <w:pStyle w:val="afd"/>
      </w:pPr>
      <w:r w:rsidRPr="00A77396">
        <w:drawing>
          <wp:inline distT="0" distB="0" distL="0" distR="0" wp14:anchorId="23FF365C" wp14:editId="0580A42C">
            <wp:extent cx="5865402" cy="4192438"/>
            <wp:effectExtent l="19050" t="19050" r="21590" b="17780"/>
            <wp:docPr id="2109434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4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2878" cy="4212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3D661" w14:textId="595CA4B2" w:rsidR="00E77E52" w:rsidRDefault="00E77E52" w:rsidP="00E77E52">
      <w:pPr>
        <w:pStyle w:val="afe"/>
      </w:pPr>
      <w:r>
        <w:t xml:space="preserve">Рисунок </w:t>
      </w:r>
      <w:r w:rsidR="001B5723">
        <w:t>12</w:t>
      </w:r>
      <w:r>
        <w:t xml:space="preserve"> – УНФО. Вид вкладки «Постельное»</w:t>
      </w:r>
    </w:p>
    <w:p w14:paraId="700449B8" w14:textId="473297EC" w:rsidR="00A671E1" w:rsidRDefault="002623C4" w:rsidP="002623C4">
      <w:pPr>
        <w:pStyle w:val="a3"/>
      </w:pPr>
      <w:r>
        <w:t>Для добавления новой записи необходимо нажать на кнопку</w:t>
      </w:r>
      <w:r w:rsidR="00081509">
        <w:t xml:space="preserve"> </w:t>
      </w:r>
      <w:r>
        <w:t>«+</w:t>
      </w:r>
      <w:r w:rsidR="00081509">
        <w:t> </w:t>
      </w:r>
      <w:r>
        <w:t xml:space="preserve">Добавить». После нажатия откроется модальное </w:t>
      </w:r>
      <w:r w:rsidR="00B10123">
        <w:t xml:space="preserve">окно добавления нового распределения. </w:t>
      </w:r>
      <w:r w:rsidR="0006715A">
        <w:t xml:space="preserve">Добавление записи о распределении доступно только </w:t>
      </w:r>
      <w:r w:rsidR="00FB41A4">
        <w:t>для студентов,</w:t>
      </w:r>
      <w:r w:rsidR="0006715A">
        <w:t xml:space="preserve"> которые уже заселены в комнату и еще не получили постельное.</w:t>
      </w:r>
    </w:p>
    <w:p w14:paraId="0C95ABA6" w14:textId="33A0543B" w:rsidR="008461FD" w:rsidRDefault="008461FD" w:rsidP="00411741">
      <w:pPr>
        <w:pStyle w:val="1"/>
      </w:pPr>
      <w:bookmarkStart w:id="42" w:name="_Toc231474338"/>
      <w:r w:rsidRPr="00411741">
        <w:lastRenderedPageBreak/>
        <w:t>Определение</w:t>
      </w:r>
      <w:r>
        <w:t xml:space="preserve"> затрат на </w:t>
      </w:r>
      <w:r w:rsidR="008F5C4D">
        <w:t>разработку</w:t>
      </w:r>
      <w:bookmarkEnd w:id="42"/>
    </w:p>
    <w:p w14:paraId="1F3FCE08" w14:textId="69FF0CBC" w:rsidR="00A57C2D" w:rsidRDefault="00E23184" w:rsidP="00046F98">
      <w:pPr>
        <w:pStyle w:val="a3"/>
      </w:pPr>
      <w:r>
        <w:t xml:space="preserve">Для расчета экономического обоснования разработки </w:t>
      </w:r>
      <w:r w:rsidR="00A57C2D">
        <w:t xml:space="preserve">системы УНФО </w:t>
      </w:r>
      <w:r>
        <w:t>необходимо сделать расчет трудозатрат и денежных средств, затраченных на проект</w:t>
      </w:r>
      <w:r w:rsidR="001B21BC" w:rsidRPr="001B21BC">
        <w:t xml:space="preserve"> [</w:t>
      </w:r>
      <w:r w:rsidR="008E7A98">
        <w:fldChar w:fldCharType="begin"/>
      </w:r>
      <w:r w:rsidR="008E7A98">
        <w:instrText xml:space="preserve"> REF Короткова_Пособие \r \h </w:instrText>
      </w:r>
      <w:r w:rsidR="008E7A98">
        <w:fldChar w:fldCharType="separate"/>
      </w:r>
      <w:r w:rsidR="00E84C83">
        <w:t>10</w:t>
      </w:r>
      <w:r w:rsidR="008E7A98">
        <w:fldChar w:fldCharType="end"/>
      </w:r>
      <w:r w:rsidR="001B21BC" w:rsidRPr="001B21BC">
        <w:t>]</w:t>
      </w:r>
      <w:r>
        <w:t>.</w:t>
      </w:r>
    </w:p>
    <w:p w14:paraId="7E3DDD00" w14:textId="0681C239" w:rsidR="00C260CA" w:rsidRDefault="00C260CA" w:rsidP="00C260CA">
      <w:pPr>
        <w:pStyle w:val="a3"/>
        <w:rPr>
          <w:rFonts w:cs="Times New Roman"/>
        </w:rPr>
      </w:pPr>
      <w:r>
        <w:t>Затраты на создан</w:t>
      </w:r>
      <w:r w:rsidRPr="001430C0">
        <w:rPr>
          <w:rFonts w:cs="Times New Roman"/>
        </w:rPr>
        <w:t xml:space="preserve">ие </w:t>
      </w:r>
      <w:r w:rsidR="00207C93" w:rsidRPr="001430C0">
        <w:rPr>
          <w:rFonts w:cs="Times New Roman"/>
        </w:rPr>
        <w:t>ПП</w:t>
      </w:r>
      <w:r w:rsidRPr="001430C0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спп</m:t>
            </m:r>
          </m:sub>
        </m:sSub>
      </m:oMath>
      <w:r w:rsidRPr="001430C0">
        <w:rPr>
          <w:rFonts w:cs="Times New Roman"/>
        </w:rPr>
        <w:t>, руб., определяются по формуле</w:t>
      </w:r>
    </w:p>
    <w:p w14:paraId="05512A94" w14:textId="34327666" w:rsidR="00CF0D66" w:rsidRPr="001746F6" w:rsidRDefault="00000000" w:rsidP="00F72C84">
      <w:pPr>
        <w:pStyle w:val="afd"/>
        <w:rPr>
          <w:rFonts w:cs="Times New Roman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спп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</m:t>
              </m:r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Times New Roman"/>
                    </w:rPr>
                    <m:t xml:space="preserve"> 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спп</m:t>
                  </m:r>
                </m:sub>
                <m:sup>
                  <m:r>
                    <m:rPr>
                      <m:nor/>
                    </m:rPr>
                    <w:rPr>
                      <w:rFonts w:cs="Times New Roman"/>
                    </w:rPr>
                    <m:t>МВ</m:t>
                  </m:r>
                </m:sup>
              </m:sSubSup>
              <m:r>
                <m:rPr>
                  <m:nor/>
                </m:rPr>
                <w:rPr>
                  <w:rFonts w:cs="Times New Roman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общ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(1)</m:t>
              </m:r>
            </m:e>
          </m:eqArr>
        </m:oMath>
      </m:oMathPara>
    </w:p>
    <w:p w14:paraId="10670D9F" w14:textId="32B9FD27" w:rsidR="00EF4E0E" w:rsidRPr="001430C0" w:rsidRDefault="00F64F08" w:rsidP="00B83A4C">
      <w:pPr>
        <w:pStyle w:val="a3"/>
        <w:ind w:left="567" w:hanging="567"/>
        <w:rPr>
          <w:rFonts w:eastAsiaTheme="minorEastAsia" w:cs="Times New Roman"/>
        </w:rPr>
      </w:pPr>
      <w:r>
        <w:rPr>
          <w:rFonts w:eastAsiaTheme="minorEastAsia"/>
        </w:rPr>
        <w:t>г</w:t>
      </w:r>
      <w:r w:rsidR="00901689" w:rsidRPr="001430C0">
        <w:rPr>
          <w:rFonts w:eastAsiaTheme="minorEastAsia" w:cs="Times New Roman"/>
        </w:rPr>
        <w:t>де</w:t>
      </w:r>
      <w:r>
        <w:rPr>
          <w:rFonts w:eastAsiaTheme="minorEastAsia" w:cs="Times New Roman"/>
        </w:rPr>
        <w:t> 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спп</m:t>
            </m:r>
          </m:sub>
          <m:sup>
            <m:r>
              <m:rPr>
                <m:nor/>
              </m:rPr>
              <w:rPr>
                <w:rFonts w:cs="Times New Roman"/>
              </w:rPr>
              <m:t>МВ</m:t>
            </m:r>
          </m:sup>
        </m:sSubSup>
      </m:oMath>
      <w:r w:rsidR="0004201A" w:rsidRPr="001430C0">
        <w:rPr>
          <w:rFonts w:eastAsiaTheme="minorEastAsia" w:cs="Times New Roman"/>
        </w:rPr>
        <w:t xml:space="preserve"> </w:t>
      </w:r>
      <w:r w:rsidR="00901689" w:rsidRPr="001430C0">
        <w:rPr>
          <w:rFonts w:eastAsiaTheme="minorEastAsia" w:cs="Times New Roman"/>
        </w:rPr>
        <w:t>– затраты на оплату машинного времени, руб.;</w:t>
      </w:r>
    </w:p>
    <w:p w14:paraId="3FE4D6E0" w14:textId="344BAA2F" w:rsidR="00901689" w:rsidRPr="001430C0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общ</m:t>
            </m:r>
          </m:sub>
        </m:sSub>
      </m:oMath>
      <w:r w:rsidR="00901689" w:rsidRPr="001430C0">
        <w:rPr>
          <w:rFonts w:cs="Times New Roman"/>
        </w:rPr>
        <w:t xml:space="preserve"> – общие затраты, руб.</w:t>
      </w:r>
    </w:p>
    <w:p w14:paraId="19E3F58F" w14:textId="1FD779BC" w:rsidR="000D07E6" w:rsidRDefault="000D07E6" w:rsidP="000D07E6">
      <w:pPr>
        <w:pStyle w:val="a3"/>
      </w:pPr>
      <w:r w:rsidRPr="000D07E6">
        <w:t>Трудо</w:t>
      </w:r>
      <w:r w:rsidR="00223BEE">
        <w:t>е</w:t>
      </w:r>
      <w:r w:rsidRPr="000D07E6">
        <w:t xml:space="preserve">мкость разработки </w:t>
      </w:r>
      <w:r w:rsidR="00207C93">
        <w:t>ПП</w:t>
      </w:r>
      <w:r w:rsidR="005671F4">
        <w:t xml:space="preserve"> </w:t>
      </w:r>
      <w:r w:rsidR="00C649F7">
        <w:rPr>
          <w:lang w:val="en-US"/>
        </w:rPr>
        <w:t>t</w:t>
      </w:r>
      <w:r w:rsidRPr="000D07E6">
        <w:t>, чел.ч, определяется по формуле</w:t>
      </w:r>
    </w:p>
    <w:p w14:paraId="39E3EDD9" w14:textId="0D5F71D8" w:rsidR="000D07E6" w:rsidRPr="00F50416" w:rsidRDefault="00000000" w:rsidP="001430C0">
      <w:pPr>
        <w:pStyle w:val="afd"/>
        <w:rPr>
          <w:rFonts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m:rPr>
                  <m:nor/>
                </m:rPr>
                <w:rPr>
                  <w:rFonts w:cs="Times New Roman"/>
                  <w:lang w:val="en-US"/>
                </w:rPr>
                <m:t>t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u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a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cs="Times New Roman"/>
                      <w:lang w:val="en-US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о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тл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</m:t>
                  </m:r>
                </m:sub>
              </m:sSub>
              <m:r>
                <m:rPr>
                  <m:nor/>
                </m:rPr>
                <w:rPr>
                  <w:rFonts w:cs="Times New Roman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#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(2)</m:t>
              </m:r>
            </m:e>
          </m:eqArr>
        </m:oMath>
      </m:oMathPara>
    </w:p>
    <w:p w14:paraId="6621660A" w14:textId="071EA2DD" w:rsidR="00F94D62" w:rsidRPr="00F94D62" w:rsidRDefault="007D2C37" w:rsidP="002140C3">
      <w:pPr>
        <w:pStyle w:val="a3"/>
        <w:ind w:left="426" w:hanging="426"/>
      </w:pPr>
      <w:r>
        <w:t>г</w:t>
      </w:r>
      <w:r w:rsidR="00F94D62" w:rsidRPr="00F94D62">
        <w:t>де</w:t>
      </w:r>
      <w:r>
        <w:t> 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o</m:t>
            </m:r>
          </m:sub>
        </m:sSub>
      </m:oMath>
      <w:r w:rsidR="001F3C98" w:rsidRPr="001F3C98">
        <w:rPr>
          <w:rFonts w:eastAsiaTheme="minorEastAsia"/>
        </w:rPr>
        <w:t xml:space="preserve"> </w:t>
      </w:r>
      <w:r w:rsidR="00F94D62" w:rsidRPr="00F94D62">
        <w:t>–</w:t>
      </w:r>
      <w:r w:rsidR="001F3C98" w:rsidRPr="001F3C98">
        <w:t xml:space="preserve"> </w:t>
      </w:r>
      <w:r w:rsidR="00F94D62" w:rsidRPr="00F94D62">
        <w:t>затраты труда на описание задачи, чел.ч.;</w:t>
      </w:r>
    </w:p>
    <w:p w14:paraId="2A547243" w14:textId="3276B991" w:rsidR="00F94D62" w:rsidRPr="001E7CE5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lang w:val="en-US"/>
              </w:rPr>
              <m:t>u</m:t>
            </m:r>
          </m:sub>
        </m:sSub>
      </m:oMath>
      <w:r w:rsidR="001F3C98" w:rsidRPr="001E7CE5">
        <w:rPr>
          <w:rFonts w:eastAsiaTheme="minorEastAsia" w:cs="Times New Roman"/>
        </w:rPr>
        <w:t xml:space="preserve"> </w:t>
      </w:r>
      <w:r w:rsidR="00F94D62" w:rsidRPr="001E7CE5">
        <w:rPr>
          <w:rFonts w:cs="Times New Roman"/>
        </w:rPr>
        <w:t>–</w:t>
      </w:r>
      <w:r w:rsidR="001D0D0A">
        <w:rPr>
          <w:rFonts w:cs="Times New Roman"/>
        </w:rPr>
        <w:t xml:space="preserve"> </w:t>
      </w:r>
      <w:r w:rsidR="00F94D62" w:rsidRPr="001E7CE5">
        <w:rPr>
          <w:rFonts w:cs="Times New Roman"/>
        </w:rPr>
        <w:t>затраты труда на исследование алгоритма решения, чел.ч.;</w:t>
      </w:r>
    </w:p>
    <w:p w14:paraId="04B04C03" w14:textId="0A2267DC" w:rsidR="00F94D62" w:rsidRPr="001E7CE5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lang w:val="en-US"/>
              </w:rPr>
              <m:t>a</m:t>
            </m:r>
          </m:sub>
        </m:sSub>
      </m:oMath>
      <w:r w:rsidR="001D0D0A">
        <w:rPr>
          <w:rFonts w:eastAsiaTheme="minorEastAsia" w:cs="Times New Roman"/>
        </w:rPr>
        <w:t xml:space="preserve"> </w:t>
      </w:r>
      <w:r w:rsidR="00F94D62" w:rsidRPr="001E7CE5">
        <w:rPr>
          <w:rFonts w:cs="Times New Roman"/>
        </w:rPr>
        <w:t>–</w:t>
      </w:r>
      <w:r w:rsidR="001D0D0A">
        <w:rPr>
          <w:rFonts w:cs="Times New Roman"/>
        </w:rPr>
        <w:t xml:space="preserve"> </w:t>
      </w:r>
      <w:r w:rsidR="00F94D62" w:rsidRPr="001E7CE5">
        <w:rPr>
          <w:rFonts w:cs="Times New Roman"/>
        </w:rPr>
        <w:t>затраты труда на разработку алгоритма, чел.ч.;</w:t>
      </w:r>
    </w:p>
    <w:p w14:paraId="7A60B021" w14:textId="113DC7B0" w:rsidR="00F94D62" w:rsidRPr="001E7CE5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п</m:t>
            </m:r>
          </m:sub>
        </m:sSub>
      </m:oMath>
      <w:r w:rsidR="001D0D0A">
        <w:rPr>
          <w:rFonts w:eastAsiaTheme="minorEastAsia" w:cs="Times New Roman"/>
        </w:rPr>
        <w:t xml:space="preserve"> </w:t>
      </w:r>
      <w:r w:rsidR="00F94D62" w:rsidRPr="001E7CE5">
        <w:rPr>
          <w:rFonts w:cs="Times New Roman"/>
        </w:rPr>
        <w:t>– затраты труда на программирование, чел.ч.;</w:t>
      </w:r>
    </w:p>
    <w:p w14:paraId="6A51E629" w14:textId="37AAC40D" w:rsidR="00F94D62" w:rsidRPr="001E7CE5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отл</m:t>
            </m:r>
          </m:sub>
        </m:sSub>
      </m:oMath>
      <w:r w:rsidR="00290C3D" w:rsidRPr="00290C3D">
        <w:rPr>
          <w:rFonts w:eastAsiaTheme="minorEastAsia" w:cs="Times New Roman"/>
        </w:rPr>
        <w:t xml:space="preserve"> </w:t>
      </w:r>
      <w:r w:rsidR="00F94D62" w:rsidRPr="001E7CE5">
        <w:rPr>
          <w:rFonts w:cs="Times New Roman"/>
        </w:rPr>
        <w:t>– затраты труда на отладку программы, чел.ч.;</w:t>
      </w:r>
    </w:p>
    <w:p w14:paraId="2AA0461C" w14:textId="30B1FFB0" w:rsidR="00F94D62" w:rsidRPr="001E7CE5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д</m:t>
            </m:r>
          </m:sub>
        </m:sSub>
      </m:oMath>
      <w:r w:rsidR="00290C3D" w:rsidRPr="00290C3D">
        <w:rPr>
          <w:rFonts w:eastAsiaTheme="minorEastAsia" w:cs="Times New Roman"/>
        </w:rPr>
        <w:t xml:space="preserve"> </w:t>
      </w:r>
      <w:r w:rsidR="00F94D62" w:rsidRPr="001E7CE5">
        <w:rPr>
          <w:rFonts w:cs="Times New Roman"/>
        </w:rPr>
        <w:t>– затраты труда на подготовку документации, чел.ч.</w:t>
      </w:r>
    </w:p>
    <w:p w14:paraId="457743BC" w14:textId="1C79D23B" w:rsidR="00000BBC" w:rsidRDefault="0066514A" w:rsidP="00000BBC">
      <w:pPr>
        <w:pStyle w:val="a3"/>
      </w:pPr>
      <w:r w:rsidRPr="0066514A">
        <w:t xml:space="preserve">Для вычисления затрат труда по разработке </w:t>
      </w:r>
      <w:r w:rsidR="00207C93">
        <w:t>ПП</w:t>
      </w:r>
      <w:r w:rsidRPr="0066514A">
        <w:t xml:space="preserve"> используется значение условного числа операторов. Условное число операторов </w:t>
      </w:r>
      <w:r w:rsidR="005C2455">
        <w:rPr>
          <w:lang w:val="en-US"/>
        </w:rPr>
        <w:t>Q</w:t>
      </w:r>
      <w:r w:rsidRPr="0066514A">
        <w:t>, ед</w:t>
      </w:r>
      <w:r w:rsidR="00A007CB">
        <w:t>.</w:t>
      </w:r>
      <w:r w:rsidRPr="0066514A">
        <w:t>, в программе определяется по формуле</w:t>
      </w:r>
    </w:p>
    <w:p w14:paraId="56B3B200" w14:textId="54CCE248" w:rsidR="0066514A" w:rsidRPr="007D1079" w:rsidRDefault="00000000" w:rsidP="00701621">
      <w:pPr>
        <w:pStyle w:val="afd"/>
        <w:rPr>
          <w:rFonts w:eastAsiaTheme="minorEastAsia" w:cs="Times New Roman"/>
          <w:i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eqArrPr>
            <m:e>
              <m:r>
                <m:rPr>
                  <m:nor/>
                </m:rPr>
                <w:rPr>
                  <w:rFonts w:cs="Times New Roman"/>
                </w:rPr>
                <m:t xml:space="preserve">Q =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q</m:t>
              </m:r>
              <m:r>
                <m:rPr>
                  <m:nor/>
                </m:rPr>
                <w:rPr>
                  <w:rFonts w:cs="Times New Roman"/>
                </w:rPr>
                <m:t xml:space="preserve"> ∙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c</m:t>
              </m:r>
              <m:r>
                <m:rPr>
                  <m:nor/>
                </m:rPr>
                <w:rPr>
                  <w:rFonts w:cs="Times New Roman"/>
                </w:rPr>
                <m:t xml:space="preserve"> ∙ </m:t>
              </m:r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</w:rPr>
                    <m:t xml:space="preserve">1 + </m:t>
                  </m:r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lang w:val="en-US"/>
                    </w:rPr>
                  </m:ctrlPr>
                </m:e>
              </m:d>
              <m:r>
                <m:rPr>
                  <m:nor/>
                </m:rPr>
                <w:rPr>
                  <w:rFonts w:eastAsiaTheme="minorEastAsia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eastAsiaTheme="minorEastAsia" w:cs="Times New Roman"/>
                </w:rPr>
                <m:t>(3)</m:t>
              </m:r>
              <m:ctrlPr>
                <w:rPr>
                  <w:rFonts w:ascii="Cambria Math" w:hAnsi="Cambria Math" w:cs="Times New Roman"/>
                </w:rPr>
              </m:ctrlPr>
            </m:e>
          </m:eqArr>
        </m:oMath>
      </m:oMathPara>
    </w:p>
    <w:p w14:paraId="79E361FF" w14:textId="0882EAF1" w:rsidR="00000BBC" w:rsidRPr="00257FB4" w:rsidRDefault="00F115F3" w:rsidP="002140C3">
      <w:pPr>
        <w:pStyle w:val="a3"/>
        <w:ind w:left="426" w:hanging="426"/>
      </w:pPr>
      <w:r>
        <w:t>г</w:t>
      </w:r>
      <w:r w:rsidR="00000BBC" w:rsidRPr="005875AA">
        <w:t>де</w:t>
      </w:r>
      <w:r w:rsidR="005875AA">
        <w:rPr>
          <w:lang w:val="en-US"/>
        </w:rPr>
        <w:t> </w:t>
      </w:r>
      <w:r w:rsidR="00174345" w:rsidRPr="005875AA">
        <w:rPr>
          <w:lang w:val="en-US"/>
        </w:rPr>
        <w:t>q</w:t>
      </w:r>
      <w:r w:rsidR="00000BBC" w:rsidRPr="00257FB4">
        <w:t xml:space="preserve"> – число операторов (исходных команд), ед</w:t>
      </w:r>
      <w:r w:rsidR="00A007CB">
        <w:t>.</w:t>
      </w:r>
      <w:r w:rsidR="00000BBC" w:rsidRPr="00257FB4">
        <w:t>;</w:t>
      </w:r>
    </w:p>
    <w:p w14:paraId="63055A65" w14:textId="58132AB3" w:rsidR="00000BBC" w:rsidRPr="00257FB4" w:rsidRDefault="00174345" w:rsidP="002140C3">
      <w:pPr>
        <w:pStyle w:val="a3"/>
        <w:ind w:left="426" w:firstLine="0"/>
      </w:pPr>
      <w:r>
        <w:rPr>
          <w:lang w:val="en-US"/>
        </w:rPr>
        <w:t>c</w:t>
      </w:r>
      <w:r w:rsidR="00000BBC" w:rsidRPr="00257FB4">
        <w:t xml:space="preserve"> – коэффициент, учитывающий новизну и сложность программы;</w:t>
      </w:r>
    </w:p>
    <w:p w14:paraId="2289284B" w14:textId="6AB23FD5" w:rsidR="0066514A" w:rsidRDefault="00174345" w:rsidP="002140C3">
      <w:pPr>
        <w:pStyle w:val="a3"/>
        <w:ind w:left="426" w:firstLine="0"/>
      </w:pPr>
      <w:r>
        <w:rPr>
          <w:lang w:val="en-US"/>
        </w:rPr>
        <w:lastRenderedPageBreak/>
        <w:t>p</w:t>
      </w:r>
      <w:r w:rsidR="00000BBC" w:rsidRPr="00257FB4">
        <w:t xml:space="preserve"> – коэффициент коррекции программы в ходе разработки, зависит от точности и корректности поставленной задачи (</w:t>
      </w:r>
      <w:r w:rsidR="002A6663">
        <w:t xml:space="preserve">от </w:t>
      </w:r>
      <w:r w:rsidR="00000BBC" w:rsidRPr="00257FB4">
        <w:t>0</w:t>
      </w:r>
      <w:r w:rsidR="002A6663" w:rsidRPr="002A6663">
        <w:t>,</w:t>
      </w:r>
      <w:r w:rsidR="00000BBC" w:rsidRPr="00257FB4">
        <w:t>05</w:t>
      </w:r>
      <w:r w:rsidR="002A6663">
        <w:t xml:space="preserve"> до </w:t>
      </w:r>
      <w:r w:rsidR="00000BBC" w:rsidRPr="00257FB4">
        <w:t>0</w:t>
      </w:r>
      <w:r w:rsidR="002A6663" w:rsidRPr="002A6663">
        <w:t>,</w:t>
      </w:r>
      <w:r w:rsidR="00000BBC" w:rsidRPr="00257FB4">
        <w:t>10).</w:t>
      </w:r>
    </w:p>
    <w:p w14:paraId="0C11A3DA" w14:textId="59D04FC3" w:rsidR="00B27D9B" w:rsidRPr="002E389B" w:rsidRDefault="00B8398A" w:rsidP="00326C49">
      <w:pPr>
        <w:pStyle w:val="a3"/>
      </w:pPr>
      <w:r>
        <w:t xml:space="preserve">В разработанной программе число операторов </w:t>
      </w:r>
      <m:oMath>
        <m:r>
          <m:rPr>
            <m:nor/>
          </m:rPr>
          <w:rPr>
            <w:rFonts w:cs="Times New Roman"/>
          </w:rPr>
          <m:t>q</m:t>
        </m:r>
      </m:oMath>
      <w:r w:rsidR="002E389B" w:rsidRPr="002E389B">
        <w:rPr>
          <w:rFonts w:eastAsiaTheme="minorEastAsia"/>
        </w:rPr>
        <w:t xml:space="preserve"> </w:t>
      </w:r>
      <w:r>
        <w:t xml:space="preserve">составляет около </w:t>
      </w:r>
      <w:r w:rsidR="005F2880" w:rsidRPr="005F2880">
        <w:t>540</w:t>
      </w:r>
      <w:r w:rsidR="002E389B" w:rsidRPr="002E389B">
        <w:t>.</w:t>
      </w:r>
    </w:p>
    <w:p w14:paraId="3B7417C6" w14:textId="0CCFA78C" w:rsidR="00C02540" w:rsidRDefault="00C02540" w:rsidP="00C02540">
      <w:pPr>
        <w:pStyle w:val="a3"/>
      </w:pPr>
      <w:r>
        <w:t>Коэффициент, учитывающий новизну и сложность программы</w:t>
      </w:r>
      <w:r w:rsidR="00530E9F">
        <w:t xml:space="preserve"> </w:t>
      </w:r>
      <w:r w:rsidR="00281040">
        <w:rPr>
          <w:lang w:val="en-US"/>
        </w:rPr>
        <w:t>c</w:t>
      </w:r>
      <w:r>
        <w:t xml:space="preserve">, определяются исходя из таблицы </w:t>
      </w:r>
      <w:r w:rsidR="00225791" w:rsidRPr="006F1B0E">
        <w:t>2</w:t>
      </w:r>
      <w:r>
        <w:t xml:space="preserve"> на пересечении групп сложности и степени новизны.</w:t>
      </w:r>
    </w:p>
    <w:p w14:paraId="3DF1CEFF" w14:textId="1DA0B2FA" w:rsidR="00C02540" w:rsidRPr="002E60B0" w:rsidRDefault="002E60B0" w:rsidP="00C02540">
      <w:pPr>
        <w:pStyle w:val="a3"/>
      </w:pPr>
      <w:r>
        <w:t>ПП</w:t>
      </w:r>
      <w:r w:rsidR="00C02540">
        <w:t xml:space="preserve"> по степени новизны подразделяются на четыре группы:</w:t>
      </w:r>
    </w:p>
    <w:p w14:paraId="009EEA14" w14:textId="5B2DB8CB" w:rsidR="00C02540" w:rsidRDefault="00C02540" w:rsidP="00C02540">
      <w:pPr>
        <w:pStyle w:val="a1"/>
      </w:pPr>
      <w:r>
        <w:t>группа А – разработка принципиально новых задач;</w:t>
      </w:r>
    </w:p>
    <w:p w14:paraId="6B86A1C8" w14:textId="09632C4D" w:rsidR="00C02540" w:rsidRDefault="00C02540" w:rsidP="00C02540">
      <w:pPr>
        <w:pStyle w:val="a1"/>
      </w:pPr>
      <w:r>
        <w:t>группа Б – разработка оригинальных программ;</w:t>
      </w:r>
    </w:p>
    <w:p w14:paraId="26F96F6B" w14:textId="7692FF9A" w:rsidR="00C02540" w:rsidRDefault="00C02540" w:rsidP="00C02540">
      <w:pPr>
        <w:pStyle w:val="a1"/>
      </w:pPr>
      <w:r>
        <w:t>группа В – разработка программ с использованием типовых решений;</w:t>
      </w:r>
    </w:p>
    <w:p w14:paraId="4A342154" w14:textId="30AB1762" w:rsidR="00C02540" w:rsidRDefault="00C02540" w:rsidP="00C02540">
      <w:pPr>
        <w:pStyle w:val="a1"/>
      </w:pPr>
      <w:r>
        <w:t>группа Г – разовая типовая задача.</w:t>
      </w:r>
    </w:p>
    <w:p w14:paraId="1A739484" w14:textId="579526C2" w:rsidR="00C02540" w:rsidRDefault="00C02540" w:rsidP="00C02540">
      <w:pPr>
        <w:pStyle w:val="a3"/>
      </w:pPr>
      <w:r>
        <w:t xml:space="preserve">По степени сложности </w:t>
      </w:r>
      <w:r w:rsidR="00207C93">
        <w:t>ПП</w:t>
      </w:r>
      <w:r>
        <w:t xml:space="preserve"> подразделяются на три группы:</w:t>
      </w:r>
    </w:p>
    <w:p w14:paraId="5F154100" w14:textId="22AF64B8" w:rsidR="00C02540" w:rsidRDefault="00F64E2B" w:rsidP="00C02540">
      <w:pPr>
        <w:pStyle w:val="a1"/>
      </w:pPr>
      <w:r>
        <w:t xml:space="preserve">группа 1 – </w:t>
      </w:r>
      <w:r w:rsidR="00C02540">
        <w:t>алгоритмы оптимизации и моделирования систем;</w:t>
      </w:r>
    </w:p>
    <w:p w14:paraId="4D6B8DEB" w14:textId="3F413AB7" w:rsidR="00C02540" w:rsidRDefault="00F64E2B" w:rsidP="00C02540">
      <w:pPr>
        <w:pStyle w:val="a1"/>
      </w:pPr>
      <w:r>
        <w:t xml:space="preserve">группа 2 – </w:t>
      </w:r>
      <w:r w:rsidR="00C02540">
        <w:t>задачи учета, отчетности и статистики;</w:t>
      </w:r>
    </w:p>
    <w:p w14:paraId="6042DA46" w14:textId="0C6BE4DA" w:rsidR="00C02540" w:rsidRDefault="00F64E2B" w:rsidP="00C02540">
      <w:pPr>
        <w:pStyle w:val="a1"/>
      </w:pPr>
      <w:r>
        <w:t xml:space="preserve">группа 3 – </w:t>
      </w:r>
      <w:r w:rsidR="00C02540">
        <w:t>стандартные алгоритмы.</w:t>
      </w:r>
    </w:p>
    <w:p w14:paraId="3616CE87" w14:textId="5E7F2288" w:rsidR="00701621" w:rsidRPr="00AB692C" w:rsidRDefault="006351AC" w:rsidP="00F10A83">
      <w:pPr>
        <w:pStyle w:val="a3"/>
      </w:pPr>
      <w:r>
        <w:t xml:space="preserve">Созданный </w:t>
      </w:r>
      <w:r w:rsidR="002E60B0">
        <w:t xml:space="preserve">ПП </w:t>
      </w:r>
      <w:r>
        <w:t>по степени новизны относится к разработке программ с использованием типовых решений (группа В), а по степени сложности алгоритма</w:t>
      </w:r>
      <w:r w:rsidR="00624640">
        <w:t xml:space="preserve"> </w:t>
      </w:r>
      <w:r>
        <w:t>к задачам учета, отчетности и статистики (группа 2)</w:t>
      </w:r>
      <w:r w:rsidR="00BE4E3C">
        <w:t>.</w:t>
      </w:r>
      <w:r w:rsidR="001D22A2">
        <w:t xml:space="preserve"> </w:t>
      </w:r>
      <w:r w:rsidR="00BE4E3C" w:rsidRPr="00BE4E3C">
        <w:t xml:space="preserve">По таблице </w:t>
      </w:r>
      <w:r w:rsidR="00BE4E3C" w:rsidRPr="006F6FE0">
        <w:t>2</w:t>
      </w:r>
      <w:r w:rsidR="00BE4E3C">
        <w:t xml:space="preserve"> </w:t>
      </w:r>
      <w:r w:rsidR="001B400E" w:rsidRPr="00BE4E3C">
        <w:t>коэффициент,</w:t>
      </w:r>
      <w:r w:rsidR="00BE4E3C" w:rsidRPr="00BE4E3C">
        <w:t xml:space="preserve"> учитывающий новизну и сложность программы </w:t>
      </w:r>
      <w:r w:rsidR="00D96274">
        <w:rPr>
          <w:lang w:val="en-US"/>
        </w:rPr>
        <w:t>c</w:t>
      </w:r>
      <w:r w:rsidR="00D96274" w:rsidRPr="00D96274">
        <w:t xml:space="preserve"> </w:t>
      </w:r>
      <w:r w:rsidR="00BE4E3C" w:rsidRPr="00BE4E3C">
        <w:t>= 1,0</w:t>
      </w:r>
      <w:r w:rsidR="006440BB" w:rsidRPr="006440BB">
        <w:t>8</w:t>
      </w:r>
      <w:r w:rsidR="00BE4E3C" w:rsidRPr="00BE4E3C">
        <w:t xml:space="preserve"> и коэффициент </w:t>
      </w:r>
      <w:r w:rsidR="008D489D">
        <w:rPr>
          <w:lang w:val="en-US"/>
        </w:rPr>
        <w:t>B</w:t>
      </w:r>
      <w:r w:rsidR="00BE4E3C" w:rsidRPr="00BE4E3C">
        <w:t xml:space="preserve"> = 1,</w:t>
      </w:r>
      <w:r w:rsidR="006440BB" w:rsidRPr="006440BB">
        <w:t>35</w:t>
      </w:r>
      <w:r w:rsidR="00BE4E3C" w:rsidRPr="00BE4E3C">
        <w:t>.</w:t>
      </w:r>
    </w:p>
    <w:p w14:paraId="00DE28C7" w14:textId="529CEFD4" w:rsidR="00C02540" w:rsidRPr="00F86CCF" w:rsidRDefault="00225791" w:rsidP="000F03FF">
      <w:pPr>
        <w:pStyle w:val="aff2"/>
        <w:rPr>
          <w:rFonts w:eastAsiaTheme="minorEastAsia"/>
        </w:rPr>
      </w:pPr>
      <w:r w:rsidRPr="003D78CE">
        <w:rPr>
          <w:spacing w:val="40"/>
        </w:rPr>
        <w:t>Таблица</w:t>
      </w:r>
      <w:r w:rsidR="003D78CE">
        <w:t xml:space="preserve"> </w:t>
      </w:r>
      <w:r w:rsidRPr="006F6FE0">
        <w:t>2</w:t>
      </w:r>
      <w:r>
        <w:t xml:space="preserve"> – Значение </w:t>
      </w:r>
      <w:r w:rsidR="003C29E6">
        <w:t>коэффициента</w:t>
      </w:r>
      <w:r>
        <w:t xml:space="preserve"> </w:t>
      </w:r>
      <w:r w:rsidR="00F86CCF">
        <w:rPr>
          <w:lang w:val="en-US"/>
        </w:rPr>
        <w:t>c</w:t>
      </w:r>
      <w:r>
        <w:t xml:space="preserve"> и </w:t>
      </w:r>
      <w:r w:rsidR="00F86CCF">
        <w:rPr>
          <w:lang w:val="en-US"/>
        </w:rPr>
        <w:t>B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9"/>
        <w:gridCol w:w="1367"/>
        <w:gridCol w:w="915"/>
        <w:gridCol w:w="915"/>
        <w:gridCol w:w="915"/>
        <w:gridCol w:w="915"/>
        <w:gridCol w:w="1978"/>
      </w:tblGrid>
      <w:tr w:rsidR="00E006EE" w14:paraId="03294D38" w14:textId="77777777" w:rsidTr="001D22A2">
        <w:trPr>
          <w:trHeight w:val="454"/>
        </w:trPr>
        <w:tc>
          <w:tcPr>
            <w:tcW w:w="2339" w:type="dxa"/>
            <w:vMerge w:val="restart"/>
            <w:vAlign w:val="center"/>
          </w:tcPr>
          <w:p w14:paraId="102D9675" w14:textId="3325DAB3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Язык программирования</w:t>
            </w:r>
          </w:p>
        </w:tc>
        <w:tc>
          <w:tcPr>
            <w:tcW w:w="1367" w:type="dxa"/>
            <w:vMerge w:val="restart"/>
            <w:vAlign w:val="center"/>
          </w:tcPr>
          <w:p w14:paraId="3FF1B004" w14:textId="5050267E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Группа сложности</w:t>
            </w:r>
          </w:p>
        </w:tc>
        <w:tc>
          <w:tcPr>
            <w:tcW w:w="3660" w:type="dxa"/>
            <w:gridSpan w:val="4"/>
            <w:vAlign w:val="center"/>
          </w:tcPr>
          <w:p w14:paraId="69D13D8A" w14:textId="0B1633AA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Степе</w:t>
            </w:r>
            <w:r w:rsidR="00912611">
              <w:rPr>
                <w:rFonts w:cs="Times New Roman"/>
                <w:b/>
                <w:bCs/>
                <w:sz w:val="24"/>
                <w:szCs w:val="24"/>
              </w:rPr>
              <w:t>н</w:t>
            </w:r>
            <w:r w:rsidRPr="009E4669">
              <w:rPr>
                <w:rFonts w:cs="Times New Roman"/>
                <w:b/>
                <w:bCs/>
                <w:sz w:val="24"/>
                <w:szCs w:val="24"/>
              </w:rPr>
              <w:t>ь новизны</w:t>
            </w:r>
          </w:p>
        </w:tc>
        <w:tc>
          <w:tcPr>
            <w:tcW w:w="1978" w:type="dxa"/>
            <w:vMerge w:val="restart"/>
            <w:vAlign w:val="center"/>
          </w:tcPr>
          <w:p w14:paraId="1B32B3D2" w14:textId="29268B55" w:rsidR="00E006EE" w:rsidRPr="00FC68DF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 xml:space="preserve">Коэффициент </w:t>
            </w:r>
            <w:r w:rsidR="00FC68DF">
              <w:rPr>
                <w:rFonts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E006EE" w14:paraId="7AA82C99" w14:textId="77777777" w:rsidTr="00B97D9A">
        <w:trPr>
          <w:trHeight w:val="454"/>
        </w:trPr>
        <w:tc>
          <w:tcPr>
            <w:tcW w:w="2339" w:type="dxa"/>
            <w:vMerge/>
            <w:tcBorders>
              <w:bottom w:val="single" w:sz="4" w:space="0" w:color="auto"/>
            </w:tcBorders>
            <w:vAlign w:val="center"/>
          </w:tcPr>
          <w:p w14:paraId="62840D39" w14:textId="77777777" w:rsidR="00E006EE" w:rsidRPr="00E006EE" w:rsidRDefault="00E006EE" w:rsidP="001779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67" w:type="dxa"/>
            <w:vMerge/>
            <w:vAlign w:val="center"/>
          </w:tcPr>
          <w:p w14:paraId="7EFC202B" w14:textId="77777777" w:rsidR="00E006EE" w:rsidRPr="00E006EE" w:rsidRDefault="00E006EE" w:rsidP="001779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296B0802" w14:textId="3BBDCFEB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915" w:type="dxa"/>
            <w:vAlign w:val="center"/>
          </w:tcPr>
          <w:p w14:paraId="0A1F0E45" w14:textId="7BDE32C0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915" w:type="dxa"/>
            <w:vAlign w:val="center"/>
          </w:tcPr>
          <w:p w14:paraId="647322DD" w14:textId="164DDB6D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915" w:type="dxa"/>
            <w:vAlign w:val="center"/>
          </w:tcPr>
          <w:p w14:paraId="300D6229" w14:textId="43E798D3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1978" w:type="dxa"/>
            <w:vMerge/>
            <w:vAlign w:val="center"/>
          </w:tcPr>
          <w:p w14:paraId="0C7B8BA0" w14:textId="77777777" w:rsidR="00E006EE" w:rsidRPr="00E006EE" w:rsidRDefault="00E006EE" w:rsidP="001779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7796F" w14:paraId="15244196" w14:textId="77777777" w:rsidTr="00B97D9A">
        <w:trPr>
          <w:trHeight w:val="454"/>
        </w:trPr>
        <w:tc>
          <w:tcPr>
            <w:tcW w:w="2339" w:type="dxa"/>
            <w:vMerge w:val="restart"/>
            <w:tcBorders>
              <w:bottom w:val="nil"/>
            </w:tcBorders>
            <w:vAlign w:val="center"/>
          </w:tcPr>
          <w:p w14:paraId="20C3E19F" w14:textId="0AF49BC9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Высокого уровня</w:t>
            </w:r>
          </w:p>
        </w:tc>
        <w:tc>
          <w:tcPr>
            <w:tcW w:w="1367" w:type="dxa"/>
            <w:vAlign w:val="center"/>
          </w:tcPr>
          <w:p w14:paraId="15B343F1" w14:textId="0142B7C2" w:rsidR="0017796F" w:rsidRPr="009E4669" w:rsidRDefault="0017796F" w:rsidP="0017796F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15" w:type="dxa"/>
            <w:vAlign w:val="center"/>
          </w:tcPr>
          <w:p w14:paraId="19422A5A" w14:textId="459AEC99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1,38</w:t>
            </w:r>
          </w:p>
        </w:tc>
        <w:tc>
          <w:tcPr>
            <w:tcW w:w="915" w:type="dxa"/>
            <w:vAlign w:val="center"/>
          </w:tcPr>
          <w:p w14:paraId="1A5F8235" w14:textId="1E688FA3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915" w:type="dxa"/>
            <w:vAlign w:val="center"/>
          </w:tcPr>
          <w:p w14:paraId="5D12F7FB" w14:textId="1B113B4A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915" w:type="dxa"/>
            <w:vAlign w:val="center"/>
          </w:tcPr>
          <w:p w14:paraId="3BC03206" w14:textId="241852D4" w:rsidR="0017796F" w:rsidRPr="00E006EE" w:rsidRDefault="00D746C2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  <w:r w:rsidR="0017796F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978" w:type="dxa"/>
            <w:vAlign w:val="center"/>
          </w:tcPr>
          <w:p w14:paraId="574BE1DA" w14:textId="3BF90BF1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 w:rsidR="00F412A6">
              <w:rPr>
                <w:rFonts w:cs="Times New Roman"/>
                <w:sz w:val="24"/>
                <w:szCs w:val="24"/>
              </w:rPr>
              <w:t>20</w:t>
            </w:r>
          </w:p>
        </w:tc>
      </w:tr>
      <w:tr w:rsidR="0017796F" w14:paraId="4B83814C" w14:textId="77777777" w:rsidTr="00B97D9A">
        <w:trPr>
          <w:trHeight w:val="454"/>
        </w:trPr>
        <w:tc>
          <w:tcPr>
            <w:tcW w:w="2339" w:type="dxa"/>
            <w:vMerge/>
            <w:tcBorders>
              <w:bottom w:val="nil"/>
            </w:tcBorders>
            <w:vAlign w:val="center"/>
          </w:tcPr>
          <w:p w14:paraId="2AF4E5B8" w14:textId="77777777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67" w:type="dxa"/>
            <w:tcBorders>
              <w:bottom w:val="single" w:sz="4" w:space="0" w:color="auto"/>
            </w:tcBorders>
            <w:vAlign w:val="center"/>
          </w:tcPr>
          <w:p w14:paraId="101D8F99" w14:textId="77902BE5" w:rsidR="0017796F" w:rsidRPr="009E4669" w:rsidRDefault="0017796F" w:rsidP="0017796F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591AAC8F" w14:textId="048368E6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1,30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6F5ACAD4" w14:textId="414AEE38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092421E7" w14:textId="7CB10379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08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4A354A33" w14:textId="1009D2CF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0,</w:t>
            </w:r>
            <w:r w:rsidR="00D746C2">
              <w:rPr>
                <w:rFonts w:cs="Times New Roman"/>
                <w:sz w:val="24"/>
                <w:szCs w:val="24"/>
              </w:rPr>
              <w:t>65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vAlign w:val="center"/>
          </w:tcPr>
          <w:p w14:paraId="796C519A" w14:textId="6A0FC24C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 w:rsidR="00F412A6">
              <w:rPr>
                <w:rFonts w:cs="Times New Roman"/>
                <w:sz w:val="24"/>
                <w:szCs w:val="24"/>
              </w:rPr>
              <w:t>35</w:t>
            </w:r>
          </w:p>
        </w:tc>
      </w:tr>
      <w:tr w:rsidR="0017796F" w14:paraId="5CB685D7" w14:textId="77777777" w:rsidTr="00B97D9A">
        <w:trPr>
          <w:trHeight w:val="454"/>
        </w:trPr>
        <w:tc>
          <w:tcPr>
            <w:tcW w:w="2339" w:type="dxa"/>
            <w:vMerge/>
            <w:tcBorders>
              <w:bottom w:val="nil"/>
            </w:tcBorders>
            <w:vAlign w:val="center"/>
          </w:tcPr>
          <w:p w14:paraId="0F04204C" w14:textId="77777777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67" w:type="dxa"/>
            <w:tcBorders>
              <w:bottom w:val="nil"/>
            </w:tcBorders>
            <w:vAlign w:val="center"/>
          </w:tcPr>
          <w:p w14:paraId="2C57B55D" w14:textId="70F0E6A7" w:rsidR="0017796F" w:rsidRPr="009E4669" w:rsidRDefault="0017796F" w:rsidP="0017796F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15" w:type="dxa"/>
            <w:tcBorders>
              <w:bottom w:val="nil"/>
            </w:tcBorders>
            <w:vAlign w:val="center"/>
          </w:tcPr>
          <w:p w14:paraId="3BD57BA4" w14:textId="22258FFA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1,20</w:t>
            </w:r>
          </w:p>
        </w:tc>
        <w:tc>
          <w:tcPr>
            <w:tcW w:w="915" w:type="dxa"/>
            <w:tcBorders>
              <w:bottom w:val="nil"/>
            </w:tcBorders>
            <w:vAlign w:val="center"/>
          </w:tcPr>
          <w:p w14:paraId="07F507AA" w14:textId="3D9C0280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915" w:type="dxa"/>
            <w:tcBorders>
              <w:bottom w:val="nil"/>
            </w:tcBorders>
            <w:vAlign w:val="center"/>
          </w:tcPr>
          <w:p w14:paraId="5E33CA5D" w14:textId="6739304C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00</w:t>
            </w:r>
          </w:p>
        </w:tc>
        <w:tc>
          <w:tcPr>
            <w:tcW w:w="915" w:type="dxa"/>
            <w:tcBorders>
              <w:bottom w:val="nil"/>
            </w:tcBorders>
            <w:vAlign w:val="center"/>
          </w:tcPr>
          <w:p w14:paraId="03E7482D" w14:textId="7C4981D4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0,</w:t>
            </w:r>
            <w:r w:rsidR="00D746C2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1978" w:type="dxa"/>
            <w:tcBorders>
              <w:bottom w:val="nil"/>
            </w:tcBorders>
            <w:vAlign w:val="center"/>
          </w:tcPr>
          <w:p w14:paraId="5AC89986" w14:textId="37EEAAC3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 w:rsidR="00F412A6">
              <w:rPr>
                <w:rFonts w:cs="Times New Roman"/>
                <w:sz w:val="24"/>
                <w:szCs w:val="24"/>
              </w:rPr>
              <w:t>50</w:t>
            </w:r>
          </w:p>
        </w:tc>
      </w:tr>
    </w:tbl>
    <w:p w14:paraId="54D0ABA5" w14:textId="77777777" w:rsidR="003D78CE" w:rsidRDefault="003D78CE" w:rsidP="000A4911">
      <w:pPr>
        <w:pStyle w:val="a3"/>
      </w:pPr>
    </w:p>
    <w:p w14:paraId="28875478" w14:textId="77777777" w:rsidR="00B97D9A" w:rsidRDefault="00B97D9A" w:rsidP="000A4911">
      <w:pPr>
        <w:pStyle w:val="a3"/>
      </w:pPr>
    </w:p>
    <w:p w14:paraId="73768097" w14:textId="04722FE8" w:rsidR="00B97D9A" w:rsidRPr="00B97D9A" w:rsidRDefault="00B97D9A" w:rsidP="00B97D9A">
      <w:pPr>
        <w:pStyle w:val="aff2"/>
        <w:rPr>
          <w:i/>
          <w:iCs/>
        </w:rPr>
      </w:pPr>
      <w:r w:rsidRPr="00DC1915">
        <w:rPr>
          <w:i/>
          <w:iCs/>
        </w:rPr>
        <w:lastRenderedPageBreak/>
        <w:t>Продолжение таблицы 2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1367"/>
        <w:gridCol w:w="915"/>
        <w:gridCol w:w="915"/>
        <w:gridCol w:w="915"/>
        <w:gridCol w:w="915"/>
        <w:gridCol w:w="1978"/>
      </w:tblGrid>
      <w:tr w:rsidR="00B97D9A" w14:paraId="71E7CC67" w14:textId="77777777" w:rsidTr="00325E7B">
        <w:trPr>
          <w:trHeight w:val="454"/>
        </w:trPr>
        <w:tc>
          <w:tcPr>
            <w:tcW w:w="2339" w:type="dxa"/>
            <w:vMerge w:val="restart"/>
            <w:vAlign w:val="center"/>
          </w:tcPr>
          <w:p w14:paraId="2C9EF286" w14:textId="7D7CAEF4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Язык программирования</w:t>
            </w:r>
          </w:p>
        </w:tc>
        <w:tc>
          <w:tcPr>
            <w:tcW w:w="1367" w:type="dxa"/>
            <w:vMerge w:val="restart"/>
            <w:vAlign w:val="center"/>
          </w:tcPr>
          <w:p w14:paraId="68CACB8E" w14:textId="3350D049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Группа сложности</w:t>
            </w:r>
          </w:p>
        </w:tc>
        <w:tc>
          <w:tcPr>
            <w:tcW w:w="3660" w:type="dxa"/>
            <w:gridSpan w:val="4"/>
            <w:vAlign w:val="center"/>
          </w:tcPr>
          <w:p w14:paraId="1B7B0B85" w14:textId="3E534DEC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Степе</w:t>
            </w:r>
            <w:r>
              <w:rPr>
                <w:rFonts w:cs="Times New Roman"/>
                <w:b/>
                <w:bCs/>
                <w:sz w:val="24"/>
                <w:szCs w:val="24"/>
              </w:rPr>
              <w:t>н</w:t>
            </w:r>
            <w:r w:rsidRPr="009E4669">
              <w:rPr>
                <w:rFonts w:cs="Times New Roman"/>
                <w:b/>
                <w:bCs/>
                <w:sz w:val="24"/>
                <w:szCs w:val="24"/>
              </w:rPr>
              <w:t>ь новизны</w:t>
            </w:r>
          </w:p>
        </w:tc>
        <w:tc>
          <w:tcPr>
            <w:tcW w:w="1978" w:type="dxa"/>
            <w:vMerge w:val="restart"/>
            <w:vAlign w:val="center"/>
          </w:tcPr>
          <w:p w14:paraId="5A75BD30" w14:textId="6552D8F3" w:rsidR="00B97D9A" w:rsidRPr="00FD47E0" w:rsidRDefault="00B97D9A" w:rsidP="00B97D9A">
            <w:pPr>
              <w:jc w:val="center"/>
              <w:rPr>
                <w:lang w:val="en-US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 xml:space="preserve">Коэффициент </w:t>
            </w:r>
            <w:r w:rsidR="00FD47E0">
              <w:rPr>
                <w:rFonts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</w:tc>
      </w:tr>
      <w:tr w:rsidR="00B97D9A" w14:paraId="0C1B3F17" w14:textId="77777777" w:rsidTr="00325E7B">
        <w:trPr>
          <w:trHeight w:val="454"/>
        </w:trPr>
        <w:tc>
          <w:tcPr>
            <w:tcW w:w="2339" w:type="dxa"/>
            <w:vMerge/>
            <w:vAlign w:val="center"/>
          </w:tcPr>
          <w:p w14:paraId="64996FD2" w14:textId="77777777" w:rsidR="00B97D9A" w:rsidRDefault="00B97D9A" w:rsidP="00B97D9A">
            <w:pPr>
              <w:jc w:val="center"/>
            </w:pPr>
          </w:p>
        </w:tc>
        <w:tc>
          <w:tcPr>
            <w:tcW w:w="1367" w:type="dxa"/>
            <w:vMerge/>
            <w:vAlign w:val="center"/>
          </w:tcPr>
          <w:p w14:paraId="6D63B469" w14:textId="77777777" w:rsidR="00B97D9A" w:rsidRDefault="00B97D9A" w:rsidP="00B97D9A">
            <w:pPr>
              <w:jc w:val="center"/>
            </w:pPr>
          </w:p>
        </w:tc>
        <w:tc>
          <w:tcPr>
            <w:tcW w:w="915" w:type="dxa"/>
            <w:vAlign w:val="center"/>
          </w:tcPr>
          <w:p w14:paraId="250D1A48" w14:textId="38379B9A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915" w:type="dxa"/>
            <w:vAlign w:val="center"/>
          </w:tcPr>
          <w:p w14:paraId="02B5F2A2" w14:textId="485926AE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915" w:type="dxa"/>
            <w:vAlign w:val="center"/>
          </w:tcPr>
          <w:p w14:paraId="1929E65A" w14:textId="1F2DC2D8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915" w:type="dxa"/>
            <w:vAlign w:val="center"/>
          </w:tcPr>
          <w:p w14:paraId="7776D8B2" w14:textId="3998A5F2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1978" w:type="dxa"/>
            <w:vMerge/>
            <w:vAlign w:val="center"/>
          </w:tcPr>
          <w:p w14:paraId="256418E1" w14:textId="77777777" w:rsidR="00B97D9A" w:rsidRDefault="00B97D9A" w:rsidP="00B97D9A">
            <w:pPr>
              <w:jc w:val="center"/>
            </w:pPr>
          </w:p>
        </w:tc>
      </w:tr>
      <w:tr w:rsidR="00B97D9A" w14:paraId="3EEF3ECF" w14:textId="77777777" w:rsidTr="00325E7B">
        <w:trPr>
          <w:trHeight w:val="454"/>
        </w:trPr>
        <w:tc>
          <w:tcPr>
            <w:tcW w:w="2339" w:type="dxa"/>
            <w:vMerge w:val="restart"/>
            <w:vAlign w:val="center"/>
          </w:tcPr>
          <w:p w14:paraId="0C50168C" w14:textId="69F3C4B4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</w:rPr>
              <w:t>Низкого уровня</w:t>
            </w:r>
          </w:p>
        </w:tc>
        <w:tc>
          <w:tcPr>
            <w:tcW w:w="1367" w:type="dxa"/>
            <w:vAlign w:val="center"/>
          </w:tcPr>
          <w:p w14:paraId="777DAD62" w14:textId="00E57497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15" w:type="dxa"/>
            <w:vAlign w:val="center"/>
          </w:tcPr>
          <w:p w14:paraId="2B716F1B" w14:textId="0E97C505" w:rsidR="00B97D9A" w:rsidRDefault="00B97D9A" w:rsidP="00B97D9A">
            <w:pPr>
              <w:jc w:val="center"/>
            </w:pPr>
            <w:r w:rsidRPr="00C1713E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58</w:t>
            </w:r>
          </w:p>
        </w:tc>
        <w:tc>
          <w:tcPr>
            <w:tcW w:w="915" w:type="dxa"/>
            <w:vAlign w:val="center"/>
          </w:tcPr>
          <w:p w14:paraId="39C024DE" w14:textId="6F6E1B25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45</w:t>
            </w:r>
          </w:p>
        </w:tc>
        <w:tc>
          <w:tcPr>
            <w:tcW w:w="915" w:type="dxa"/>
            <w:vAlign w:val="center"/>
          </w:tcPr>
          <w:p w14:paraId="1B532C1F" w14:textId="6E143B79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915" w:type="dxa"/>
            <w:vAlign w:val="center"/>
          </w:tcPr>
          <w:p w14:paraId="60D06213" w14:textId="193A737E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</w:rPr>
              <w:t>0,79</w:t>
            </w:r>
          </w:p>
        </w:tc>
        <w:tc>
          <w:tcPr>
            <w:tcW w:w="1978" w:type="dxa"/>
            <w:vAlign w:val="center"/>
          </w:tcPr>
          <w:p w14:paraId="354F5150" w14:textId="5A7BBCC8" w:rsidR="00B97D9A" w:rsidRDefault="00B97D9A" w:rsidP="00B97D9A">
            <w:pPr>
              <w:jc w:val="center"/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20</w:t>
            </w:r>
          </w:p>
        </w:tc>
      </w:tr>
      <w:tr w:rsidR="00B97D9A" w14:paraId="2C1C2733" w14:textId="77777777" w:rsidTr="00325E7B">
        <w:trPr>
          <w:trHeight w:val="454"/>
        </w:trPr>
        <w:tc>
          <w:tcPr>
            <w:tcW w:w="2339" w:type="dxa"/>
            <w:vMerge/>
            <w:vAlign w:val="center"/>
          </w:tcPr>
          <w:p w14:paraId="3944B272" w14:textId="77777777" w:rsidR="00B97D9A" w:rsidRDefault="00B97D9A" w:rsidP="00B97D9A">
            <w:pPr>
              <w:jc w:val="center"/>
            </w:pPr>
          </w:p>
        </w:tc>
        <w:tc>
          <w:tcPr>
            <w:tcW w:w="1367" w:type="dxa"/>
            <w:vAlign w:val="center"/>
          </w:tcPr>
          <w:p w14:paraId="1B7E9536" w14:textId="7DB6752E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15" w:type="dxa"/>
            <w:vAlign w:val="center"/>
          </w:tcPr>
          <w:p w14:paraId="622EEB44" w14:textId="726D56DA" w:rsidR="00B97D9A" w:rsidRDefault="00B97D9A" w:rsidP="00B97D9A">
            <w:pPr>
              <w:jc w:val="center"/>
            </w:pPr>
            <w:r w:rsidRPr="00C1713E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49</w:t>
            </w:r>
          </w:p>
        </w:tc>
        <w:tc>
          <w:tcPr>
            <w:tcW w:w="915" w:type="dxa"/>
            <w:vAlign w:val="center"/>
          </w:tcPr>
          <w:p w14:paraId="3D0487D0" w14:textId="67A9DE3B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37</w:t>
            </w:r>
          </w:p>
        </w:tc>
        <w:tc>
          <w:tcPr>
            <w:tcW w:w="915" w:type="dxa"/>
            <w:vAlign w:val="center"/>
          </w:tcPr>
          <w:p w14:paraId="71DB16EB" w14:textId="7ABF7325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915" w:type="dxa"/>
            <w:vAlign w:val="center"/>
          </w:tcPr>
          <w:p w14:paraId="7D0B25D6" w14:textId="1DB139FF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</w:rPr>
              <w:t>0,74</w:t>
            </w:r>
          </w:p>
        </w:tc>
        <w:tc>
          <w:tcPr>
            <w:tcW w:w="1978" w:type="dxa"/>
            <w:vAlign w:val="center"/>
          </w:tcPr>
          <w:p w14:paraId="2FB7754F" w14:textId="580628FC" w:rsidR="00B97D9A" w:rsidRDefault="00B97D9A" w:rsidP="00B97D9A">
            <w:pPr>
              <w:jc w:val="center"/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35</w:t>
            </w:r>
          </w:p>
        </w:tc>
      </w:tr>
      <w:tr w:rsidR="00B97D9A" w14:paraId="1106FC3C" w14:textId="77777777" w:rsidTr="00325E7B">
        <w:trPr>
          <w:trHeight w:val="454"/>
        </w:trPr>
        <w:tc>
          <w:tcPr>
            <w:tcW w:w="2339" w:type="dxa"/>
            <w:vMerge/>
            <w:vAlign w:val="center"/>
          </w:tcPr>
          <w:p w14:paraId="4FBA2ADA" w14:textId="77777777" w:rsidR="00B97D9A" w:rsidRDefault="00B97D9A" w:rsidP="00B97D9A">
            <w:pPr>
              <w:jc w:val="center"/>
            </w:pPr>
          </w:p>
        </w:tc>
        <w:tc>
          <w:tcPr>
            <w:tcW w:w="1367" w:type="dxa"/>
            <w:vAlign w:val="center"/>
          </w:tcPr>
          <w:p w14:paraId="340AC144" w14:textId="5BBA6BFB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15" w:type="dxa"/>
            <w:vAlign w:val="center"/>
          </w:tcPr>
          <w:p w14:paraId="1BA51FE7" w14:textId="330AA050" w:rsidR="00B97D9A" w:rsidRDefault="00B97D9A" w:rsidP="00B97D9A">
            <w:pPr>
              <w:jc w:val="center"/>
            </w:pPr>
            <w:r w:rsidRPr="00C1713E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38</w:t>
            </w:r>
          </w:p>
        </w:tc>
        <w:tc>
          <w:tcPr>
            <w:tcW w:w="915" w:type="dxa"/>
            <w:vAlign w:val="center"/>
          </w:tcPr>
          <w:p w14:paraId="28C59E5C" w14:textId="39B4EB23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915" w:type="dxa"/>
            <w:vAlign w:val="center"/>
          </w:tcPr>
          <w:p w14:paraId="4059072A" w14:textId="6CAD81E4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915" w:type="dxa"/>
            <w:vAlign w:val="center"/>
          </w:tcPr>
          <w:p w14:paraId="3274A4A2" w14:textId="575D0269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</w:rPr>
              <w:t>0,69</w:t>
            </w:r>
          </w:p>
        </w:tc>
        <w:tc>
          <w:tcPr>
            <w:tcW w:w="1978" w:type="dxa"/>
            <w:vAlign w:val="center"/>
          </w:tcPr>
          <w:p w14:paraId="3FDCB48B" w14:textId="7F5F2DB3" w:rsidR="00B97D9A" w:rsidRDefault="00B97D9A" w:rsidP="00B97D9A">
            <w:pPr>
              <w:jc w:val="center"/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50</w:t>
            </w:r>
          </w:p>
        </w:tc>
      </w:tr>
    </w:tbl>
    <w:p w14:paraId="0CC98215" w14:textId="77777777" w:rsidR="00B97D9A" w:rsidRPr="000A4911" w:rsidRDefault="00B97D9A" w:rsidP="000A4911">
      <w:pPr>
        <w:pStyle w:val="a3"/>
      </w:pPr>
    </w:p>
    <w:p w14:paraId="52EB56B4" w14:textId="46769BB4" w:rsidR="000A4911" w:rsidRPr="00AE433F" w:rsidRDefault="004929BC" w:rsidP="000A4911">
      <w:pPr>
        <w:pStyle w:val="a3"/>
      </w:pPr>
      <w:r w:rsidRPr="00AE433F">
        <w:t xml:space="preserve">С учетом того, что задача поставлена достаточно четко, коэффициент </w:t>
      </w:r>
      <m:oMath>
        <m:r>
          <m:rPr>
            <m:nor/>
          </m:rPr>
          <w:rPr>
            <w:rFonts w:cs="Times New Roman"/>
          </w:rPr>
          <m:t>p</m:t>
        </m:r>
      </m:oMath>
      <w:r w:rsidR="00192670" w:rsidRPr="00192670">
        <w:rPr>
          <w:rFonts w:eastAsiaTheme="minorEastAsia"/>
        </w:rPr>
        <w:t xml:space="preserve"> </w:t>
      </w:r>
      <w:r w:rsidRPr="00AE433F">
        <w:t>принимается равным 0,06 (</w:t>
      </w:r>
      <w:r w:rsidR="00193C09">
        <w:rPr>
          <w:lang w:val="en-US"/>
        </w:rPr>
        <w:t>p</w:t>
      </w:r>
      <w:r w:rsidR="000163C2" w:rsidRPr="000163C2">
        <w:rPr>
          <w:rFonts w:eastAsiaTheme="minorEastAsia"/>
        </w:rPr>
        <w:t xml:space="preserve"> </w:t>
      </w:r>
      <w:r w:rsidRPr="00AE433F">
        <w:t>=</w:t>
      </w:r>
      <w:r w:rsidR="000163C2" w:rsidRPr="000163C2">
        <w:t xml:space="preserve"> </w:t>
      </w:r>
      <w:r w:rsidRPr="00AE433F">
        <w:t>0,06)</w:t>
      </w:r>
    </w:p>
    <w:p w14:paraId="49DCF7C6" w14:textId="6D9C7D5B" w:rsidR="000E7E66" w:rsidRPr="004F1166" w:rsidRDefault="000E7E66" w:rsidP="004F1166">
      <w:pPr>
        <w:pStyle w:val="a3"/>
        <w:rPr>
          <w:color w:val="000000" w:themeColor="text1"/>
        </w:rPr>
      </w:pPr>
      <w:r w:rsidRPr="004F1166">
        <w:rPr>
          <w:color w:val="000000" w:themeColor="text1"/>
        </w:rPr>
        <w:t>Таким образом, по формуле (3) находится условное число операторов</w:t>
      </w:r>
    </w:p>
    <w:p w14:paraId="2EFC2C8B" w14:textId="571E713B" w:rsidR="004F1166" w:rsidRPr="007C3AF0" w:rsidRDefault="007C3AF0" w:rsidP="004F1166">
      <w:pPr>
        <w:pStyle w:val="afd"/>
        <w:rPr>
          <w:rFonts w:eastAsiaTheme="minorEastAsia" w:cs="Times New Roman"/>
          <w:i/>
        </w:rPr>
      </w:pPr>
      <m:oMathPara>
        <m:oMath>
          <m:r>
            <m:rPr>
              <m:nor/>
            </m:rPr>
            <w:rPr>
              <w:rFonts w:cs="Times New Roman"/>
            </w:rPr>
            <m:t xml:space="preserve">Q = 540 ∙ 1,08 ∙ 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</w:rPr>
                <m:t>1 + 0,6</m:t>
              </m: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e>
          </m:d>
          <m:r>
            <m:rPr>
              <m:nor/>
            </m:rPr>
            <w:rPr>
              <w:rFonts w:eastAsiaTheme="minorEastAsia" w:cs="Times New Roman"/>
            </w:rPr>
            <m:t xml:space="preserve"> = 933,12 ед</m:t>
          </m:r>
          <m:r>
            <m:rPr>
              <m:nor/>
            </m:rPr>
            <w:rPr>
              <w:rFonts w:ascii="Cambria Math" w:eastAsiaTheme="minorEastAsia" w:cs="Times New Roman"/>
            </w:rPr>
            <m:t>.</m:t>
          </m:r>
        </m:oMath>
      </m:oMathPara>
    </w:p>
    <w:p w14:paraId="0BB351E6" w14:textId="195375C9" w:rsidR="004F1166" w:rsidRDefault="0036778B" w:rsidP="009A70F4">
      <w:pPr>
        <w:pStyle w:val="a3"/>
      </w:pPr>
      <w:r>
        <w:t>Точные затраты</w:t>
      </w:r>
      <w:r w:rsidR="004F1166">
        <w:t xml:space="preserve"> труда на подготовку описания задачи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о</m:t>
            </m:r>
          </m:sub>
        </m:sSub>
      </m:oMath>
      <w:r w:rsidR="004F1166">
        <w:t xml:space="preserve">, чел.ч, </w:t>
      </w:r>
      <w:r>
        <w:t xml:space="preserve">установить затруднительно из-за </w:t>
      </w:r>
      <w:r w:rsidR="004F1166">
        <w:t>творчес</w:t>
      </w:r>
      <w:r>
        <w:t xml:space="preserve">кого </w:t>
      </w:r>
      <w:r w:rsidR="004F1166">
        <w:t>характер</w:t>
      </w:r>
      <w:r>
        <w:t>а подготовки</w:t>
      </w:r>
      <w:r w:rsidR="00EE7A45">
        <w:t xml:space="preserve">, поэтому для дальнейшего расчета </w:t>
      </w:r>
      <w:r w:rsidR="004F1166">
        <w:t xml:space="preserve">значение </w:t>
      </w:r>
      <w:r w:rsidR="000A3F91">
        <w:t xml:space="preserve">принято </w:t>
      </w:r>
      <w:r w:rsidR="004F1166">
        <w:t>равным 30 чел.ч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о</m:t>
            </m:r>
          </m:sub>
        </m:sSub>
      </m:oMath>
      <w:r w:rsidR="004E3ABB">
        <w:rPr>
          <w:rFonts w:eastAsiaTheme="minorEastAsia"/>
        </w:rPr>
        <w:t xml:space="preserve"> </w:t>
      </w:r>
      <w:r w:rsidR="004F1166">
        <w:t>=</w:t>
      </w:r>
      <w:r w:rsidR="000420AE">
        <w:t xml:space="preserve"> </w:t>
      </w:r>
      <w:r w:rsidR="004F1166">
        <w:t>30).</w:t>
      </w:r>
    </w:p>
    <w:p w14:paraId="4077A458" w14:textId="3D2BFE5C" w:rsidR="000420AE" w:rsidRPr="008D4467" w:rsidRDefault="00877793" w:rsidP="00877793">
      <w:pPr>
        <w:pStyle w:val="a3"/>
      </w:pPr>
      <w:r>
        <w:t xml:space="preserve">Затраты труда на изучение описания задачи с учетом уточнения описания и квалификации программиста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lang w:val="en-US"/>
              </w:rPr>
              <m:t>u</m:t>
            </m:r>
          </m:sub>
        </m:sSub>
      </m:oMath>
      <w:r>
        <w:t>, чел.ч, определяются по формуле</w:t>
      </w:r>
    </w:p>
    <w:p w14:paraId="6FD59B53" w14:textId="5631ABB0" w:rsidR="00E51710" w:rsidRPr="00572BC9" w:rsidRDefault="00000000" w:rsidP="00E51710">
      <w:pPr>
        <w:pStyle w:val="afd"/>
        <w:rPr>
          <w:rFonts w:eastAsiaTheme="minorEastAsia" w:cs="Times New Roman"/>
          <w:i/>
          <w:noProof w:val="0"/>
          <w:color w:val="auto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noProof w:val="0"/>
                  <w:color w:val="auto"/>
                  <w:szCs w:val="22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noProof w:val="0"/>
                      <w:color w:val="auto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u</m:t>
                  </m:r>
                </m:sub>
              </m:sSub>
              <m:r>
                <m:rPr>
                  <m:nor/>
                </m:rPr>
                <w:rPr>
                  <w:rFonts w:cs="Times New Roman"/>
                  <w:noProof w:val="0"/>
                  <w:color w:val="auto"/>
                  <w:szCs w:val="22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noProof w:val="0"/>
                      <w:color w:val="auto"/>
                      <w:szCs w:val="22"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  <w:noProof w:val="0"/>
                      <w:color w:val="auto"/>
                      <w:szCs w:val="22"/>
                      <w:lang w:val="en-US"/>
                    </w:rPr>
                    <m:t>Q</m:t>
                  </m:r>
                  <m:r>
                    <m:rPr>
                      <m:nor/>
                    </m:rPr>
                    <w:rPr>
                      <w:rFonts w:cs="Times New Roman"/>
                      <w:noProof w:val="0"/>
                      <w:color w:val="auto"/>
                      <w:szCs w:val="22"/>
                    </w:rPr>
                    <m:t xml:space="preserve"> ∙ </m:t>
                  </m:r>
                  <m:r>
                    <m:rPr>
                      <m:nor/>
                    </m:rPr>
                    <w:rPr>
                      <w:rFonts w:cs="Times New Roman"/>
                      <w:noProof w:val="0"/>
                      <w:color w:val="auto"/>
                      <w:szCs w:val="22"/>
                      <w:lang w:val="en-US"/>
                    </w:rPr>
                    <m:t>B</m:t>
                  </m:r>
                </m:num>
                <m:den>
                  <m:r>
                    <m:rPr>
                      <m:nor/>
                    </m:rPr>
                    <w:rPr>
                      <w:rFonts w:cs="Times New Roman"/>
                      <w:noProof w:val="0"/>
                      <w:color w:val="auto"/>
                      <w:szCs w:val="22"/>
                    </w:rPr>
                    <m:t xml:space="preserve">(75 … 85) ∙ </m:t>
                  </m:r>
                  <m:r>
                    <m:rPr>
                      <m:nor/>
                    </m:rPr>
                    <w:rPr>
                      <w:rFonts w:cs="Times New Roman"/>
                      <w:noProof w:val="0"/>
                      <w:color w:val="auto"/>
                      <w:szCs w:val="22"/>
                      <w:lang w:val="en-US"/>
                    </w:rPr>
                    <m:t>K</m:t>
                  </m:r>
                </m:den>
              </m:f>
              <m:r>
                <m:rPr>
                  <m:nor/>
                </m:rPr>
                <w:rPr>
                  <w:rFonts w:cs="Times New Roman"/>
                  <w:noProof w:val="0"/>
                  <w:color w:val="auto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noProof w:val="0"/>
                  <w:color w:val="auto"/>
                  <w:szCs w:val="22"/>
                </w:rPr>
                <m:t>#</m:t>
              </m:r>
              <m:r>
                <m:rPr>
                  <m:nor/>
                </m:rPr>
                <w:rPr>
                  <w:rFonts w:cs="Times New Roman"/>
                  <w:noProof w:val="0"/>
                  <w:color w:val="auto"/>
                  <w:szCs w:val="22"/>
                </w:rPr>
                <m:t>(4)</m:t>
              </m:r>
              <m:ctrlPr>
                <w:rPr>
                  <w:rFonts w:ascii="Cambria Math" w:hAnsi="Cambria Math" w:cs="Times New Roman"/>
                  <w:i/>
                  <w:noProof w:val="0"/>
                  <w:color w:val="auto"/>
                  <w:szCs w:val="22"/>
                </w:rPr>
              </m:ctrlPr>
            </m:e>
          </m:eqArr>
        </m:oMath>
      </m:oMathPara>
    </w:p>
    <w:p w14:paraId="090E2FBE" w14:textId="638FFFE5" w:rsidR="00C35061" w:rsidRPr="00C35061" w:rsidRDefault="00C35061" w:rsidP="00B83A4C">
      <w:pPr>
        <w:pStyle w:val="a3"/>
        <w:ind w:left="426" w:hanging="426"/>
      </w:pPr>
      <w:r w:rsidRPr="00C35061">
        <w:t>где</w:t>
      </w:r>
      <w:r w:rsidR="002C1F2C">
        <w:rPr>
          <w:lang w:val="en-US"/>
        </w:rPr>
        <w:t> </w:t>
      </w:r>
      <w:r w:rsidR="009E7EAF">
        <w:rPr>
          <w:lang w:val="en-US"/>
        </w:rPr>
        <w:t>B</w:t>
      </w:r>
      <w:r w:rsidR="009E7EAF" w:rsidRPr="009E7EAF">
        <w:t xml:space="preserve"> </w:t>
      </w:r>
      <w:r w:rsidRPr="00C35061">
        <w:t>– коэффициент увеличения затрат труда, вследствие недостаточного описания задачи уточнений и некоторой недоработки;</w:t>
      </w:r>
    </w:p>
    <w:p w14:paraId="5BEC86CF" w14:textId="2548220C" w:rsidR="00851D89" w:rsidRPr="008D4467" w:rsidRDefault="009E7EAF" w:rsidP="00275790">
      <w:pPr>
        <w:pStyle w:val="a3"/>
        <w:ind w:firstLine="426"/>
      </w:pPr>
      <w:r>
        <w:rPr>
          <w:lang w:val="en-US"/>
        </w:rPr>
        <w:t>K</w:t>
      </w:r>
      <w:r w:rsidR="00C35061" w:rsidRPr="00C35061">
        <w:t xml:space="preserve"> – коэффициент квалификации работника.</w:t>
      </w:r>
    </w:p>
    <w:p w14:paraId="2474E846" w14:textId="5629E6D8" w:rsidR="001D3294" w:rsidRDefault="00252341" w:rsidP="00B83A4C">
      <w:pPr>
        <w:pStyle w:val="a3"/>
        <w:ind w:firstLine="426"/>
      </w:pPr>
      <w:r>
        <w:t>Согласно таблице 3 коэффициент квалификации</w:t>
      </w:r>
      <w:r w:rsidR="00075DBB">
        <w:t xml:space="preserve"> </w:t>
      </w:r>
      <w:r w:rsidR="00035C49">
        <w:rPr>
          <w:lang w:val="en-US"/>
        </w:rPr>
        <w:t>K</w:t>
      </w:r>
      <w:r w:rsidR="008C5BE9" w:rsidRPr="008C5BE9">
        <w:t xml:space="preserve"> </w:t>
      </w:r>
      <w:r w:rsidR="005B0F29">
        <w:t>равен</w:t>
      </w:r>
      <w:r w:rsidR="00075DBB">
        <w:t xml:space="preserve"> </w:t>
      </w:r>
      <w:r w:rsidR="001D3294" w:rsidRPr="0027629F">
        <w:t>0</w:t>
      </w:r>
      <w:r w:rsidR="002A6663" w:rsidRPr="0027629F">
        <w:t>,</w:t>
      </w:r>
      <w:r w:rsidR="001D3294" w:rsidRPr="0027629F">
        <w:t>8</w:t>
      </w:r>
      <w:r w:rsidR="002A6663" w:rsidRPr="0027629F">
        <w:t>0</w:t>
      </w:r>
      <w:r w:rsidR="001D3294" w:rsidRPr="001D3294">
        <w:t>.</w:t>
      </w:r>
    </w:p>
    <w:p w14:paraId="134E8D74" w14:textId="77777777" w:rsidR="00EC072D" w:rsidRDefault="00EC072D" w:rsidP="00B83A4C">
      <w:pPr>
        <w:pStyle w:val="a3"/>
        <w:ind w:firstLine="426"/>
      </w:pPr>
    </w:p>
    <w:p w14:paraId="462F527C" w14:textId="77777777" w:rsidR="00EC072D" w:rsidRDefault="00EC072D" w:rsidP="00B83A4C">
      <w:pPr>
        <w:pStyle w:val="a3"/>
        <w:ind w:firstLine="426"/>
      </w:pPr>
    </w:p>
    <w:p w14:paraId="206019B3" w14:textId="77777777" w:rsidR="000A3F91" w:rsidRPr="002A6663" w:rsidRDefault="000A3F91" w:rsidP="00B83A4C">
      <w:pPr>
        <w:pStyle w:val="a3"/>
        <w:ind w:firstLine="426"/>
      </w:pPr>
    </w:p>
    <w:p w14:paraId="255A4563" w14:textId="079BB7AB" w:rsidR="0085496F" w:rsidRPr="005B0F29" w:rsidRDefault="0085496F" w:rsidP="0085496F">
      <w:pPr>
        <w:pStyle w:val="aff2"/>
      </w:pPr>
      <w:r w:rsidRPr="0085496F">
        <w:rPr>
          <w:spacing w:val="40"/>
        </w:rPr>
        <w:lastRenderedPageBreak/>
        <w:t>Таблица</w:t>
      </w:r>
      <w:r w:rsidRPr="0085496F">
        <w:t xml:space="preserve"> </w:t>
      </w:r>
      <w:r w:rsidRPr="00506FC7">
        <w:t>3</w:t>
      </w:r>
      <w:r w:rsidRPr="0085496F">
        <w:t xml:space="preserve"> – Коэффициент квалификации разработчика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76624" w14:paraId="25A9C0E4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6121F7D0" w14:textId="608B4B15" w:rsidR="00376624" w:rsidRPr="00376624" w:rsidRDefault="00376624" w:rsidP="00376624">
            <w:pPr>
              <w:jc w:val="center"/>
              <w:rPr>
                <w:b/>
                <w:bCs/>
                <w:sz w:val="24"/>
                <w:szCs w:val="20"/>
              </w:rPr>
            </w:pPr>
            <w:r w:rsidRPr="00376624">
              <w:rPr>
                <w:b/>
                <w:bCs/>
                <w:sz w:val="24"/>
                <w:szCs w:val="20"/>
              </w:rPr>
              <w:t>Опыт работы</w:t>
            </w:r>
          </w:p>
        </w:tc>
        <w:tc>
          <w:tcPr>
            <w:tcW w:w="4672" w:type="dxa"/>
            <w:vAlign w:val="center"/>
          </w:tcPr>
          <w:p w14:paraId="6F2CD30E" w14:textId="4E3F4D95" w:rsidR="00376624" w:rsidRPr="00376624" w:rsidRDefault="00376624" w:rsidP="00376624">
            <w:pPr>
              <w:jc w:val="center"/>
              <w:rPr>
                <w:b/>
                <w:bCs/>
                <w:sz w:val="24"/>
                <w:szCs w:val="20"/>
              </w:rPr>
            </w:pPr>
            <w:r w:rsidRPr="00376624">
              <w:rPr>
                <w:b/>
                <w:bCs/>
                <w:sz w:val="24"/>
                <w:szCs w:val="20"/>
              </w:rPr>
              <w:t>Коэффициент квалификации</w:t>
            </w:r>
          </w:p>
        </w:tc>
      </w:tr>
      <w:tr w:rsidR="00376624" w14:paraId="2E5EB8B6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7C59A797" w14:textId="18E87B1A" w:rsidR="00376624" w:rsidRPr="00376624" w:rsidRDefault="00376624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До двух лет</w:t>
            </w:r>
          </w:p>
        </w:tc>
        <w:tc>
          <w:tcPr>
            <w:tcW w:w="4672" w:type="dxa"/>
            <w:vAlign w:val="center"/>
          </w:tcPr>
          <w:p w14:paraId="167F57F9" w14:textId="080A93EF" w:rsidR="00376624" w:rsidRPr="005B1AAD" w:rsidRDefault="005B1AAD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0,80</w:t>
            </w:r>
          </w:p>
        </w:tc>
      </w:tr>
      <w:tr w:rsidR="00376624" w14:paraId="4BB9D406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02E0DC03" w14:textId="333E0E56" w:rsidR="00376624" w:rsidRPr="00376624" w:rsidRDefault="00376624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2-3 года</w:t>
            </w:r>
          </w:p>
        </w:tc>
        <w:tc>
          <w:tcPr>
            <w:tcW w:w="4672" w:type="dxa"/>
            <w:vAlign w:val="center"/>
          </w:tcPr>
          <w:p w14:paraId="076513EB" w14:textId="252763EC" w:rsidR="00376624" w:rsidRPr="005B1AAD" w:rsidRDefault="005B1AAD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1,00</w:t>
            </w:r>
          </w:p>
        </w:tc>
      </w:tr>
      <w:tr w:rsidR="00376624" w14:paraId="2EE70DF7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3307B6C0" w14:textId="79CC495C" w:rsidR="00376624" w:rsidRPr="00376624" w:rsidRDefault="00376624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3-5 лет</w:t>
            </w:r>
          </w:p>
        </w:tc>
        <w:tc>
          <w:tcPr>
            <w:tcW w:w="4672" w:type="dxa"/>
            <w:vAlign w:val="center"/>
          </w:tcPr>
          <w:p w14:paraId="49FAA05E" w14:textId="486A3695" w:rsidR="00376624" w:rsidRPr="005B1AAD" w:rsidRDefault="005B1AAD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1,10 – 1,20</w:t>
            </w:r>
          </w:p>
        </w:tc>
      </w:tr>
      <w:tr w:rsidR="00376624" w14:paraId="75A8BE37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710F9212" w14:textId="019D03AA" w:rsidR="00376624" w:rsidRPr="005B1AAD" w:rsidRDefault="005B1AAD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5-7 лет</w:t>
            </w:r>
          </w:p>
        </w:tc>
        <w:tc>
          <w:tcPr>
            <w:tcW w:w="4672" w:type="dxa"/>
            <w:vAlign w:val="center"/>
          </w:tcPr>
          <w:p w14:paraId="7D63B878" w14:textId="7747F065" w:rsidR="00376624" w:rsidRPr="00376624" w:rsidRDefault="005B1AAD" w:rsidP="00376624">
            <w:pPr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1,30 – 1,40</w:t>
            </w:r>
          </w:p>
        </w:tc>
      </w:tr>
      <w:tr w:rsidR="00376624" w14:paraId="6183CDF3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6596301A" w14:textId="3F1AD5BD" w:rsidR="00376624" w:rsidRPr="005B1AAD" w:rsidRDefault="005B1AAD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Более 7 лет</w:t>
            </w:r>
          </w:p>
        </w:tc>
        <w:tc>
          <w:tcPr>
            <w:tcW w:w="4672" w:type="dxa"/>
            <w:vAlign w:val="center"/>
          </w:tcPr>
          <w:p w14:paraId="4DC0337B" w14:textId="6DC9BA8F" w:rsidR="00376624" w:rsidRPr="00376624" w:rsidRDefault="005B1AAD" w:rsidP="00376624">
            <w:pPr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1,50 – 1,60</w:t>
            </w:r>
          </w:p>
        </w:tc>
      </w:tr>
    </w:tbl>
    <w:p w14:paraId="04B3DAA4" w14:textId="77777777" w:rsidR="00376624" w:rsidRPr="00701621" w:rsidRDefault="00376624" w:rsidP="00701621">
      <w:pPr>
        <w:pStyle w:val="a3"/>
      </w:pPr>
    </w:p>
    <w:p w14:paraId="3309CDC4" w14:textId="2B06B2CE" w:rsidR="00DA3580" w:rsidRDefault="00DA3580" w:rsidP="00376624">
      <w:pPr>
        <w:pStyle w:val="a3"/>
      </w:pPr>
      <w:r w:rsidRPr="00DA3580">
        <w:t xml:space="preserve">Таким образом, по формуле (4) </w:t>
      </w:r>
      <w:r w:rsidR="00400A4D" w:rsidRPr="008F30C6">
        <w:rPr>
          <w:color w:val="000000" w:themeColor="text1"/>
        </w:rPr>
        <w:t>находятся</w:t>
      </w:r>
      <w:r w:rsidR="00400A4D" w:rsidRPr="004F1166">
        <w:rPr>
          <w:color w:val="000000" w:themeColor="text1"/>
        </w:rPr>
        <w:t xml:space="preserve"> </w:t>
      </w:r>
      <w:r w:rsidRPr="00DA3580">
        <w:t>затраты</w:t>
      </w:r>
      <w:r>
        <w:t xml:space="preserve"> </w:t>
      </w:r>
      <w:r w:rsidRPr="00DA3580">
        <w:t>на исследование</w:t>
      </w:r>
      <w:r>
        <w:t xml:space="preserve"> </w:t>
      </w:r>
      <w:r w:rsidRPr="00DA3580">
        <w:t>предметной области</w:t>
      </w:r>
    </w:p>
    <w:p w14:paraId="5DEC32C1" w14:textId="66C0E341" w:rsidR="000163E1" w:rsidRPr="004363D6" w:rsidRDefault="00000000" w:rsidP="000163E1">
      <w:pPr>
        <w:pStyle w:val="afd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  <w:lang w:val="en-US"/>
                </w:rPr>
                <m:t>u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933,12 ∙ 1,35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85 ∙ 0,8</m:t>
              </m:r>
            </m:den>
          </m:f>
          <m:r>
            <m:rPr>
              <m:nor/>
            </m:rPr>
            <w:rPr>
              <w:rFonts w:eastAsiaTheme="minorEastAsia" w:cs="Times New Roman"/>
            </w:rPr>
            <m:t xml:space="preserve"> = 18,53 чел.ч</m:t>
          </m:r>
        </m:oMath>
      </m:oMathPara>
    </w:p>
    <w:p w14:paraId="0DEC59A2" w14:textId="5A24F2E2" w:rsidR="002D13A5" w:rsidRPr="008D4467" w:rsidRDefault="002D13A5" w:rsidP="002D13A5">
      <w:pPr>
        <w:pStyle w:val="a3"/>
      </w:pPr>
      <w:r w:rsidRPr="002D13A5">
        <w:t>Затраты труда на разработку алгоритма решения задачи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a</m:t>
            </m:r>
          </m:sub>
        </m:sSub>
      </m:oMath>
      <w:r>
        <w:t xml:space="preserve"> </w:t>
      </w:r>
      <w:r w:rsidRPr="002D13A5">
        <w:t>рассчитываются по формуле</w:t>
      </w:r>
    </w:p>
    <w:p w14:paraId="7C001035" w14:textId="4FDD27A3" w:rsidR="002D13A5" w:rsidRPr="00F50416" w:rsidRDefault="00000000" w:rsidP="00577214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noProof w:val="0"/>
                      <w:color w:val="auto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a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Q</m:t>
                  </m:r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 xml:space="preserve">(50 … 75)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w:sym w:font="Symbol" w:char="F0D7"/>
                  </m:r>
                  <m:r>
                    <m:rPr>
                      <m:nor/>
                    </m:rPr>
                    <w:rPr>
                      <w:rFonts w:cs="Times New Roman"/>
                    </w:rPr>
                    <m:t xml:space="preserve"> K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(5)</m:t>
              </m:r>
              <m:ctrlPr>
                <w:rPr>
                  <w:rFonts w:ascii="Cambria Math" w:hAnsi="Cambria Math" w:cs="Times New Roman"/>
                </w:rPr>
              </m:ctrlPr>
            </m:e>
          </m:eqArr>
        </m:oMath>
      </m:oMathPara>
    </w:p>
    <w:p w14:paraId="765925AD" w14:textId="3055DC4C" w:rsidR="00786AAD" w:rsidRPr="008F6145" w:rsidRDefault="00925563" w:rsidP="009C5AC7">
      <w:pPr>
        <w:pStyle w:val="a3"/>
      </w:pPr>
      <w:r>
        <w:t>Исходя их формулы</w:t>
      </w:r>
      <w:r w:rsidR="00786AAD" w:rsidRPr="00786AAD">
        <w:t xml:space="preserve"> (5) </w:t>
      </w:r>
      <w:r w:rsidR="00400A4D" w:rsidRPr="008F30C6">
        <w:rPr>
          <w:color w:val="000000" w:themeColor="text1"/>
        </w:rPr>
        <w:t>находятся</w:t>
      </w:r>
      <w:r w:rsidR="00400A4D" w:rsidRPr="004F1166">
        <w:rPr>
          <w:color w:val="000000" w:themeColor="text1"/>
        </w:rPr>
        <w:t xml:space="preserve"> </w:t>
      </w:r>
      <w:r w:rsidR="00786AAD" w:rsidRPr="00786AAD">
        <w:t>затраты</w:t>
      </w:r>
      <w:r w:rsidR="00786AAD">
        <w:t xml:space="preserve"> </w:t>
      </w:r>
      <w:r w:rsidR="00786AAD" w:rsidRPr="00786AAD">
        <w:t>труда на</w:t>
      </w:r>
      <w:r w:rsidR="00786AAD">
        <w:t xml:space="preserve"> </w:t>
      </w:r>
      <w:r w:rsidR="00786AAD" w:rsidRPr="00786AAD">
        <w:t>разработку</w:t>
      </w:r>
      <w:r w:rsidR="00786AAD">
        <w:t xml:space="preserve"> </w:t>
      </w:r>
      <w:r w:rsidR="00786AAD" w:rsidRPr="00786AAD">
        <w:t>алгоритма решения задачи</w:t>
      </w:r>
    </w:p>
    <w:p w14:paraId="6965CA67" w14:textId="1C5E4E62" w:rsidR="008E2D4A" w:rsidRPr="00996F69" w:rsidRDefault="00000000" w:rsidP="009C5AC7">
      <w:pPr>
        <w:pStyle w:val="afd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noProof w:val="0"/>
                  <w:color w:val="auto"/>
                  <w:szCs w:val="22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lang w:val="en-US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  <w:lang w:val="en-US"/>
                </w:rPr>
                <m:t>a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933,12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75 ∙ 0,8</m:t>
              </m:r>
            </m:den>
          </m:f>
          <m:r>
            <m:rPr>
              <m:nor/>
            </m:rPr>
            <w:rPr>
              <w:rFonts w:cs="Times New Roman"/>
            </w:rPr>
            <m:t xml:space="preserve"> = 15,55 чел.ч</m:t>
          </m:r>
        </m:oMath>
      </m:oMathPara>
    </w:p>
    <w:p w14:paraId="44FBAC3E" w14:textId="1A08BE0B" w:rsidR="008E2D4A" w:rsidRDefault="008E2D4A" w:rsidP="008F6145">
      <w:pPr>
        <w:pStyle w:val="a3"/>
      </w:pPr>
      <w:r w:rsidRPr="008E2D4A">
        <w:t>Затраты труда на составление программы на ЭВМ</w:t>
      </w:r>
      <w:r>
        <w:t xml:space="preserve"> </w:t>
      </w:r>
      <w:r w:rsidRPr="008E2D4A">
        <w:t>по готовой</w:t>
      </w:r>
      <w:r>
        <w:t xml:space="preserve"> </w:t>
      </w:r>
      <w:r w:rsidRPr="008E2D4A">
        <w:t>блок-схеме определяются по формуле</w:t>
      </w:r>
    </w:p>
    <w:p w14:paraId="4BAE1460" w14:textId="77777777" w:rsidR="00641E2C" w:rsidRDefault="00641E2C" w:rsidP="008F6145">
      <w:pPr>
        <w:pStyle w:val="a3"/>
      </w:pPr>
    </w:p>
    <w:p w14:paraId="0AC0C6CF" w14:textId="77777777" w:rsidR="00641E2C" w:rsidRDefault="00641E2C" w:rsidP="008F6145">
      <w:pPr>
        <w:pStyle w:val="a3"/>
      </w:pPr>
    </w:p>
    <w:p w14:paraId="6506FFEA" w14:textId="131F59EF" w:rsidR="00A3652D" w:rsidRPr="00F50416" w:rsidRDefault="00000000" w:rsidP="009C5AC7">
      <w:pPr>
        <w:pStyle w:val="afd"/>
        <w:spacing w:before="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Q</m:t>
                  </m:r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 xml:space="preserve">(50 … 75)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w:sym w:font="Symbol" w:char="F0D7"/>
                  </m:r>
                  <m:r>
                    <m:rPr>
                      <m:nor/>
                    </m:rPr>
                    <w:rPr>
                      <w:rFonts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K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(6)</m:t>
              </m:r>
            </m:e>
          </m:eqArr>
        </m:oMath>
      </m:oMathPara>
    </w:p>
    <w:p w14:paraId="70F6ACEF" w14:textId="230A5930" w:rsidR="009C2BC1" w:rsidRPr="009C2BC1" w:rsidRDefault="008E2D4A" w:rsidP="00725A69">
      <w:pPr>
        <w:pStyle w:val="a3"/>
      </w:pPr>
      <w:r w:rsidRPr="00786AAD">
        <w:t>Таким</w:t>
      </w:r>
      <w:r w:rsidRPr="009C2BC1">
        <w:t xml:space="preserve"> образом, по формуле (6) находятся затраты труда на составление программы на ЭВМ по готовой блок-схеме</w:t>
      </w:r>
    </w:p>
    <w:p w14:paraId="05365BB8" w14:textId="33EB28B5" w:rsidR="009C2BC1" w:rsidRPr="00F50416" w:rsidRDefault="00000000" w:rsidP="000D1BC2">
      <w:pPr>
        <w:pStyle w:val="afd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noProof w:val="0"/>
                  <w:color w:val="auto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lang w:val="en-US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п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933,12</m:t>
              </m:r>
              <m:ctrlPr>
                <w:rPr>
                  <w:rFonts w:ascii="Cambria Math" w:hAnsi="Cambria Math" w:cs="Times New Roman"/>
                  <w:highlight w:val="yellow"/>
                  <w:lang w:val="en-US"/>
                </w:rPr>
              </m:ctrlPr>
            </m:num>
            <m:den>
              <m:r>
                <m:rPr>
                  <m:nor/>
                </m:rPr>
                <w:rPr>
                  <w:rFonts w:cs="Times New Roman"/>
                </w:rPr>
                <m:t xml:space="preserve">75 </m:t>
              </m:r>
              <m:r>
                <m:rPr>
                  <m:nor/>
                </m:rPr>
                <w:rPr>
                  <w:rFonts w:cs="Times New Roman"/>
                </w:rPr>
                <w:sym w:font="Symbol" w:char="F0D7"/>
              </m:r>
              <m:r>
                <m:rPr>
                  <m:nor/>
                </m:rPr>
                <w:rPr>
                  <w:rFonts w:cs="Times New Roman"/>
                </w:rPr>
                <m:t xml:space="preserve"> 0,8</m:t>
              </m:r>
            </m:den>
          </m:f>
          <m:r>
            <m:rPr>
              <m:nor/>
            </m:rPr>
            <w:rPr>
              <w:rFonts w:cs="Times New Roman"/>
            </w:rPr>
            <m:t xml:space="preserve"> = 15,55 чел.ч</m:t>
          </m:r>
        </m:oMath>
      </m:oMathPara>
    </w:p>
    <w:p w14:paraId="31FC4C5C" w14:textId="70EA29FD" w:rsidR="009C2BC1" w:rsidRDefault="009C2BC1" w:rsidP="00725A69">
      <w:pPr>
        <w:pStyle w:val="a3"/>
      </w:pPr>
      <w:r w:rsidRPr="009C2BC1">
        <w:t>Затраты труда на отладку программы на ЭВМ</w:t>
      </w:r>
      <w:r>
        <w:t xml:space="preserve"> </w:t>
      </w:r>
      <w:r w:rsidRPr="009C2BC1">
        <w:t>определяются</w:t>
      </w:r>
      <w:r>
        <w:t xml:space="preserve"> </w:t>
      </w:r>
      <w:r w:rsidRPr="009C2BC1">
        <w:t>по</w:t>
      </w:r>
      <w:r>
        <w:t xml:space="preserve"> </w:t>
      </w:r>
      <w:r w:rsidRPr="009C2BC1">
        <w:t>формуле</w:t>
      </w:r>
    </w:p>
    <w:p w14:paraId="26A588BD" w14:textId="4E4A1019" w:rsidR="009C2BC1" w:rsidRPr="005D47F5" w:rsidRDefault="00000000" w:rsidP="00197FC4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noProof w:val="0"/>
                      <w:color w:val="auto"/>
                      <w:szCs w:val="2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отл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1,5 ∙ 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отл</m:t>
                  </m:r>
                </m:sub>
                <m:sup>
                  <m:r>
                    <m:rPr>
                      <m:nor/>
                    </m:rPr>
                    <w:rPr>
                      <w:rFonts w:cs="Times New Roman"/>
                    </w:rPr>
                    <m:t>A</m:t>
                  </m:r>
                </m:sup>
              </m:sSubSup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(7)</m:t>
              </m:r>
            </m:e>
          </m:eqArr>
        </m:oMath>
      </m:oMathPara>
    </w:p>
    <w:p w14:paraId="3B80B420" w14:textId="6B88CA17" w:rsidR="00613202" w:rsidRPr="008D4467" w:rsidRDefault="008D405F" w:rsidP="008D405F">
      <w:pPr>
        <w:pStyle w:val="a3"/>
        <w:ind w:left="426" w:hanging="426"/>
      </w:pPr>
      <w:r>
        <w:t>г</w:t>
      </w:r>
      <w:r w:rsidR="00192DB7" w:rsidRPr="00192DB7">
        <w:t>де</w:t>
      </w:r>
      <w:r w:rsidR="00973C73">
        <w:rPr>
          <w:lang w:val="en-US"/>
        </w:rPr>
        <w:t> 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 xml:space="preserve">отл </m:t>
            </m:r>
          </m:sub>
          <m:sup>
            <m:r>
              <m:rPr>
                <m:nor/>
              </m:rPr>
              <w:rPr>
                <w:rFonts w:cs="Times New Roman"/>
                <w:lang w:val="en-US"/>
              </w:rPr>
              <m:t>A</m:t>
            </m:r>
          </m:sup>
        </m:sSubSup>
      </m:oMath>
      <w:r w:rsidR="00192DB7" w:rsidRPr="00192DB7">
        <w:t xml:space="preserve"> </w:t>
      </w:r>
      <w:r w:rsidR="00192DB7">
        <w:t>–</w:t>
      </w:r>
      <w:r w:rsidR="00192DB7" w:rsidRPr="00192DB7">
        <w:t xml:space="preserve"> затраты труда на отладку программы на ЭВМ при автономной отладке одной задачи.</w:t>
      </w:r>
    </w:p>
    <w:p w14:paraId="12DE9759" w14:textId="08C8E238" w:rsidR="00192DB7" w:rsidRPr="00192DB7" w:rsidRDefault="00192DB7" w:rsidP="00192DB7">
      <w:pPr>
        <w:pStyle w:val="a3"/>
      </w:pPr>
      <w:r w:rsidRPr="00192DB7">
        <w:t>Затраты труда на отладку программы на ЭВМ при автономной отладке одной задачи находятся по формуле</w:t>
      </w:r>
    </w:p>
    <w:p w14:paraId="6CBB0102" w14:textId="235FFE1A" w:rsidR="00192DB7" w:rsidRPr="00F50416" w:rsidRDefault="00000000" w:rsidP="00A0192B">
      <w:pPr>
        <w:pStyle w:val="afd"/>
        <w:rPr>
          <w:rFonts w:eastAsiaTheme="minorEastAsia"/>
          <w:i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отл</m:t>
                  </m:r>
                </m:sub>
                <m:sup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A</m:t>
                  </m:r>
                </m:sup>
              </m:sSubSup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Q</m:t>
                  </m: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>(50 … 75) ∙ K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(8)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23CDAF90" w14:textId="1B8008F7" w:rsidR="00A0192B" w:rsidRDefault="00725A69" w:rsidP="00C75749">
      <w:pPr>
        <w:pStyle w:val="a3"/>
      </w:pPr>
      <w:r w:rsidRPr="00192DB7">
        <w:t>Таким</w:t>
      </w:r>
      <w:r w:rsidRPr="00725A69">
        <w:t xml:space="preserve"> образом, по формуле (</w:t>
      </w:r>
      <w:r w:rsidR="00A0192B" w:rsidRPr="00A0192B">
        <w:t>8</w:t>
      </w:r>
      <w:r w:rsidRPr="00725A69">
        <w:t>) находятся затраты</w:t>
      </w:r>
      <w:r>
        <w:t xml:space="preserve"> </w:t>
      </w:r>
      <w:r w:rsidRPr="00725A69">
        <w:t>труда</w:t>
      </w:r>
      <w:r>
        <w:t xml:space="preserve"> </w:t>
      </w:r>
      <w:r w:rsidRPr="00725A69">
        <w:t>на</w:t>
      </w:r>
      <w:r>
        <w:t xml:space="preserve"> </w:t>
      </w:r>
      <w:r w:rsidR="00A0192B">
        <w:t>ЭВМ при автономной отладке одной задачи</w:t>
      </w:r>
    </w:p>
    <w:p w14:paraId="2F1A4B06" w14:textId="51441EF9" w:rsidR="001D251E" w:rsidRPr="003C506E" w:rsidRDefault="00000000" w:rsidP="00C75749">
      <w:pPr>
        <w:pStyle w:val="afd"/>
        <w:rPr>
          <w:rFonts w:eastAsiaTheme="minorEastAsia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nor/>
                </m:rPr>
                <w:rPr>
                  <w:rFonts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отл</m:t>
              </m:r>
            </m:sub>
            <m:sup>
              <m:r>
                <m:rPr>
                  <m:nor/>
                </m:rPr>
                <w:rPr>
                  <w:rFonts w:cs="Times New Roman"/>
                  <w:lang w:val="en-US"/>
                </w:rPr>
                <m:t>A</m:t>
              </m:r>
            </m:sup>
          </m:sSubSup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933,12</m:t>
              </m:r>
              <m:ctrlPr>
                <w:rPr>
                  <w:rFonts w:ascii="Cambria Math" w:hAnsi="Cambria Math" w:cs="Times New Roman"/>
                  <w:iCs/>
                </w:rPr>
              </m:ctrlPr>
            </m:num>
            <m:den>
              <m:r>
                <m:rPr>
                  <m:nor/>
                </m:rPr>
                <w:rPr>
                  <w:rFonts w:cs="Times New Roman"/>
                </w:rPr>
                <m:t>75 ∙ 0,8</m:t>
              </m:r>
            </m:den>
          </m:f>
          <m:r>
            <m:rPr>
              <m:nor/>
            </m:rPr>
            <w:rPr>
              <w:rFonts w:cs="Times New Roman"/>
            </w:rPr>
            <m:t xml:space="preserve"> = 15,55 чел.ч</m:t>
          </m:r>
        </m:oMath>
      </m:oMathPara>
    </w:p>
    <w:p w14:paraId="48745B99" w14:textId="0114F558" w:rsidR="00C75749" w:rsidRDefault="001D251E" w:rsidP="003B7B30">
      <w:pPr>
        <w:pStyle w:val="a3"/>
      </w:pPr>
      <w:r w:rsidRPr="00192DB7">
        <w:t>Таким</w:t>
      </w:r>
      <w:r w:rsidRPr="00725A69">
        <w:t xml:space="preserve"> образом, по формуле (</w:t>
      </w:r>
      <w:r>
        <w:t>7</w:t>
      </w:r>
      <w:r w:rsidRPr="00725A69">
        <w:t xml:space="preserve">) находятся </w:t>
      </w:r>
      <w:r w:rsidRPr="009C2BC1">
        <w:t>труда на отладку программы на ЭВМ</w:t>
      </w:r>
    </w:p>
    <w:p w14:paraId="46FCB3FF" w14:textId="77777777" w:rsidR="003B7B30" w:rsidRPr="00A0192B" w:rsidRDefault="003B7B30" w:rsidP="003B7B30">
      <w:pPr>
        <w:pStyle w:val="a3"/>
      </w:pPr>
    </w:p>
    <w:p w14:paraId="690F4DEA" w14:textId="4CBE491F" w:rsidR="00725A69" w:rsidRPr="00725A69" w:rsidRDefault="00000000" w:rsidP="003B7B30">
      <w:pPr>
        <w:rPr>
          <w:rFonts w:eastAsiaTheme="minor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m:t>отл</m:t>
                  </m:r>
                </m:sub>
              </m:sSub>
              <m:r>
                <m:rPr>
                  <m:nor/>
                </m:rPr>
                <m:t xml:space="preserve"> = 1,5 ∙ 15,55 = 23,33 чел.ч</m:t>
              </m:r>
            </m:e>
          </m:eqArr>
        </m:oMath>
      </m:oMathPara>
    </w:p>
    <w:p w14:paraId="0EB7F1B7" w14:textId="6CF53A46" w:rsidR="00725A69" w:rsidRDefault="0067731B" w:rsidP="00725A69">
      <w:pPr>
        <w:pStyle w:val="a3"/>
      </w:pPr>
      <w:r w:rsidRPr="0067731B">
        <w:lastRenderedPageBreak/>
        <w:t>Затраты труда на подготовку документации по задаче определяются</w:t>
      </w:r>
      <w:r>
        <w:t xml:space="preserve"> </w:t>
      </w:r>
      <w:r w:rsidRPr="0067731B">
        <w:t>по</w:t>
      </w:r>
      <w:r>
        <w:t xml:space="preserve"> </w:t>
      </w:r>
      <w:r w:rsidRPr="0067731B">
        <w:t>формуле</w:t>
      </w:r>
    </w:p>
    <w:p w14:paraId="0F784707" w14:textId="1D434607" w:rsidR="00821875" w:rsidRPr="00D541DD" w:rsidRDefault="00000000" w:rsidP="004B135D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др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до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(9)</m:t>
              </m:r>
            </m:e>
          </m:eqArr>
        </m:oMath>
      </m:oMathPara>
    </w:p>
    <w:p w14:paraId="17811F7E" w14:textId="0EE5861D" w:rsidR="004B135D" w:rsidRPr="009854CE" w:rsidRDefault="00136518" w:rsidP="00846003">
      <w:pPr>
        <w:pStyle w:val="a3"/>
        <w:ind w:left="709" w:hanging="709"/>
      </w:pPr>
      <w:r>
        <w:t>г</w:t>
      </w:r>
      <w:r w:rsidR="004B135D" w:rsidRPr="009854CE">
        <w:t>де</w:t>
      </w:r>
      <w:r w:rsidR="00013DE0">
        <w:rPr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др</m:t>
            </m:r>
          </m:sub>
        </m:sSub>
      </m:oMath>
      <w:r w:rsidR="004B135D" w:rsidRPr="009854CE">
        <w:t xml:space="preserve"> – затраты труда на подготовку материалов рукописи;</w:t>
      </w:r>
    </w:p>
    <w:p w14:paraId="4FA1E523" w14:textId="3D154A19" w:rsidR="004B135D" w:rsidRPr="009854CE" w:rsidRDefault="00000000" w:rsidP="00846003">
      <w:pPr>
        <w:pStyle w:val="a3"/>
        <w:ind w:left="426" w:firstLine="0"/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до</m:t>
            </m:r>
          </m:sub>
        </m:sSub>
      </m:oMath>
      <w:r w:rsidR="004B135D" w:rsidRPr="009854CE">
        <w:t xml:space="preserve"> – затраты на редактирование, печать и оформление документации.</w:t>
      </w:r>
    </w:p>
    <w:p w14:paraId="16A846A7" w14:textId="21B3ADAF" w:rsidR="004B135D" w:rsidRPr="008D4467" w:rsidRDefault="00BF0BEA" w:rsidP="00BF0BEA">
      <w:pPr>
        <w:pStyle w:val="a3"/>
      </w:pPr>
      <w:r w:rsidRPr="00BF0BEA">
        <w:t>Затраты труда на подготовку материалов рукописи находятся по формуле</w:t>
      </w:r>
    </w:p>
    <w:p w14:paraId="5F4C51D4" w14:textId="03EA0E92" w:rsidR="00BF0BEA" w:rsidRPr="00F50416" w:rsidRDefault="00000000" w:rsidP="00BF0BEA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др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Q</m:t>
                  </m:r>
                  <m:ctrlPr>
                    <w:rPr>
                      <w:rFonts w:ascii="Cambria Math" w:hAnsi="Cambria Math" w:cs="Times New Roman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 xml:space="preserve">(150…200) ∙ </m:t>
                  </m:r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K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(10)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eqArr>
        </m:oMath>
      </m:oMathPara>
    </w:p>
    <w:p w14:paraId="48A14D92" w14:textId="6D0F8C02" w:rsidR="00100E53" w:rsidRPr="00A40C5C" w:rsidRDefault="00100E53" w:rsidP="00100E53">
      <w:pPr>
        <w:pStyle w:val="a3"/>
      </w:pPr>
      <w:r w:rsidRPr="00100E53">
        <w:t>Таким образом, по формуле (</w:t>
      </w:r>
      <w:r w:rsidR="00A40C5C" w:rsidRPr="00A40C5C">
        <w:t>1</w:t>
      </w:r>
      <w:r w:rsidR="00A40C5C" w:rsidRPr="00734913">
        <w:t>0</w:t>
      </w:r>
      <w:r w:rsidRPr="00100E53">
        <w:t>) находятся затраты труда на подготовку материалов в рукописи</w:t>
      </w:r>
    </w:p>
    <w:p w14:paraId="1C77A296" w14:textId="0868C291" w:rsidR="00100E53" w:rsidRPr="00770DBA" w:rsidRDefault="00000000" w:rsidP="00100E53">
      <w:pPr>
        <w:pStyle w:val="afd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t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cs="Times New Roman"/>
                </w:rPr>
                <m:t>др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933,12</m:t>
              </m:r>
              <m:ctrlPr>
                <w:rPr>
                  <w:rFonts w:ascii="Cambria Math" w:hAnsi="Cambria Math" w:cs="Times New Roman"/>
                </w:rPr>
              </m:ctrlPr>
            </m:num>
            <m:den>
              <m:r>
                <m:rPr>
                  <m:nor/>
                </m:rPr>
                <w:rPr>
                  <w:rFonts w:cs="Times New Roman"/>
                </w:rPr>
                <m:t>175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0,8</m:t>
              </m:r>
            </m:den>
          </m:f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6,67 чел.ч</m:t>
          </m:r>
        </m:oMath>
      </m:oMathPara>
    </w:p>
    <w:p w14:paraId="5BA49078" w14:textId="7124158A" w:rsidR="001F3B11" w:rsidRDefault="001F3B11" w:rsidP="001F3B11">
      <w:pPr>
        <w:pStyle w:val="a3"/>
      </w:pPr>
      <w:r w:rsidRPr="001F3B11">
        <w:t>Затраты труда на редактирование, печать и оформление документов</w:t>
      </w:r>
      <w:r>
        <w:t xml:space="preserve"> </w:t>
      </w:r>
      <w:r w:rsidRPr="001F3B11">
        <w:t>определяются по формуле</w:t>
      </w:r>
    </w:p>
    <w:p w14:paraId="39FEEE7E" w14:textId="3534E604" w:rsidR="001F3B11" w:rsidRPr="00F50416" w:rsidRDefault="00000000" w:rsidP="00734913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до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0,75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др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(11)</m:t>
              </m:r>
              <m:ctrlPr>
                <w:rPr>
                  <w:rFonts w:ascii="Cambria Math" w:hAnsi="Cambria Math" w:cs="Times New Roman"/>
                </w:rPr>
              </m:ctrlPr>
            </m:e>
          </m:eqArr>
        </m:oMath>
      </m:oMathPara>
    </w:p>
    <w:p w14:paraId="180D8DD3" w14:textId="5414C8ED" w:rsidR="003B7B30" w:rsidRPr="00641E2C" w:rsidRDefault="00D662D2" w:rsidP="00641E2C">
      <w:pPr>
        <w:pStyle w:val="a3"/>
        <w:rPr>
          <w:rFonts w:eastAsiaTheme="minorEastAsia"/>
        </w:rPr>
      </w:pPr>
      <w:r w:rsidRPr="00D662D2">
        <w:rPr>
          <w:rFonts w:eastAsiaTheme="minorEastAsia"/>
        </w:rPr>
        <w:t>Таким образом, по формуле (1</w:t>
      </w:r>
      <w:r w:rsidR="00137E6F">
        <w:rPr>
          <w:rFonts w:eastAsiaTheme="minorEastAsia"/>
        </w:rPr>
        <w:t>1</w:t>
      </w:r>
      <w:r w:rsidRPr="00D662D2">
        <w:rPr>
          <w:rFonts w:eastAsiaTheme="minorEastAsia"/>
        </w:rPr>
        <w:t>) находятся затраты труда на редактирование, печать и оформление документов</w:t>
      </w:r>
    </w:p>
    <w:p w14:paraId="26E02DF8" w14:textId="3C6D11A0" w:rsidR="003B7B30" w:rsidRPr="00641E2C" w:rsidRDefault="00000000" w:rsidP="00641E2C">
      <w:pPr>
        <w:pStyle w:val="afd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</m:t>
              </m:r>
            </m:e>
            <m:sub>
              <m:r>
                <m:rPr>
                  <m:nor/>
                </m:rPr>
                <m:t>до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0,75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∙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6,67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5,00 чел.ч</m:t>
          </m:r>
        </m:oMath>
      </m:oMathPara>
    </w:p>
    <w:p w14:paraId="4F8B369E" w14:textId="478CE679" w:rsidR="00A56454" w:rsidRDefault="00A56454" w:rsidP="00A56454">
      <w:pPr>
        <w:pStyle w:val="a3"/>
      </w:pPr>
      <w:r w:rsidRPr="00A56454">
        <w:t>Соответственно, по формуле (</w:t>
      </w:r>
      <w:r>
        <w:t>9</w:t>
      </w:r>
      <w:r w:rsidRPr="00A56454">
        <w:t>) находятся затраты</w:t>
      </w:r>
      <w:r>
        <w:t xml:space="preserve"> </w:t>
      </w:r>
      <w:r w:rsidRPr="00A56454">
        <w:t>труда на</w:t>
      </w:r>
      <w:r>
        <w:t xml:space="preserve"> </w:t>
      </w:r>
      <w:r w:rsidRPr="00A56454">
        <w:t>подготовку</w:t>
      </w:r>
      <w:r>
        <w:t xml:space="preserve"> </w:t>
      </w:r>
      <w:r w:rsidRPr="00A56454">
        <w:t>документации по задаче</w:t>
      </w:r>
    </w:p>
    <w:p w14:paraId="33AAC477" w14:textId="3779B1C5" w:rsidR="00A56454" w:rsidRPr="00A53CFF" w:rsidRDefault="00000000" w:rsidP="00D57138">
      <w:pPr>
        <w:pStyle w:val="afd"/>
        <w:spacing w:before="0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t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cs="Times New Roman"/>
                </w:rPr>
                <m:t>д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6,6</m:t>
          </m:r>
          <m:r>
            <m:rPr>
              <m:nor/>
            </m:rPr>
            <w:rPr>
              <w:rFonts w:ascii="Cambria Math" w:cs="Times New Roman"/>
            </w:rPr>
            <m:t xml:space="preserve">7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eastAsiaTheme="minorEastAsia" w:cs="Times New Roman"/>
            </w:rPr>
            <m:t>=</m:t>
          </m:r>
          <m:r>
            <m:rPr>
              <m:nor/>
            </m:rPr>
            <w:rPr>
              <w:rFonts w:ascii="Cambria Math" w:eastAsiaTheme="minorEastAsia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11,67 чел.ч</m:t>
          </m:r>
        </m:oMath>
      </m:oMathPara>
    </w:p>
    <w:p w14:paraId="53A0F7EA" w14:textId="699CF3B0" w:rsidR="00A56454" w:rsidRDefault="00DC0B0C" w:rsidP="00DC0B0C">
      <w:pPr>
        <w:pStyle w:val="a3"/>
      </w:pPr>
      <w:r w:rsidRPr="00DC0B0C">
        <w:t>Таким образом, по формуле (2) находятся затраты</w:t>
      </w:r>
      <w:r>
        <w:t xml:space="preserve"> </w:t>
      </w:r>
      <w:r w:rsidRPr="00DC0B0C">
        <w:t>трудо</w:t>
      </w:r>
      <w:r w:rsidR="00223BEE">
        <w:t>е</w:t>
      </w:r>
      <w:r w:rsidRPr="00DC0B0C">
        <w:t>мкости</w:t>
      </w:r>
      <w:r>
        <w:t xml:space="preserve"> </w:t>
      </w:r>
      <w:r w:rsidRPr="00DC0B0C">
        <w:t>разработки программного обеспечения</w:t>
      </w:r>
    </w:p>
    <w:p w14:paraId="4F95E2E2" w14:textId="1BE875F7" w:rsidR="00DC0B0C" w:rsidRPr="00FA6BA9" w:rsidRDefault="00FA6BA9" w:rsidP="00DC0B0C">
      <w:pPr>
        <w:pStyle w:val="afd"/>
        <w:rPr>
          <w:rFonts w:eastAsiaTheme="minorEastAsia" w:cs="Times New Roman"/>
          <w:i/>
        </w:rPr>
      </w:pPr>
      <m:oMathPara>
        <m:oMath>
          <m:r>
            <m:rPr>
              <m:nor/>
            </m:rPr>
            <w:rPr>
              <w:rFonts w:cs="Times New Roman"/>
            </w:rPr>
            <m:t>t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30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18,53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15,55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15,55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23,33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11,67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114,63 чел.ч</m:t>
          </m:r>
        </m:oMath>
      </m:oMathPara>
    </w:p>
    <w:p w14:paraId="2FAEFAFE" w14:textId="33AC9E5A" w:rsidR="002C25F3" w:rsidRDefault="002C25F3" w:rsidP="00201F35">
      <w:pPr>
        <w:pStyle w:val="a3"/>
      </w:pPr>
      <w:r w:rsidRPr="002C25F3">
        <w:t>Структур</w:t>
      </w:r>
      <w:r w:rsidR="000644A8">
        <w:t>а</w:t>
      </w:r>
      <w:r w:rsidRPr="002C25F3">
        <w:t xml:space="preserve"> всех трудозатрат в виде диаграммы представлена на рисунке</w:t>
      </w:r>
      <w:r w:rsidR="000644A8">
        <w:t> </w:t>
      </w:r>
      <w:r>
        <w:t>13</w:t>
      </w:r>
      <w:r w:rsidRPr="002C25F3">
        <w:t>.</w:t>
      </w:r>
    </w:p>
    <w:p w14:paraId="254B5598" w14:textId="77777777" w:rsidR="0030357B" w:rsidRDefault="00CA4BC0" w:rsidP="0030357B">
      <w:pPr>
        <w:pStyle w:val="afd"/>
        <w:rPr>
          <w:lang w:val="en-US"/>
        </w:rPr>
      </w:pPr>
      <w:r w:rsidRPr="00CA4BC0">
        <w:rPr>
          <w:lang w:val="en-US"/>
        </w:rPr>
        <w:drawing>
          <wp:inline distT="0" distB="0" distL="0" distR="0" wp14:anchorId="0F7E0A84" wp14:editId="3D70B4F4">
            <wp:extent cx="5862694" cy="3200400"/>
            <wp:effectExtent l="0" t="0" r="5080" b="0"/>
            <wp:docPr id="2011898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8591" name=""/>
                    <pic:cNvPicPr/>
                  </pic:nvPicPr>
                  <pic:blipFill rotWithShape="1">
                    <a:blip r:embed="rId20"/>
                    <a:srcRect l="4490" t="5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703" cy="3251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0B9C5" w14:textId="0B41EA9F" w:rsidR="0030357B" w:rsidRPr="0030357B" w:rsidRDefault="0030357B" w:rsidP="0030357B">
      <w:pPr>
        <w:pStyle w:val="afe"/>
      </w:pPr>
      <w:r>
        <w:t>Рисунок 13 –</w:t>
      </w:r>
      <w:r w:rsidR="00627A2F">
        <w:t xml:space="preserve"> Т</w:t>
      </w:r>
      <w:r w:rsidRPr="0030357B">
        <w:t>рудоемкости процесса</w:t>
      </w:r>
      <w:r w:rsidR="00627A2F">
        <w:t>. Диаграмма круговая</w:t>
      </w:r>
    </w:p>
    <w:p w14:paraId="1F6716F2" w14:textId="69560D5B" w:rsidR="00E74832" w:rsidRPr="008D4467" w:rsidRDefault="00E74832" w:rsidP="0030357B">
      <w:pPr>
        <w:pStyle w:val="a3"/>
      </w:pPr>
      <w:r w:rsidRPr="00E74832">
        <w:t>Затраты на оплату машинного времени при отладке программы</w:t>
      </w:r>
      <w:r w:rsidR="00DF2E9A">
        <w:rPr>
          <w:lang w:val="en-US"/>
        </w:rPr>
        <w:t> 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спп</m:t>
            </m:r>
          </m:sub>
          <m:sup>
            <m:r>
              <m:rPr>
                <m:nor/>
              </m:rPr>
              <w:rPr>
                <w:rFonts w:cs="Times New Roman"/>
              </w:rPr>
              <m:t>МВ</m:t>
            </m:r>
          </m:sup>
        </m:sSubSup>
      </m:oMath>
      <w:r w:rsidRPr="00E74832">
        <w:t>, руб., определяются по формуле</w:t>
      </w:r>
    </w:p>
    <w:p w14:paraId="4CC461EC" w14:textId="77FFF5F0" w:rsidR="00CF5AF9" w:rsidRPr="0041557F" w:rsidRDefault="00000000" w:rsidP="00CF5AF9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спп</m:t>
                  </m:r>
                </m:sub>
                <m:sup>
                  <m:r>
                    <m:rPr>
                      <m:nor/>
                    </m:rPr>
                    <w:rPr>
                      <w:rFonts w:cs="Times New Roman"/>
                    </w:rPr>
                    <m:t>МВ</m:t>
                  </m:r>
                </m:sup>
              </m:sSubSup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час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 xml:space="preserve">∙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(12)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23372B71" w14:textId="39FD3E12" w:rsidR="00761880" w:rsidRPr="00761880" w:rsidRDefault="00476398" w:rsidP="009412F9">
      <w:pPr>
        <w:pStyle w:val="a3"/>
        <w:ind w:firstLine="0"/>
      </w:pPr>
      <w:r>
        <w:t>г</w:t>
      </w:r>
      <w:r w:rsidR="00761880" w:rsidRPr="00761880">
        <w:t>де</w:t>
      </w:r>
      <w:r>
        <w:rPr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C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cs="Times New Roman"/>
              </w:rPr>
              <m:t>час</m:t>
            </m:r>
          </m:sub>
        </m:sSub>
      </m:oMath>
      <w:r w:rsidR="00761880" w:rsidRPr="00761880">
        <w:t xml:space="preserve"> – цена машино-часа арендного времени, руб/ч;</w:t>
      </w:r>
    </w:p>
    <w:p w14:paraId="5BB55D81" w14:textId="7648472E" w:rsidR="00CF5AF9" w:rsidRDefault="00000000" w:rsidP="009412F9">
      <w:pPr>
        <w:pStyle w:val="a3"/>
        <w:ind w:firstLine="426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="009412F9">
        <w:rPr>
          <w:rFonts w:eastAsiaTheme="minorEastAsia"/>
        </w:rPr>
        <w:t xml:space="preserve"> </w:t>
      </w:r>
      <w:r w:rsidR="00761880" w:rsidRPr="00761880">
        <w:t>–</w:t>
      </w:r>
      <w:r w:rsidR="009412F9">
        <w:t xml:space="preserve"> </w:t>
      </w:r>
      <w:r w:rsidR="00761880" w:rsidRPr="00761880">
        <w:t>фактическое время отладки программы на ЭВМ, чел.ч</w:t>
      </w:r>
    </w:p>
    <w:p w14:paraId="4E5A560D" w14:textId="66B7DAFC" w:rsidR="00F65ABE" w:rsidRDefault="00471E20" w:rsidP="00F65ABE">
      <w:pPr>
        <w:pStyle w:val="a3"/>
      </w:pPr>
      <w:r w:rsidRPr="00471E20">
        <w:t xml:space="preserve">Фактическое время отладки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471E20">
        <w:t>, чел.ч, определяется по формуле</w:t>
      </w:r>
    </w:p>
    <w:p w14:paraId="15DADAFC" w14:textId="68A8243B" w:rsidR="0015480B" w:rsidRPr="000416F2" w:rsidRDefault="00000000" w:rsidP="00F65ABE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GB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отл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(13)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24D05BBA" w14:textId="447965B7" w:rsidR="00392759" w:rsidRPr="0096526C" w:rsidRDefault="0096526C" w:rsidP="00A10281">
      <w:pPr>
        <w:pStyle w:val="a3"/>
      </w:pPr>
      <w:r w:rsidRPr="0096526C">
        <w:t>Таким образом, по формуле (1</w:t>
      </w:r>
      <w:r w:rsidR="0023799C" w:rsidRPr="0023799C">
        <w:t>3</w:t>
      </w:r>
      <w:r w:rsidRPr="0096526C">
        <w:t xml:space="preserve">) </w:t>
      </w:r>
      <w:r w:rsidR="000644A8">
        <w:t>рассчитывается</w:t>
      </w:r>
      <w:r w:rsidRPr="0096526C">
        <w:t xml:space="preserve"> врем</w:t>
      </w:r>
      <w:r w:rsidR="000644A8">
        <w:t>я</w:t>
      </w:r>
      <w:r w:rsidRPr="0096526C">
        <w:t xml:space="preserve"> отладки программы на ЭВМ</w:t>
      </w:r>
    </w:p>
    <w:p w14:paraId="234F7F63" w14:textId="5A3251C1" w:rsidR="00392759" w:rsidRPr="00A10281" w:rsidRDefault="00000000" w:rsidP="00A10281">
      <w:pPr>
        <w:pStyle w:val="afd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GB"/>
                </w:rPr>
                <m:t>t</m:t>
              </m:r>
            </m:e>
            <m:sub>
              <m:r>
                <m:rPr>
                  <m:nor/>
                </m:rPr>
                <m:t>ЭВМ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15,55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+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23,33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+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11,67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50,55 чел.ч</m:t>
          </m:r>
        </m:oMath>
      </m:oMathPara>
    </w:p>
    <w:p w14:paraId="63BFEA24" w14:textId="05788A2B" w:rsidR="00A202AD" w:rsidRPr="00081DB0" w:rsidRDefault="00A202AD" w:rsidP="00A202AD">
      <w:pPr>
        <w:pStyle w:val="a3"/>
      </w:pPr>
      <w:r w:rsidRPr="00A202AD">
        <w:t xml:space="preserve">Цена машино-часа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lang w:val="en-US"/>
              </w:rPr>
              <m:t>C</m:t>
            </m:r>
          </m:e>
          <m:sub>
            <m:r>
              <m:rPr>
                <m:nor/>
              </m:rPr>
              <w:rPr>
                <w:rFonts w:cs="Times New Roman"/>
              </w:rPr>
              <m:t>час</m:t>
            </m:r>
          </m:sub>
        </m:sSub>
      </m:oMath>
      <w:r w:rsidRPr="00A202AD">
        <w:t>, руб/ч, определяется по формуле</w:t>
      </w:r>
    </w:p>
    <w:p w14:paraId="590493BD" w14:textId="4C232A66" w:rsidR="00DE485B" w:rsidRPr="00A85179" w:rsidRDefault="00000000" w:rsidP="00A85179">
      <w:pPr>
        <w:pStyle w:val="afd"/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час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ЭВМ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cs="Times New Roman"/>
                </w:rPr>
                <m:t>#</m:t>
              </m:r>
              <m:r>
                <m:rPr>
                  <m:nor/>
                </m:rPr>
                <w:rPr>
                  <w:rFonts w:ascii="Cambria Math" w:cs="Times New Roman"/>
                </w:rPr>
                <m:t>(14)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37139FCF" w14:textId="76CFBD13" w:rsidR="00052970" w:rsidRPr="00ED3239" w:rsidRDefault="00052970" w:rsidP="00052970">
      <w:pPr>
        <w:pStyle w:val="a3"/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ED3239">
        <w:t xml:space="preserve"> – полные затраты на эксплуатацию ЭВМ;</w:t>
      </w:r>
    </w:p>
    <w:p w14:paraId="06E6A0B1" w14:textId="4629D030" w:rsidR="00052970" w:rsidRDefault="00000000" w:rsidP="00052970">
      <w:pPr>
        <w:pStyle w:val="a3"/>
        <w:ind w:firstLine="426"/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="00052970" w:rsidRPr="00ED3239">
        <w:t xml:space="preserve"> – </w:t>
      </w:r>
      <w:r w:rsidR="00052970">
        <w:t>действительный месячный фонд времени ЭВМ.</w:t>
      </w:r>
    </w:p>
    <w:p w14:paraId="31455E78" w14:textId="4A3BBB00" w:rsidR="00052970" w:rsidRPr="008D4467" w:rsidRDefault="00052970" w:rsidP="00052970">
      <w:pPr>
        <w:pStyle w:val="a3"/>
      </w:pPr>
      <w:r w:rsidRPr="00052970">
        <w:t xml:space="preserve">Действительный месячный фонд времени ЭВМ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052970">
        <w:t>, ч, определяется по формуле</w:t>
      </w:r>
    </w:p>
    <w:p w14:paraId="54094C5A" w14:textId="00EFB2C1" w:rsidR="00C353F0" w:rsidRPr="003778F0" w:rsidRDefault="00000000" w:rsidP="00C353F0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8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д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пв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пр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4,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(15)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3E0D5746" w14:textId="0FDDEC39" w:rsidR="00684F8A" w:rsidRPr="00223C0B" w:rsidRDefault="000D7397" w:rsidP="006412F9">
      <w:pPr>
        <w:pStyle w:val="a3"/>
        <w:ind w:firstLine="0"/>
      </w:pPr>
      <w:r>
        <w:t>г</w:t>
      </w:r>
      <w:r w:rsidR="00684F8A" w:rsidRPr="00223C0B">
        <w:t>де</w:t>
      </w:r>
      <w:r w:rsidR="00244D72">
        <w:rPr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д</m:t>
            </m:r>
          </m:sub>
        </m:sSub>
      </m:oMath>
      <w:r w:rsidR="00684F8A" w:rsidRPr="00223C0B">
        <w:t xml:space="preserve"> – общее количество</w:t>
      </w:r>
      <w:r w:rsidR="001E10FA">
        <w:t xml:space="preserve"> календарных дней</w:t>
      </w:r>
      <w:r w:rsidR="00684F8A" w:rsidRPr="00223C0B">
        <w:t>;</w:t>
      </w:r>
    </w:p>
    <w:p w14:paraId="20D9ED53" w14:textId="24A1918B" w:rsidR="00684F8A" w:rsidRPr="00223C0B" w:rsidRDefault="00000000" w:rsidP="00684F8A">
      <w:pPr>
        <w:pStyle w:val="a3"/>
        <w:ind w:left="426" w:firstLine="0"/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пв</m:t>
            </m:r>
          </m:sub>
        </m:sSub>
      </m:oMath>
      <w:r w:rsidR="00684F8A" w:rsidRPr="00223C0B">
        <w:t xml:space="preserve"> – число праздничных и выходных</w:t>
      </w:r>
      <w:r w:rsidR="00A34383">
        <w:t xml:space="preserve"> дней</w:t>
      </w:r>
      <w:r w:rsidR="00684F8A" w:rsidRPr="00223C0B">
        <w:t>;</w:t>
      </w:r>
    </w:p>
    <w:p w14:paraId="426E55D1" w14:textId="4BB8524D" w:rsidR="00C353F0" w:rsidRDefault="00000000" w:rsidP="006412F9">
      <w:pPr>
        <w:pStyle w:val="a3"/>
        <w:ind w:left="426" w:firstLine="0"/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пр</m:t>
            </m:r>
          </m:sub>
        </m:sSub>
      </m:oMath>
      <w:r w:rsidR="00684F8A" w:rsidRPr="00223C0B">
        <w:t xml:space="preserve"> – время простоя в профилактических</w:t>
      </w:r>
      <w:r w:rsidR="006412F9">
        <w:t xml:space="preserve"> работах, ч</w:t>
      </w:r>
      <w:r w:rsidR="00684F8A" w:rsidRPr="00223C0B">
        <w:t>.</w:t>
      </w:r>
    </w:p>
    <w:p w14:paraId="6BBFF79E" w14:textId="0CAB5FD8" w:rsidR="00105523" w:rsidRPr="00E70219" w:rsidRDefault="006412F9" w:rsidP="00105523">
      <w:pPr>
        <w:pStyle w:val="a3"/>
      </w:pPr>
      <w:r w:rsidRPr="006412F9">
        <w:t xml:space="preserve">Общее количество календарных дней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д</m:t>
            </m:r>
          </m:sub>
        </m:sSub>
      </m:oMath>
      <w:r w:rsidRPr="006412F9">
        <w:t xml:space="preserve"> равно </w:t>
      </w:r>
      <w:r w:rsidRPr="00FA335D">
        <w:t>2</w:t>
      </w:r>
      <w:r w:rsidR="00605982" w:rsidRPr="00605982">
        <w:t>8</w:t>
      </w:r>
      <w:r w:rsidRPr="006412F9">
        <w:t xml:space="preserve">, число праздничных и выходных дней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пв</m:t>
            </m:r>
          </m:sub>
        </m:sSub>
      </m:oMath>
      <w:r w:rsidRPr="006412F9">
        <w:t xml:space="preserve"> равно </w:t>
      </w:r>
      <w:r w:rsidR="00605982" w:rsidRPr="004B05FC">
        <w:t>10</w:t>
      </w:r>
      <w:r w:rsidR="00351207" w:rsidRPr="007D2ED0">
        <w:t xml:space="preserve"> </w:t>
      </w:r>
      <w:r w:rsidR="00BD224E" w:rsidRPr="004A2D6B">
        <w:t>[</w:t>
      </w:r>
      <w:r w:rsidR="00C652E5">
        <w:fldChar w:fldCharType="begin"/>
      </w:r>
      <w:r w:rsidR="00C652E5">
        <w:instrText xml:space="preserve"> REF Производственный_календарь_на_2026 \r \h </w:instrText>
      </w:r>
      <w:r w:rsidR="00C652E5">
        <w:fldChar w:fldCharType="separate"/>
      </w:r>
      <w:r w:rsidR="00E84C83">
        <w:t>15</w:t>
      </w:r>
      <w:r w:rsidR="00C652E5">
        <w:fldChar w:fldCharType="end"/>
      </w:r>
      <w:r w:rsidR="00BD224E" w:rsidRPr="004A2D6B">
        <w:t>]</w:t>
      </w:r>
      <w:r w:rsidR="00050E31">
        <w:t xml:space="preserve">. </w:t>
      </w:r>
      <w:r w:rsidR="00671E02" w:rsidRPr="00671E02">
        <w:t xml:space="preserve">Время простоя в профилактических работах определяется как еженедельная профилактика по </w:t>
      </w:r>
      <w:r w:rsidR="000644A8">
        <w:t>четыре</w:t>
      </w:r>
      <w:r w:rsidR="00671E02" w:rsidRPr="00671E02">
        <w:t xml:space="preserve"> часа.</w:t>
      </w:r>
      <w:r w:rsidR="00105523" w:rsidRPr="00105523">
        <w:t xml:space="preserve"> </w:t>
      </w:r>
    </w:p>
    <w:p w14:paraId="3BB5ACC5" w14:textId="11BE0C55" w:rsidR="00671E02" w:rsidRDefault="00671E02" w:rsidP="00671E02">
      <w:pPr>
        <w:pStyle w:val="a3"/>
      </w:pPr>
      <w:r>
        <w:t>Далее</w:t>
      </w:r>
      <w:r w:rsidR="00D27A49">
        <w:t xml:space="preserve"> требуется</w:t>
      </w:r>
      <w:r>
        <w:t xml:space="preserve"> рассчитать действительный месячный фонд времени ЭВМ по формуле (15)</w:t>
      </w:r>
    </w:p>
    <w:p w14:paraId="76D1334B" w14:textId="602D3285" w:rsidR="00671E02" w:rsidRPr="00C070EA" w:rsidRDefault="00000000" w:rsidP="00127868">
      <w:pPr>
        <w:pStyle w:val="afd"/>
        <w:spacing w:before="0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Т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ЭВМ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 xml:space="preserve">= 8 ∙ 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</w:rPr>
                <m:t>28</m:t>
              </m:r>
              <m: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cs="Times New Roman"/>
                </w:rPr>
                <m:t>10</m:t>
              </m:r>
            </m:e>
          </m:d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cs="Times New Roman"/>
            </w:rPr>
            <m:t xml:space="preserve">4 ∙ 4 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cs="Times New Roman"/>
            </w:rPr>
            <m:t xml:space="preserve"> 128 ч</m:t>
          </m:r>
        </m:oMath>
      </m:oMathPara>
    </w:p>
    <w:p w14:paraId="2D43AE12" w14:textId="21CE694D" w:rsidR="00EA526D" w:rsidRDefault="00EA526D" w:rsidP="00EA526D">
      <w:pPr>
        <w:pStyle w:val="a3"/>
      </w:pPr>
      <w:r w:rsidRPr="00EA526D">
        <w:t xml:space="preserve">Затраты на эксплуатацию ЭВМ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общ</m:t>
            </m:r>
          </m:sub>
        </m:sSub>
      </m:oMath>
      <w:r w:rsidRPr="00EA526D">
        <w:t>, руб., определяются по формуле</w:t>
      </w:r>
    </w:p>
    <w:p w14:paraId="7C1E56B1" w14:textId="4E2B7F95" w:rsidR="00EA526D" w:rsidRPr="00FA08CE" w:rsidRDefault="00000000" w:rsidP="00EA526D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ам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эл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(16)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04749203" w14:textId="242056A9" w:rsidR="00E16DE2" w:rsidRPr="00E16DE2" w:rsidRDefault="00E16DE2" w:rsidP="00E16DE2">
      <w:pPr>
        <w:pStyle w:val="a3"/>
        <w:ind w:firstLine="0"/>
      </w:pPr>
      <w:r w:rsidRPr="00E16DE2"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ам</m:t>
            </m:r>
          </m:sub>
        </m:sSub>
      </m:oMath>
      <w:r w:rsidRPr="00E16DE2">
        <w:rPr>
          <w:rFonts w:eastAsiaTheme="minorEastAsia"/>
        </w:rPr>
        <w:t xml:space="preserve"> </w:t>
      </w:r>
      <w:r w:rsidRPr="00E16DE2">
        <w:t>– издержки на амортизацию, руб;</w:t>
      </w:r>
    </w:p>
    <w:p w14:paraId="56A02D57" w14:textId="45C20574" w:rsidR="00EA526D" w:rsidRPr="008D4467" w:rsidRDefault="00000000" w:rsidP="00E16DE2">
      <w:pPr>
        <w:pStyle w:val="a3"/>
        <w:ind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эл</m:t>
            </m:r>
          </m:sub>
        </m:sSub>
      </m:oMath>
      <w:r w:rsidR="00E16DE2" w:rsidRPr="00E16DE2">
        <w:rPr>
          <w:rFonts w:eastAsiaTheme="minorEastAsia"/>
        </w:rPr>
        <w:t xml:space="preserve"> </w:t>
      </w:r>
      <w:r w:rsidR="00E16DE2" w:rsidRPr="00E16DE2">
        <w:t>– издержки на электроэнергию, потребляемую ЭВМ, руб.</w:t>
      </w:r>
    </w:p>
    <w:p w14:paraId="2E2FCDDF" w14:textId="01C170DE" w:rsidR="00883747" w:rsidRPr="00793A09" w:rsidRDefault="00883747" w:rsidP="00883747">
      <w:pPr>
        <w:pStyle w:val="a3"/>
      </w:pPr>
      <w:r w:rsidRPr="00883747">
        <w:t>Компьютер, на котором выполнена разработка программы, приобретен по рыночной цене 90000,00 руб. С учетом того, что рыночная цена компьютера менее 100 тыс. руб., компьютер не является амортизируемым имуществом в соответствии со ст.</w:t>
      </w:r>
      <w:r w:rsidR="00127868">
        <w:t xml:space="preserve"> </w:t>
      </w:r>
      <w:r w:rsidRPr="00883747">
        <w:t xml:space="preserve">256-257 </w:t>
      </w:r>
      <w:r w:rsidR="00CA74B8">
        <w:t xml:space="preserve">налогового кодекса </w:t>
      </w:r>
      <w:r w:rsidRPr="00883747">
        <w:t>РФ ч. 2</w:t>
      </w:r>
      <w:r w:rsidR="00793A09" w:rsidRPr="00793A09">
        <w:t xml:space="preserve"> [</w:t>
      </w:r>
      <w:r w:rsidR="006F28CA">
        <w:fldChar w:fldCharType="begin"/>
      </w:r>
      <w:r w:rsidR="006F28CA">
        <w:instrText xml:space="preserve"> REF РФ_Налоговый_кодекс \r \h </w:instrText>
      </w:r>
      <w:r w:rsidR="006F28CA">
        <w:fldChar w:fldCharType="separate"/>
      </w:r>
      <w:r w:rsidR="00E84C83">
        <w:t>1</w:t>
      </w:r>
      <w:r w:rsidR="006F28CA">
        <w:fldChar w:fldCharType="end"/>
      </w:r>
      <w:r w:rsidR="00793A09" w:rsidRPr="00793A09">
        <w:t>]</w:t>
      </w:r>
      <w:r w:rsidRPr="00883747">
        <w:t xml:space="preserve">, следовательно за месяц,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эл</m:t>
            </m:r>
          </m:sub>
        </m:sSub>
      </m:oMath>
      <w:r w:rsidRPr="00883747">
        <w:t>, руб., определяется по формуле</w:t>
      </w:r>
    </w:p>
    <w:p w14:paraId="24FA8F34" w14:textId="6D6BAD72" w:rsidR="00336BAC" w:rsidRPr="00811CBD" w:rsidRDefault="00000000" w:rsidP="00336BAC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эл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эл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</w:rPr>
                    <m:t>17</m:t>
                  </m:r>
                </m:e>
              </m:d>
            </m:e>
          </m:eqArr>
        </m:oMath>
      </m:oMathPara>
    </w:p>
    <w:p w14:paraId="4F7A3F70" w14:textId="07751588" w:rsidR="009766DA" w:rsidRPr="009766DA" w:rsidRDefault="009766DA" w:rsidP="009766DA">
      <w:pPr>
        <w:pStyle w:val="a3"/>
        <w:ind w:firstLine="0"/>
      </w:pPr>
      <w:r w:rsidRPr="009766DA"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P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9766DA">
        <w:rPr>
          <w:rFonts w:eastAsiaTheme="minorEastAsia"/>
        </w:rPr>
        <w:t xml:space="preserve"> </w:t>
      </w:r>
      <w:r w:rsidRPr="009766DA">
        <w:t>– суммарная мощность ЭВМ, кВт;</w:t>
      </w:r>
    </w:p>
    <w:p w14:paraId="62D95680" w14:textId="1437A643" w:rsidR="00336BAC" w:rsidRPr="008D4467" w:rsidRDefault="00000000" w:rsidP="009766DA">
      <w:pPr>
        <w:pStyle w:val="a3"/>
        <w:ind w:firstLine="426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C</m:t>
            </m:r>
          </m:e>
          <m:sub>
            <m:r>
              <m:rPr>
                <m:nor/>
              </m:rPr>
              <w:rPr>
                <w:rFonts w:cs="Times New Roman"/>
              </w:rPr>
              <m:t>эл</m:t>
            </m:r>
          </m:sub>
        </m:sSub>
      </m:oMath>
      <w:r w:rsidR="009766DA" w:rsidRPr="009766DA">
        <w:rPr>
          <w:rFonts w:eastAsiaTheme="minorEastAsia"/>
        </w:rPr>
        <w:t xml:space="preserve"> </w:t>
      </w:r>
      <w:r w:rsidR="009766DA" w:rsidRPr="009766DA">
        <w:t>– стоимость 1 кВт·ч электроэнергии, руб.</w:t>
      </w:r>
    </w:p>
    <w:p w14:paraId="6AADD01C" w14:textId="1002CFD6" w:rsidR="00D93A4F" w:rsidRDefault="00D93A4F" w:rsidP="00D93A4F">
      <w:pPr>
        <w:pStyle w:val="a3"/>
      </w:pPr>
      <w:r w:rsidRPr="00D93A4F">
        <w:t xml:space="preserve">Согласно техническому паспорту ЭВМ, потребление электроэнергии составляет </w:t>
      </w:r>
      <w:r w:rsidRPr="00E0744B">
        <w:t>0,</w:t>
      </w:r>
      <w:r w:rsidR="00A94FD6">
        <w:t>06</w:t>
      </w:r>
      <w:r w:rsidRPr="00D93A4F">
        <w:t xml:space="preserve"> кВт. Стоимость электроэнергии в г. Архангельске, где проходила разработка, составляет </w:t>
      </w:r>
      <w:r w:rsidR="009A7247" w:rsidRPr="009A7247">
        <w:t>7</w:t>
      </w:r>
      <w:r w:rsidR="0027417A">
        <w:t>,5</w:t>
      </w:r>
      <w:r w:rsidR="005E440F">
        <w:t>4</w:t>
      </w:r>
      <w:r w:rsidRPr="00D93A4F">
        <w:t xml:space="preserve"> руб/кВт·ч</w:t>
      </w:r>
      <w:r w:rsidR="00E11B92" w:rsidRPr="00E11B92">
        <w:t xml:space="preserve"> [</w:t>
      </w:r>
      <w:r w:rsidR="00A93FA8">
        <w:fldChar w:fldCharType="begin"/>
      </w:r>
      <w:r w:rsidR="00A93FA8">
        <w:instrText xml:space="preserve"> REF Таривы_Aрх \r \h </w:instrText>
      </w:r>
      <w:r w:rsidR="00A93FA8">
        <w:fldChar w:fldCharType="separate"/>
      </w:r>
      <w:r w:rsidR="00E84C83">
        <w:t>5</w:t>
      </w:r>
      <w:r w:rsidR="00A93FA8">
        <w:fldChar w:fldCharType="end"/>
      </w:r>
      <w:r w:rsidR="00E11B92" w:rsidRPr="00E11B92">
        <w:t>]</w:t>
      </w:r>
      <w:r w:rsidRPr="00D93A4F">
        <w:t>.</w:t>
      </w:r>
    </w:p>
    <w:p w14:paraId="0872E4DB" w14:textId="076E0566" w:rsidR="00081F34" w:rsidRDefault="00E72C9E" w:rsidP="00D93A4F">
      <w:pPr>
        <w:pStyle w:val="a3"/>
      </w:pPr>
      <w:r w:rsidRPr="00E72C9E">
        <w:t>Таким образом, по формуле (1</w:t>
      </w:r>
      <w:r w:rsidR="000B6FDF">
        <w:t>7</w:t>
      </w:r>
      <w:r w:rsidRPr="00E72C9E">
        <w:t>) находятся затраты</w:t>
      </w:r>
      <w:r>
        <w:t xml:space="preserve"> </w:t>
      </w:r>
      <w:r w:rsidRPr="00E72C9E">
        <w:t>на потребляемую</w:t>
      </w:r>
      <w:r>
        <w:t xml:space="preserve"> </w:t>
      </w:r>
      <w:r w:rsidRPr="00E72C9E">
        <w:t>электроэнергию</w:t>
      </w:r>
    </w:p>
    <w:p w14:paraId="477EAF9A" w14:textId="347CC2AA" w:rsidR="006E64C7" w:rsidRPr="00131169" w:rsidRDefault="00000000" w:rsidP="00624367">
      <w:pPr>
        <w:pStyle w:val="afd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nor/>
                </m:rPr>
                <m:t>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</m:rPr>
                <m:t>эл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0,06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∙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128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∙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7,54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57,91 руб.</m:t>
          </m:r>
        </m:oMath>
      </m:oMathPara>
    </w:p>
    <w:p w14:paraId="3F309268" w14:textId="42105EE9" w:rsidR="001E2F2D" w:rsidRDefault="001E2F2D" w:rsidP="001E2F2D">
      <w:pPr>
        <w:pStyle w:val="a3"/>
      </w:pPr>
      <w:r w:rsidRPr="001E2F2D">
        <w:t>Таким образом, по формуле (</w:t>
      </w:r>
      <w:r w:rsidR="00907705">
        <w:t>1</w:t>
      </w:r>
      <w:r w:rsidR="00F311EC" w:rsidRPr="00F311EC">
        <w:t>6</w:t>
      </w:r>
      <w:r w:rsidRPr="001E2F2D">
        <w:t>) наход</w:t>
      </w:r>
      <w:r w:rsidR="007E259C">
        <w:t>я</w:t>
      </w:r>
      <w:r w:rsidRPr="001E2F2D">
        <w:t>тся общие затраты</w:t>
      </w:r>
      <w:r>
        <w:t xml:space="preserve"> </w:t>
      </w:r>
      <w:r w:rsidRPr="001E2F2D">
        <w:t>на</w:t>
      </w:r>
      <w:r>
        <w:t xml:space="preserve"> </w:t>
      </w:r>
      <w:r w:rsidRPr="001E2F2D">
        <w:t>эксплуатацию ЭВМ</w:t>
      </w:r>
    </w:p>
    <w:p w14:paraId="2CA1747E" w14:textId="44D90C4D" w:rsidR="00907705" w:rsidRPr="00290291" w:rsidRDefault="00000000" w:rsidP="00624367">
      <w:pPr>
        <w:pStyle w:val="afd"/>
        <w:spacing w:before="0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ЭВМ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</m:sub>
          </m:sSub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0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57,91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eastAsiaTheme="minorEastAsia" w:cs="Times New Roman"/>
            </w:rPr>
            <m:t>57,91 руб.</m:t>
          </m:r>
        </m:oMath>
      </m:oMathPara>
    </w:p>
    <w:p w14:paraId="75F42B55" w14:textId="16B95AD0" w:rsidR="00A85179" w:rsidRDefault="00A85179" w:rsidP="00A85179">
      <w:pPr>
        <w:pStyle w:val="a3"/>
      </w:pPr>
      <w:r>
        <w:t>Таким</w:t>
      </w:r>
      <w:r w:rsidR="00D27276">
        <w:t xml:space="preserve"> же</w:t>
      </w:r>
      <w:r>
        <w:t xml:space="preserve"> образом, по формуле (14) находится цена машинного арендного времени</w:t>
      </w:r>
    </w:p>
    <w:p w14:paraId="30080464" w14:textId="0BAD08D8" w:rsidR="00F23B2B" w:rsidRPr="00B42F40" w:rsidRDefault="00000000" w:rsidP="00B42F40">
      <w:pPr>
        <w:pStyle w:val="afd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C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час</m:t>
              </m:r>
            </m:sub>
          </m:sSub>
          <m:r>
            <m:rPr>
              <m:nor/>
            </m:rPr>
            <w:rPr>
              <w:rFonts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57,91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128</m:t>
              </m:r>
            </m:den>
          </m:f>
          <m:r>
            <m:rPr>
              <m:nor/>
            </m:rPr>
            <w:rPr>
              <w:rFonts w:cs="Times New Roman"/>
            </w:rPr>
            <m:t>=0,45 руб.</m:t>
          </m:r>
        </m:oMath>
      </m:oMathPara>
    </w:p>
    <w:p w14:paraId="5217BE0C" w14:textId="5F8A996F" w:rsidR="00D27276" w:rsidRDefault="00D27276" w:rsidP="00D27276">
      <w:pPr>
        <w:pStyle w:val="a3"/>
      </w:pPr>
      <w:r w:rsidRPr="00D27276">
        <w:t>Следовательно, по формуле (1</w:t>
      </w:r>
      <w:r w:rsidR="000972B0" w:rsidRPr="000972B0">
        <w:t>2</w:t>
      </w:r>
      <w:r w:rsidRPr="00D27276">
        <w:t>) находятся затраты</w:t>
      </w:r>
      <w:r>
        <w:t xml:space="preserve"> </w:t>
      </w:r>
      <w:r w:rsidRPr="00D27276">
        <w:t>труда</w:t>
      </w:r>
      <w:r>
        <w:t xml:space="preserve"> </w:t>
      </w:r>
      <w:r w:rsidRPr="00D27276">
        <w:t>машинного</w:t>
      </w:r>
      <w:r>
        <w:t xml:space="preserve"> </w:t>
      </w:r>
      <w:r w:rsidRPr="00D27276">
        <w:t>времени</w:t>
      </w:r>
    </w:p>
    <w:p w14:paraId="2132A477" w14:textId="1200770B" w:rsidR="00D27276" w:rsidRPr="00671F46" w:rsidRDefault="00000000" w:rsidP="00D27276">
      <w:pPr>
        <w:pStyle w:val="afd"/>
        <w:rPr>
          <w:rFonts w:eastAsiaTheme="minorEastAsia" w:cs="Times New Roman"/>
          <w:iCs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спп</m:t>
              </m:r>
            </m:sub>
            <m:sup>
              <m:r>
                <m:rPr>
                  <m:nor/>
                </m:rPr>
                <w:rPr>
                  <w:rFonts w:cs="Times New Roman"/>
                </w:rPr>
                <m:t>МВ</m:t>
              </m:r>
            </m:sup>
          </m:sSubSup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0,45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∙ 50,55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22,75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руб.</m:t>
          </m:r>
        </m:oMath>
      </m:oMathPara>
    </w:p>
    <w:p w14:paraId="5034541E" w14:textId="5A243A91" w:rsidR="006C7C88" w:rsidRDefault="0060036F" w:rsidP="0060036F">
      <w:pPr>
        <w:pStyle w:val="a3"/>
      </w:pPr>
      <w:r w:rsidRPr="0060036F">
        <w:t>Общие затраты на эксплуатацию ЭВМ можно определить по</w:t>
      </w:r>
      <w:r>
        <w:t xml:space="preserve"> </w:t>
      </w:r>
      <w:r w:rsidRPr="0060036F">
        <w:t>формуле</w:t>
      </w:r>
    </w:p>
    <w:p w14:paraId="5572B07B" w14:textId="00A02673" w:rsidR="004676FD" w:rsidRPr="00FE0D0F" w:rsidRDefault="00000000" w:rsidP="004676FD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общ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зп</m:t>
                  </m:r>
                  <m:ctrlPr>
                    <w:rPr>
                      <w:rFonts w:ascii="Cambria Math" w:hAnsi="Cambria Math" w:cs="Times New Roman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cs="Times New Roman"/>
                    </w:rPr>
                    <m:t>ф</m:t>
                  </m:r>
                </m:sup>
              </m:sSubSup>
              <m:r>
                <m:rPr>
                  <m:nor/>
                </m:rPr>
                <w:rPr>
                  <w:rFonts w:ascii="Cambria Math" w:cs="Times New Roman"/>
                </w:rPr>
                <m:t xml:space="preserve"> 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св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ам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эл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пр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(18)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6A86AC22" w14:textId="151DC710" w:rsidR="00A460D9" w:rsidRDefault="00A460D9" w:rsidP="00A460D9">
      <w:pPr>
        <w:pStyle w:val="a3"/>
        <w:ind w:firstLine="0"/>
      </w:pPr>
      <w: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cs="Times New Roman"/>
              </w:rPr>
              <m:t>З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cs="Times New Roman"/>
              </w:rPr>
              <m:t>зп</m:t>
            </m:r>
            <m:ctrlPr>
              <w:rPr>
                <w:rFonts w:ascii="Cambria Math" w:hAnsi="Cambria Math" w:cs="Times New Roman"/>
              </w:rPr>
            </m:ctrlPr>
          </m:sub>
          <m:sup>
            <m:r>
              <m:rPr>
                <m:nor/>
              </m:rPr>
              <w:rPr>
                <w:rFonts w:cs="Times New Roman"/>
              </w:rPr>
              <m:t>ф</m:t>
            </m:r>
          </m:sup>
        </m:sSubSup>
      </m:oMath>
      <w:r>
        <w:t xml:space="preserve"> – издержки на </w:t>
      </w:r>
      <w:r w:rsidR="006D0EF3">
        <w:t xml:space="preserve">фактическую </w:t>
      </w:r>
      <w:r>
        <w:t>заработную плату, руб.;</w:t>
      </w:r>
    </w:p>
    <w:p w14:paraId="4B869334" w14:textId="315DE7DB" w:rsidR="00A460D9" w:rsidRDefault="00000000" w:rsidP="00A460D9">
      <w:pPr>
        <w:pStyle w:val="a3"/>
        <w:ind w:firstLine="426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св</m:t>
            </m:r>
          </m:sub>
        </m:sSub>
      </m:oMath>
      <w:r w:rsidR="00A460D9">
        <w:t xml:space="preserve"> – издержки на страховые взносы с оплаты труда, руб.;</w:t>
      </w:r>
    </w:p>
    <w:p w14:paraId="6677E302" w14:textId="4636778B" w:rsidR="00A460D9" w:rsidRPr="008D4467" w:rsidRDefault="00000000" w:rsidP="00A460D9">
      <w:pPr>
        <w:pStyle w:val="a3"/>
        <w:ind w:firstLine="426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пр</m:t>
            </m:r>
          </m:sub>
        </m:sSub>
      </m:oMath>
      <w:r w:rsidR="00A460D9">
        <w:t xml:space="preserve"> – издержки на прочие и накладные расходы, руб.</w:t>
      </w:r>
    </w:p>
    <w:p w14:paraId="44B4ED63" w14:textId="7FE5FB8C" w:rsidR="002F7C9C" w:rsidRDefault="006C581B" w:rsidP="002F7C9C">
      <w:pPr>
        <w:pStyle w:val="a3"/>
      </w:pPr>
      <w:r w:rsidRPr="006C581B">
        <w:t>Заработная плата рассчитывается для каждого работника конкретно</w:t>
      </w:r>
      <w:r w:rsidR="00470B86">
        <w:t xml:space="preserve"> </w:t>
      </w:r>
      <w:r w:rsidR="00470B86" w:rsidRPr="00640484">
        <w:t>[</w:t>
      </w:r>
      <w:r w:rsidR="00D93855">
        <w:fldChar w:fldCharType="begin"/>
      </w:r>
      <w:r w:rsidR="00D93855">
        <w:instrText xml:space="preserve"> REF РФ_Трудовой_Кодекс \r \h </w:instrText>
      </w:r>
      <w:r w:rsidR="00D93855">
        <w:fldChar w:fldCharType="separate"/>
      </w:r>
      <w:r w:rsidR="00E84C83">
        <w:t>4</w:t>
      </w:r>
      <w:r w:rsidR="00D93855">
        <w:fldChar w:fldCharType="end"/>
      </w:r>
      <w:r w:rsidR="00470B86" w:rsidRPr="00640484">
        <w:t>]</w:t>
      </w:r>
      <w:r w:rsidRPr="006C581B">
        <w:t xml:space="preserve">. В проекте оклад программиста </w:t>
      </w:r>
      <w:r w:rsidR="00375BCF">
        <w:t>рассматривается</w:t>
      </w:r>
      <w:r w:rsidRPr="006C581B">
        <w:t>, как среднемесячн</w:t>
      </w:r>
      <w:r w:rsidR="00375BCF">
        <w:t>ая</w:t>
      </w:r>
      <w:r w:rsidRPr="006C581B">
        <w:t xml:space="preserve"> заработн</w:t>
      </w:r>
      <w:r w:rsidR="00375BCF">
        <w:t xml:space="preserve">ая </w:t>
      </w:r>
      <w:r w:rsidRPr="006C581B">
        <w:t>плат</w:t>
      </w:r>
      <w:r w:rsidR="00405CC1">
        <w:t>а</w:t>
      </w:r>
      <w:r w:rsidRPr="006C581B">
        <w:t xml:space="preserve"> по региону, или по величине </w:t>
      </w:r>
      <w:r w:rsidR="00C9737C" w:rsidRPr="006C581B">
        <w:t>минимальн</w:t>
      </w:r>
      <w:r w:rsidR="00C9737C">
        <w:t>ого</w:t>
      </w:r>
      <w:r w:rsidR="00C9737C" w:rsidRPr="006C581B">
        <w:t xml:space="preserve"> размер</w:t>
      </w:r>
      <w:r w:rsidR="00C9737C">
        <w:t>а</w:t>
      </w:r>
      <w:r w:rsidR="00C9737C" w:rsidRPr="006C581B">
        <w:t xml:space="preserve"> оплаты труда</w:t>
      </w:r>
      <w:r w:rsidR="00C9737C">
        <w:t xml:space="preserve"> </w:t>
      </w:r>
      <w:r w:rsidR="00087DA3">
        <w:t>для Архангельской области</w:t>
      </w:r>
      <w:r w:rsidR="00154D96">
        <w:t>, с учетом компенсирующих надбавок</w:t>
      </w:r>
      <w:r w:rsidRPr="006C581B">
        <w:t>. Согласно Федеральному закону «О минимальном размере оплаты труда» от</w:t>
      </w:r>
      <w:r w:rsidR="00956FC6">
        <w:t xml:space="preserve"> </w:t>
      </w:r>
      <w:r w:rsidRPr="006C581B">
        <w:t>2</w:t>
      </w:r>
      <w:r w:rsidR="009910A0">
        <w:t>8</w:t>
      </w:r>
      <w:r w:rsidRPr="006C581B">
        <w:t>.1</w:t>
      </w:r>
      <w:r w:rsidR="009910A0">
        <w:t>1</w:t>
      </w:r>
      <w:r w:rsidRPr="006C581B">
        <w:t>.202</w:t>
      </w:r>
      <w:r w:rsidR="009910A0">
        <w:t>5</w:t>
      </w:r>
      <w:r w:rsidRPr="006C581B">
        <w:t xml:space="preserve"> №</w:t>
      </w:r>
      <w:r w:rsidR="009910A0" w:rsidRPr="009910A0">
        <w:t>429</w:t>
      </w:r>
      <w:r w:rsidR="006637B2">
        <w:t>-ФЗ</w:t>
      </w:r>
      <w:r w:rsidR="009910A0" w:rsidRPr="009910A0">
        <w:t xml:space="preserve"> </w:t>
      </w:r>
      <w:r w:rsidRPr="006C581B">
        <w:t>установлен минимальный размер оплаты</w:t>
      </w:r>
      <w:r w:rsidR="00C9737C">
        <w:t xml:space="preserve"> </w:t>
      </w:r>
      <w:r w:rsidRPr="006C581B">
        <w:t>труда</w:t>
      </w:r>
      <w:r w:rsidR="00C9737C">
        <w:t xml:space="preserve"> </w:t>
      </w:r>
      <w:r w:rsidRPr="006C581B">
        <w:t>с 1 января 202</w:t>
      </w:r>
      <w:r w:rsidR="00C24C22">
        <w:t>6</w:t>
      </w:r>
      <w:r w:rsidRPr="006C581B">
        <w:t xml:space="preserve"> года в сумме </w:t>
      </w:r>
      <w:r w:rsidR="00956FC6" w:rsidRPr="00956FC6">
        <w:t>27</w:t>
      </w:r>
      <w:r w:rsidR="002769FB">
        <w:t xml:space="preserve"> </w:t>
      </w:r>
      <w:r w:rsidR="00956FC6" w:rsidRPr="00956FC6">
        <w:t>093</w:t>
      </w:r>
      <w:r w:rsidRPr="006C581B">
        <w:t xml:space="preserve"> рублей в месяц [</w:t>
      </w:r>
      <w:r w:rsidR="00896519">
        <w:fldChar w:fldCharType="begin"/>
      </w:r>
      <w:r w:rsidR="00896519">
        <w:instrText xml:space="preserve"> REF РФ_О_минимальном_размере_оплаты_труда \r \h </w:instrText>
      </w:r>
      <w:r w:rsidR="00896519">
        <w:fldChar w:fldCharType="separate"/>
      </w:r>
      <w:r w:rsidR="00E84C83">
        <w:t>3</w:t>
      </w:r>
      <w:r w:rsidR="00896519">
        <w:fldChar w:fldCharType="end"/>
      </w:r>
      <w:r w:rsidRPr="006C581B">
        <w:t>]. Заработная</w:t>
      </w:r>
      <w:r w:rsidR="00087DA3" w:rsidRPr="00C9737C">
        <w:t xml:space="preserve"> </w:t>
      </w:r>
      <w:r w:rsidRPr="006C581B">
        <w:t>плата</w:t>
      </w:r>
      <w:r w:rsidR="00087DA3" w:rsidRPr="00C9737C">
        <w:t xml:space="preserve"> </w:t>
      </w:r>
      <w:r w:rsidRPr="006C581B">
        <w:t>рассчитывается по формуле</w:t>
      </w:r>
    </w:p>
    <w:p w14:paraId="6AF43EC5" w14:textId="77777777" w:rsidR="002F7C9C" w:rsidRDefault="002F7C9C" w:rsidP="002F7C9C">
      <w:pPr>
        <w:pStyle w:val="a3"/>
      </w:pPr>
    </w:p>
    <w:p w14:paraId="3A8D9AA7" w14:textId="77777777" w:rsidR="002F7C9C" w:rsidRDefault="002F7C9C" w:rsidP="002F7C9C">
      <w:pPr>
        <w:pStyle w:val="a3"/>
      </w:pPr>
    </w:p>
    <w:p w14:paraId="1C576F6F" w14:textId="7DF5BE1A" w:rsidR="00474AD9" w:rsidRPr="008D4424" w:rsidRDefault="00000000" w:rsidP="002F7C9C">
      <w:pPr>
        <w:pStyle w:val="afd"/>
        <w:spacing w:before="0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зп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оклад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РК</m:t>
                  </m:r>
                  <m:r>
                    <m:rPr>
                      <m:nor/>
                    </m:rPr>
                    <w:rPr>
                      <w:rFonts w:ascii="Cambria Math"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СН</m:t>
                  </m:r>
                </m:e>
              </m:d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cs="Times New Roman"/>
                </w:rPr>
                <m:t>#</m:t>
              </m:r>
              <m:r>
                <m:rPr>
                  <m:nor/>
                </m:rPr>
                <w:rPr>
                  <w:rFonts w:ascii="Cambria Math" w:cs="Times New Roman"/>
                </w:rPr>
                <m:t>(19)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6B97736D" w14:textId="010CB120" w:rsidR="00040CB2" w:rsidRPr="00040CB2" w:rsidRDefault="00040CB2" w:rsidP="00DD6626">
      <w:pPr>
        <w:pStyle w:val="a3"/>
        <w:ind w:left="426" w:hanging="426"/>
      </w:pPr>
      <w:r w:rsidRPr="00040CB2">
        <w:t xml:space="preserve">где </w:t>
      </w:r>
      <w:r w:rsidR="009F75C0">
        <w:rPr>
          <w:lang w:val="en-US"/>
        </w:rPr>
        <w:t>PK</w:t>
      </w:r>
      <w:r w:rsidRPr="00040CB2">
        <w:t xml:space="preserve"> –</w:t>
      </w:r>
      <w:r w:rsidR="00635869" w:rsidRPr="00635869">
        <w:t xml:space="preserve"> </w:t>
      </w:r>
      <w:r w:rsidR="00635869" w:rsidRPr="00DD6626">
        <w:t>коэффициент, учитывающий районную надбавку на территориях, приравненных к Крайнему Северу</w:t>
      </w:r>
      <w:r w:rsidR="00DD6626" w:rsidRPr="00DD6626">
        <w:t>;</w:t>
      </w:r>
    </w:p>
    <w:p w14:paraId="5724223E" w14:textId="47D04B4D" w:rsidR="00040CB2" w:rsidRPr="00397C2F" w:rsidRDefault="009F75C0" w:rsidP="00DD6626">
      <w:pPr>
        <w:pStyle w:val="a3"/>
        <w:ind w:left="426" w:firstLine="0"/>
      </w:pPr>
      <w:r>
        <w:rPr>
          <w:lang w:val="en-US"/>
        </w:rPr>
        <w:t>CH</w:t>
      </w:r>
      <w:r w:rsidR="00040CB2" w:rsidRPr="00040CB2">
        <w:t xml:space="preserve"> –</w:t>
      </w:r>
      <w:r w:rsidR="00635869">
        <w:t xml:space="preserve"> </w:t>
      </w:r>
      <w:r w:rsidR="00635869" w:rsidRPr="00DD6626">
        <w:t>коэффициент, учитывающий северную надбавку для работающих в местах, приравненных к Крайнему Северу</w:t>
      </w:r>
      <w:r w:rsidR="00635869">
        <w:t>.</w:t>
      </w:r>
    </w:p>
    <w:p w14:paraId="1F0DA2F5" w14:textId="7CA17885" w:rsidR="007F56AB" w:rsidRPr="00F50416" w:rsidRDefault="001963C2" w:rsidP="00B42F40">
      <w:pPr>
        <w:pStyle w:val="a3"/>
      </w:pPr>
      <w:r>
        <w:t>К</w:t>
      </w:r>
      <w:r w:rsidRPr="00DD6626">
        <w:t>оэффициент</w:t>
      </w:r>
      <w:r>
        <w:t xml:space="preserve">, учитывающий </w:t>
      </w:r>
      <w:r w:rsidR="00635869" w:rsidRPr="00DD6626">
        <w:t xml:space="preserve">районную </w:t>
      </w:r>
      <w:r>
        <w:t xml:space="preserve">надбавку </w:t>
      </w:r>
      <w:r w:rsidR="007F56AB">
        <w:t>города Архангельск</w:t>
      </w:r>
      <w:r w:rsidR="00E1283D">
        <w:t xml:space="preserve">, </w:t>
      </w:r>
      <w:r w:rsidR="005A4397">
        <w:rPr>
          <w:lang w:val="en-US"/>
        </w:rPr>
        <w:t>PK</w:t>
      </w:r>
      <w:r>
        <w:t xml:space="preserve"> </w:t>
      </w:r>
      <w:r w:rsidR="001D3691">
        <w:t>рав</w:t>
      </w:r>
      <w:r w:rsidR="00916707">
        <w:t>ен</w:t>
      </w:r>
      <w:r w:rsidR="00073273" w:rsidRPr="001D3691">
        <w:t xml:space="preserve"> 0</w:t>
      </w:r>
      <w:r w:rsidR="005413CA">
        <w:t>,</w:t>
      </w:r>
      <w:r w:rsidR="00073273" w:rsidRPr="001D3691">
        <w:t xml:space="preserve">2, а </w:t>
      </w:r>
      <w:r w:rsidR="00A45A9B">
        <w:rPr>
          <w:lang w:val="en-US"/>
        </w:rPr>
        <w:t>CH</w:t>
      </w:r>
      <w:r w:rsidR="00A45A9B">
        <w:t xml:space="preserve"> </w:t>
      </w:r>
      <w:r w:rsidR="00916707">
        <w:t>равен</w:t>
      </w:r>
      <w:r w:rsidR="00916707" w:rsidRPr="001D3691">
        <w:t xml:space="preserve"> </w:t>
      </w:r>
      <w:r w:rsidR="00073273" w:rsidRPr="001D3691">
        <w:t>0</w:t>
      </w:r>
      <w:r w:rsidR="002A259C">
        <w:t>,</w:t>
      </w:r>
      <w:r w:rsidR="00073273" w:rsidRPr="001D3691">
        <w:t>5</w:t>
      </w:r>
      <w:r w:rsidR="007F56AB">
        <w:t xml:space="preserve"> </w:t>
      </w:r>
      <w:r w:rsidR="00397C2F" w:rsidRPr="00DD6626">
        <w:t>[</w:t>
      </w:r>
      <w:r w:rsidR="00FC04D3">
        <w:fldChar w:fldCharType="begin"/>
      </w:r>
      <w:r w:rsidR="00FC04D3">
        <w:instrText xml:space="preserve"> REF РФ_О_государственных_гарантиях \r \h </w:instrText>
      </w:r>
      <w:r w:rsidR="00FC04D3">
        <w:fldChar w:fldCharType="separate"/>
      </w:r>
      <w:r w:rsidR="00E84C83">
        <w:t>2</w:t>
      </w:r>
      <w:r w:rsidR="00FC04D3">
        <w:fldChar w:fldCharType="end"/>
      </w:r>
      <w:r w:rsidR="00397C2F" w:rsidRPr="00DD6626">
        <w:t>]</w:t>
      </w:r>
      <w:r w:rsidR="00397C2F" w:rsidRPr="00040CB2">
        <w:t>.</w:t>
      </w:r>
    </w:p>
    <w:p w14:paraId="57E2F8AE" w14:textId="1EE6CF2D" w:rsidR="0075351E" w:rsidRDefault="0075351E" w:rsidP="001D3691">
      <w:pPr>
        <w:pStyle w:val="a3"/>
      </w:pPr>
      <w:r w:rsidRPr="0075351E">
        <w:t>Таким образом, по формуле (1</w:t>
      </w:r>
      <w:r>
        <w:t>9</w:t>
      </w:r>
      <w:r w:rsidRPr="0075351E">
        <w:t>) находится заработная плата</w:t>
      </w:r>
      <w:r>
        <w:t xml:space="preserve"> </w:t>
      </w:r>
      <w:r w:rsidRPr="0075351E">
        <w:t>работника</w:t>
      </w:r>
    </w:p>
    <w:p w14:paraId="576062C7" w14:textId="12734A67" w:rsidR="0075351E" w:rsidRPr="00365558" w:rsidRDefault="00000000" w:rsidP="0075351E">
      <w:pPr>
        <w:pStyle w:val="afd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зп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27093,00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∙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</w:rPr>
                <m:t>1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0,2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0,5</m:t>
              </m:r>
            </m:e>
          </m:d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46058,10 руб.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</m:oMath>
      </m:oMathPara>
    </w:p>
    <w:p w14:paraId="72CAC1FC" w14:textId="77777777" w:rsidR="00365558" w:rsidRPr="00365558" w:rsidRDefault="00365558" w:rsidP="00365558">
      <w:pPr>
        <w:pStyle w:val="a3"/>
      </w:pPr>
      <w:r w:rsidRPr="00365558">
        <w:t xml:space="preserve">Фактическая заработная плата работника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зп</m:t>
            </m:r>
          </m:sub>
          <m:sup>
            <m:r>
              <m:rPr>
                <m:nor/>
              </m:rPr>
              <m:t>ф</m:t>
            </m:r>
          </m:sup>
        </m:sSubSup>
      </m:oMath>
      <w:r w:rsidRPr="00365558">
        <w:t xml:space="preserve"> , руб., определяется по формуле</w:t>
      </w:r>
    </w:p>
    <w:p w14:paraId="6780D608" w14:textId="7D44E6D0" w:rsidR="00365558" w:rsidRPr="00365558" w:rsidRDefault="00000000" w:rsidP="00D34BCB">
      <w:pPr>
        <w:pStyle w:val="afd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зп</m:t>
                  </m:r>
                </m:sub>
                <m:sup>
                  <m:r>
                    <m:rPr>
                      <m:nor/>
                    </m:rPr>
                    <m:t>ф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m:t>зп</m:t>
                      </m:r>
                    </m:sub>
                  </m:sSub>
                  <m:r>
                    <m:rPr>
                      <m:nor/>
                    </m:rPr>
                    <m:t xml:space="preserve"> ∙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m:t>д</m:t>
                      </m:r>
                    </m:sub>
                    <m:sup>
                      <m:r>
                        <m:rPr>
                          <m:nor/>
                        </m:rPr>
                        <m:t>ф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m:t>д</m:t>
                      </m:r>
                    </m:sub>
                    <m:sup>
                      <m:r>
                        <m:rPr>
                          <m:nor/>
                        </m:rPr>
                        <m:t>ср</m:t>
                      </m:r>
                    </m:sup>
                  </m:sSubSup>
                </m:den>
              </m:f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r>
                <m:rPr>
                  <m:nor/>
                </m:rPr>
                <w:rPr>
                  <w:iCs/>
                </w:rPr>
                <m:t>(20)</m:t>
              </m:r>
              <m:ctrlPr>
                <w:rPr>
                  <w:rFonts w:ascii="Cambria Math" w:hAnsi="Cambria Math"/>
                  <w:iCs/>
                </w:rPr>
              </m:ctrlPr>
            </m:e>
          </m:eqArr>
        </m:oMath>
      </m:oMathPara>
    </w:p>
    <w:p w14:paraId="549FE9EA" w14:textId="77777777" w:rsidR="00365558" w:rsidRPr="00365558" w:rsidRDefault="00365558" w:rsidP="00365558">
      <w:pPr>
        <w:pStyle w:val="a3"/>
        <w:ind w:firstLine="0"/>
      </w:pPr>
      <w:r w:rsidRPr="00365558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зп</m:t>
            </m:r>
          </m:sub>
        </m:sSub>
      </m:oMath>
      <w:r w:rsidRPr="00365558">
        <w:t xml:space="preserve"> – заработная плата разработчика за месяц, руб.;</w:t>
      </w:r>
    </w:p>
    <w:p w14:paraId="15DD9D43" w14:textId="73CF6550" w:rsidR="00365558" w:rsidRPr="00365558" w:rsidRDefault="00000000" w:rsidP="00365558">
      <w:pPr>
        <w:pStyle w:val="a3"/>
        <w:ind w:firstLine="426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ф</m:t>
            </m:r>
          </m:sup>
        </m:sSubSup>
      </m:oMath>
      <w:r w:rsidR="00365558" w:rsidRPr="00365558">
        <w:t xml:space="preserve"> – фактическое количество календарных дней;</w:t>
      </w:r>
    </w:p>
    <w:p w14:paraId="71E6D25A" w14:textId="74EA3B83" w:rsidR="00365558" w:rsidRPr="00365558" w:rsidRDefault="00000000" w:rsidP="00365558">
      <w:pPr>
        <w:pStyle w:val="a3"/>
        <w:ind w:firstLine="426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ср</m:t>
            </m:r>
          </m:sup>
        </m:sSubSup>
      </m:oMath>
      <w:r w:rsidR="00365558" w:rsidRPr="00365558">
        <w:t xml:space="preserve"> – среднее количество календарных дней.</w:t>
      </w:r>
    </w:p>
    <w:p w14:paraId="4BB6E2E7" w14:textId="56462018" w:rsidR="00BD1890" w:rsidRDefault="00BD1890" w:rsidP="00BD1890">
      <w:pPr>
        <w:pStyle w:val="a3"/>
      </w:pPr>
      <w:r w:rsidRPr="00365558">
        <w:t>Трудо</w:t>
      </w:r>
      <w:r w:rsidR="00223BEE">
        <w:t>е</w:t>
      </w:r>
      <w:r w:rsidRPr="00365558">
        <w:t xml:space="preserve">мкость составляет 114,63 часов, что соответствует практически 15 рабочим дням, при 8-часовом дне. Таким образом фактическое количество календарных дней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ф</m:t>
            </m:r>
          </m:sup>
        </m:sSubSup>
      </m:oMath>
      <w:r w:rsidRPr="00365558">
        <w:t xml:space="preserve"> равно 15.</w:t>
      </w:r>
    </w:p>
    <w:p w14:paraId="3F20BDAF" w14:textId="73937993" w:rsidR="00365558" w:rsidRPr="00365558" w:rsidRDefault="00365558" w:rsidP="00365558">
      <w:pPr>
        <w:pStyle w:val="a3"/>
      </w:pPr>
      <w:r w:rsidRPr="00365558">
        <w:t xml:space="preserve">Среднее количество рабочих дней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m:t>К</m:t>
            </m:r>
          </m:e>
          <m:sub>
            <m:r>
              <m:rPr>
                <m:nor/>
              </m:rPr>
              <m:t>д</m:t>
            </m:r>
          </m:sub>
          <m:sup>
            <m:r>
              <m:rPr>
                <m:nor/>
              </m:rPr>
              <m:t>ср</m:t>
            </m:r>
          </m:sup>
        </m:sSubSup>
      </m:oMath>
      <w:r w:rsidRPr="00365558">
        <w:t xml:space="preserve"> в 2026 равно 21 день [</w:t>
      </w:r>
      <w:r w:rsidR="00C652E5">
        <w:fldChar w:fldCharType="begin"/>
      </w:r>
      <w:r w:rsidR="00C652E5">
        <w:instrText xml:space="preserve"> REF Производственный_календарь_на_2026 \r \h </w:instrText>
      </w:r>
      <w:r w:rsidR="00C652E5">
        <w:fldChar w:fldCharType="separate"/>
      </w:r>
      <w:r w:rsidR="00E84C83">
        <w:t>15</w:t>
      </w:r>
      <w:r w:rsidR="00C652E5">
        <w:fldChar w:fldCharType="end"/>
      </w:r>
      <w:r w:rsidRPr="00365558">
        <w:t>]</w:t>
      </w:r>
    </w:p>
    <w:p w14:paraId="5E91AD9A" w14:textId="29E79251" w:rsidR="00BD1890" w:rsidRDefault="00BD1890" w:rsidP="00BD1890">
      <w:pPr>
        <w:pStyle w:val="a3"/>
      </w:pPr>
      <w:r w:rsidRPr="0075351E">
        <w:t>Таким образом, по формуле (</w:t>
      </w:r>
      <w:r>
        <w:t>20</w:t>
      </w:r>
      <w:r w:rsidRPr="0075351E">
        <w:t>) находится</w:t>
      </w:r>
      <w:r>
        <w:t xml:space="preserve"> фактическая</w:t>
      </w:r>
      <w:r w:rsidRPr="0075351E">
        <w:t xml:space="preserve"> заработная плата</w:t>
      </w:r>
      <w:r>
        <w:t xml:space="preserve"> </w:t>
      </w:r>
      <w:r w:rsidRPr="0075351E">
        <w:t>работника</w:t>
      </w:r>
    </w:p>
    <w:p w14:paraId="4E865A8F" w14:textId="77777777" w:rsidR="00163339" w:rsidRDefault="00163339" w:rsidP="00BD1890">
      <w:pPr>
        <w:pStyle w:val="a3"/>
      </w:pPr>
    </w:p>
    <w:p w14:paraId="446FB578" w14:textId="77777777" w:rsidR="00163339" w:rsidRDefault="00163339" w:rsidP="00BD1890">
      <w:pPr>
        <w:pStyle w:val="a3"/>
      </w:pPr>
    </w:p>
    <w:p w14:paraId="213E8718" w14:textId="675B2DB7" w:rsidR="00D34BCB" w:rsidRPr="00AD08F3" w:rsidRDefault="00000000" w:rsidP="00163339">
      <w:pPr>
        <w:pStyle w:val="afd"/>
        <w:spacing w:before="0"/>
        <w:rPr>
          <w:rFonts w:cs="Times New Roman"/>
          <w:i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зп</m:t>
              </m:r>
            </m:sub>
            <m:sup>
              <m:r>
                <m:rPr>
                  <m:nor/>
                </m:rPr>
                <w:rPr>
                  <w:rFonts w:cs="Times New Roman"/>
                </w:rPr>
                <m:t>ф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46058,10</m:t>
              </m:r>
              <m:r>
                <w:rPr>
                  <w:rFonts w:ascii="Cambria Math" w:hAnsi="Cambria Math" w:cs="Times New Roman"/>
                </w:rPr>
                <m:t>∙</m:t>
              </m:r>
              <m:r>
                <m:rPr>
                  <m:nor/>
                </m:rPr>
                <w:rPr>
                  <w:rFonts w:cs="Times New Roman"/>
                </w:rPr>
                <m:t>15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21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cs="Times New Roman"/>
            </w:rPr>
            <m:t>32898,64 руб</m:t>
          </m:r>
          <m:r>
            <w:rPr>
              <w:rFonts w:ascii="Cambria Math" w:hAnsi="Cambria Math" w:cs="Times New Roman"/>
            </w:rPr>
            <m:t>.</m:t>
          </m:r>
        </m:oMath>
      </m:oMathPara>
    </w:p>
    <w:p w14:paraId="1E57DFA8" w14:textId="7ED38E8F" w:rsidR="002C4632" w:rsidRDefault="002C4632" w:rsidP="002C4632">
      <w:pPr>
        <w:pStyle w:val="a3"/>
      </w:pPr>
      <w:r w:rsidRPr="002C4632">
        <w:t>Страховые взносы с оплаты труда – это расходы, связанные</w:t>
      </w:r>
      <w:r>
        <w:t xml:space="preserve"> </w:t>
      </w:r>
      <w:r w:rsidRPr="002C4632">
        <w:t>с</w:t>
      </w:r>
      <w:r>
        <w:t xml:space="preserve"> </w:t>
      </w:r>
      <w:r w:rsidRPr="002C4632">
        <w:t>заработной платой. Размер страховых взносов определяется</w:t>
      </w:r>
      <w:r>
        <w:t xml:space="preserve"> </w:t>
      </w:r>
      <w:r w:rsidRPr="002C4632">
        <w:t>Налоговым</w:t>
      </w:r>
      <w:r>
        <w:t xml:space="preserve"> </w:t>
      </w:r>
      <w:r w:rsidRPr="002C4632">
        <w:t>Кодексом РФ как сумма взносов в Социальный Фонд России.</w:t>
      </w:r>
    </w:p>
    <w:p w14:paraId="5476257D" w14:textId="04C74F24" w:rsidR="001E1ECD" w:rsidRDefault="001E1ECD" w:rsidP="002C4632">
      <w:pPr>
        <w:pStyle w:val="a3"/>
      </w:pPr>
      <w:r>
        <w:t>Издержки на страховые взносы с оплаты труда определяются по формуле</w:t>
      </w:r>
    </w:p>
    <w:p w14:paraId="27432408" w14:textId="45EF0CE5" w:rsidR="002D7C6E" w:rsidRPr="001E1ECD" w:rsidRDefault="00000000" w:rsidP="002D7C6E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св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от</m:t>
                      </m:r>
                    </m:sub>
                  </m:sSub>
                  <m:r>
                    <m:rPr>
                      <m:nor/>
                    </m:rPr>
                    <w:rPr>
                      <w:rFonts w:cs="Times New Roman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св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(21)</m:t>
              </m:r>
              <m:ctrlPr>
                <w:rPr>
                  <w:rFonts w:ascii="Cambria Math" w:hAnsi="Cambria Math" w:cs="Times New Roman"/>
                </w:rPr>
              </m:ctrlPr>
            </m:e>
          </m:eqArr>
        </m:oMath>
      </m:oMathPara>
    </w:p>
    <w:p w14:paraId="60F4C02B" w14:textId="749E77AC" w:rsidR="007940BF" w:rsidRPr="00D81AA5" w:rsidRDefault="00180CAD" w:rsidP="0013600C">
      <w:pPr>
        <w:pStyle w:val="a3"/>
        <w:ind w:firstLine="0"/>
      </w:pPr>
      <w:r>
        <w:t>г</w:t>
      </w:r>
      <w:r w:rsidR="007940BF" w:rsidRPr="00D81AA5">
        <w:t>де</w:t>
      </w:r>
      <w:r>
        <w:rPr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Ф</m:t>
            </m:r>
          </m:e>
          <m:sub>
            <m:r>
              <m:rPr>
                <m:nor/>
              </m:rPr>
              <w:rPr>
                <w:rFonts w:cs="Times New Roman"/>
              </w:rPr>
              <m:t>от</m:t>
            </m:r>
          </m:sub>
        </m:sSub>
      </m:oMath>
      <w:r w:rsidR="007940BF" w:rsidRPr="00D81AA5">
        <w:t xml:space="preserve"> – фонд оплаты труда, руб.;</w:t>
      </w:r>
    </w:p>
    <w:p w14:paraId="287D1594" w14:textId="07C07EF4" w:rsidR="007940BF" w:rsidRDefault="00000000" w:rsidP="0096317E">
      <w:pPr>
        <w:pStyle w:val="a3"/>
        <w:ind w:left="426" w:firstLine="0"/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28"/>
              </w:rPr>
              <m:t>Н</m:t>
            </m:r>
          </m:e>
          <m:sub>
            <m:r>
              <m:rPr>
                <m:nor/>
              </m:rPr>
              <w:rPr>
                <w:rFonts w:cs="Times New Roman"/>
                <w:szCs w:val="28"/>
              </w:rPr>
              <m:t>св</m:t>
            </m:r>
          </m:sub>
        </m:sSub>
      </m:oMath>
      <w:r w:rsidR="007940BF">
        <w:t xml:space="preserve"> – актуальный размер страховых взносов, %.</w:t>
      </w:r>
    </w:p>
    <w:p w14:paraId="4893962B" w14:textId="7637ACCD" w:rsidR="007940BF" w:rsidRDefault="00305EA5" w:rsidP="0013600C">
      <w:pPr>
        <w:pStyle w:val="a3"/>
      </w:pPr>
      <w:r>
        <w:rPr>
          <w:rFonts w:eastAsiaTheme="minorEastAsia"/>
        </w:rPr>
        <w:t xml:space="preserve">Фонд оплаты труда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Ф</m:t>
            </m:r>
          </m:e>
          <m:sub>
            <m:r>
              <m:rPr>
                <m:nor/>
              </m:rPr>
              <w:rPr>
                <w:rFonts w:cs="Times New Roman"/>
              </w:rPr>
              <m:t>от</m:t>
            </m:r>
          </m:sub>
        </m:sSub>
      </m:oMath>
      <w:r w:rsidR="0013600C" w:rsidRPr="0013600C">
        <w:t xml:space="preserve"> </w:t>
      </w:r>
      <w:r w:rsidR="0013600C">
        <w:t>ра</w:t>
      </w:r>
      <w:r>
        <w:t>вен</w:t>
      </w:r>
      <w:r w:rsidR="0013600C" w:rsidRPr="0013600C">
        <w:t xml:space="preserve"> </w:t>
      </w:r>
      <w:r w:rsidR="002B3F41">
        <w:t>32</w:t>
      </w:r>
      <w:r w:rsidR="00452E7C">
        <w:t> </w:t>
      </w:r>
      <w:r w:rsidR="002B3F41">
        <w:t>898</w:t>
      </w:r>
      <w:r w:rsidR="00452E7C">
        <w:t>,</w:t>
      </w:r>
      <w:r w:rsidR="002B3F41">
        <w:t>64</w:t>
      </w:r>
      <w:r w:rsidR="00452E7C">
        <w:rPr>
          <w:rFonts w:eastAsiaTheme="minorEastAsia"/>
        </w:rPr>
        <w:t> </w:t>
      </w:r>
      <w:r w:rsidR="0013600C" w:rsidRPr="0013600C">
        <w:t>руб., так как это заработная плата</w:t>
      </w:r>
      <w:r w:rsidR="00452E7C">
        <w:t xml:space="preserve"> </w:t>
      </w:r>
      <w:r w:rsidR="0013600C" w:rsidRPr="0013600C">
        <w:t>работника,</w:t>
      </w:r>
      <w:r w:rsidR="00452E7C">
        <w:t xml:space="preserve"> </w:t>
      </w:r>
      <w:r w:rsidR="0013600C" w:rsidRPr="0013600C">
        <w:t xml:space="preserve">а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28"/>
              </w:rPr>
              <m:t>Н</m:t>
            </m:r>
          </m:e>
          <m:sub>
            <m:r>
              <m:rPr>
                <m:nor/>
              </m:rPr>
              <w:rPr>
                <w:rFonts w:cs="Times New Roman"/>
                <w:szCs w:val="28"/>
              </w:rPr>
              <m:t>св</m:t>
            </m:r>
          </m:sub>
        </m:sSub>
      </m:oMath>
      <w:r w:rsidR="0013600C" w:rsidRPr="0013600C">
        <w:t xml:space="preserve"> = 30, так как отчисления в страховые взносы составляют 30%. Таким образом, по формуле (</w:t>
      </w:r>
      <w:r w:rsidR="003F00EF">
        <w:t>2</w:t>
      </w:r>
      <w:r w:rsidR="00DC7982">
        <w:t>1</w:t>
      </w:r>
      <w:r w:rsidR="0013600C" w:rsidRPr="0013600C">
        <w:t>) находятся страховые взносы</w:t>
      </w:r>
    </w:p>
    <w:p w14:paraId="10CEEBD0" w14:textId="4B2D9423" w:rsidR="004E2835" w:rsidRPr="008B2593" w:rsidRDefault="00000000" w:rsidP="00F823D8">
      <w:pPr>
        <w:pStyle w:val="afd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З</m:t>
              </m:r>
            </m:e>
            <m:sub>
              <m:r>
                <m:rPr>
                  <m:nor/>
                </m:rPr>
                <m:t>св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32898,64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∙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30</m:t>
              </m:r>
            </m:num>
            <m:den>
              <m:r>
                <m:rPr>
                  <m:nor/>
                </m:rPr>
                <m:t>100</m:t>
              </m:r>
            </m:den>
          </m:f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9869,59 руб.</m:t>
          </m:r>
        </m:oMath>
      </m:oMathPara>
    </w:p>
    <w:p w14:paraId="763AC7C9" w14:textId="14700C1A" w:rsidR="009A7E56" w:rsidRDefault="006D24C8" w:rsidP="009E3F9B">
      <w:pPr>
        <w:pStyle w:val="a3"/>
      </w:pPr>
      <w:r w:rsidRPr="006D24C8">
        <w:t xml:space="preserve">Прочие затраты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пр</m:t>
            </m:r>
          </m:sub>
        </m:sSub>
      </m:oMath>
      <w:r w:rsidRPr="006D24C8">
        <w:t>, руб., принимаются в размере 10% в общей сумме затрат и определяются по формуле</w:t>
      </w:r>
    </w:p>
    <w:p w14:paraId="35C01ED8" w14:textId="4238D6DF" w:rsidR="00223AB0" w:rsidRPr="004B5149" w:rsidRDefault="00000000" w:rsidP="00223AB0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пр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зп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cs="Times New Roman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св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cs="Times New Roman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+</m:t>
                      </m:r>
                      <m:r>
                        <m:rPr>
                          <m:nor/>
                        </m:rPr>
                        <w:rPr>
                          <w:rFonts w:ascii="Cambria Math" w:cs="Times New Roman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эл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cs="Times New Roman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+</m:t>
                      </m:r>
                      <m:r>
                        <m:rPr>
                          <m:nor/>
                        </m:rPr>
                        <w:rPr>
                          <w:rFonts w:ascii="Cambria Math" w:cs="Times New Roman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ам</m:t>
                          </m:r>
                        </m:sub>
                      </m:sSub>
                    </m:e>
                  </m:d>
                  <m:r>
                    <m:rPr>
                      <m:nor/>
                    </m:rPr>
                    <w:rPr>
                      <w:rFonts w:cs="Times New Roman"/>
                    </w:rPr>
                    <m:t xml:space="preserve"> ∙</m:t>
                  </m:r>
                  <m:r>
                    <m:rPr>
                      <m:nor/>
                    </m:rPr>
                    <w:rPr>
                      <w:rFonts w:ascii="Cambria Math"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10</m:t>
                  </m:r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>90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(22)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17337925" w14:textId="37807D38" w:rsidR="0000759C" w:rsidRDefault="00D53E3F" w:rsidP="00B42F40">
      <w:pPr>
        <w:pStyle w:val="a3"/>
      </w:pPr>
      <w:r w:rsidRPr="00D53E3F">
        <w:t>Следовательно, по формуле (2</w:t>
      </w:r>
      <w:r w:rsidR="00DC7982">
        <w:t>2</w:t>
      </w:r>
      <w:r w:rsidRPr="00D53E3F">
        <w:t>) находятся издержки прочего отчисления</w:t>
      </w:r>
    </w:p>
    <w:p w14:paraId="4420B464" w14:textId="77777777" w:rsidR="000C3E6E" w:rsidRPr="00BB2B0E" w:rsidRDefault="000C3E6E" w:rsidP="000C3E6E">
      <w:pPr>
        <w:pStyle w:val="a3"/>
      </w:pPr>
    </w:p>
    <w:p w14:paraId="2875457F" w14:textId="2788F9DD" w:rsidR="0000759C" w:rsidRPr="000C3E6E" w:rsidRDefault="00000000" w:rsidP="000C3E6E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З</m:t>
              </m:r>
            </m:e>
            <m:sub>
              <m:r>
                <m:rPr>
                  <m:nor/>
                </m:rPr>
                <m:t>пр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32898,64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+ 9869,59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+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57,91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+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0</m:t>
                  </m:r>
                </m:e>
              </m:d>
              <m:r>
                <m:rPr>
                  <m:nor/>
                </m:rPr>
                <m:t xml:space="preserve"> ∙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10</m:t>
              </m:r>
            </m:num>
            <m:den>
              <m:r>
                <m:rPr>
                  <m:nor/>
                </m:rPr>
                <m:t>90</m:t>
              </m:r>
            </m:den>
          </m:f>
          <m:r>
            <m:rPr>
              <m:nor/>
            </m:rPr>
            <w:rPr>
              <w:rFonts w:ascii="Cambria Math" w:eastAsiaTheme="minorEastAsia"/>
            </w:rPr>
            <m:t xml:space="preserve"> </m:t>
          </m:r>
          <m:r>
            <m:rPr>
              <m:nor/>
            </m:rPr>
            <w:rPr>
              <w:rFonts w:eastAsiaTheme="minorEastAsia"/>
            </w:rPr>
            <m:t>=</m:t>
          </m:r>
          <m:r>
            <m:rPr>
              <m:nor/>
            </m:rPr>
            <w:rPr>
              <w:rFonts w:ascii="Cambria Math" w:eastAsiaTheme="minorEastAsia"/>
            </w:rPr>
            <m:t xml:space="preserve"> </m:t>
          </m:r>
          <m:r>
            <m:rPr>
              <m:nor/>
            </m:rPr>
            <w:rPr>
              <w:rFonts w:eastAsiaTheme="minorEastAsia"/>
            </w:rPr>
            <m:t>4758,46 руб.</m:t>
          </m:r>
        </m:oMath>
      </m:oMathPara>
    </w:p>
    <w:p w14:paraId="031565DA" w14:textId="77777777" w:rsidR="000C3E6E" w:rsidRPr="00FD540C" w:rsidRDefault="000C3E6E" w:rsidP="000C3E6E">
      <w:pPr>
        <w:pStyle w:val="a3"/>
      </w:pPr>
    </w:p>
    <w:p w14:paraId="2E16BE8D" w14:textId="64C530C4" w:rsidR="00DE3037" w:rsidRDefault="00DE3037" w:rsidP="00DE3037">
      <w:pPr>
        <w:pStyle w:val="a3"/>
      </w:pPr>
      <w:r w:rsidRPr="00DE3037">
        <w:lastRenderedPageBreak/>
        <w:t>В результате, по формуле (1</w:t>
      </w:r>
      <w:r>
        <w:t>8</w:t>
      </w:r>
      <w:r w:rsidRPr="00DE3037">
        <w:t>) находятся общие затраты</w:t>
      </w:r>
      <w:r>
        <w:t xml:space="preserve"> </w:t>
      </w:r>
      <w:r w:rsidRPr="00DE3037">
        <w:t>на</w:t>
      </w:r>
      <w:r>
        <w:t xml:space="preserve"> </w:t>
      </w:r>
      <w:r w:rsidRPr="00DE3037">
        <w:t>эксплуатацию ЭВМ</w:t>
      </w:r>
    </w:p>
    <w:p w14:paraId="23708D2B" w14:textId="2EC810F8" w:rsidR="00E914CC" w:rsidRPr="00F211EB" w:rsidRDefault="00000000" w:rsidP="005D0001">
      <w:pPr>
        <w:pStyle w:val="afd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общ</m:t>
            </m:r>
          </m:sub>
        </m:sSub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=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32898,64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9869,59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0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57,91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4758,46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=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47584,60</m:t>
        </m:r>
        <m:r>
          <m:rPr>
            <m:nor/>
          </m:rPr>
          <w:rPr>
            <w:rFonts w:eastAsiaTheme="minorEastAsia"/>
          </w:rPr>
          <m:t xml:space="preserve"> руб.</m:t>
        </m:r>
      </m:oMath>
      <w:r w:rsidR="00E32CB6" w:rsidRPr="00F211EB">
        <w:rPr>
          <w:rFonts w:eastAsiaTheme="minorEastAsia"/>
        </w:rPr>
        <w:t xml:space="preserve"> </w:t>
      </w:r>
    </w:p>
    <w:p w14:paraId="3DE900D7" w14:textId="01069C2A" w:rsidR="00A10281" w:rsidRPr="00115793" w:rsidRDefault="00E32CB6" w:rsidP="00A10281">
      <w:pPr>
        <w:pStyle w:val="a3"/>
      </w:pPr>
      <w:r w:rsidRPr="00E32CB6">
        <w:t>На основе общих затрат построена диаграмма затрат</w:t>
      </w:r>
      <w:r w:rsidR="00C44E52">
        <w:t>,</w:t>
      </w:r>
      <w:r w:rsidR="00877363">
        <w:t xml:space="preserve"> представленная рисунком </w:t>
      </w:r>
      <w:r w:rsidR="00115793">
        <w:t>1</w:t>
      </w:r>
      <w:r w:rsidR="002C25F3">
        <w:t>4</w:t>
      </w:r>
      <w:r w:rsidR="00FA4DAA">
        <w:t>.</w:t>
      </w:r>
    </w:p>
    <w:p w14:paraId="746156A4" w14:textId="49326EEB" w:rsidR="00E32CB6" w:rsidRPr="00253B6F" w:rsidRDefault="00EC2F75" w:rsidP="00EC2F75">
      <w:pPr>
        <w:pStyle w:val="afd"/>
        <w:rPr>
          <w:lang w:val="en-US"/>
        </w:rPr>
      </w:pPr>
      <w:r w:rsidRPr="00EC2F75">
        <w:drawing>
          <wp:inline distT="0" distB="0" distL="0" distR="0" wp14:anchorId="510ADC9D" wp14:editId="605A0335">
            <wp:extent cx="5777117" cy="3105510"/>
            <wp:effectExtent l="0" t="0" r="0" b="0"/>
            <wp:docPr id="13001535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1" t="8988" r="626" b="9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808" cy="316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8276E" w14:textId="4E831AC5" w:rsidR="00EC2F75" w:rsidRDefault="00DC5F2A" w:rsidP="00EC2F75">
      <w:pPr>
        <w:pStyle w:val="afe"/>
      </w:pPr>
      <w:r>
        <w:t>Рисун</w:t>
      </w:r>
      <w:r w:rsidR="00EC2F75">
        <w:t xml:space="preserve">ок </w:t>
      </w:r>
      <w:r w:rsidR="00115793">
        <w:t>1</w:t>
      </w:r>
      <w:r w:rsidR="002C25F3">
        <w:t>4</w:t>
      </w:r>
      <w:r w:rsidR="00EC2F75">
        <w:t xml:space="preserve"> – </w:t>
      </w:r>
      <w:r w:rsidR="00F209FA">
        <w:t>Структура затрат</w:t>
      </w:r>
      <w:r w:rsidR="00EC2F75">
        <w:t>.</w:t>
      </w:r>
      <w:r w:rsidR="00F209FA">
        <w:t xml:space="preserve"> Диаграмма</w:t>
      </w:r>
      <w:r w:rsidR="00EC2F75">
        <w:t xml:space="preserve"> </w:t>
      </w:r>
      <w:r w:rsidR="00F209FA">
        <w:t>к</w:t>
      </w:r>
      <w:r w:rsidR="00EC2F75">
        <w:t xml:space="preserve">руговая </w:t>
      </w:r>
    </w:p>
    <w:p w14:paraId="15CA17B2" w14:textId="670D2CD9" w:rsidR="00C168B9" w:rsidRPr="008801D5" w:rsidRDefault="006E5895" w:rsidP="008801D5">
      <w:pPr>
        <w:pStyle w:val="a3"/>
      </w:pPr>
      <w:r w:rsidRPr="006E5895">
        <w:t>Таким образом, по формуле (1) находятся затраты</w:t>
      </w:r>
      <w:r>
        <w:t xml:space="preserve"> </w:t>
      </w:r>
      <w:r w:rsidRPr="006E5895">
        <w:t>на</w:t>
      </w:r>
      <w:r>
        <w:t xml:space="preserve"> </w:t>
      </w:r>
      <w:r w:rsidRPr="006E5895">
        <w:t>создание</w:t>
      </w:r>
      <w:r>
        <w:t xml:space="preserve"> </w:t>
      </w:r>
      <w:r w:rsidR="002E60B0">
        <w:t>ПП</w:t>
      </w:r>
    </w:p>
    <w:p w14:paraId="4A638D70" w14:textId="26390DC5" w:rsidR="00C168B9" w:rsidRPr="008801D5" w:rsidRDefault="00000000" w:rsidP="008801D5">
      <w:pPr>
        <w:pStyle w:val="afd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спп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22,75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 xml:space="preserve">+ </m:t>
          </m:r>
          <m:r>
            <m:rPr>
              <m:nor/>
            </m:rPr>
            <m:t>47584,60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47607,35 руб.</m:t>
          </m:r>
        </m:oMath>
      </m:oMathPara>
    </w:p>
    <w:p w14:paraId="6C1C7961" w14:textId="3A1DA670" w:rsidR="00C168B9" w:rsidRDefault="00C168B9" w:rsidP="00C168B9">
      <w:pPr>
        <w:pStyle w:val="a3"/>
      </w:pPr>
      <w:r>
        <w:t xml:space="preserve">Во время разработки </w:t>
      </w:r>
      <w:r w:rsidR="002E60B0" w:rsidRPr="008F30C6">
        <w:t>ПП</w:t>
      </w:r>
      <w:r w:rsidRPr="008F30C6">
        <w:t xml:space="preserve"> существуют</w:t>
      </w:r>
      <w:r>
        <w:t xml:space="preserve"> различные риски, которые могут оказать негативное влияние на разработку. Возможные риски и способы их минимизации приведены в таблице </w:t>
      </w:r>
      <w:r w:rsidR="00323F3F" w:rsidRPr="006D4C2B">
        <w:t>4</w:t>
      </w:r>
      <w:r w:rsidR="00686E1D">
        <w:t>.</w:t>
      </w:r>
    </w:p>
    <w:p w14:paraId="3B8C5AF8" w14:textId="77777777" w:rsidR="00E04F2E" w:rsidRDefault="00E04F2E" w:rsidP="00C168B9">
      <w:pPr>
        <w:pStyle w:val="a3"/>
      </w:pPr>
    </w:p>
    <w:p w14:paraId="35AFD5D6" w14:textId="6389D090" w:rsidR="00B117B9" w:rsidRDefault="00B117B9" w:rsidP="00B117B9">
      <w:pPr>
        <w:pStyle w:val="aff2"/>
      </w:pPr>
      <w:r w:rsidRPr="00B117B9">
        <w:rPr>
          <w:spacing w:val="40"/>
        </w:rPr>
        <w:lastRenderedPageBreak/>
        <w:t>Таблица</w:t>
      </w:r>
      <w:r w:rsidRPr="00B117B9">
        <w:t xml:space="preserve"> </w:t>
      </w:r>
      <w:r w:rsidR="006D4C2B">
        <w:t>4</w:t>
      </w:r>
      <w:r w:rsidRPr="00B117B9">
        <w:t xml:space="preserve"> – Возможные риски и способы их минимизации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964"/>
        <w:gridCol w:w="5380"/>
      </w:tblGrid>
      <w:tr w:rsidR="00175870" w14:paraId="226B4054" w14:textId="77777777" w:rsidTr="005E72FA">
        <w:trPr>
          <w:trHeight w:val="454"/>
        </w:trPr>
        <w:tc>
          <w:tcPr>
            <w:tcW w:w="2121" w:type="pct"/>
            <w:vAlign w:val="center"/>
          </w:tcPr>
          <w:p w14:paraId="1E337A30" w14:textId="48F2B93E" w:rsidR="00175870" w:rsidRPr="00175870" w:rsidRDefault="00175870" w:rsidP="00175870">
            <w:pPr>
              <w:jc w:val="center"/>
              <w:rPr>
                <w:b/>
                <w:bCs/>
                <w:sz w:val="24"/>
                <w:szCs w:val="20"/>
              </w:rPr>
            </w:pPr>
            <w:r w:rsidRPr="00175870">
              <w:rPr>
                <w:b/>
                <w:bCs/>
                <w:sz w:val="24"/>
                <w:szCs w:val="20"/>
              </w:rPr>
              <w:t>Риски</w:t>
            </w:r>
          </w:p>
        </w:tc>
        <w:tc>
          <w:tcPr>
            <w:tcW w:w="2879" w:type="pct"/>
            <w:vAlign w:val="center"/>
          </w:tcPr>
          <w:p w14:paraId="253CA3F9" w14:textId="79AA9C76" w:rsidR="00175870" w:rsidRPr="00175870" w:rsidRDefault="00175870" w:rsidP="00175870">
            <w:pPr>
              <w:jc w:val="center"/>
              <w:rPr>
                <w:b/>
                <w:bCs/>
                <w:sz w:val="24"/>
                <w:szCs w:val="20"/>
              </w:rPr>
            </w:pPr>
            <w:r w:rsidRPr="00175870">
              <w:rPr>
                <w:b/>
                <w:bCs/>
                <w:sz w:val="24"/>
                <w:szCs w:val="20"/>
              </w:rPr>
              <w:t>Способ минимизации риска</w:t>
            </w:r>
          </w:p>
        </w:tc>
      </w:tr>
      <w:tr w:rsidR="00175870" w14:paraId="587AD00C" w14:textId="77777777" w:rsidTr="005E72FA">
        <w:trPr>
          <w:trHeight w:val="794"/>
        </w:trPr>
        <w:tc>
          <w:tcPr>
            <w:tcW w:w="2121" w:type="pct"/>
            <w:vAlign w:val="center"/>
          </w:tcPr>
          <w:p w14:paraId="56EBE8CE" w14:textId="08195FDD" w:rsidR="00175870" w:rsidRPr="00175870" w:rsidRDefault="0063099F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Риски использования нестабильных технологий</w:t>
            </w:r>
          </w:p>
        </w:tc>
        <w:tc>
          <w:tcPr>
            <w:tcW w:w="2879" w:type="pct"/>
            <w:vAlign w:val="center"/>
          </w:tcPr>
          <w:p w14:paraId="78330604" w14:textId="2D2C7986" w:rsidR="00A471CF" w:rsidRPr="00175870" w:rsidRDefault="0063099F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Фиксация версий зависимостей, тестирование обновлений перед внедрением</w:t>
            </w:r>
          </w:p>
        </w:tc>
      </w:tr>
      <w:tr w:rsidR="00175870" w14:paraId="1E1DCCAC" w14:textId="77777777" w:rsidTr="005E72FA">
        <w:trPr>
          <w:trHeight w:val="794"/>
        </w:trPr>
        <w:tc>
          <w:tcPr>
            <w:tcW w:w="2121" w:type="pct"/>
            <w:vAlign w:val="center"/>
          </w:tcPr>
          <w:p w14:paraId="35963034" w14:textId="000AB54A" w:rsidR="00175870" w:rsidRPr="00175870" w:rsidRDefault="00FE5D4B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Риски безопасности данных</w:t>
            </w:r>
          </w:p>
        </w:tc>
        <w:tc>
          <w:tcPr>
            <w:tcW w:w="2879" w:type="pct"/>
            <w:vAlign w:val="center"/>
          </w:tcPr>
          <w:p w14:paraId="42AA6627" w14:textId="3EAE7757" w:rsidR="00175870" w:rsidRPr="00175870" w:rsidRDefault="00FE5D4B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Реализация разграничения прав доступа, хэширование паролей, </w:t>
            </w:r>
            <w:r w:rsidR="007F6E1B">
              <w:rPr>
                <w:sz w:val="24"/>
                <w:szCs w:val="20"/>
              </w:rPr>
              <w:t>использование защищенных маршрутов</w:t>
            </w:r>
          </w:p>
        </w:tc>
      </w:tr>
      <w:tr w:rsidR="00175870" w14:paraId="4052CB6F" w14:textId="77777777" w:rsidTr="005E72FA">
        <w:trPr>
          <w:trHeight w:val="794"/>
        </w:trPr>
        <w:tc>
          <w:tcPr>
            <w:tcW w:w="2121" w:type="pct"/>
            <w:vAlign w:val="center"/>
          </w:tcPr>
          <w:p w14:paraId="7841A88A" w14:textId="678BD857" w:rsidR="00175870" w:rsidRPr="00175870" w:rsidRDefault="00785B41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Нарушения сроков разработки </w:t>
            </w:r>
            <w:r w:rsidR="002E60B0">
              <w:rPr>
                <w:sz w:val="24"/>
                <w:szCs w:val="20"/>
              </w:rPr>
              <w:t>ПП</w:t>
            </w:r>
          </w:p>
        </w:tc>
        <w:tc>
          <w:tcPr>
            <w:tcW w:w="2879" w:type="pct"/>
            <w:vAlign w:val="center"/>
          </w:tcPr>
          <w:p w14:paraId="31CA7E0F" w14:textId="5DB9F534" w:rsidR="00175870" w:rsidRPr="00175870" w:rsidRDefault="00755FC7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Разбиение проекта на логические этапы, формирование промежутков времени на задачи.</w:t>
            </w:r>
          </w:p>
        </w:tc>
      </w:tr>
      <w:tr w:rsidR="00175870" w14:paraId="5BF727A2" w14:textId="77777777" w:rsidTr="005E72FA">
        <w:trPr>
          <w:trHeight w:val="794"/>
        </w:trPr>
        <w:tc>
          <w:tcPr>
            <w:tcW w:w="2121" w:type="pct"/>
            <w:vAlign w:val="center"/>
          </w:tcPr>
          <w:p w14:paraId="1D946F55" w14:textId="4D22FE92" w:rsidR="00175870" w:rsidRPr="00175870" w:rsidRDefault="00827DE6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Ложная интерпретация целей и задач проекта</w:t>
            </w:r>
          </w:p>
        </w:tc>
        <w:tc>
          <w:tcPr>
            <w:tcW w:w="2879" w:type="pct"/>
            <w:vAlign w:val="center"/>
          </w:tcPr>
          <w:p w14:paraId="5A53CD48" w14:textId="4F7425B9" w:rsidR="00175870" w:rsidRPr="00175870" w:rsidRDefault="005E72FA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Регулярные встречи с заказчиком, для демонстрации промежуточных результатов</w:t>
            </w:r>
          </w:p>
        </w:tc>
      </w:tr>
      <w:tr w:rsidR="00175870" w14:paraId="56550A47" w14:textId="77777777" w:rsidTr="005E72FA">
        <w:trPr>
          <w:trHeight w:val="794"/>
        </w:trPr>
        <w:tc>
          <w:tcPr>
            <w:tcW w:w="2121" w:type="pct"/>
            <w:vAlign w:val="center"/>
          </w:tcPr>
          <w:p w14:paraId="33B861F2" w14:textId="729C7E42" w:rsidR="00175870" w:rsidRPr="00175870" w:rsidRDefault="00D929C7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Риски потери промежуточных результатов</w:t>
            </w:r>
          </w:p>
        </w:tc>
        <w:tc>
          <w:tcPr>
            <w:tcW w:w="2879" w:type="pct"/>
            <w:vAlign w:val="center"/>
          </w:tcPr>
          <w:p w14:paraId="5F29815F" w14:textId="6D653F5D" w:rsidR="00175870" w:rsidRPr="00942536" w:rsidRDefault="00D929C7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Ежедневные коммиты в</w:t>
            </w:r>
            <w:r w:rsidR="00942536" w:rsidRPr="00942536">
              <w:rPr>
                <w:sz w:val="24"/>
                <w:szCs w:val="20"/>
              </w:rPr>
              <w:t xml:space="preserve"> </w:t>
            </w:r>
            <w:r w:rsidR="00942536">
              <w:rPr>
                <w:sz w:val="24"/>
                <w:szCs w:val="20"/>
              </w:rPr>
              <w:t>системе контроля версий, использование облачного репозитория.</w:t>
            </w:r>
          </w:p>
        </w:tc>
      </w:tr>
    </w:tbl>
    <w:p w14:paraId="15B90DF1" w14:textId="77777777" w:rsidR="00F03C7B" w:rsidRDefault="00F03C7B" w:rsidP="00F03C7B">
      <w:pPr>
        <w:pStyle w:val="a3"/>
      </w:pPr>
    </w:p>
    <w:p w14:paraId="3A76AB81" w14:textId="7C578EE4" w:rsidR="00FD76E7" w:rsidRDefault="004A7A24" w:rsidP="00B062B3">
      <w:pPr>
        <w:pStyle w:val="a3"/>
      </w:pPr>
      <w:r w:rsidRPr="00B062B3">
        <w:t xml:space="preserve">Таким образом по рассчитанным показателям трудоемкость проектирования системы </w:t>
      </w:r>
      <w:r w:rsidR="00B062B3">
        <w:t>УНФО</w:t>
      </w:r>
      <w:r w:rsidRPr="00B062B3">
        <w:t xml:space="preserve"> составила </w:t>
      </w:r>
      <w:r w:rsidR="009C3BCE">
        <w:t>114</w:t>
      </w:r>
      <w:r w:rsidRPr="00B062B3">
        <w:t>,</w:t>
      </w:r>
      <w:r w:rsidR="009C3BCE">
        <w:t>6</w:t>
      </w:r>
      <w:r w:rsidR="00E04F2E">
        <w:t>3</w:t>
      </w:r>
      <w:r w:rsidRPr="00B062B3">
        <w:t xml:space="preserve"> чел.ч, общие же затраты на создание </w:t>
      </w:r>
      <w:r w:rsidR="002E60B0">
        <w:t>ПП</w:t>
      </w:r>
      <w:r w:rsidRPr="00B062B3">
        <w:t xml:space="preserve"> составили</w:t>
      </w:r>
      <w:r w:rsidR="00B11B2E">
        <w:t xml:space="preserve"> </w:t>
      </w:r>
      <w:r w:rsidR="00E04F2E">
        <w:t>47</w:t>
      </w:r>
      <w:r w:rsidR="00B11B2E">
        <w:t> </w:t>
      </w:r>
      <w:r w:rsidR="00E04F2E">
        <w:t>607</w:t>
      </w:r>
      <w:r w:rsidRPr="00B062B3">
        <w:t>,</w:t>
      </w:r>
      <w:r w:rsidR="00E04F2E">
        <w:t>35</w:t>
      </w:r>
      <w:r w:rsidRPr="00B062B3">
        <w:t xml:space="preserve"> руб. Средняя цена аналогичных решений на рынке варьируется в пределах </w:t>
      </w:r>
      <w:r w:rsidR="00485D23">
        <w:t>103 </w:t>
      </w:r>
      <w:r w:rsidRPr="00B062B3">
        <w:t xml:space="preserve">000,00 – </w:t>
      </w:r>
      <w:r w:rsidR="00A02C6A">
        <w:t>200 000</w:t>
      </w:r>
      <w:r w:rsidRPr="00B062B3">
        <w:t xml:space="preserve">,00 руб. и зависит от их </w:t>
      </w:r>
      <w:r w:rsidR="00BF4787">
        <w:t>функциональности</w:t>
      </w:r>
      <w:r w:rsidRPr="00B062B3">
        <w:t xml:space="preserve"> и степени внедрения. Учитывая рыночные цены и допустимые уровни себестоимости, проектирование системы </w:t>
      </w:r>
      <w:r w:rsidR="00FD76E7">
        <w:t xml:space="preserve">УНФО </w:t>
      </w:r>
      <w:r w:rsidRPr="00B062B3">
        <w:t xml:space="preserve">является целесообразным. При этом выявленные риски учтены, и затраты на их минимизацию не влекут роста </w:t>
      </w:r>
      <w:r w:rsidR="00FD76E7">
        <w:t>цены</w:t>
      </w:r>
      <w:r w:rsidRPr="00B062B3">
        <w:t xml:space="preserve"> проекта. Таким образом при соблюдении параметров планирования у проекта есть высокая вероятность успешной реализации, достижения поставленных целей и обеспечения экономической эффективности.</w:t>
      </w:r>
    </w:p>
    <w:p w14:paraId="7674B858" w14:textId="318ABF9F" w:rsidR="008461FD" w:rsidRPr="00B062B3" w:rsidRDefault="00414E8F" w:rsidP="00FD76E7">
      <w:pPr>
        <w:pStyle w:val="1"/>
      </w:pPr>
      <w:bookmarkStart w:id="43" w:name="_Toc231474339"/>
      <w:r>
        <w:lastRenderedPageBreak/>
        <w:t>Охрана труда и техника безопасности</w:t>
      </w:r>
      <w:r w:rsidR="00134032">
        <w:t xml:space="preserve"> </w:t>
      </w:r>
      <w:r w:rsidR="008461FD" w:rsidRPr="00B062B3">
        <w:t xml:space="preserve">при работе </w:t>
      </w:r>
      <w:r w:rsidR="009B4AD1">
        <w:t>с</w:t>
      </w:r>
      <w:r w:rsidR="002E5A67" w:rsidRPr="00B062B3">
        <w:t xml:space="preserve"> </w:t>
      </w:r>
      <w:r w:rsidR="002E5A67">
        <w:t>ПК</w:t>
      </w:r>
      <w:bookmarkEnd w:id="43"/>
    </w:p>
    <w:p w14:paraId="0CF2C160" w14:textId="77777777" w:rsidR="00B21A6A" w:rsidRDefault="00B21A6A" w:rsidP="004379DD">
      <w:pPr>
        <w:pStyle w:val="2"/>
      </w:pPr>
      <w:bookmarkStart w:id="44" w:name="_Toc199104003"/>
      <w:bookmarkStart w:id="45" w:name="_Toc199170554"/>
      <w:bookmarkStart w:id="46" w:name="_Toc199172069"/>
      <w:bookmarkStart w:id="47" w:name="_Toc199244615"/>
      <w:bookmarkStart w:id="48" w:name="_Toc199282813"/>
      <w:bookmarkStart w:id="49" w:name="_Toc224746272"/>
      <w:bookmarkStart w:id="50" w:name="_Toc224756195"/>
      <w:bookmarkStart w:id="51" w:name="_Toc224756270"/>
      <w:bookmarkStart w:id="52" w:name="_Toc225807943"/>
      <w:bookmarkStart w:id="53" w:name="_Toc225885849"/>
      <w:bookmarkStart w:id="54" w:name="_Toc226322520"/>
      <w:bookmarkStart w:id="55" w:name="_Toc231474340"/>
      <w:bookmarkStart w:id="56" w:name="_Toc194697003"/>
      <w:bookmarkStart w:id="57" w:name="_Toc215610352"/>
      <w:r>
        <w:t>Общие требования безопасности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57F132FA" w14:textId="5852650D" w:rsidR="00B21A6A" w:rsidRDefault="00B21A6A" w:rsidP="00B21A6A">
      <w:pPr>
        <w:pStyle w:val="a3"/>
      </w:pPr>
      <w:r>
        <w:t xml:space="preserve">Освещенность на поверхности стола в зоне размещения рабочего документа должна быть 300-500 </w:t>
      </w:r>
      <w:proofErr w:type="spellStart"/>
      <w:r>
        <w:t>лк</w:t>
      </w:r>
      <w:proofErr w:type="spellEnd"/>
      <w:r>
        <w:t xml:space="preserve">. Освещение не должно оставлять бликов на поверхности экрана и превышать 300 </w:t>
      </w:r>
      <w:proofErr w:type="spellStart"/>
      <w:r>
        <w:t>лк</w:t>
      </w:r>
      <w:proofErr w:type="spellEnd"/>
      <w:r>
        <w:t>. В помещении необходимо наличие как искусственных источников освещения, так и естественных.</w:t>
      </w:r>
    </w:p>
    <w:p w14:paraId="5B3D7603" w14:textId="77777777" w:rsidR="00B21A6A" w:rsidRDefault="00B21A6A" w:rsidP="00B21A6A">
      <w:pPr>
        <w:pStyle w:val="a3"/>
      </w:pPr>
      <w:r>
        <w:t>Рабочее место для работы с ПК должно быть оборудовано следующим:</w:t>
      </w:r>
    </w:p>
    <w:p w14:paraId="5FE53F15" w14:textId="77777777" w:rsidR="00B21A6A" w:rsidRDefault="00B21A6A" w:rsidP="00B21A6A">
      <w:pPr>
        <w:pStyle w:val="a1"/>
      </w:pPr>
      <w:r>
        <w:t>клавиатурой, располагающейся на поверхности стола на расстоянии 100-300 мм от края, обращенного к пользователю;</w:t>
      </w:r>
    </w:p>
    <w:p w14:paraId="78B1FB57" w14:textId="77777777" w:rsidR="00B21A6A" w:rsidRDefault="00B21A6A" w:rsidP="00B21A6A">
      <w:pPr>
        <w:pStyle w:val="a1"/>
      </w:pPr>
      <w:r>
        <w:t>рабочим столом, имеющим ширину от 800 мм до 1400 мм, глубину от 800 мм до 1000 мм, имеющий пространство для ног с высотой не менее 600 мм, высотой не менее 500 мм, глубиной на уровне колен не менее 450 мм и на уровне вытянутых ног не менее 650 мм;</w:t>
      </w:r>
    </w:p>
    <w:p w14:paraId="5F043C54" w14:textId="77777777" w:rsidR="00B21A6A" w:rsidRDefault="00B21A6A" w:rsidP="00B21A6A">
      <w:pPr>
        <w:pStyle w:val="a1"/>
      </w:pPr>
      <w:r>
        <w:t>рабочим стулом, регулируемым по высоте и углам наклона сиденья и спинки;</w:t>
      </w:r>
    </w:p>
    <w:p w14:paraId="408B48F1" w14:textId="3DC78484" w:rsidR="00B21A6A" w:rsidRDefault="00B21A6A" w:rsidP="00B21A6A">
      <w:pPr>
        <w:pStyle w:val="a1"/>
      </w:pPr>
      <w:r>
        <w:t>расстояние от глаз до экрана должно быть 600</w:t>
      </w:r>
      <w:r w:rsidR="00B8144F">
        <w:t>-</w:t>
      </w:r>
      <w:r>
        <w:t>700 мм, а также угол наклона экрана монитора должен быть 10</w:t>
      </w:r>
      <w:r w:rsidR="00B8144F">
        <w:t>-</w:t>
      </w:r>
      <w:r>
        <w:t>15 градусов по отношению к вертикали.</w:t>
      </w:r>
    </w:p>
    <w:p w14:paraId="4D775889" w14:textId="780322B5" w:rsidR="00B21A6A" w:rsidRPr="00E202A1" w:rsidRDefault="00B21A6A" w:rsidP="00E25B86">
      <w:pPr>
        <w:pStyle w:val="a3"/>
      </w:pPr>
      <w:r>
        <w:t>На рабочем месте и в помещении необходимо поддерживать порядок и чистоту, а также проводить систематическое проветривание. В случае аварии нужно прекратить работу до устранения аварийных причин.</w:t>
      </w:r>
    </w:p>
    <w:p w14:paraId="7BD09CF3" w14:textId="77777777" w:rsidR="00B21A6A" w:rsidRDefault="00B21A6A" w:rsidP="004379DD">
      <w:pPr>
        <w:pStyle w:val="2"/>
      </w:pPr>
      <w:bookmarkStart w:id="58" w:name="_Toc199104004"/>
      <w:bookmarkStart w:id="59" w:name="_Toc199170555"/>
      <w:bookmarkStart w:id="60" w:name="_Toc199172070"/>
      <w:bookmarkStart w:id="61" w:name="_Toc199244616"/>
      <w:bookmarkStart w:id="62" w:name="_Toc199282814"/>
      <w:bookmarkStart w:id="63" w:name="_Toc224746273"/>
      <w:bookmarkStart w:id="64" w:name="_Toc224756196"/>
      <w:bookmarkStart w:id="65" w:name="_Toc224756271"/>
      <w:bookmarkStart w:id="66" w:name="_Toc225807944"/>
      <w:bookmarkStart w:id="67" w:name="_Toc225885850"/>
      <w:bookmarkStart w:id="68" w:name="_Toc226322521"/>
      <w:bookmarkStart w:id="69" w:name="_Toc231474341"/>
      <w:r>
        <w:t>Требования безопасности перед началом работы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r>
        <w:t xml:space="preserve"> </w:t>
      </w:r>
    </w:p>
    <w:p w14:paraId="0D222372" w14:textId="77777777" w:rsidR="00B21A6A" w:rsidRDefault="00B21A6A" w:rsidP="00B21A6A">
      <w:pPr>
        <w:pStyle w:val="a3"/>
      </w:pPr>
      <w:r>
        <w:t>Перед началом работы с ПК необходимо выполнить следующее:</w:t>
      </w:r>
    </w:p>
    <w:p w14:paraId="71B687FB" w14:textId="77777777" w:rsidR="00B21A6A" w:rsidRDefault="00B21A6A" w:rsidP="00B21A6A">
      <w:pPr>
        <w:pStyle w:val="a1"/>
      </w:pPr>
      <w:r>
        <w:t>подготовить рабочее место;</w:t>
      </w:r>
    </w:p>
    <w:p w14:paraId="028B9189" w14:textId="77777777" w:rsidR="00B21A6A" w:rsidRDefault="00B21A6A" w:rsidP="00B21A6A">
      <w:pPr>
        <w:pStyle w:val="a1"/>
      </w:pPr>
      <w:r>
        <w:t>отрегулировать освещение на рабочем месте;</w:t>
      </w:r>
    </w:p>
    <w:p w14:paraId="3F5AF73B" w14:textId="77777777" w:rsidR="00B21A6A" w:rsidRDefault="00B21A6A" w:rsidP="00B21A6A">
      <w:pPr>
        <w:pStyle w:val="a1"/>
      </w:pPr>
      <w:r>
        <w:t>убедиться в отсутствии бликов на экране;</w:t>
      </w:r>
    </w:p>
    <w:p w14:paraId="1FCB70B3" w14:textId="77777777" w:rsidR="00B21A6A" w:rsidRDefault="00B21A6A" w:rsidP="00B21A6A">
      <w:pPr>
        <w:pStyle w:val="a1"/>
      </w:pPr>
      <w:r>
        <w:lastRenderedPageBreak/>
        <w:t>проверить провода питания и отсутствие оголенных участков;</w:t>
      </w:r>
    </w:p>
    <w:p w14:paraId="5AAF3A79" w14:textId="77777777" w:rsidR="00B21A6A" w:rsidRPr="00E202A1" w:rsidRDefault="00B21A6A" w:rsidP="00B21A6A">
      <w:pPr>
        <w:pStyle w:val="a1"/>
      </w:pPr>
      <w:r>
        <w:t>проверить правильность установки стола, стула, подставки для ног. угла наклона экрана, положения клавиатуры, положения «мыши», при необходимости выполнить регулировку рабочего стола и кресла, а также расположение элементов компьютера в соответствии с требованиями эргономики и для исключения неудобных поз и длительных напряжений тела.</w:t>
      </w:r>
    </w:p>
    <w:p w14:paraId="0F631DAF" w14:textId="77777777" w:rsidR="00B21A6A" w:rsidRDefault="00B21A6A" w:rsidP="004379DD">
      <w:pPr>
        <w:pStyle w:val="2"/>
      </w:pPr>
      <w:bookmarkStart w:id="70" w:name="_Toc199104005"/>
      <w:bookmarkStart w:id="71" w:name="_Toc199170556"/>
      <w:bookmarkStart w:id="72" w:name="_Toc199172071"/>
      <w:bookmarkStart w:id="73" w:name="_Toc199244617"/>
      <w:bookmarkStart w:id="74" w:name="_Toc199282815"/>
      <w:bookmarkStart w:id="75" w:name="_Toc224746274"/>
      <w:bookmarkStart w:id="76" w:name="_Toc224756197"/>
      <w:bookmarkStart w:id="77" w:name="_Toc224756272"/>
      <w:bookmarkStart w:id="78" w:name="_Toc225807945"/>
      <w:bookmarkStart w:id="79" w:name="_Toc225885851"/>
      <w:bookmarkStart w:id="80" w:name="_Toc226322522"/>
      <w:bookmarkStart w:id="81" w:name="_Toc231474342"/>
      <w:r>
        <w:t>Требования безопасности во время работы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6876815D" w14:textId="77777777" w:rsidR="00B21A6A" w:rsidRDefault="00B21A6A" w:rsidP="00B21A6A">
      <w:pPr>
        <w:pStyle w:val="a3"/>
      </w:pPr>
      <w:r>
        <w:t>Во время работы с ПК запрещается:</w:t>
      </w:r>
    </w:p>
    <w:p w14:paraId="254DAEDE" w14:textId="77777777" w:rsidR="00B21A6A" w:rsidRPr="008C0DE2" w:rsidRDefault="00B21A6A" w:rsidP="00B21A6A">
      <w:pPr>
        <w:pStyle w:val="a1"/>
      </w:pPr>
      <w:r w:rsidRPr="008C0DE2">
        <w:t>прикасаться к задней панели системного блока при наличии питания;</w:t>
      </w:r>
    </w:p>
    <w:p w14:paraId="303A4B93" w14:textId="46B0875A" w:rsidR="00B21A6A" w:rsidRPr="008C0DE2" w:rsidRDefault="00B21A6A" w:rsidP="00B21A6A">
      <w:pPr>
        <w:pStyle w:val="a1"/>
      </w:pPr>
      <w:r w:rsidRPr="008C0DE2">
        <w:t>переключать разъ</w:t>
      </w:r>
      <w:r w:rsidR="00223BEE">
        <w:t>е</w:t>
      </w:r>
      <w:r w:rsidRPr="008C0DE2">
        <w:t>мы интерфейсных кабелей периферийных устройств при включенном питании;</w:t>
      </w:r>
    </w:p>
    <w:p w14:paraId="47720079" w14:textId="77777777" w:rsidR="00B21A6A" w:rsidRPr="008C0DE2" w:rsidRDefault="00B21A6A" w:rsidP="00B21A6A">
      <w:pPr>
        <w:pStyle w:val="a1"/>
      </w:pPr>
      <w:r w:rsidRPr="008C0DE2">
        <w:t>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 w14:paraId="7B88F307" w14:textId="77777777" w:rsidR="00B21A6A" w:rsidRPr="008C0DE2" w:rsidRDefault="00B21A6A" w:rsidP="00B21A6A">
      <w:pPr>
        <w:pStyle w:val="a1"/>
      </w:pPr>
      <w:r w:rsidRPr="008C0DE2">
        <w:t>выполнять самостоятельное вскрытие и ремонт оборудования;</w:t>
      </w:r>
    </w:p>
    <w:p w14:paraId="4FE041E9" w14:textId="77777777" w:rsidR="00B21A6A" w:rsidRPr="008C0DE2" w:rsidRDefault="00B21A6A" w:rsidP="00B21A6A">
      <w:pPr>
        <w:pStyle w:val="a1"/>
      </w:pPr>
      <w:r w:rsidRPr="008C0DE2">
        <w:t>работать на компьютере при снятых кожухах;</w:t>
      </w:r>
    </w:p>
    <w:p w14:paraId="694D76E9" w14:textId="77777777" w:rsidR="00B21A6A" w:rsidRPr="008C0DE2" w:rsidRDefault="00B21A6A" w:rsidP="00B21A6A">
      <w:pPr>
        <w:pStyle w:val="a1"/>
      </w:pPr>
      <w:r w:rsidRPr="008C0DE2">
        <w:t>отключать оборудование от электросети и вынимать штепсельную вилку, держась за шнур.</w:t>
      </w:r>
    </w:p>
    <w:p w14:paraId="5BD7BEBB" w14:textId="77777777" w:rsidR="00B21A6A" w:rsidRDefault="00B21A6A" w:rsidP="004379DD">
      <w:pPr>
        <w:pStyle w:val="2"/>
      </w:pPr>
      <w:bookmarkStart w:id="82" w:name="_Toc199104006"/>
      <w:bookmarkStart w:id="83" w:name="_Toc199170557"/>
      <w:bookmarkStart w:id="84" w:name="_Toc199172072"/>
      <w:bookmarkStart w:id="85" w:name="_Toc199244618"/>
      <w:bookmarkStart w:id="86" w:name="_Toc199282816"/>
      <w:bookmarkStart w:id="87" w:name="_Toc224746275"/>
      <w:bookmarkStart w:id="88" w:name="_Toc224756198"/>
      <w:bookmarkStart w:id="89" w:name="_Toc224756273"/>
      <w:bookmarkStart w:id="90" w:name="_Toc225807946"/>
      <w:bookmarkStart w:id="91" w:name="_Toc225885852"/>
      <w:bookmarkStart w:id="92" w:name="_Toc226322523"/>
      <w:bookmarkStart w:id="93" w:name="_Toc231474343"/>
      <w:r>
        <w:t>Требования безопасности по окончанию работы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14:paraId="7EBCEFF6" w14:textId="058FAF7A" w:rsidR="00B21A6A" w:rsidRDefault="00B21A6A" w:rsidP="00B21A6A">
      <w:pPr>
        <w:pStyle w:val="a3"/>
      </w:pPr>
      <w:r>
        <w:t>В случаях обрыва проводов питания, неисправности заземления</w:t>
      </w:r>
      <w:r w:rsidR="00766526">
        <w:t>,</w:t>
      </w:r>
      <w:r>
        <w:t xml:space="preserve"> </w:t>
      </w:r>
      <w:r w:rsidR="00766526">
        <w:t xml:space="preserve">появления гари, </w:t>
      </w:r>
      <w:r>
        <w:t>и других повреждений следует немедленно отключить питание и сообщить об аварийной ситуации руководителю.</w:t>
      </w:r>
    </w:p>
    <w:p w14:paraId="314E9D04" w14:textId="77777777" w:rsidR="00B21A6A" w:rsidRDefault="00B21A6A" w:rsidP="00B21A6A">
      <w:pPr>
        <w:pStyle w:val="a3"/>
      </w:pPr>
      <w:r>
        <w:t>При возникновении пожара, задымлении требуется:</w:t>
      </w:r>
    </w:p>
    <w:p w14:paraId="2FEA649E" w14:textId="77777777" w:rsidR="00B21A6A" w:rsidRDefault="00B21A6A" w:rsidP="00B21A6A">
      <w:pPr>
        <w:pStyle w:val="a1"/>
      </w:pPr>
      <w:r>
        <w:t>открыть запасные выходы из здания, обесточить электропитание, закрыть окна и прикрыть двери;</w:t>
      </w:r>
    </w:p>
    <w:p w14:paraId="4E22C3C9" w14:textId="77777777" w:rsidR="00B21A6A" w:rsidRDefault="00B21A6A" w:rsidP="00B21A6A">
      <w:pPr>
        <w:pStyle w:val="a1"/>
      </w:pPr>
      <w:r>
        <w:lastRenderedPageBreak/>
        <w:t>немедленно сообщить по телефону «101» или «112»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 w14:paraId="26BDCD50" w14:textId="77777777" w:rsidR="00B21A6A" w:rsidRDefault="00B21A6A" w:rsidP="00B21A6A">
      <w:pPr>
        <w:pStyle w:val="a1"/>
      </w:pPr>
      <w:r>
        <w:t>приступить к тушению пожара первичными средствами пожаротушения, если это не сопряжено с риском для жизни;</w:t>
      </w:r>
    </w:p>
    <w:p w14:paraId="5A7A40FD" w14:textId="77777777" w:rsidR="00B21A6A" w:rsidRDefault="00B21A6A" w:rsidP="00B21A6A">
      <w:pPr>
        <w:pStyle w:val="a1"/>
      </w:pPr>
      <w:r>
        <w:t>организовать встречу пожарной команды;</w:t>
      </w:r>
    </w:p>
    <w:p w14:paraId="1F1C1C54" w14:textId="77777777" w:rsidR="00B21A6A" w:rsidRDefault="00B21A6A" w:rsidP="00B21A6A">
      <w:pPr>
        <w:pStyle w:val="a1"/>
      </w:pPr>
      <w:r>
        <w:t>покинуть здание и находиться в зоне эвакуации.</w:t>
      </w:r>
    </w:p>
    <w:p w14:paraId="14778402" w14:textId="77777777" w:rsidR="00B21A6A" w:rsidRDefault="00B21A6A" w:rsidP="00B21A6A">
      <w:pPr>
        <w:pStyle w:val="a3"/>
      </w:pPr>
      <w:r>
        <w:t>При несчастном случае требуется:</w:t>
      </w:r>
    </w:p>
    <w:p w14:paraId="480FEAC3" w14:textId="77777777" w:rsidR="00B21A6A" w:rsidRDefault="00B21A6A" w:rsidP="00B21A6A">
      <w:pPr>
        <w:pStyle w:val="a1"/>
      </w:pPr>
      <w:r>
        <w:t>немедленно организовать первую помощь пострадавшему и при необходимости доставить его в медицинскую организацию;</w:t>
      </w:r>
    </w:p>
    <w:p w14:paraId="25AE10DC" w14:textId="77777777" w:rsidR="00B21A6A" w:rsidRDefault="00B21A6A" w:rsidP="00B21A6A">
      <w:pPr>
        <w:pStyle w:val="a1"/>
      </w:pPr>
      <w:r>
        <w:t>принять неотложные меры по предотвращению развития аварийной или иной чрезвычайной ситуации и воздействия травмирующих факторов на других лиц;</w:t>
      </w:r>
    </w:p>
    <w:p w14:paraId="21C98F7B" w14:textId="66FB5620" w:rsidR="00B21A6A" w:rsidRDefault="00B21A6A" w:rsidP="00B21A6A">
      <w:pPr>
        <w:pStyle w:val="a1"/>
      </w:pPr>
      <w:r>
        <w:t>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</w:t>
      </w:r>
      <w:r w:rsidR="00223BEE">
        <w:t>е</w:t>
      </w:r>
      <w:r>
        <w:t>т к катастрофе, аварии или возникновению иных чрезвычайных обстоятельств, а в случае невозможности ее сохранения;</w:t>
      </w:r>
    </w:p>
    <w:p w14:paraId="4C922711" w14:textId="77777777" w:rsidR="00B21A6A" w:rsidRPr="00E202A1" w:rsidRDefault="00B21A6A" w:rsidP="00B21A6A">
      <w:pPr>
        <w:pStyle w:val="a1"/>
      </w:pPr>
      <w:r>
        <w:t>зафиксировать сложившуюся обстановку (составить схемы, провести другие мероприятия).</w:t>
      </w:r>
    </w:p>
    <w:p w14:paraId="26CC7225" w14:textId="77777777" w:rsidR="008461FD" w:rsidRDefault="008461FD" w:rsidP="00565232">
      <w:pPr>
        <w:pStyle w:val="a7"/>
      </w:pPr>
      <w:bookmarkStart w:id="94" w:name="_Toc231474344"/>
      <w:r>
        <w:lastRenderedPageBreak/>
        <w:t>Заключение</w:t>
      </w:r>
      <w:bookmarkEnd w:id="56"/>
      <w:bookmarkEnd w:id="57"/>
      <w:bookmarkEnd w:id="94"/>
    </w:p>
    <w:p w14:paraId="69CB2C81" w14:textId="4B8F9ABF" w:rsidR="00A01761" w:rsidRPr="00CE2881" w:rsidRDefault="00A01761" w:rsidP="00A01761">
      <w:pPr>
        <w:pStyle w:val="a3"/>
      </w:pPr>
      <w:bookmarkStart w:id="95" w:name="_Hlk216033518"/>
      <w:r>
        <w:t xml:space="preserve">В рамках дипломного проектирования </w:t>
      </w:r>
      <w:r w:rsidRPr="00CE2881">
        <w:t xml:space="preserve">успешно разработана </w:t>
      </w:r>
      <w:r w:rsidR="007006AC">
        <w:t xml:space="preserve">информационная </w:t>
      </w:r>
      <w:r w:rsidRPr="00CE2881">
        <w:t xml:space="preserve">система </w:t>
      </w:r>
      <w:r>
        <w:t>УНФО</w:t>
      </w:r>
      <w:r w:rsidRPr="00CE2881">
        <w:t xml:space="preserve">. Созданное веб-приложение заменяет ручные методы работы на централизованную цифровую систему, </w:t>
      </w:r>
      <w:r w:rsidR="00CF226E">
        <w:t xml:space="preserve">упрощает поиск и хранение информации, </w:t>
      </w:r>
      <w:r w:rsidRPr="00CE2881">
        <w:t>что напрямую</w:t>
      </w:r>
      <w:r>
        <w:t xml:space="preserve"> решает такие задачи как</w:t>
      </w:r>
      <w:r w:rsidRPr="00CE2881">
        <w:t xml:space="preserve"> сокращение временных затрат, минимизация ошибок и обеспечение оперативного доступа к информации.</w:t>
      </w:r>
    </w:p>
    <w:p w14:paraId="255E688B" w14:textId="4FE02BCB" w:rsidR="00CF226E" w:rsidRDefault="00CF226E" w:rsidP="000D0CF7">
      <w:pPr>
        <w:pStyle w:val="a3"/>
      </w:pPr>
      <w:r w:rsidRPr="00BC421B">
        <w:t>Цель</w:t>
      </w:r>
      <w:r w:rsidRPr="004A02EF">
        <w:t xml:space="preserve"> </w:t>
      </w:r>
      <w:r>
        <w:t>дипломного</w:t>
      </w:r>
      <w:r w:rsidRPr="004A02EF">
        <w:t xml:space="preserve"> проектирования</w:t>
      </w:r>
      <w:r>
        <w:t xml:space="preserve"> </w:t>
      </w:r>
      <w:r w:rsidR="003A4BE1">
        <w:t>по</w:t>
      </w:r>
      <w:r w:rsidRPr="004A02EF">
        <w:t xml:space="preserve"> </w:t>
      </w:r>
      <w:r>
        <w:t>создани</w:t>
      </w:r>
      <w:r w:rsidR="003A4BE1">
        <w:t xml:space="preserve">ю </w:t>
      </w:r>
      <w:r w:rsidRPr="004A02EF">
        <w:t>программного решения для комендан</w:t>
      </w:r>
      <w:r>
        <w:t>тов</w:t>
      </w:r>
      <w:r w:rsidRPr="004A02EF">
        <w:t xml:space="preserve"> и воспитателей, предназначенного для автоматизации учета проживающих</w:t>
      </w:r>
      <w:r>
        <w:t xml:space="preserve"> в зданиях,</w:t>
      </w:r>
      <w:r w:rsidRPr="004A02EF">
        <w:t xml:space="preserve"> и оперативного управления инфраструктурой студенческого общежития</w:t>
      </w:r>
      <w:r w:rsidR="003A4BE1">
        <w:t xml:space="preserve"> достигнута</w:t>
      </w:r>
      <w:r w:rsidRPr="004A02EF">
        <w:t>.</w:t>
      </w:r>
    </w:p>
    <w:p w14:paraId="24D2BD58" w14:textId="158C89D0" w:rsidR="00A01761" w:rsidRDefault="00A01761" w:rsidP="00A01761">
      <w:pPr>
        <w:pStyle w:val="a3"/>
      </w:pPr>
      <w:r w:rsidRPr="00CE2881">
        <w:t xml:space="preserve">В процессе </w:t>
      </w:r>
      <w:r w:rsidR="007006AC">
        <w:t>достижения цели</w:t>
      </w:r>
      <w:r w:rsidRPr="00CE2881">
        <w:t xml:space="preserve"> решены все </w:t>
      </w:r>
      <w:r w:rsidR="007006AC">
        <w:t>поставленные</w:t>
      </w:r>
      <w:r w:rsidRPr="00CE2881">
        <w:t xml:space="preserve"> задачи: </w:t>
      </w:r>
    </w:p>
    <w:p w14:paraId="1163D83D" w14:textId="77777777" w:rsidR="000D0CF7" w:rsidRDefault="000D0CF7" w:rsidP="00CD5A77">
      <w:pPr>
        <w:pStyle w:val="a1"/>
      </w:pPr>
      <w:r>
        <w:t>п</w:t>
      </w:r>
      <w:r w:rsidRPr="004A02EF">
        <w:t>рове</w:t>
      </w:r>
      <w:r>
        <w:t>ден</w:t>
      </w:r>
      <w:r w:rsidRPr="004A02EF">
        <w:t xml:space="preserve"> анализ предметной области и выяв</w:t>
      </w:r>
      <w:r>
        <w:t>лены</w:t>
      </w:r>
      <w:r w:rsidRPr="004A02EF">
        <w:t xml:space="preserve"> функциональные требования к системе</w:t>
      </w:r>
      <w:r w:rsidRPr="00741242">
        <w:t>;</w:t>
      </w:r>
    </w:p>
    <w:p w14:paraId="3E6B4DB0" w14:textId="77777777" w:rsidR="000D0CF7" w:rsidRPr="00B40037" w:rsidRDefault="000D0CF7" w:rsidP="00CD5A77">
      <w:pPr>
        <w:pStyle w:val="a1"/>
      </w:pPr>
      <w:r>
        <w:t>п</w:t>
      </w:r>
      <w:r w:rsidRPr="004A02EF">
        <w:t>рове</w:t>
      </w:r>
      <w:r>
        <w:t>ден</w:t>
      </w:r>
      <w:r w:rsidRPr="004A02EF">
        <w:t xml:space="preserve"> </w:t>
      </w:r>
      <w:r>
        <w:t>анализ целевой аудитории</w:t>
      </w:r>
      <w:r>
        <w:rPr>
          <w:lang w:val="en-US"/>
        </w:rPr>
        <w:t>;</w:t>
      </w:r>
    </w:p>
    <w:p w14:paraId="35903540" w14:textId="77777777" w:rsidR="000D0CF7" w:rsidRDefault="000D0CF7" w:rsidP="00CD5A77">
      <w:pPr>
        <w:pStyle w:val="a1"/>
      </w:pPr>
      <w:r>
        <w:t>спроектирована архитектуру системы</w:t>
      </w:r>
    </w:p>
    <w:p w14:paraId="7857A9B2" w14:textId="77777777" w:rsidR="000D0CF7" w:rsidRDefault="000D0CF7" w:rsidP="00CD5A77">
      <w:pPr>
        <w:pStyle w:val="a1"/>
      </w:pPr>
      <w:r w:rsidRPr="00630C95">
        <w:t>выбра</w:t>
      </w:r>
      <w:r>
        <w:t>н</w:t>
      </w:r>
      <w:r w:rsidRPr="00630C95">
        <w:t xml:space="preserve"> состав программных и технических средств для реализации веб-приложения;</w:t>
      </w:r>
    </w:p>
    <w:p w14:paraId="5615FC83" w14:textId="77777777" w:rsidR="000D0CF7" w:rsidRDefault="000D0CF7" w:rsidP="00CD5A77">
      <w:pPr>
        <w:pStyle w:val="a1"/>
      </w:pPr>
      <w:r>
        <w:t>спроектирована БД</w:t>
      </w:r>
      <w:r w:rsidRPr="00105128">
        <w:t>;</w:t>
      </w:r>
    </w:p>
    <w:p w14:paraId="24850854" w14:textId="77777777" w:rsidR="000D0CF7" w:rsidRPr="004A02EF" w:rsidRDefault="000D0CF7" w:rsidP="00CD5A77">
      <w:pPr>
        <w:pStyle w:val="a1"/>
      </w:pPr>
      <w:r>
        <w:t xml:space="preserve">разработано </w:t>
      </w:r>
      <w:r>
        <w:rPr>
          <w:lang w:val="en-US"/>
        </w:rPr>
        <w:t>API</w:t>
      </w:r>
      <w:r w:rsidRPr="00083A48">
        <w:t xml:space="preserve"> </w:t>
      </w:r>
      <w:r>
        <w:t>для веб-приложения;</w:t>
      </w:r>
    </w:p>
    <w:p w14:paraId="1E9D5715" w14:textId="77777777" w:rsidR="000D0CF7" w:rsidRDefault="000D0CF7" w:rsidP="00CD5A77">
      <w:pPr>
        <w:pStyle w:val="a1"/>
      </w:pPr>
      <w:r>
        <w:t>реализовано разграничение прав доступа;</w:t>
      </w:r>
    </w:p>
    <w:p w14:paraId="15228EEF" w14:textId="77777777" w:rsidR="000D0CF7" w:rsidRPr="004A02EF" w:rsidRDefault="000D0CF7" w:rsidP="00CD5A77">
      <w:pPr>
        <w:pStyle w:val="a1"/>
      </w:pPr>
      <w:r>
        <w:t>р</w:t>
      </w:r>
      <w:r w:rsidRPr="004A02EF">
        <w:t>азработа</w:t>
      </w:r>
      <w:r>
        <w:t>но</w:t>
      </w:r>
      <w:r w:rsidRPr="004A02EF">
        <w:t xml:space="preserve"> веб-приложение для коменданта и воспитателя</w:t>
      </w:r>
      <w:r w:rsidRPr="006E6A76">
        <w:t>;</w:t>
      </w:r>
    </w:p>
    <w:p w14:paraId="69D2132E" w14:textId="77777777" w:rsidR="000D0CF7" w:rsidRDefault="000D0CF7" w:rsidP="00CD5A77">
      <w:pPr>
        <w:pStyle w:val="a1"/>
      </w:pPr>
      <w:r>
        <w:t>п</w:t>
      </w:r>
      <w:r w:rsidRPr="004A02EF">
        <w:t>рове</w:t>
      </w:r>
      <w:r>
        <w:t>дено</w:t>
      </w:r>
      <w:r w:rsidRPr="004A02EF">
        <w:t xml:space="preserve"> тестирование функционал</w:t>
      </w:r>
      <w:r>
        <w:t>ьности;</w:t>
      </w:r>
    </w:p>
    <w:p w14:paraId="3B36B9EE" w14:textId="77777777" w:rsidR="000D0CF7" w:rsidRDefault="000D0CF7" w:rsidP="00CD5A77">
      <w:pPr>
        <w:pStyle w:val="a1"/>
      </w:pPr>
      <w:r>
        <w:t>подготовлена документация и руководство пользователя;</w:t>
      </w:r>
    </w:p>
    <w:p w14:paraId="3D87C0B8" w14:textId="77777777" w:rsidR="000D0CF7" w:rsidRDefault="000D0CF7" w:rsidP="00CD5A77">
      <w:pPr>
        <w:pStyle w:val="a1"/>
      </w:pPr>
      <w:r>
        <w:t>определены затраты на разработку ПП;</w:t>
      </w:r>
    </w:p>
    <w:p w14:paraId="1BF923D8" w14:textId="77777777" w:rsidR="000D0CF7" w:rsidRDefault="000D0CF7" w:rsidP="00CD5A77">
      <w:pPr>
        <w:pStyle w:val="a1"/>
      </w:pPr>
      <w:r>
        <w:t>проведена оценка рисков разработки ПП.</w:t>
      </w:r>
    </w:p>
    <w:p w14:paraId="5A974E91" w14:textId="2BFCA89F" w:rsidR="009B1E11" w:rsidRDefault="00085A8D" w:rsidP="009B1E11">
      <w:pPr>
        <w:pStyle w:val="a3"/>
      </w:pPr>
      <w:r w:rsidRPr="00A35AAA">
        <w:t xml:space="preserve">В </w:t>
      </w:r>
      <w:r w:rsidR="00A35AAA" w:rsidRPr="00A35AAA">
        <w:t>рамках</w:t>
      </w:r>
      <w:r w:rsidRPr="00A35AAA">
        <w:t xml:space="preserve"> дипломного проектирования</w:t>
      </w:r>
      <w:r w:rsidR="00A01761" w:rsidRPr="00A35AAA">
        <w:t xml:space="preserve"> </w:t>
      </w:r>
      <w:r w:rsidR="00154EC0" w:rsidRPr="00A35AAA">
        <w:t>создан</w:t>
      </w:r>
      <w:r w:rsidR="00232B2A" w:rsidRPr="00A35AAA">
        <w:t xml:space="preserve">а </w:t>
      </w:r>
      <w:r w:rsidR="00A35AAA" w:rsidRPr="00A35AAA">
        <w:t xml:space="preserve">востребованная </w:t>
      </w:r>
      <w:r w:rsidR="00232B2A" w:rsidRPr="00A35AAA">
        <w:t>система УНФО</w:t>
      </w:r>
      <w:bookmarkEnd w:id="95"/>
      <w:r w:rsidR="00A35AAA" w:rsidRPr="00A35AAA">
        <w:t xml:space="preserve">. </w:t>
      </w:r>
      <w:r w:rsidR="00A35AAA">
        <w:t xml:space="preserve">Система </w:t>
      </w:r>
      <w:r w:rsidR="00A35AAA" w:rsidRPr="00A35AAA">
        <w:t>включает в себя полный учет зданий, студентов, жилых помещений, мебели и комплектов постельного белья.</w:t>
      </w:r>
    </w:p>
    <w:p w14:paraId="1FF67C88" w14:textId="47335229" w:rsidR="009B1E11" w:rsidRPr="009B1E11" w:rsidRDefault="009B1E11" w:rsidP="00565232">
      <w:pPr>
        <w:pStyle w:val="a7"/>
      </w:pPr>
      <w:bookmarkStart w:id="96" w:name="_Toc230521840"/>
      <w:bookmarkStart w:id="97" w:name="_Toc231474345"/>
      <w:r>
        <w:lastRenderedPageBreak/>
        <w:t>Список использованных источников</w:t>
      </w:r>
      <w:bookmarkEnd w:id="96"/>
      <w:bookmarkEnd w:id="97"/>
    </w:p>
    <w:p w14:paraId="54C9E464" w14:textId="580584D5" w:rsidR="00411534" w:rsidRDefault="00411534" w:rsidP="00411534">
      <w:pPr>
        <w:pStyle w:val="a"/>
        <w:numPr>
          <w:ilvl w:val="0"/>
          <w:numId w:val="25"/>
        </w:numPr>
        <w:tabs>
          <w:tab w:val="left" w:pos="1134"/>
        </w:tabs>
        <w:ind w:left="0" w:firstLine="709"/>
      </w:pPr>
      <w:bookmarkStart w:id="98" w:name="РФ_Налоговый_кодекс"/>
      <w:r w:rsidRPr="00810BA3">
        <w:t xml:space="preserve">Российская Федерация. Законы. Налоговый Кодекс Российской Федерации. Часть вторая: Федеральный закон № 117-ФЗ: [принят Государственной думой 19 июля 2000 года : одобрен Советом Федерации 26 июля 2000 года]. – Текст: электронный // КонсультантПлюс : [сайт]. – 2026. – URL: </w:t>
      </w:r>
      <w:r w:rsidRPr="00810BA3">
        <w:rPr>
          <w:color w:val="000000" w:themeColor="text1"/>
        </w:rPr>
        <w:t>https://www.consultant.ru/document/cons_doc_LAW_28165/</w:t>
      </w:r>
      <w:r w:rsidRPr="00810BA3">
        <w:t xml:space="preserve"> (дата обращения: 06.05.2026).</w:t>
      </w:r>
      <w:bookmarkEnd w:id="98"/>
    </w:p>
    <w:p w14:paraId="73EED083" w14:textId="0747490B" w:rsidR="00374C7D" w:rsidRDefault="00374C7D" w:rsidP="00280708">
      <w:pPr>
        <w:pStyle w:val="a"/>
        <w:numPr>
          <w:ilvl w:val="0"/>
          <w:numId w:val="25"/>
        </w:numPr>
        <w:tabs>
          <w:tab w:val="left" w:pos="1134"/>
        </w:tabs>
        <w:ind w:left="0" w:firstLine="709"/>
      </w:pPr>
      <w:bookmarkStart w:id="99" w:name="РФ_О_государственных_гарантиях"/>
      <w:r w:rsidRPr="00810BA3">
        <w:t xml:space="preserve">Российская Федерация. Законы. О государственных гарантиях и компенсациях для лиц, работающих и проживающих в районах Крайнего Севера и приравненных к ним местностях: Федеральный закон № 4520-1: [принят и одобрен Президентом Российской Федерации Б. Ельциным 19 февраля 1993 года]. – Текст: электронный // КонсультантПлюс : [сайт]. – 2026. – URL: </w:t>
      </w:r>
      <w:r w:rsidRPr="00810BA3">
        <w:rPr>
          <w:color w:val="000000" w:themeColor="text1"/>
        </w:rPr>
        <w:t>https://www.consultant.ru/document/cons_doc_LAW_1786/</w:t>
      </w:r>
      <w:r w:rsidRPr="00810BA3">
        <w:t xml:space="preserve"> (дата обращения: 07.05.2026).</w:t>
      </w:r>
    </w:p>
    <w:p w14:paraId="2BC22B5A" w14:textId="77777777" w:rsidR="00374C7D" w:rsidRDefault="00374C7D" w:rsidP="00280708">
      <w:pPr>
        <w:pStyle w:val="a"/>
        <w:numPr>
          <w:ilvl w:val="0"/>
          <w:numId w:val="25"/>
        </w:numPr>
        <w:tabs>
          <w:tab w:val="left" w:pos="1134"/>
        </w:tabs>
        <w:ind w:left="0" w:firstLine="709"/>
      </w:pPr>
      <w:bookmarkStart w:id="100" w:name="РФ_О_минимальном_размере_оплаты_труда"/>
      <w:bookmarkEnd w:id="99"/>
      <w:r w:rsidRPr="00810BA3">
        <w:t xml:space="preserve">Российская Федерация. Законы. О минимальном размере оплаты труда: Федеральный закон № 82-ФЗ: [принят Государственной Думой 2 июня 2000 года : одобрен Советом Федерации 7 июня 2000 года]. – Текст: электронный // КонсультантПлюс : [сайт]. – 2026. – URL: </w:t>
      </w:r>
      <w:r w:rsidRPr="00810BA3">
        <w:rPr>
          <w:color w:val="000000" w:themeColor="text1"/>
        </w:rPr>
        <w:t>https://www.consultant.ru/document/cons_doc_LAW_27572/</w:t>
      </w:r>
      <w:r w:rsidRPr="00810BA3">
        <w:t xml:space="preserve"> (дата обращения: 07.05.2026).</w:t>
      </w:r>
    </w:p>
    <w:p w14:paraId="6A419515" w14:textId="110C4A76" w:rsidR="009B1E11" w:rsidRPr="00D93855" w:rsidRDefault="009B1E11" w:rsidP="009B1E11">
      <w:pPr>
        <w:pStyle w:val="a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01" w:name="РФ_Трудовой_Кодекс"/>
      <w:bookmarkEnd w:id="100"/>
      <w:r w:rsidRPr="00D93855">
        <w:t xml:space="preserve">Российская Федерация. Законы. Трудовой Кодекс Российской Федерации : </w:t>
      </w:r>
      <w:r w:rsidRPr="00D93855">
        <w:rPr>
          <w:szCs w:val="28"/>
        </w:rPr>
        <w:t xml:space="preserve">Федеральный закон № 197-ФЗ </w:t>
      </w:r>
      <w:r w:rsidRPr="00D93855">
        <w:t xml:space="preserve">: [принят Государственной думой 21 декабря 2001 года : одобрен Советом Федерации 26 декабря 2001 года]. – Текст: электронный // КонсультантПлюс : [сайт]. – 2026. – URL: </w:t>
      </w:r>
      <w:r w:rsidRPr="00D93855">
        <w:rPr>
          <w:color w:val="000000" w:themeColor="text1"/>
        </w:rPr>
        <w:t>https://www.consultant.ru/document/cons_doc_LAW_34683/</w:t>
      </w:r>
      <w:r w:rsidRPr="00D93855">
        <w:t xml:space="preserve"> (дата обращения: 08.05.2026).</w:t>
      </w:r>
    </w:p>
    <w:p w14:paraId="4EA7A51D" w14:textId="203367EF" w:rsidR="00CF4233" w:rsidRPr="00810BA3" w:rsidRDefault="00CF4233" w:rsidP="00280708">
      <w:pPr>
        <w:pStyle w:val="a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02" w:name="Таривы_Aрх"/>
      <w:bookmarkEnd w:id="101"/>
      <w:r w:rsidRPr="00810BA3">
        <w:rPr>
          <w:color w:val="000000" w:themeColor="text1"/>
        </w:rPr>
        <w:t xml:space="preserve">Архангельская область. Агентство по тарифам и ценам Архангельской области. Об установлении цен (тарифов) на электрическую энергию для населения и приравненных к нему категорий потребителей по </w:t>
      </w:r>
      <w:r w:rsidRPr="00810BA3">
        <w:rPr>
          <w:color w:val="000000" w:themeColor="text1"/>
        </w:rPr>
        <w:lastRenderedPageBreak/>
        <w:t xml:space="preserve">Архангельской области : Постановление от 29.12.2025 № 75-э/3. – Архангельск, 2025. – Текст : электронный. – URL: </w:t>
      </w:r>
      <w:r w:rsidR="007B62B9" w:rsidRPr="00810BA3">
        <w:rPr>
          <w:color w:val="000000" w:themeColor="text1"/>
        </w:rPr>
        <w:t xml:space="preserve">https://tarif29.ru/files/instruct/2025/12/30/2025-12-30-75-e5-dfb9b1b150.pdf </w:t>
      </w:r>
      <w:r w:rsidRPr="00810BA3">
        <w:rPr>
          <w:color w:val="000000" w:themeColor="text1"/>
        </w:rPr>
        <w:t xml:space="preserve">(дата обращения: </w:t>
      </w:r>
      <w:r w:rsidR="00CC6F56" w:rsidRPr="00810BA3">
        <w:rPr>
          <w:color w:val="000000" w:themeColor="text1"/>
        </w:rPr>
        <w:t>10.05.2026).</w:t>
      </w:r>
    </w:p>
    <w:p w14:paraId="22EB66DF" w14:textId="0C7723BA" w:rsidR="006C4B7D" w:rsidRPr="00810BA3" w:rsidRDefault="006C4B7D" w:rsidP="002E11E2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03" w:name="Проектирование_и_архитектура_программных"/>
      <w:bookmarkEnd w:id="102"/>
      <w:r w:rsidRPr="00810BA3">
        <w:rPr>
          <w:color w:val="000000" w:themeColor="text1"/>
        </w:rPr>
        <w:t xml:space="preserve">Гагарина, Л. Г. Проектирование и архитектура программных систем : учебное пособие / Л.Г. Гагарина, А.Р. Федоров, П.А. Федоров. </w:t>
      </w:r>
      <w:r w:rsidR="00391CC8" w:rsidRPr="00810BA3">
        <w:t>–</w:t>
      </w:r>
      <w:r w:rsidR="00391CC8">
        <w:t xml:space="preserve"> </w:t>
      </w:r>
      <w:r w:rsidRPr="00810BA3">
        <w:rPr>
          <w:color w:val="000000" w:themeColor="text1"/>
        </w:rPr>
        <w:t xml:space="preserve">2-е изд., </w:t>
      </w:r>
      <w:proofErr w:type="spellStart"/>
      <w:r w:rsidRPr="00810BA3">
        <w:rPr>
          <w:color w:val="000000" w:themeColor="text1"/>
        </w:rPr>
        <w:t>испр</w:t>
      </w:r>
      <w:proofErr w:type="spellEnd"/>
      <w:proofErr w:type="gramStart"/>
      <w:r w:rsidRPr="00810BA3">
        <w:rPr>
          <w:color w:val="000000" w:themeColor="text1"/>
        </w:rPr>
        <w:t>.</w:t>
      </w:r>
      <w:proofErr w:type="gramEnd"/>
      <w:r w:rsidRPr="00810BA3">
        <w:rPr>
          <w:color w:val="000000" w:themeColor="text1"/>
        </w:rPr>
        <w:t xml:space="preserve"> и доп. </w:t>
      </w:r>
      <w:r w:rsidR="00391CC8" w:rsidRPr="00810BA3">
        <w:t>–</w:t>
      </w:r>
      <w:r w:rsidR="00391CC8">
        <w:t xml:space="preserve"> </w:t>
      </w:r>
      <w:r w:rsidRPr="00810BA3">
        <w:rPr>
          <w:color w:val="000000" w:themeColor="text1"/>
        </w:rPr>
        <w:t xml:space="preserve">Москва : ИНФРА-М, 2025. </w:t>
      </w:r>
      <w:r w:rsidR="00391CC8" w:rsidRPr="00810BA3">
        <w:t>–</w:t>
      </w:r>
      <w:r w:rsidR="00391CC8">
        <w:t xml:space="preserve"> </w:t>
      </w:r>
      <w:r w:rsidRPr="00810BA3">
        <w:rPr>
          <w:color w:val="000000" w:themeColor="text1"/>
        </w:rPr>
        <w:t xml:space="preserve">334 с. </w:t>
      </w:r>
      <w:r w:rsidR="00391CC8" w:rsidRPr="00810BA3">
        <w:t>–</w:t>
      </w:r>
      <w:r w:rsidR="00391CC8" w:rsidRPr="00810BA3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(Высшее образование). </w:t>
      </w:r>
      <w:r w:rsidR="00391CC8" w:rsidRPr="00810BA3">
        <w:t>–</w:t>
      </w:r>
      <w:r w:rsidRPr="00810BA3">
        <w:rPr>
          <w:color w:val="000000" w:themeColor="text1"/>
        </w:rPr>
        <w:t xml:space="preserve"> Текст : электронный. – URL: https://znanium.ru/catalog/product/1077727 (дата обращения: 20.04.2026). – Режим доступа: по подписке.</w:t>
      </w:r>
    </w:p>
    <w:p w14:paraId="3BD6381A" w14:textId="2F71B6CE" w:rsidR="006C4B7D" w:rsidRPr="00810BA3" w:rsidRDefault="006C4B7D" w:rsidP="0002574D">
      <w:pPr>
        <w:pStyle w:val="a3"/>
        <w:numPr>
          <w:ilvl w:val="0"/>
          <w:numId w:val="25"/>
        </w:numPr>
        <w:tabs>
          <w:tab w:val="left" w:pos="1134"/>
        </w:tabs>
        <w:ind w:left="0" w:firstLine="709"/>
      </w:pPr>
      <w:bookmarkStart w:id="104" w:name="Технология_разработки_ПО"/>
      <w:bookmarkEnd w:id="103"/>
      <w:r w:rsidRPr="00810BA3">
        <w:t xml:space="preserve">Гагарина, Л. Г. Технология разработки программного обеспечения : учебное пособие / Л.Г. Гагарина, Е.В. Кокорева, Б.Д. Сидорова-Виснадул ; под ред. Л.Г. Гагариной. </w:t>
      </w:r>
      <w:r w:rsidRPr="00810BA3">
        <w:rPr>
          <w:color w:val="000000" w:themeColor="text1"/>
        </w:rPr>
        <w:t>–</w:t>
      </w:r>
      <w:r w:rsidR="00E60F99">
        <w:rPr>
          <w:color w:val="000000" w:themeColor="text1"/>
        </w:rPr>
        <w:t xml:space="preserve"> </w:t>
      </w:r>
      <w:r w:rsidRPr="00810BA3">
        <w:t xml:space="preserve">Москва : ФОРУМ : ИНФРА-М, 2025. </w:t>
      </w:r>
      <w:r w:rsidRPr="00810BA3">
        <w:rPr>
          <w:color w:val="000000" w:themeColor="text1"/>
        </w:rPr>
        <w:t>–</w:t>
      </w:r>
      <w:r w:rsidRPr="00810BA3">
        <w:t xml:space="preserve">400 с. </w:t>
      </w:r>
      <w:r w:rsidRPr="00810BA3">
        <w:rPr>
          <w:color w:val="000000" w:themeColor="text1"/>
        </w:rPr>
        <w:t>–</w:t>
      </w:r>
      <w:r w:rsidRPr="00810BA3">
        <w:t xml:space="preserve"> (Высшее образование). </w:t>
      </w:r>
      <w:r w:rsidRPr="00810BA3">
        <w:rPr>
          <w:color w:val="000000" w:themeColor="text1"/>
        </w:rPr>
        <w:t>–</w:t>
      </w:r>
      <w:r w:rsidR="00293737">
        <w:t xml:space="preserve"> </w:t>
      </w:r>
      <w:r w:rsidRPr="00810BA3">
        <w:t xml:space="preserve">Текст : электронный. </w:t>
      </w:r>
      <w:r w:rsidRPr="00810BA3">
        <w:rPr>
          <w:color w:val="000000" w:themeColor="text1"/>
        </w:rPr>
        <w:t xml:space="preserve">– </w:t>
      </w:r>
      <w:r w:rsidRPr="00810BA3">
        <w:t xml:space="preserve">URL: </w:t>
      </w:r>
      <w:r w:rsidRPr="00810BA3">
        <w:rPr>
          <w:color w:val="000000" w:themeColor="text1"/>
        </w:rPr>
        <w:t>https://znanium.ru/catalog/product/2178802</w:t>
      </w:r>
      <w:r w:rsidRPr="00810BA3">
        <w:t xml:space="preserve"> (дата обращения: 24.04.2026). – Режим доступа: по подписке.</w:t>
      </w:r>
    </w:p>
    <w:p w14:paraId="2433150A" w14:textId="77777777" w:rsidR="006C4B7D" w:rsidRPr="00810BA3" w:rsidRDefault="006C4B7D" w:rsidP="00DB2F5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05" w:name="Документация_Сшарп"/>
      <w:bookmarkEnd w:id="104"/>
      <w:r w:rsidRPr="00810BA3">
        <w:rPr>
          <w:color w:val="000000" w:themeColor="text1"/>
        </w:rPr>
        <w:t>Документация по языку программирования C# : [сайт] / Microsoft. – США, 2023–2026. – Режим доступа: для всех пользователей. – URL: https://learn.microsoft.com/ru-ru/dotnet/csharp/ (дата обращения: 30.04.2026). – Текст : электронный.</w:t>
      </w:r>
    </w:p>
    <w:p w14:paraId="56BAE112" w14:textId="5CFB738D" w:rsidR="006C4B7D" w:rsidRPr="00810BA3" w:rsidRDefault="006C4B7D" w:rsidP="00DB2F5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06" w:name="ООП"/>
      <w:bookmarkEnd w:id="105"/>
      <w:proofErr w:type="spellStart"/>
      <w:r w:rsidRPr="00810BA3">
        <w:rPr>
          <w:color w:val="000000" w:themeColor="text1"/>
        </w:rPr>
        <w:t>Игнаткин</w:t>
      </w:r>
      <w:proofErr w:type="spellEnd"/>
      <w:r w:rsidRPr="00810BA3">
        <w:rPr>
          <w:color w:val="000000" w:themeColor="text1"/>
        </w:rPr>
        <w:t xml:space="preserve">, А. А. Объектно-ориентированное программирование : курс лекций / А. А. </w:t>
      </w:r>
      <w:proofErr w:type="spellStart"/>
      <w:r w:rsidRPr="00810BA3">
        <w:rPr>
          <w:color w:val="000000" w:themeColor="text1"/>
        </w:rPr>
        <w:t>Игнаткин</w:t>
      </w:r>
      <w:proofErr w:type="spellEnd"/>
      <w:r w:rsidRPr="00810BA3">
        <w:rPr>
          <w:color w:val="000000" w:themeColor="text1"/>
        </w:rPr>
        <w:t>. – Москва : ИД МИСиС, 2005. –149 с. –</w:t>
      </w:r>
      <w:r w:rsidR="00E60F99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>Текст : электронный. – URL: https://znanium.com/catalog/product/1232338 (дата обращения: 21.04.2026). – Режим доступа: по подписке.</w:t>
      </w:r>
    </w:p>
    <w:p w14:paraId="5A595178" w14:textId="673CBA74" w:rsidR="006C4B7D" w:rsidRPr="00810BA3" w:rsidRDefault="006C4B7D" w:rsidP="00BB672D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07" w:name="Короткова_Пособие"/>
      <w:bookmarkEnd w:id="106"/>
      <w:r w:rsidRPr="00810BA3">
        <w:rPr>
          <w:color w:val="000000" w:themeColor="text1"/>
        </w:rPr>
        <w:t>Короткова, С. Н. Технико</w:t>
      </w:r>
      <w:r w:rsidRPr="00810BA3">
        <w:rPr>
          <w:rFonts w:eastAsia="Times New Roman" w:cs="Times New Roman"/>
          <w:color w:val="000000" w:themeColor="text1"/>
        </w:rPr>
        <w:t>-</w:t>
      </w:r>
      <w:r w:rsidRPr="00810BA3">
        <w:rPr>
          <w:color w:val="000000" w:themeColor="text1"/>
        </w:rPr>
        <w:t>экономическое обоснование дипломных</w:t>
      </w:r>
      <w:r w:rsidRPr="00810BA3">
        <w:rPr>
          <w:rFonts w:eastAsia="Times New Roman" w:cs="Times New Roman"/>
          <w:color w:val="000000" w:themeColor="text1"/>
        </w:rPr>
        <w:t xml:space="preserve"> </w:t>
      </w:r>
      <w:r w:rsidRPr="00810BA3">
        <w:rPr>
          <w:color w:val="000000" w:themeColor="text1"/>
        </w:rPr>
        <w:t>проектов. Учебно</w:t>
      </w:r>
      <w:r w:rsidRPr="00810BA3">
        <w:rPr>
          <w:rFonts w:eastAsia="Times New Roman" w:cs="Times New Roman"/>
          <w:color w:val="000000" w:themeColor="text1"/>
        </w:rPr>
        <w:t>-</w:t>
      </w:r>
      <w:r w:rsidRPr="00810BA3">
        <w:rPr>
          <w:color w:val="000000" w:themeColor="text1"/>
        </w:rPr>
        <w:t>методическое пособие по выполнению экономической</w:t>
      </w:r>
      <w:r w:rsidRPr="00810BA3">
        <w:rPr>
          <w:rFonts w:eastAsia="Times New Roman" w:cs="Times New Roman"/>
          <w:color w:val="000000" w:themeColor="text1"/>
        </w:rPr>
        <w:t xml:space="preserve"> </w:t>
      </w:r>
      <w:r w:rsidRPr="00810BA3">
        <w:rPr>
          <w:color w:val="000000" w:themeColor="text1"/>
        </w:rPr>
        <w:t>части дипломных проектов для студентов / С. Н. Короткова. –</w:t>
      </w:r>
      <w:r w:rsidRPr="00810BA3">
        <w:rPr>
          <w:rFonts w:eastAsia="Times New Roman" w:cs="Times New Roman"/>
          <w:color w:val="000000" w:themeColor="text1"/>
        </w:rPr>
        <w:t xml:space="preserve"> </w:t>
      </w:r>
      <w:r w:rsidRPr="00810BA3">
        <w:rPr>
          <w:color w:val="000000" w:themeColor="text1"/>
        </w:rPr>
        <w:t>Архангельск :</w:t>
      </w:r>
      <w:r w:rsidRPr="00810BA3">
        <w:rPr>
          <w:rFonts w:eastAsia="Times New Roman" w:cs="Times New Roman"/>
          <w:color w:val="000000" w:themeColor="text1"/>
        </w:rPr>
        <w:t xml:space="preserve"> </w:t>
      </w:r>
      <w:r w:rsidRPr="00810BA3">
        <w:rPr>
          <w:color w:val="000000" w:themeColor="text1"/>
        </w:rPr>
        <w:t>АКТ (ф) СПбГУТ, 2026. –</w:t>
      </w:r>
      <w:r w:rsidRPr="00810BA3">
        <w:rPr>
          <w:rFonts w:eastAsia="Times New Roman" w:cs="Times New Roman"/>
          <w:color w:val="000000" w:themeColor="text1"/>
        </w:rPr>
        <w:t xml:space="preserve"> </w:t>
      </w:r>
      <w:r w:rsidRPr="00810BA3">
        <w:rPr>
          <w:color w:val="000000" w:themeColor="text1"/>
        </w:rPr>
        <w:t>14 с.</w:t>
      </w:r>
      <w:r w:rsidR="001D5013">
        <w:rPr>
          <w:color w:val="000000" w:themeColor="text1"/>
        </w:rPr>
        <w:t xml:space="preserve"> </w:t>
      </w:r>
      <w:r w:rsidR="001D5013" w:rsidRPr="00810BA3">
        <w:rPr>
          <w:color w:val="000000" w:themeColor="text1"/>
        </w:rPr>
        <w:t>(дата обращения: 30.04.2026)</w:t>
      </w:r>
    </w:p>
    <w:p w14:paraId="2F9751F2" w14:textId="11B0ACDD" w:rsidR="006C4B7D" w:rsidRPr="00810BA3" w:rsidRDefault="006C4B7D" w:rsidP="002E11E2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08" w:name="Проектирование_веб_API"/>
      <w:bookmarkEnd w:id="107"/>
      <w:r w:rsidRPr="00810BA3">
        <w:rPr>
          <w:color w:val="000000" w:themeColor="text1"/>
        </w:rPr>
        <w:t>Лоре, А. Проектирование веб-</w:t>
      </w:r>
      <w:r w:rsidRPr="00810BA3">
        <w:rPr>
          <w:color w:val="000000" w:themeColor="text1"/>
          <w:lang w:val="en-US"/>
        </w:rPr>
        <w:t>API</w:t>
      </w:r>
      <w:r w:rsidRPr="00810BA3">
        <w:rPr>
          <w:color w:val="000000" w:themeColor="text1"/>
        </w:rPr>
        <w:t xml:space="preserve"> : практическое руководство / А. Лоре ; пер. с </w:t>
      </w:r>
      <w:proofErr w:type="spellStart"/>
      <w:r w:rsidRPr="00810BA3">
        <w:rPr>
          <w:color w:val="000000" w:themeColor="text1"/>
        </w:rPr>
        <w:t>анг</w:t>
      </w:r>
      <w:proofErr w:type="spellEnd"/>
      <w:r w:rsidRPr="00810BA3">
        <w:rPr>
          <w:color w:val="000000" w:themeColor="text1"/>
        </w:rPr>
        <w:t xml:space="preserve">. Д. А. Беликова. </w:t>
      </w:r>
      <w:r w:rsidR="005A0EBA" w:rsidRPr="00810BA3">
        <w:rPr>
          <w:color w:val="000000" w:themeColor="text1"/>
        </w:rPr>
        <w:t>–</w:t>
      </w:r>
      <w:r w:rsidR="005A0EBA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Москва : ДМК Пресс, 2020. </w:t>
      </w:r>
      <w:r w:rsidR="005A0EBA" w:rsidRPr="00810BA3">
        <w:rPr>
          <w:color w:val="000000" w:themeColor="text1"/>
        </w:rPr>
        <w:t>–</w:t>
      </w:r>
      <w:r w:rsidR="005A0EBA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440 с. </w:t>
      </w:r>
      <w:r w:rsidR="005A0EBA" w:rsidRPr="00810BA3">
        <w:rPr>
          <w:color w:val="000000" w:themeColor="text1"/>
        </w:rPr>
        <w:t>–</w:t>
      </w:r>
      <w:r w:rsidR="005A0EBA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Текст </w:t>
      </w:r>
      <w:r w:rsidRPr="00810BA3">
        <w:rPr>
          <w:color w:val="000000" w:themeColor="text1"/>
        </w:rPr>
        <w:lastRenderedPageBreak/>
        <w:t xml:space="preserve">: электронный. </w:t>
      </w:r>
      <w:r w:rsidR="005A0EBA" w:rsidRPr="00810BA3">
        <w:rPr>
          <w:color w:val="000000" w:themeColor="text1"/>
        </w:rPr>
        <w:t>–</w:t>
      </w:r>
      <w:r w:rsidR="005A0EBA">
        <w:rPr>
          <w:color w:val="000000" w:themeColor="text1"/>
        </w:rPr>
        <w:t xml:space="preserve"> </w:t>
      </w:r>
      <w:r w:rsidRPr="00810BA3">
        <w:rPr>
          <w:color w:val="000000" w:themeColor="text1"/>
          <w:lang w:val="en-US"/>
        </w:rPr>
        <w:t>URL</w:t>
      </w:r>
      <w:r w:rsidRPr="00810BA3">
        <w:rPr>
          <w:color w:val="000000" w:themeColor="text1"/>
        </w:rPr>
        <w:t xml:space="preserve">: </w:t>
      </w:r>
      <w:r w:rsidRPr="00810BA3">
        <w:rPr>
          <w:color w:val="000000" w:themeColor="text1"/>
          <w:lang w:val="en-US"/>
        </w:rPr>
        <w:t>https</w:t>
      </w:r>
      <w:r w:rsidRPr="00810BA3">
        <w:rPr>
          <w:color w:val="000000" w:themeColor="text1"/>
        </w:rPr>
        <w:t>://</w:t>
      </w:r>
      <w:proofErr w:type="spellStart"/>
      <w:r w:rsidRPr="00810BA3">
        <w:rPr>
          <w:color w:val="000000" w:themeColor="text1"/>
          <w:lang w:val="en-US"/>
        </w:rPr>
        <w:t>znanium</w:t>
      </w:r>
      <w:proofErr w:type="spellEnd"/>
      <w:r w:rsidRPr="00810BA3">
        <w:rPr>
          <w:color w:val="000000" w:themeColor="text1"/>
        </w:rPr>
        <w:t>.</w:t>
      </w:r>
      <w:r w:rsidRPr="00810BA3">
        <w:rPr>
          <w:color w:val="000000" w:themeColor="text1"/>
          <w:lang w:val="en-US"/>
        </w:rPr>
        <w:t>ru</w:t>
      </w:r>
      <w:r w:rsidRPr="00810BA3">
        <w:rPr>
          <w:color w:val="000000" w:themeColor="text1"/>
        </w:rPr>
        <w:t>/</w:t>
      </w:r>
      <w:r w:rsidRPr="00810BA3">
        <w:rPr>
          <w:color w:val="000000" w:themeColor="text1"/>
          <w:lang w:val="en-US"/>
        </w:rPr>
        <w:t>catalog</w:t>
      </w:r>
      <w:r w:rsidRPr="00810BA3">
        <w:rPr>
          <w:color w:val="000000" w:themeColor="text1"/>
        </w:rPr>
        <w:t>/</w:t>
      </w:r>
      <w:r w:rsidRPr="00810BA3">
        <w:rPr>
          <w:color w:val="000000" w:themeColor="text1"/>
          <w:lang w:val="en-US"/>
        </w:rPr>
        <w:t>product</w:t>
      </w:r>
      <w:r w:rsidRPr="00810BA3">
        <w:rPr>
          <w:color w:val="000000" w:themeColor="text1"/>
        </w:rPr>
        <w:t>/1210707 (дата обращения: 30.04.2026). – Режим доступа: по подписке.</w:t>
      </w:r>
    </w:p>
    <w:p w14:paraId="5B2F7339" w14:textId="6E195373" w:rsidR="006C4B7D" w:rsidRPr="00810BA3" w:rsidRDefault="006C4B7D" w:rsidP="002E11E2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09" w:name="Проектирование_и_реализация_БД_в_СУБД"/>
      <w:bookmarkEnd w:id="108"/>
      <w:proofErr w:type="spellStart"/>
      <w:r w:rsidRPr="00810BA3">
        <w:rPr>
          <w:color w:val="000000" w:themeColor="text1"/>
        </w:rPr>
        <w:t>Мартишин</w:t>
      </w:r>
      <w:proofErr w:type="spellEnd"/>
      <w:r w:rsidRPr="00810BA3">
        <w:rPr>
          <w:color w:val="000000" w:themeColor="text1"/>
        </w:rPr>
        <w:t xml:space="preserve">, С. А. Проектирование и реализация баз данных в СУБД MySQL с использованием MySQL Workbench. Методы и средства проектирования информационных систем и технологий. Инструментальные средства информационных систем : учебное пособие / С.A. </w:t>
      </w:r>
      <w:proofErr w:type="spellStart"/>
      <w:r w:rsidRPr="00810BA3">
        <w:rPr>
          <w:color w:val="000000" w:themeColor="text1"/>
        </w:rPr>
        <w:t>Мартишин</w:t>
      </w:r>
      <w:proofErr w:type="spellEnd"/>
      <w:r w:rsidRPr="00810BA3">
        <w:rPr>
          <w:color w:val="000000" w:themeColor="text1"/>
        </w:rPr>
        <w:t xml:space="preserve">, В.Л. Симонов, М.В. Храпченко. </w:t>
      </w:r>
      <w:r w:rsidR="005A0EBA" w:rsidRPr="00810BA3">
        <w:rPr>
          <w:color w:val="000000" w:themeColor="text1"/>
        </w:rPr>
        <w:t>–</w:t>
      </w:r>
      <w:r w:rsidR="005A0EBA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Москва : ФОРУМ : ИНФРА-М, 2023. </w:t>
      </w:r>
      <w:r w:rsidR="005A0EBA" w:rsidRPr="00810BA3">
        <w:rPr>
          <w:color w:val="000000" w:themeColor="text1"/>
        </w:rPr>
        <w:t>–</w:t>
      </w:r>
      <w:r w:rsidR="005A0EBA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160 с. </w:t>
      </w:r>
      <w:r w:rsidR="005A0EBA" w:rsidRPr="00810BA3">
        <w:rPr>
          <w:color w:val="000000" w:themeColor="text1"/>
        </w:rPr>
        <w:t xml:space="preserve">– </w:t>
      </w:r>
      <w:r w:rsidRPr="00810BA3">
        <w:rPr>
          <w:color w:val="000000" w:themeColor="text1"/>
        </w:rPr>
        <w:t xml:space="preserve">(Среднее профессиональное образование). </w:t>
      </w:r>
      <w:r w:rsidR="005A0EBA" w:rsidRPr="00810BA3">
        <w:rPr>
          <w:color w:val="000000" w:themeColor="text1"/>
        </w:rPr>
        <w:t>–</w:t>
      </w:r>
      <w:r w:rsidR="005A0EBA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Текст : электронный. </w:t>
      </w:r>
      <w:r w:rsidR="005A0EBA" w:rsidRPr="00810BA3">
        <w:rPr>
          <w:color w:val="000000" w:themeColor="text1"/>
        </w:rPr>
        <w:t>–</w:t>
      </w:r>
      <w:r w:rsidR="005A0EBA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>URL: https://znanium.ru/catalog/product/1926394 (дата обращения: 24.04.2026). – Режим доступа: по подписке.</w:t>
      </w:r>
    </w:p>
    <w:p w14:paraId="46644865" w14:textId="0CBCF7A1" w:rsidR="006C4B7D" w:rsidRPr="00810BA3" w:rsidRDefault="006C4B7D" w:rsidP="002E11E2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10" w:name="Тестирование_программного_обеспечения"/>
      <w:bookmarkEnd w:id="109"/>
      <w:r w:rsidRPr="00810BA3">
        <w:rPr>
          <w:color w:val="000000" w:themeColor="text1"/>
        </w:rPr>
        <w:t xml:space="preserve">Морозова, Ю. В. Тестирование программного обеспечения : учебное пособие / Ю. В. Морозова. </w:t>
      </w:r>
      <w:r w:rsidR="006B5B4A" w:rsidRPr="00810BA3">
        <w:rPr>
          <w:color w:val="000000" w:themeColor="text1"/>
        </w:rPr>
        <w:t>–</w:t>
      </w:r>
      <w:r w:rsidR="006B5B4A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Томск : Эль-Контент, 2019. </w:t>
      </w:r>
      <w:r w:rsidR="006B5B4A" w:rsidRPr="00810BA3">
        <w:rPr>
          <w:color w:val="000000" w:themeColor="text1"/>
        </w:rPr>
        <w:t>–</w:t>
      </w:r>
      <w:r w:rsidR="006B5B4A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120 с. </w:t>
      </w:r>
      <w:r w:rsidR="006B5B4A" w:rsidRPr="00810BA3">
        <w:rPr>
          <w:color w:val="000000" w:themeColor="text1"/>
        </w:rPr>
        <w:t>–</w:t>
      </w:r>
      <w:r w:rsidR="006B5B4A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Текст : электронный. </w:t>
      </w:r>
      <w:r w:rsidR="006B5B4A" w:rsidRPr="00810BA3">
        <w:rPr>
          <w:color w:val="000000" w:themeColor="text1"/>
        </w:rPr>
        <w:t>–</w:t>
      </w:r>
      <w:r w:rsidR="006B5B4A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>URL: https://znanium.com/catalog/product/1845910 (дата обращения: 05.05.2026). – Режим доступа: по подписке.</w:t>
      </w:r>
    </w:p>
    <w:p w14:paraId="103A19BE" w14:textId="316EAF52" w:rsidR="006C4B7D" w:rsidRPr="00810BA3" w:rsidRDefault="006C4B7D" w:rsidP="00DB2F5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11" w:name="HTML5_и_CSS3"/>
      <w:bookmarkEnd w:id="110"/>
      <w:r w:rsidRPr="00810BA3">
        <w:rPr>
          <w:color w:val="000000" w:themeColor="text1"/>
        </w:rPr>
        <w:t xml:space="preserve">Никсон Р. HTML5 и CSS3. Мастер-класс: Пер. с англ. / Р. Никсон. – Санкт-Петербург : БХВ-Петербург, 2024. </w:t>
      </w:r>
      <w:r w:rsidR="008F18E8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464 с.</w:t>
      </w:r>
      <w:r w:rsidR="008F18E8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>– URL: https://ibooks.ru/bookshelf/396500/reading (дата обращения: 01.05.2026). – Текст: электронный.</w:t>
      </w:r>
    </w:p>
    <w:p w14:paraId="1FFA59B4" w14:textId="77777777" w:rsidR="006C4B7D" w:rsidRPr="00810BA3" w:rsidRDefault="006C4B7D" w:rsidP="00841F66">
      <w:pPr>
        <w:pStyle w:val="a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12" w:name="Производственный_календарь_на_2026"/>
      <w:bookmarkEnd w:id="111"/>
      <w:r w:rsidRPr="00810BA3">
        <w:t xml:space="preserve">Производственный календарь на 2026 год – Текст : электронный // КонсультантПлюс : [сайт]. – 2026. – URL: https://www.consultant.ru/law/ref/calendar/proizvodstvennye/2026/ (дата обращения: 10.05.2026). </w:t>
      </w:r>
    </w:p>
    <w:p w14:paraId="62501366" w14:textId="256A9BF0" w:rsidR="006C4B7D" w:rsidRPr="00810BA3" w:rsidRDefault="006C4B7D" w:rsidP="00DB2F5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13" w:name="Figma_проектирование_и_прототипирование"/>
      <w:bookmarkEnd w:id="112"/>
      <w:proofErr w:type="spellStart"/>
      <w:r w:rsidRPr="00810BA3">
        <w:rPr>
          <w:color w:val="000000" w:themeColor="text1"/>
        </w:rPr>
        <w:t>Стаяно</w:t>
      </w:r>
      <w:proofErr w:type="spellEnd"/>
      <w:r w:rsidRPr="00810BA3">
        <w:rPr>
          <w:color w:val="000000" w:themeColor="text1"/>
        </w:rPr>
        <w:t xml:space="preserve">, Ф. </w:t>
      </w:r>
      <w:proofErr w:type="spellStart"/>
      <w:r w:rsidRPr="00810BA3">
        <w:rPr>
          <w:color w:val="000000" w:themeColor="text1"/>
        </w:rPr>
        <w:t>Figma</w:t>
      </w:r>
      <w:proofErr w:type="spellEnd"/>
      <w:r w:rsidRPr="00810BA3">
        <w:rPr>
          <w:color w:val="000000" w:themeColor="text1"/>
        </w:rPr>
        <w:t xml:space="preserve">: проектирование и прототипирование интерфейсов в соответствии с принципами UX/UI : практическое руководство / Ф. </w:t>
      </w:r>
      <w:proofErr w:type="spellStart"/>
      <w:r w:rsidRPr="00810BA3">
        <w:rPr>
          <w:color w:val="000000" w:themeColor="text1"/>
        </w:rPr>
        <w:t>Стаяно</w:t>
      </w:r>
      <w:proofErr w:type="spellEnd"/>
      <w:r w:rsidRPr="00810BA3">
        <w:rPr>
          <w:color w:val="000000" w:themeColor="text1"/>
        </w:rPr>
        <w:t xml:space="preserve"> ; пер. с англ. В. С. </w:t>
      </w:r>
      <w:proofErr w:type="spellStart"/>
      <w:r w:rsidRPr="00810BA3">
        <w:rPr>
          <w:color w:val="000000" w:themeColor="text1"/>
        </w:rPr>
        <w:t>Яценкова</w:t>
      </w:r>
      <w:proofErr w:type="spellEnd"/>
      <w:r w:rsidRPr="00810BA3">
        <w:rPr>
          <w:color w:val="000000" w:themeColor="text1"/>
        </w:rPr>
        <w:t>. – Москва : ДМК Пресс, 2024. - 372 с. –</w:t>
      </w:r>
      <w:r w:rsidR="008F18E8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Текст : электронный. </w:t>
      </w:r>
      <w:r w:rsidR="008F18E8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URL: https://znanium.ru/catalog/product/2205081 (дата обращения: 02.05.2026). – Режим доступа: по подписке.</w:t>
      </w:r>
    </w:p>
    <w:p w14:paraId="3505150F" w14:textId="1A3066B4" w:rsidR="006C4B7D" w:rsidRPr="00810BA3" w:rsidRDefault="006C4B7D" w:rsidP="008D13E8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14" w:name="React_Быстрый_старт"/>
      <w:bookmarkEnd w:id="113"/>
      <w:r w:rsidRPr="00810BA3">
        <w:rPr>
          <w:color w:val="000000" w:themeColor="text1"/>
        </w:rPr>
        <w:t xml:space="preserve">Стефанов С. React. Быстрый старт, 2-е изд. / С. Стефанов. </w:t>
      </w:r>
      <w:r w:rsidR="00962DD2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Санкт-Петербург : Питер, 2023. </w:t>
      </w:r>
      <w:r w:rsidR="00962DD2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304 с. </w:t>
      </w:r>
      <w:r w:rsidR="00962DD2" w:rsidRPr="00810BA3">
        <w:rPr>
          <w:color w:val="000000" w:themeColor="text1"/>
        </w:rPr>
        <w:t>–</w:t>
      </w:r>
      <w:r w:rsidR="00962DD2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URL: </w:t>
      </w:r>
      <w:r w:rsidRPr="00810BA3">
        <w:rPr>
          <w:color w:val="000000" w:themeColor="text1"/>
        </w:rPr>
        <w:lastRenderedPageBreak/>
        <w:t xml:space="preserve">https://ibooks.ru/bookshelf/390213/reading (дата обращения: 01.05.2026). </w:t>
      </w:r>
      <w:r w:rsidR="00962DD2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Текст: электронный.</w:t>
      </w:r>
    </w:p>
    <w:p w14:paraId="1F05B499" w14:textId="2EF38654" w:rsidR="006C4B7D" w:rsidRPr="00810BA3" w:rsidRDefault="006C4B7D" w:rsidP="00DB2F5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15" w:name="HTML5_путеводитель_по_технологии"/>
      <w:bookmarkEnd w:id="114"/>
      <w:r w:rsidRPr="00810BA3">
        <w:rPr>
          <w:color w:val="000000" w:themeColor="text1"/>
        </w:rPr>
        <w:t xml:space="preserve">Сухов, К. К. HTML5 </w:t>
      </w:r>
      <w:r w:rsidR="00962DD2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путеводитель по технологии : практическое руководство / К. К. Сухов. - 2-е изд. - Москва : ДМК Пресс, 2023. - 353 с. </w:t>
      </w:r>
      <w:r w:rsidR="00962DD2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Текст : электронный. </w:t>
      </w:r>
      <w:r w:rsidR="00CB7255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URL: https://znanium.com/catalog/product/2107209 (дата обращения: 12.05.2026). – Режим доступа: по подписке.</w:t>
      </w:r>
    </w:p>
    <w:p w14:paraId="38EE0462" w14:textId="75FF904D" w:rsidR="006C4B7D" w:rsidRPr="00810BA3" w:rsidRDefault="006C4B7D" w:rsidP="007F06DC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16" w:name="Разработка_внедрение_и_адаптация_ПО"/>
      <w:bookmarkEnd w:id="115"/>
      <w:r w:rsidRPr="00810BA3">
        <w:t xml:space="preserve">Федорова, Г. Н. Разработка, внедрение и адаптация программного обеспечения отраслевой направленности : учебное пособие / Г.Н. Федорова. </w:t>
      </w:r>
      <w:r w:rsidR="00CB7255" w:rsidRPr="00810BA3">
        <w:rPr>
          <w:color w:val="000000" w:themeColor="text1"/>
        </w:rPr>
        <w:t>–</w:t>
      </w:r>
      <w:r w:rsidRPr="00810BA3">
        <w:t xml:space="preserve">Москва : КУРС : ИНФРА-М, 2024. </w:t>
      </w:r>
      <w:r w:rsidR="00CB7255" w:rsidRPr="00810BA3">
        <w:rPr>
          <w:color w:val="000000" w:themeColor="text1"/>
        </w:rPr>
        <w:t>–</w:t>
      </w:r>
      <w:r w:rsidR="00CB7255">
        <w:rPr>
          <w:color w:val="000000" w:themeColor="text1"/>
        </w:rPr>
        <w:t xml:space="preserve"> </w:t>
      </w:r>
      <w:r w:rsidRPr="00810BA3">
        <w:t xml:space="preserve">336 с. </w:t>
      </w:r>
      <w:r w:rsidR="00CB7255" w:rsidRPr="00810BA3">
        <w:rPr>
          <w:color w:val="000000" w:themeColor="text1"/>
        </w:rPr>
        <w:t>–</w:t>
      </w:r>
      <w:r w:rsidR="00CB7255" w:rsidRPr="00810BA3">
        <w:t xml:space="preserve"> </w:t>
      </w:r>
      <w:r w:rsidRPr="00810BA3">
        <w:t xml:space="preserve">(Среднее профессиональное образование). </w:t>
      </w:r>
      <w:r w:rsidR="00CB7255" w:rsidRPr="00810BA3">
        <w:rPr>
          <w:color w:val="000000" w:themeColor="text1"/>
        </w:rPr>
        <w:t>–</w:t>
      </w:r>
      <w:r w:rsidRPr="00810BA3">
        <w:t xml:space="preserve"> Текст : электронный. </w:t>
      </w:r>
      <w:r w:rsidR="00CB7255" w:rsidRPr="00810BA3">
        <w:rPr>
          <w:color w:val="000000" w:themeColor="text1"/>
        </w:rPr>
        <w:t>–</w:t>
      </w:r>
      <w:r w:rsidRPr="00810BA3">
        <w:t xml:space="preserve"> URL: </w:t>
      </w:r>
      <w:r w:rsidRPr="00810BA3">
        <w:rPr>
          <w:color w:val="000000" w:themeColor="text1"/>
        </w:rPr>
        <w:t>https://znanium.ru/catalog/product/2083407</w:t>
      </w:r>
      <w:r w:rsidRPr="00810BA3">
        <w:t xml:space="preserve"> (дата обращения: 15.05.2026). – Режим доступа: по подписке.</w:t>
      </w:r>
    </w:p>
    <w:p w14:paraId="4C92CE33" w14:textId="07F2A53A" w:rsidR="00CB272F" w:rsidRPr="00DA576D" w:rsidRDefault="006C4B7D" w:rsidP="00DA576D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bookmarkStart w:id="117" w:name="Библия_C"/>
      <w:bookmarkEnd w:id="116"/>
      <w:r w:rsidRPr="00810BA3">
        <w:rPr>
          <w:color w:val="000000" w:themeColor="text1"/>
        </w:rPr>
        <w:t xml:space="preserve">Фленов М. Е. Библия C#. </w:t>
      </w:r>
      <w:r w:rsidR="00357224" w:rsidRPr="00810BA3">
        <w:rPr>
          <w:color w:val="000000" w:themeColor="text1"/>
        </w:rPr>
        <w:t>–</w:t>
      </w:r>
      <w:r w:rsidR="00357224">
        <w:rPr>
          <w:color w:val="000000" w:themeColor="text1"/>
        </w:rPr>
        <w:t xml:space="preserve"> </w:t>
      </w:r>
      <w:r w:rsidRPr="00810BA3">
        <w:rPr>
          <w:color w:val="000000" w:themeColor="text1"/>
        </w:rPr>
        <w:t xml:space="preserve">6-е изд., перераб. и доп. / М.Е. Фленов. </w:t>
      </w:r>
      <w:r w:rsidR="00357224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Санкт-Петербург : БХВ-Петербург, 2024. </w:t>
      </w:r>
      <w:r w:rsidR="00357224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512 с</w:t>
      </w:r>
      <w:r w:rsidR="00357224">
        <w:rPr>
          <w:color w:val="000000" w:themeColor="text1"/>
        </w:rPr>
        <w:t>.</w:t>
      </w:r>
      <w:r w:rsidRPr="00810BA3">
        <w:rPr>
          <w:color w:val="000000" w:themeColor="text1"/>
        </w:rPr>
        <w:t xml:space="preserve"> </w:t>
      </w:r>
      <w:r w:rsidR="00357224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URL: https://ibooks.ru/bookshelf/396461/reading (дата обращения: 14.05.2026). </w:t>
      </w:r>
      <w:r w:rsidR="00712F03" w:rsidRPr="00810BA3">
        <w:rPr>
          <w:color w:val="000000" w:themeColor="text1"/>
        </w:rPr>
        <w:t>–</w:t>
      </w:r>
      <w:r w:rsidRPr="00810BA3">
        <w:rPr>
          <w:color w:val="000000" w:themeColor="text1"/>
        </w:rPr>
        <w:t xml:space="preserve"> Текст: электронный.</w:t>
      </w:r>
      <w:bookmarkEnd w:id="117"/>
    </w:p>
    <w:sectPr w:rsidR="00CB272F" w:rsidRPr="00DA576D" w:rsidSect="007B1296">
      <w:footerReference w:type="default" r:id="rId2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4B37D" w14:textId="77777777" w:rsidR="00197392" w:rsidRDefault="00197392" w:rsidP="007B1296">
      <w:r>
        <w:separator/>
      </w:r>
    </w:p>
  </w:endnote>
  <w:endnote w:type="continuationSeparator" w:id="0">
    <w:p w14:paraId="799B7C8D" w14:textId="77777777" w:rsidR="00197392" w:rsidRDefault="00197392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202DBC94" w14:textId="08C20914" w:rsidR="00D576FD" w:rsidRDefault="00D576FD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9DD">
          <w:rPr>
            <w:noProof/>
          </w:rPr>
          <w:t>28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B14B5" w14:textId="77777777" w:rsidR="00197392" w:rsidRDefault="00197392" w:rsidP="007B1296">
      <w:r>
        <w:separator/>
      </w:r>
    </w:p>
  </w:footnote>
  <w:footnote w:type="continuationSeparator" w:id="0">
    <w:p w14:paraId="3062088C" w14:textId="77777777" w:rsidR="00197392" w:rsidRDefault="00197392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579E"/>
    <w:multiLevelType w:val="multilevel"/>
    <w:tmpl w:val="8C11579E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2149" w:hanging="360"/>
      </w:pPr>
      <w:rPr>
        <w:rFonts w:ascii="Arial" w:hAnsi="Arial" w:cs="Arial" w:hint="default"/>
      </w:rPr>
    </w:lvl>
    <w:lvl w:ilvl="2">
      <w:start w:val="1"/>
      <w:numFmt w:val="bullet"/>
      <w:lvlText w:val="-"/>
      <w:lvlJc w:val="left"/>
      <w:pPr>
        <w:ind w:left="2869" w:hanging="360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28275C"/>
    <w:multiLevelType w:val="hybridMultilevel"/>
    <w:tmpl w:val="16BC7774"/>
    <w:lvl w:ilvl="0" w:tplc="34D65C30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83E3E"/>
    <w:multiLevelType w:val="hybridMultilevel"/>
    <w:tmpl w:val="432A249A"/>
    <w:lvl w:ilvl="0" w:tplc="90CA16E6">
      <w:start w:val="12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17C045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0789E9A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E82CA55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F47A82B0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D628482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04A2C3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63455BE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C69ABD4E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8B238BA"/>
    <w:multiLevelType w:val="hybridMultilevel"/>
    <w:tmpl w:val="43B04866"/>
    <w:lvl w:ilvl="0" w:tplc="C76C0E24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429F7"/>
    <w:multiLevelType w:val="hybridMultilevel"/>
    <w:tmpl w:val="84901C6A"/>
    <w:lvl w:ilvl="0" w:tplc="52F60C98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126BF"/>
    <w:multiLevelType w:val="hybridMultilevel"/>
    <w:tmpl w:val="E3C22FA8"/>
    <w:lvl w:ilvl="0" w:tplc="73D2AC08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86C4FE4"/>
    <w:multiLevelType w:val="hybridMultilevel"/>
    <w:tmpl w:val="52DE95E8"/>
    <w:lvl w:ilvl="0" w:tplc="87F663F8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A52F8D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C1071C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2AFA0B0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F844DE56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F38290E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80BACC02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D40B2F4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B8EEFBA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437B1AF1"/>
    <w:multiLevelType w:val="hybridMultilevel"/>
    <w:tmpl w:val="7B7CBA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5764D05"/>
    <w:multiLevelType w:val="multilevel"/>
    <w:tmpl w:val="0600682E"/>
    <w:lvl w:ilvl="0">
      <w:start w:val="1"/>
      <w:numFmt w:val="bullet"/>
      <w:lvlText w:val="-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FA6CCF"/>
    <w:multiLevelType w:val="multilevel"/>
    <w:tmpl w:val="DB0E2D9C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-283" w:firstLine="709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4" w15:restartNumberingAfterBreak="0">
    <w:nsid w:val="6B2C542E"/>
    <w:multiLevelType w:val="hybridMultilevel"/>
    <w:tmpl w:val="892271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6E3D7D"/>
    <w:multiLevelType w:val="hybridMultilevel"/>
    <w:tmpl w:val="8DD6D2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F3806"/>
    <w:multiLevelType w:val="hybridMultilevel"/>
    <w:tmpl w:val="E4A4E53C"/>
    <w:lvl w:ilvl="0" w:tplc="ACA4A44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705B7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F42CA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42D08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22699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ACCED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068F3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CADC9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DC022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8115042">
    <w:abstractNumId w:val="13"/>
  </w:num>
  <w:num w:numId="2" w16cid:durableId="333385769">
    <w:abstractNumId w:val="6"/>
  </w:num>
  <w:num w:numId="3" w16cid:durableId="249586593">
    <w:abstractNumId w:val="4"/>
  </w:num>
  <w:num w:numId="4" w16cid:durableId="1045525183">
    <w:abstractNumId w:val="4"/>
    <w:lvlOverride w:ilvl="0">
      <w:startOverride w:val="1"/>
    </w:lvlOverride>
  </w:num>
  <w:num w:numId="5" w16cid:durableId="595210232">
    <w:abstractNumId w:val="4"/>
    <w:lvlOverride w:ilvl="0">
      <w:startOverride w:val="1"/>
    </w:lvlOverride>
  </w:num>
  <w:num w:numId="6" w16cid:durableId="2057731844">
    <w:abstractNumId w:val="10"/>
  </w:num>
  <w:num w:numId="7" w16cid:durableId="261032660">
    <w:abstractNumId w:val="12"/>
  </w:num>
  <w:num w:numId="8" w16cid:durableId="1259676803">
    <w:abstractNumId w:val="3"/>
  </w:num>
  <w:num w:numId="9" w16cid:durableId="1924946243">
    <w:abstractNumId w:val="1"/>
  </w:num>
  <w:num w:numId="10" w16cid:durableId="862717422">
    <w:abstractNumId w:val="15"/>
  </w:num>
  <w:num w:numId="11" w16cid:durableId="1329750307">
    <w:abstractNumId w:val="11"/>
  </w:num>
  <w:num w:numId="12" w16cid:durableId="5781716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9127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24752986">
    <w:abstractNumId w:val="5"/>
  </w:num>
  <w:num w:numId="15" w16cid:durableId="1405907635">
    <w:abstractNumId w:val="16"/>
  </w:num>
  <w:num w:numId="16" w16cid:durableId="224919615">
    <w:abstractNumId w:val="9"/>
  </w:num>
  <w:num w:numId="17" w16cid:durableId="1756394699">
    <w:abstractNumId w:val="14"/>
  </w:num>
  <w:num w:numId="18" w16cid:durableId="1848906442">
    <w:abstractNumId w:val="0"/>
  </w:num>
  <w:num w:numId="19" w16cid:durableId="1452743544">
    <w:abstractNumId w:val="1"/>
    <w:lvlOverride w:ilvl="0">
      <w:startOverride w:val="1"/>
    </w:lvlOverride>
  </w:num>
  <w:num w:numId="20" w16cid:durableId="6359869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6573339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25012372">
    <w:abstractNumId w:val="1"/>
    <w:lvlOverride w:ilvl="0">
      <w:startOverride w:val="1"/>
    </w:lvlOverride>
  </w:num>
  <w:num w:numId="23" w16cid:durableId="647586726">
    <w:abstractNumId w:val="1"/>
    <w:lvlOverride w:ilvl="0">
      <w:startOverride w:val="1"/>
    </w:lvlOverride>
  </w:num>
  <w:num w:numId="24" w16cid:durableId="1372146825">
    <w:abstractNumId w:val="1"/>
    <w:lvlOverride w:ilvl="0">
      <w:startOverride w:val="1"/>
    </w:lvlOverride>
  </w:num>
  <w:num w:numId="25" w16cid:durableId="517692813">
    <w:abstractNumId w:val="7"/>
  </w:num>
  <w:num w:numId="26" w16cid:durableId="19897435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13478170">
    <w:abstractNumId w:val="2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501567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05F"/>
    <w:rsid w:val="00000579"/>
    <w:rsid w:val="00000834"/>
    <w:rsid w:val="00000BBC"/>
    <w:rsid w:val="000031F4"/>
    <w:rsid w:val="00004A7A"/>
    <w:rsid w:val="000051BF"/>
    <w:rsid w:val="000053C7"/>
    <w:rsid w:val="00006322"/>
    <w:rsid w:val="00006800"/>
    <w:rsid w:val="00006D8A"/>
    <w:rsid w:val="0000759C"/>
    <w:rsid w:val="00010E43"/>
    <w:rsid w:val="00013DE0"/>
    <w:rsid w:val="000154C5"/>
    <w:rsid w:val="00015A55"/>
    <w:rsid w:val="000163C2"/>
    <w:rsid w:val="000163E1"/>
    <w:rsid w:val="00017E18"/>
    <w:rsid w:val="00022EAD"/>
    <w:rsid w:val="00023983"/>
    <w:rsid w:val="0002510D"/>
    <w:rsid w:val="00025148"/>
    <w:rsid w:val="0002574D"/>
    <w:rsid w:val="0002669B"/>
    <w:rsid w:val="00027985"/>
    <w:rsid w:val="00033C6E"/>
    <w:rsid w:val="00035C49"/>
    <w:rsid w:val="00036542"/>
    <w:rsid w:val="00036754"/>
    <w:rsid w:val="000400BF"/>
    <w:rsid w:val="0004036A"/>
    <w:rsid w:val="0004068B"/>
    <w:rsid w:val="00040766"/>
    <w:rsid w:val="00040CB2"/>
    <w:rsid w:val="000414C9"/>
    <w:rsid w:val="000416F2"/>
    <w:rsid w:val="0004201A"/>
    <w:rsid w:val="000420AE"/>
    <w:rsid w:val="00042D5F"/>
    <w:rsid w:val="00043A8E"/>
    <w:rsid w:val="00046526"/>
    <w:rsid w:val="00046A82"/>
    <w:rsid w:val="00046F98"/>
    <w:rsid w:val="000471E8"/>
    <w:rsid w:val="00047FB7"/>
    <w:rsid w:val="00050781"/>
    <w:rsid w:val="00050B8A"/>
    <w:rsid w:val="00050E31"/>
    <w:rsid w:val="00051128"/>
    <w:rsid w:val="000514BC"/>
    <w:rsid w:val="00052970"/>
    <w:rsid w:val="000547B5"/>
    <w:rsid w:val="0005496A"/>
    <w:rsid w:val="000556DF"/>
    <w:rsid w:val="00055AA3"/>
    <w:rsid w:val="000564EC"/>
    <w:rsid w:val="000564FD"/>
    <w:rsid w:val="00056B02"/>
    <w:rsid w:val="00056CD5"/>
    <w:rsid w:val="000579DD"/>
    <w:rsid w:val="00062EE3"/>
    <w:rsid w:val="00063F8D"/>
    <w:rsid w:val="00064107"/>
    <w:rsid w:val="000644A8"/>
    <w:rsid w:val="00065452"/>
    <w:rsid w:val="00066A09"/>
    <w:rsid w:val="0006715A"/>
    <w:rsid w:val="00070444"/>
    <w:rsid w:val="0007120F"/>
    <w:rsid w:val="0007132C"/>
    <w:rsid w:val="00071534"/>
    <w:rsid w:val="00071A16"/>
    <w:rsid w:val="00071C17"/>
    <w:rsid w:val="00071C9D"/>
    <w:rsid w:val="00072B1B"/>
    <w:rsid w:val="00073273"/>
    <w:rsid w:val="00075DBB"/>
    <w:rsid w:val="00075EEB"/>
    <w:rsid w:val="00076DA0"/>
    <w:rsid w:val="00077223"/>
    <w:rsid w:val="00077A14"/>
    <w:rsid w:val="00080500"/>
    <w:rsid w:val="00080FF6"/>
    <w:rsid w:val="00081509"/>
    <w:rsid w:val="00081DB0"/>
    <w:rsid w:val="00081F34"/>
    <w:rsid w:val="00082E9A"/>
    <w:rsid w:val="00083A48"/>
    <w:rsid w:val="0008402A"/>
    <w:rsid w:val="00084431"/>
    <w:rsid w:val="00084858"/>
    <w:rsid w:val="00085A8D"/>
    <w:rsid w:val="00086086"/>
    <w:rsid w:val="000868F1"/>
    <w:rsid w:val="0008720B"/>
    <w:rsid w:val="00087715"/>
    <w:rsid w:val="00087DA3"/>
    <w:rsid w:val="00091D3B"/>
    <w:rsid w:val="00091F3E"/>
    <w:rsid w:val="00093660"/>
    <w:rsid w:val="0009480C"/>
    <w:rsid w:val="00094AB8"/>
    <w:rsid w:val="00095732"/>
    <w:rsid w:val="00095E96"/>
    <w:rsid w:val="00095F08"/>
    <w:rsid w:val="000972B0"/>
    <w:rsid w:val="00097674"/>
    <w:rsid w:val="00097A99"/>
    <w:rsid w:val="000A0156"/>
    <w:rsid w:val="000A01F9"/>
    <w:rsid w:val="000A02AA"/>
    <w:rsid w:val="000A2562"/>
    <w:rsid w:val="000A267B"/>
    <w:rsid w:val="000A3F91"/>
    <w:rsid w:val="000A47F2"/>
    <w:rsid w:val="000A4911"/>
    <w:rsid w:val="000A6DD8"/>
    <w:rsid w:val="000A7215"/>
    <w:rsid w:val="000B1091"/>
    <w:rsid w:val="000B2040"/>
    <w:rsid w:val="000B2955"/>
    <w:rsid w:val="000B2EEB"/>
    <w:rsid w:val="000B37DF"/>
    <w:rsid w:val="000B38FF"/>
    <w:rsid w:val="000B491D"/>
    <w:rsid w:val="000B568D"/>
    <w:rsid w:val="000B6FDF"/>
    <w:rsid w:val="000B70A0"/>
    <w:rsid w:val="000B7FF1"/>
    <w:rsid w:val="000C03D0"/>
    <w:rsid w:val="000C0836"/>
    <w:rsid w:val="000C0BD6"/>
    <w:rsid w:val="000C0E2B"/>
    <w:rsid w:val="000C2727"/>
    <w:rsid w:val="000C36BF"/>
    <w:rsid w:val="000C3E6E"/>
    <w:rsid w:val="000C4244"/>
    <w:rsid w:val="000C4B36"/>
    <w:rsid w:val="000C4C36"/>
    <w:rsid w:val="000C5747"/>
    <w:rsid w:val="000C6F74"/>
    <w:rsid w:val="000C76A5"/>
    <w:rsid w:val="000C7CF5"/>
    <w:rsid w:val="000D07E6"/>
    <w:rsid w:val="000D0CF7"/>
    <w:rsid w:val="000D1759"/>
    <w:rsid w:val="000D1A0E"/>
    <w:rsid w:val="000D1BC2"/>
    <w:rsid w:val="000D25AF"/>
    <w:rsid w:val="000D278B"/>
    <w:rsid w:val="000D4454"/>
    <w:rsid w:val="000D48D3"/>
    <w:rsid w:val="000D4A28"/>
    <w:rsid w:val="000D5CD0"/>
    <w:rsid w:val="000D61A8"/>
    <w:rsid w:val="000D6E3A"/>
    <w:rsid w:val="000D71CB"/>
    <w:rsid w:val="000D7397"/>
    <w:rsid w:val="000D76D8"/>
    <w:rsid w:val="000E0158"/>
    <w:rsid w:val="000E1BD0"/>
    <w:rsid w:val="000E2518"/>
    <w:rsid w:val="000E2DF8"/>
    <w:rsid w:val="000E2F9E"/>
    <w:rsid w:val="000E4CDF"/>
    <w:rsid w:val="000E65AE"/>
    <w:rsid w:val="000E6B25"/>
    <w:rsid w:val="000E6E6F"/>
    <w:rsid w:val="000E7E66"/>
    <w:rsid w:val="000F03FF"/>
    <w:rsid w:val="000F047D"/>
    <w:rsid w:val="000F14D6"/>
    <w:rsid w:val="000F1741"/>
    <w:rsid w:val="000F276A"/>
    <w:rsid w:val="000F609F"/>
    <w:rsid w:val="000F738A"/>
    <w:rsid w:val="000F79CC"/>
    <w:rsid w:val="0010084F"/>
    <w:rsid w:val="00100E53"/>
    <w:rsid w:val="001027F6"/>
    <w:rsid w:val="00103AF4"/>
    <w:rsid w:val="00103E4C"/>
    <w:rsid w:val="00104CFA"/>
    <w:rsid w:val="00104F06"/>
    <w:rsid w:val="00105523"/>
    <w:rsid w:val="00106606"/>
    <w:rsid w:val="00111A98"/>
    <w:rsid w:val="00112EA0"/>
    <w:rsid w:val="00113A98"/>
    <w:rsid w:val="00113D86"/>
    <w:rsid w:val="00115793"/>
    <w:rsid w:val="00115B9C"/>
    <w:rsid w:val="0012058B"/>
    <w:rsid w:val="00120966"/>
    <w:rsid w:val="00120D39"/>
    <w:rsid w:val="001223B9"/>
    <w:rsid w:val="00122DF6"/>
    <w:rsid w:val="00123128"/>
    <w:rsid w:val="00123146"/>
    <w:rsid w:val="0012416F"/>
    <w:rsid w:val="001254E3"/>
    <w:rsid w:val="0012613D"/>
    <w:rsid w:val="00126FE5"/>
    <w:rsid w:val="00127451"/>
    <w:rsid w:val="00127868"/>
    <w:rsid w:val="00127A08"/>
    <w:rsid w:val="00131169"/>
    <w:rsid w:val="00131366"/>
    <w:rsid w:val="00133CA5"/>
    <w:rsid w:val="00134032"/>
    <w:rsid w:val="00134353"/>
    <w:rsid w:val="00135AB1"/>
    <w:rsid w:val="0013600C"/>
    <w:rsid w:val="00136518"/>
    <w:rsid w:val="00137404"/>
    <w:rsid w:val="00137E6F"/>
    <w:rsid w:val="001430C0"/>
    <w:rsid w:val="00143FFA"/>
    <w:rsid w:val="00147522"/>
    <w:rsid w:val="001502F9"/>
    <w:rsid w:val="0015105F"/>
    <w:rsid w:val="0015282B"/>
    <w:rsid w:val="00154040"/>
    <w:rsid w:val="0015480B"/>
    <w:rsid w:val="00154927"/>
    <w:rsid w:val="00154AC6"/>
    <w:rsid w:val="00154D96"/>
    <w:rsid w:val="00154E7B"/>
    <w:rsid w:val="00154EC0"/>
    <w:rsid w:val="00157D07"/>
    <w:rsid w:val="00160A0F"/>
    <w:rsid w:val="00162F05"/>
    <w:rsid w:val="00163339"/>
    <w:rsid w:val="00164AA7"/>
    <w:rsid w:val="00167A51"/>
    <w:rsid w:val="001703EC"/>
    <w:rsid w:val="00171D1E"/>
    <w:rsid w:val="00172B82"/>
    <w:rsid w:val="00174345"/>
    <w:rsid w:val="001746F6"/>
    <w:rsid w:val="00175120"/>
    <w:rsid w:val="00175870"/>
    <w:rsid w:val="001763E6"/>
    <w:rsid w:val="00176B2B"/>
    <w:rsid w:val="0017796F"/>
    <w:rsid w:val="00177BE3"/>
    <w:rsid w:val="00180CAD"/>
    <w:rsid w:val="001817EF"/>
    <w:rsid w:val="0018210A"/>
    <w:rsid w:val="0018321C"/>
    <w:rsid w:val="00183EDB"/>
    <w:rsid w:val="00184615"/>
    <w:rsid w:val="00184C61"/>
    <w:rsid w:val="00185665"/>
    <w:rsid w:val="001919D6"/>
    <w:rsid w:val="00192670"/>
    <w:rsid w:val="0019294A"/>
    <w:rsid w:val="00192DB7"/>
    <w:rsid w:val="00193AA9"/>
    <w:rsid w:val="00193C09"/>
    <w:rsid w:val="00193EB9"/>
    <w:rsid w:val="001963C2"/>
    <w:rsid w:val="00196506"/>
    <w:rsid w:val="00197392"/>
    <w:rsid w:val="0019798D"/>
    <w:rsid w:val="00197E81"/>
    <w:rsid w:val="00197EED"/>
    <w:rsid w:val="00197FC4"/>
    <w:rsid w:val="001A15A1"/>
    <w:rsid w:val="001A3A2F"/>
    <w:rsid w:val="001A409F"/>
    <w:rsid w:val="001A40EF"/>
    <w:rsid w:val="001A4ED4"/>
    <w:rsid w:val="001A5085"/>
    <w:rsid w:val="001A5C37"/>
    <w:rsid w:val="001A6A44"/>
    <w:rsid w:val="001B03D3"/>
    <w:rsid w:val="001B0E48"/>
    <w:rsid w:val="001B17C1"/>
    <w:rsid w:val="001B1D95"/>
    <w:rsid w:val="001B21BC"/>
    <w:rsid w:val="001B2443"/>
    <w:rsid w:val="001B2A6B"/>
    <w:rsid w:val="001B3187"/>
    <w:rsid w:val="001B31E5"/>
    <w:rsid w:val="001B3B67"/>
    <w:rsid w:val="001B400E"/>
    <w:rsid w:val="001B4E2E"/>
    <w:rsid w:val="001B5082"/>
    <w:rsid w:val="001B5723"/>
    <w:rsid w:val="001B5A61"/>
    <w:rsid w:val="001B642A"/>
    <w:rsid w:val="001B6E1E"/>
    <w:rsid w:val="001B752F"/>
    <w:rsid w:val="001B7916"/>
    <w:rsid w:val="001B7924"/>
    <w:rsid w:val="001C1089"/>
    <w:rsid w:val="001C255E"/>
    <w:rsid w:val="001C2763"/>
    <w:rsid w:val="001C2902"/>
    <w:rsid w:val="001C3F12"/>
    <w:rsid w:val="001C5A85"/>
    <w:rsid w:val="001D0D0A"/>
    <w:rsid w:val="001D22A2"/>
    <w:rsid w:val="001D251E"/>
    <w:rsid w:val="001D2D92"/>
    <w:rsid w:val="001D3294"/>
    <w:rsid w:val="001D3691"/>
    <w:rsid w:val="001D5013"/>
    <w:rsid w:val="001D60DB"/>
    <w:rsid w:val="001D6A01"/>
    <w:rsid w:val="001E078A"/>
    <w:rsid w:val="001E10FA"/>
    <w:rsid w:val="001E1ECD"/>
    <w:rsid w:val="001E278C"/>
    <w:rsid w:val="001E2F27"/>
    <w:rsid w:val="001E2F2D"/>
    <w:rsid w:val="001E39EF"/>
    <w:rsid w:val="001E7CE5"/>
    <w:rsid w:val="001F02A5"/>
    <w:rsid w:val="001F0458"/>
    <w:rsid w:val="001F08E8"/>
    <w:rsid w:val="001F15D9"/>
    <w:rsid w:val="001F1695"/>
    <w:rsid w:val="001F2F93"/>
    <w:rsid w:val="001F3B11"/>
    <w:rsid w:val="001F3C98"/>
    <w:rsid w:val="001F4CFC"/>
    <w:rsid w:val="001F50E7"/>
    <w:rsid w:val="001F5174"/>
    <w:rsid w:val="0020034E"/>
    <w:rsid w:val="002006D8"/>
    <w:rsid w:val="00200B38"/>
    <w:rsid w:val="00201F35"/>
    <w:rsid w:val="002037EC"/>
    <w:rsid w:val="00203F05"/>
    <w:rsid w:val="00203FD0"/>
    <w:rsid w:val="002041EF"/>
    <w:rsid w:val="00207C93"/>
    <w:rsid w:val="0021048F"/>
    <w:rsid w:val="0021081B"/>
    <w:rsid w:val="002126EA"/>
    <w:rsid w:val="00213985"/>
    <w:rsid w:val="00213A03"/>
    <w:rsid w:val="00213BCB"/>
    <w:rsid w:val="002140C3"/>
    <w:rsid w:val="00215CB1"/>
    <w:rsid w:val="0021693F"/>
    <w:rsid w:val="00217306"/>
    <w:rsid w:val="002177DF"/>
    <w:rsid w:val="00220DB1"/>
    <w:rsid w:val="0022213E"/>
    <w:rsid w:val="00222463"/>
    <w:rsid w:val="00222AAC"/>
    <w:rsid w:val="00223AB0"/>
    <w:rsid w:val="00223BA1"/>
    <w:rsid w:val="00223BEE"/>
    <w:rsid w:val="00223DDF"/>
    <w:rsid w:val="00223E77"/>
    <w:rsid w:val="002244F1"/>
    <w:rsid w:val="002246D7"/>
    <w:rsid w:val="0022470A"/>
    <w:rsid w:val="00224F7B"/>
    <w:rsid w:val="00225791"/>
    <w:rsid w:val="00227753"/>
    <w:rsid w:val="00230654"/>
    <w:rsid w:val="00232B2A"/>
    <w:rsid w:val="00233477"/>
    <w:rsid w:val="00233C9A"/>
    <w:rsid w:val="0023414B"/>
    <w:rsid w:val="002342DF"/>
    <w:rsid w:val="0023472E"/>
    <w:rsid w:val="00234EB9"/>
    <w:rsid w:val="002364C4"/>
    <w:rsid w:val="002377BD"/>
    <w:rsid w:val="0023799C"/>
    <w:rsid w:val="00240BFE"/>
    <w:rsid w:val="0024161F"/>
    <w:rsid w:val="00241B2F"/>
    <w:rsid w:val="00241C5A"/>
    <w:rsid w:val="00241C70"/>
    <w:rsid w:val="002430D4"/>
    <w:rsid w:val="00244503"/>
    <w:rsid w:val="00244A08"/>
    <w:rsid w:val="00244D72"/>
    <w:rsid w:val="002455F3"/>
    <w:rsid w:val="00246859"/>
    <w:rsid w:val="0024717C"/>
    <w:rsid w:val="0024719D"/>
    <w:rsid w:val="00250097"/>
    <w:rsid w:val="0025026F"/>
    <w:rsid w:val="00250A9E"/>
    <w:rsid w:val="00250F15"/>
    <w:rsid w:val="00251509"/>
    <w:rsid w:val="002517F6"/>
    <w:rsid w:val="00252341"/>
    <w:rsid w:val="00253B6F"/>
    <w:rsid w:val="00256933"/>
    <w:rsid w:val="0025782C"/>
    <w:rsid w:val="00257FB4"/>
    <w:rsid w:val="00260E83"/>
    <w:rsid w:val="002623C4"/>
    <w:rsid w:val="00262403"/>
    <w:rsid w:val="00263EC5"/>
    <w:rsid w:val="002643B3"/>
    <w:rsid w:val="002654D6"/>
    <w:rsid w:val="00265B80"/>
    <w:rsid w:val="00266339"/>
    <w:rsid w:val="00267E9D"/>
    <w:rsid w:val="00270616"/>
    <w:rsid w:val="0027417A"/>
    <w:rsid w:val="00274E13"/>
    <w:rsid w:val="00275168"/>
    <w:rsid w:val="002751F4"/>
    <w:rsid w:val="0027544C"/>
    <w:rsid w:val="00275790"/>
    <w:rsid w:val="00275E7A"/>
    <w:rsid w:val="00275FB0"/>
    <w:rsid w:val="0027629F"/>
    <w:rsid w:val="002769FB"/>
    <w:rsid w:val="00276AF0"/>
    <w:rsid w:val="00280708"/>
    <w:rsid w:val="00280CF5"/>
    <w:rsid w:val="00281040"/>
    <w:rsid w:val="00281237"/>
    <w:rsid w:val="00281783"/>
    <w:rsid w:val="0028180E"/>
    <w:rsid w:val="002821DC"/>
    <w:rsid w:val="00283EF8"/>
    <w:rsid w:val="0028563E"/>
    <w:rsid w:val="0028590A"/>
    <w:rsid w:val="00286649"/>
    <w:rsid w:val="00286761"/>
    <w:rsid w:val="00286F1E"/>
    <w:rsid w:val="00290291"/>
    <w:rsid w:val="0029075A"/>
    <w:rsid w:val="00290C3D"/>
    <w:rsid w:val="0029114B"/>
    <w:rsid w:val="0029217B"/>
    <w:rsid w:val="002924E1"/>
    <w:rsid w:val="002925EE"/>
    <w:rsid w:val="00293296"/>
    <w:rsid w:val="00293406"/>
    <w:rsid w:val="00293737"/>
    <w:rsid w:val="00293CCD"/>
    <w:rsid w:val="00293E3D"/>
    <w:rsid w:val="00294428"/>
    <w:rsid w:val="00294B85"/>
    <w:rsid w:val="00296408"/>
    <w:rsid w:val="002A0E52"/>
    <w:rsid w:val="002A1E51"/>
    <w:rsid w:val="002A259C"/>
    <w:rsid w:val="002A47C7"/>
    <w:rsid w:val="002A622E"/>
    <w:rsid w:val="002A6440"/>
    <w:rsid w:val="002A6663"/>
    <w:rsid w:val="002A74C5"/>
    <w:rsid w:val="002A7557"/>
    <w:rsid w:val="002B0066"/>
    <w:rsid w:val="002B074B"/>
    <w:rsid w:val="002B2510"/>
    <w:rsid w:val="002B2ED9"/>
    <w:rsid w:val="002B3070"/>
    <w:rsid w:val="002B3F41"/>
    <w:rsid w:val="002B422D"/>
    <w:rsid w:val="002B45F7"/>
    <w:rsid w:val="002B4EC0"/>
    <w:rsid w:val="002B5A51"/>
    <w:rsid w:val="002B740A"/>
    <w:rsid w:val="002C1F2C"/>
    <w:rsid w:val="002C25F3"/>
    <w:rsid w:val="002C3099"/>
    <w:rsid w:val="002C37EF"/>
    <w:rsid w:val="002C4632"/>
    <w:rsid w:val="002C46B3"/>
    <w:rsid w:val="002C47E1"/>
    <w:rsid w:val="002C6042"/>
    <w:rsid w:val="002C7DF5"/>
    <w:rsid w:val="002D13A5"/>
    <w:rsid w:val="002D20A9"/>
    <w:rsid w:val="002D5F2F"/>
    <w:rsid w:val="002D6777"/>
    <w:rsid w:val="002D6C36"/>
    <w:rsid w:val="002D7C6E"/>
    <w:rsid w:val="002E0AEC"/>
    <w:rsid w:val="002E1075"/>
    <w:rsid w:val="002E11E2"/>
    <w:rsid w:val="002E2012"/>
    <w:rsid w:val="002E389B"/>
    <w:rsid w:val="002E3FC8"/>
    <w:rsid w:val="002E3FDE"/>
    <w:rsid w:val="002E497D"/>
    <w:rsid w:val="002E54C0"/>
    <w:rsid w:val="002E5A67"/>
    <w:rsid w:val="002E60B0"/>
    <w:rsid w:val="002E63BC"/>
    <w:rsid w:val="002E6F6D"/>
    <w:rsid w:val="002F1F23"/>
    <w:rsid w:val="002F2AE0"/>
    <w:rsid w:val="002F3180"/>
    <w:rsid w:val="002F46BC"/>
    <w:rsid w:val="002F5982"/>
    <w:rsid w:val="002F59A3"/>
    <w:rsid w:val="002F780C"/>
    <w:rsid w:val="002F7C9C"/>
    <w:rsid w:val="003010B0"/>
    <w:rsid w:val="00301545"/>
    <w:rsid w:val="00301E51"/>
    <w:rsid w:val="00301EAF"/>
    <w:rsid w:val="00302D45"/>
    <w:rsid w:val="0030357B"/>
    <w:rsid w:val="0030422A"/>
    <w:rsid w:val="0030515E"/>
    <w:rsid w:val="00305EA5"/>
    <w:rsid w:val="0030661C"/>
    <w:rsid w:val="00310647"/>
    <w:rsid w:val="00310BD1"/>
    <w:rsid w:val="00310C8F"/>
    <w:rsid w:val="00310E45"/>
    <w:rsid w:val="00312524"/>
    <w:rsid w:val="00312D92"/>
    <w:rsid w:val="00313BD4"/>
    <w:rsid w:val="003140F3"/>
    <w:rsid w:val="00315A55"/>
    <w:rsid w:val="003170B2"/>
    <w:rsid w:val="00323F3F"/>
    <w:rsid w:val="00324B3C"/>
    <w:rsid w:val="00325E7B"/>
    <w:rsid w:val="00326C49"/>
    <w:rsid w:val="00327FD2"/>
    <w:rsid w:val="0033125F"/>
    <w:rsid w:val="003313CD"/>
    <w:rsid w:val="00331981"/>
    <w:rsid w:val="00331E9B"/>
    <w:rsid w:val="00332813"/>
    <w:rsid w:val="003339F5"/>
    <w:rsid w:val="00333DDD"/>
    <w:rsid w:val="00334CF7"/>
    <w:rsid w:val="00335F0C"/>
    <w:rsid w:val="0033612F"/>
    <w:rsid w:val="0033691A"/>
    <w:rsid w:val="00336BAC"/>
    <w:rsid w:val="00337A36"/>
    <w:rsid w:val="003406B3"/>
    <w:rsid w:val="0034158B"/>
    <w:rsid w:val="00341DC5"/>
    <w:rsid w:val="00342CFF"/>
    <w:rsid w:val="00342D19"/>
    <w:rsid w:val="003431D2"/>
    <w:rsid w:val="0034688C"/>
    <w:rsid w:val="00350136"/>
    <w:rsid w:val="00350DEC"/>
    <w:rsid w:val="00351207"/>
    <w:rsid w:val="0035233C"/>
    <w:rsid w:val="00352843"/>
    <w:rsid w:val="00353698"/>
    <w:rsid w:val="0035420B"/>
    <w:rsid w:val="003546A5"/>
    <w:rsid w:val="00355C51"/>
    <w:rsid w:val="00356436"/>
    <w:rsid w:val="003569ED"/>
    <w:rsid w:val="00356C1E"/>
    <w:rsid w:val="00357224"/>
    <w:rsid w:val="00360E76"/>
    <w:rsid w:val="003616AA"/>
    <w:rsid w:val="003616C0"/>
    <w:rsid w:val="00362590"/>
    <w:rsid w:val="0036262C"/>
    <w:rsid w:val="0036273A"/>
    <w:rsid w:val="00362D11"/>
    <w:rsid w:val="003638CD"/>
    <w:rsid w:val="00363C86"/>
    <w:rsid w:val="00363F1F"/>
    <w:rsid w:val="00364639"/>
    <w:rsid w:val="00364A8D"/>
    <w:rsid w:val="00365558"/>
    <w:rsid w:val="0036658E"/>
    <w:rsid w:val="003670A7"/>
    <w:rsid w:val="0036778B"/>
    <w:rsid w:val="00367CB6"/>
    <w:rsid w:val="003725E6"/>
    <w:rsid w:val="003733BF"/>
    <w:rsid w:val="003745BC"/>
    <w:rsid w:val="0037482E"/>
    <w:rsid w:val="00374C7D"/>
    <w:rsid w:val="00375BCF"/>
    <w:rsid w:val="00376624"/>
    <w:rsid w:val="00376A93"/>
    <w:rsid w:val="00376F23"/>
    <w:rsid w:val="003778F0"/>
    <w:rsid w:val="00380C8B"/>
    <w:rsid w:val="00381D2B"/>
    <w:rsid w:val="003824C6"/>
    <w:rsid w:val="00382795"/>
    <w:rsid w:val="00383421"/>
    <w:rsid w:val="00383B8D"/>
    <w:rsid w:val="00384F12"/>
    <w:rsid w:val="00385DA3"/>
    <w:rsid w:val="003874B4"/>
    <w:rsid w:val="00390E20"/>
    <w:rsid w:val="00390F2E"/>
    <w:rsid w:val="00390F3F"/>
    <w:rsid w:val="00391CC8"/>
    <w:rsid w:val="00392759"/>
    <w:rsid w:val="003927C9"/>
    <w:rsid w:val="0039293E"/>
    <w:rsid w:val="00392F77"/>
    <w:rsid w:val="00393238"/>
    <w:rsid w:val="00394977"/>
    <w:rsid w:val="00394C37"/>
    <w:rsid w:val="00395A0E"/>
    <w:rsid w:val="00396826"/>
    <w:rsid w:val="00397C2F"/>
    <w:rsid w:val="003A0739"/>
    <w:rsid w:val="003A312A"/>
    <w:rsid w:val="003A40F8"/>
    <w:rsid w:val="003A4205"/>
    <w:rsid w:val="003A4BE1"/>
    <w:rsid w:val="003A6889"/>
    <w:rsid w:val="003A6D6C"/>
    <w:rsid w:val="003B18B1"/>
    <w:rsid w:val="003B26FD"/>
    <w:rsid w:val="003B31CF"/>
    <w:rsid w:val="003B4FB5"/>
    <w:rsid w:val="003B7B30"/>
    <w:rsid w:val="003C0D7A"/>
    <w:rsid w:val="003C1169"/>
    <w:rsid w:val="003C18F2"/>
    <w:rsid w:val="003C29E6"/>
    <w:rsid w:val="003C330F"/>
    <w:rsid w:val="003C42D4"/>
    <w:rsid w:val="003C5066"/>
    <w:rsid w:val="003C506E"/>
    <w:rsid w:val="003C5A59"/>
    <w:rsid w:val="003C6399"/>
    <w:rsid w:val="003C6901"/>
    <w:rsid w:val="003C7579"/>
    <w:rsid w:val="003C7632"/>
    <w:rsid w:val="003C7985"/>
    <w:rsid w:val="003D0467"/>
    <w:rsid w:val="003D1FDF"/>
    <w:rsid w:val="003D4058"/>
    <w:rsid w:val="003D524D"/>
    <w:rsid w:val="003D6624"/>
    <w:rsid w:val="003D78CE"/>
    <w:rsid w:val="003D7A9C"/>
    <w:rsid w:val="003E09C5"/>
    <w:rsid w:val="003E3189"/>
    <w:rsid w:val="003E5A01"/>
    <w:rsid w:val="003E5F15"/>
    <w:rsid w:val="003E731C"/>
    <w:rsid w:val="003F00EF"/>
    <w:rsid w:val="003F0307"/>
    <w:rsid w:val="003F0349"/>
    <w:rsid w:val="003F15AE"/>
    <w:rsid w:val="003F24FE"/>
    <w:rsid w:val="003F3FE6"/>
    <w:rsid w:val="003F696A"/>
    <w:rsid w:val="003F72C1"/>
    <w:rsid w:val="003F7487"/>
    <w:rsid w:val="003F7E13"/>
    <w:rsid w:val="00400912"/>
    <w:rsid w:val="00400A4D"/>
    <w:rsid w:val="00402236"/>
    <w:rsid w:val="00402828"/>
    <w:rsid w:val="00402BC5"/>
    <w:rsid w:val="00403CDB"/>
    <w:rsid w:val="00404C34"/>
    <w:rsid w:val="004050BE"/>
    <w:rsid w:val="00405CC1"/>
    <w:rsid w:val="00407578"/>
    <w:rsid w:val="00407A43"/>
    <w:rsid w:val="00411534"/>
    <w:rsid w:val="00411741"/>
    <w:rsid w:val="004143F4"/>
    <w:rsid w:val="0041470D"/>
    <w:rsid w:val="00414C53"/>
    <w:rsid w:val="00414E8F"/>
    <w:rsid w:val="0041557F"/>
    <w:rsid w:val="00416A94"/>
    <w:rsid w:val="00417909"/>
    <w:rsid w:val="004206A9"/>
    <w:rsid w:val="00422332"/>
    <w:rsid w:val="00423EC9"/>
    <w:rsid w:val="00424401"/>
    <w:rsid w:val="00427080"/>
    <w:rsid w:val="00427190"/>
    <w:rsid w:val="00427323"/>
    <w:rsid w:val="00430298"/>
    <w:rsid w:val="0043062D"/>
    <w:rsid w:val="00430FBE"/>
    <w:rsid w:val="00431E80"/>
    <w:rsid w:val="004363D6"/>
    <w:rsid w:val="00436EE3"/>
    <w:rsid w:val="004379DD"/>
    <w:rsid w:val="004407D3"/>
    <w:rsid w:val="00440A90"/>
    <w:rsid w:val="0044155D"/>
    <w:rsid w:val="004418F8"/>
    <w:rsid w:val="00442437"/>
    <w:rsid w:val="0044261C"/>
    <w:rsid w:val="0044290F"/>
    <w:rsid w:val="00444267"/>
    <w:rsid w:val="004459E4"/>
    <w:rsid w:val="00446022"/>
    <w:rsid w:val="004467AD"/>
    <w:rsid w:val="00446D2F"/>
    <w:rsid w:val="00446F26"/>
    <w:rsid w:val="00447AD5"/>
    <w:rsid w:val="00450A8D"/>
    <w:rsid w:val="00450D82"/>
    <w:rsid w:val="004514AF"/>
    <w:rsid w:val="00452187"/>
    <w:rsid w:val="00452860"/>
    <w:rsid w:val="00452C5C"/>
    <w:rsid w:val="00452E7C"/>
    <w:rsid w:val="004568E3"/>
    <w:rsid w:val="00456D45"/>
    <w:rsid w:val="00462C37"/>
    <w:rsid w:val="004640F0"/>
    <w:rsid w:val="00464B8F"/>
    <w:rsid w:val="00466528"/>
    <w:rsid w:val="004676FD"/>
    <w:rsid w:val="00470B86"/>
    <w:rsid w:val="0047110B"/>
    <w:rsid w:val="00471E20"/>
    <w:rsid w:val="00472948"/>
    <w:rsid w:val="00472BC1"/>
    <w:rsid w:val="00473318"/>
    <w:rsid w:val="00473C53"/>
    <w:rsid w:val="00474AD9"/>
    <w:rsid w:val="00475573"/>
    <w:rsid w:val="00475FE5"/>
    <w:rsid w:val="0047603D"/>
    <w:rsid w:val="00476398"/>
    <w:rsid w:val="0047768D"/>
    <w:rsid w:val="004778CA"/>
    <w:rsid w:val="00477B6F"/>
    <w:rsid w:val="00481CD6"/>
    <w:rsid w:val="0048261E"/>
    <w:rsid w:val="00483104"/>
    <w:rsid w:val="004833DC"/>
    <w:rsid w:val="0048462B"/>
    <w:rsid w:val="00485388"/>
    <w:rsid w:val="00485C00"/>
    <w:rsid w:val="00485D23"/>
    <w:rsid w:val="00485FB7"/>
    <w:rsid w:val="0048632F"/>
    <w:rsid w:val="004866F5"/>
    <w:rsid w:val="00486AB2"/>
    <w:rsid w:val="004929BC"/>
    <w:rsid w:val="00492D04"/>
    <w:rsid w:val="004948BD"/>
    <w:rsid w:val="004958FC"/>
    <w:rsid w:val="00496393"/>
    <w:rsid w:val="004A0D9D"/>
    <w:rsid w:val="004A1726"/>
    <w:rsid w:val="004A2D13"/>
    <w:rsid w:val="004A2D6B"/>
    <w:rsid w:val="004A484D"/>
    <w:rsid w:val="004A71A3"/>
    <w:rsid w:val="004A7A24"/>
    <w:rsid w:val="004B05FC"/>
    <w:rsid w:val="004B0E45"/>
    <w:rsid w:val="004B135D"/>
    <w:rsid w:val="004B1CB6"/>
    <w:rsid w:val="004B2782"/>
    <w:rsid w:val="004B47C1"/>
    <w:rsid w:val="004B5149"/>
    <w:rsid w:val="004B5B8C"/>
    <w:rsid w:val="004B6888"/>
    <w:rsid w:val="004C229D"/>
    <w:rsid w:val="004C29FC"/>
    <w:rsid w:val="004C3219"/>
    <w:rsid w:val="004C39DB"/>
    <w:rsid w:val="004C4543"/>
    <w:rsid w:val="004C7324"/>
    <w:rsid w:val="004D1C92"/>
    <w:rsid w:val="004D1D4C"/>
    <w:rsid w:val="004D2972"/>
    <w:rsid w:val="004D2CE9"/>
    <w:rsid w:val="004D4302"/>
    <w:rsid w:val="004D722A"/>
    <w:rsid w:val="004E2835"/>
    <w:rsid w:val="004E3ABB"/>
    <w:rsid w:val="004E41F6"/>
    <w:rsid w:val="004E46F4"/>
    <w:rsid w:val="004E4C90"/>
    <w:rsid w:val="004E6A0E"/>
    <w:rsid w:val="004F0C69"/>
    <w:rsid w:val="004F1166"/>
    <w:rsid w:val="004F3949"/>
    <w:rsid w:val="004F522E"/>
    <w:rsid w:val="004F536B"/>
    <w:rsid w:val="004F5523"/>
    <w:rsid w:val="004F6B29"/>
    <w:rsid w:val="005005E9"/>
    <w:rsid w:val="005030AE"/>
    <w:rsid w:val="00504579"/>
    <w:rsid w:val="0050498E"/>
    <w:rsid w:val="00504FEE"/>
    <w:rsid w:val="00505B8E"/>
    <w:rsid w:val="005069E5"/>
    <w:rsid w:val="00506FC7"/>
    <w:rsid w:val="005071EE"/>
    <w:rsid w:val="00507238"/>
    <w:rsid w:val="0050777C"/>
    <w:rsid w:val="005100CE"/>
    <w:rsid w:val="00510A03"/>
    <w:rsid w:val="00511B36"/>
    <w:rsid w:val="00512947"/>
    <w:rsid w:val="005129F2"/>
    <w:rsid w:val="00514043"/>
    <w:rsid w:val="00514E2B"/>
    <w:rsid w:val="005152EB"/>
    <w:rsid w:val="00515DA8"/>
    <w:rsid w:val="00517117"/>
    <w:rsid w:val="00520E3C"/>
    <w:rsid w:val="00523726"/>
    <w:rsid w:val="00523F90"/>
    <w:rsid w:val="005246E0"/>
    <w:rsid w:val="00524FCF"/>
    <w:rsid w:val="005251CB"/>
    <w:rsid w:val="00526CE3"/>
    <w:rsid w:val="00530E3E"/>
    <w:rsid w:val="00530E9F"/>
    <w:rsid w:val="0053230C"/>
    <w:rsid w:val="005327BC"/>
    <w:rsid w:val="00533B39"/>
    <w:rsid w:val="00534000"/>
    <w:rsid w:val="005347FC"/>
    <w:rsid w:val="00537328"/>
    <w:rsid w:val="005373C0"/>
    <w:rsid w:val="00540F99"/>
    <w:rsid w:val="005413CA"/>
    <w:rsid w:val="0054414B"/>
    <w:rsid w:val="00544A7D"/>
    <w:rsid w:val="00544FFD"/>
    <w:rsid w:val="00547AB8"/>
    <w:rsid w:val="00550A09"/>
    <w:rsid w:val="0055109C"/>
    <w:rsid w:val="0055262E"/>
    <w:rsid w:val="00555811"/>
    <w:rsid w:val="00555C61"/>
    <w:rsid w:val="005560FB"/>
    <w:rsid w:val="005568F5"/>
    <w:rsid w:val="00557D00"/>
    <w:rsid w:val="00557F82"/>
    <w:rsid w:val="00560735"/>
    <w:rsid w:val="00561C0C"/>
    <w:rsid w:val="005632DB"/>
    <w:rsid w:val="00565232"/>
    <w:rsid w:val="00566179"/>
    <w:rsid w:val="0056619E"/>
    <w:rsid w:val="005671F4"/>
    <w:rsid w:val="00570016"/>
    <w:rsid w:val="00570D0B"/>
    <w:rsid w:val="00570E36"/>
    <w:rsid w:val="0057112A"/>
    <w:rsid w:val="00572012"/>
    <w:rsid w:val="005728C6"/>
    <w:rsid w:val="00572BC9"/>
    <w:rsid w:val="00572CA3"/>
    <w:rsid w:val="005736FF"/>
    <w:rsid w:val="0057419E"/>
    <w:rsid w:val="005752BA"/>
    <w:rsid w:val="005756D5"/>
    <w:rsid w:val="00575AAD"/>
    <w:rsid w:val="00575CDE"/>
    <w:rsid w:val="00575ECB"/>
    <w:rsid w:val="00577214"/>
    <w:rsid w:val="005842D8"/>
    <w:rsid w:val="00586078"/>
    <w:rsid w:val="005864C6"/>
    <w:rsid w:val="005875AA"/>
    <w:rsid w:val="0059056E"/>
    <w:rsid w:val="005906C9"/>
    <w:rsid w:val="00590F9C"/>
    <w:rsid w:val="00591952"/>
    <w:rsid w:val="00591AC0"/>
    <w:rsid w:val="00592044"/>
    <w:rsid w:val="00593066"/>
    <w:rsid w:val="005940BC"/>
    <w:rsid w:val="00594828"/>
    <w:rsid w:val="00595ACA"/>
    <w:rsid w:val="00595CE8"/>
    <w:rsid w:val="00595EA1"/>
    <w:rsid w:val="00597646"/>
    <w:rsid w:val="005976D6"/>
    <w:rsid w:val="00597BFE"/>
    <w:rsid w:val="00597EF8"/>
    <w:rsid w:val="005A0B5A"/>
    <w:rsid w:val="005A0BA4"/>
    <w:rsid w:val="005A0EBA"/>
    <w:rsid w:val="005A0FBF"/>
    <w:rsid w:val="005A10FB"/>
    <w:rsid w:val="005A34FE"/>
    <w:rsid w:val="005A4397"/>
    <w:rsid w:val="005A44F9"/>
    <w:rsid w:val="005A493A"/>
    <w:rsid w:val="005A5CF4"/>
    <w:rsid w:val="005A6076"/>
    <w:rsid w:val="005B0F29"/>
    <w:rsid w:val="005B1292"/>
    <w:rsid w:val="005B168B"/>
    <w:rsid w:val="005B193A"/>
    <w:rsid w:val="005B1AAD"/>
    <w:rsid w:val="005B1E3C"/>
    <w:rsid w:val="005B2B64"/>
    <w:rsid w:val="005B3745"/>
    <w:rsid w:val="005B57EE"/>
    <w:rsid w:val="005B6261"/>
    <w:rsid w:val="005B630E"/>
    <w:rsid w:val="005B66F3"/>
    <w:rsid w:val="005B6EA1"/>
    <w:rsid w:val="005C0AEC"/>
    <w:rsid w:val="005C2455"/>
    <w:rsid w:val="005C2721"/>
    <w:rsid w:val="005C3241"/>
    <w:rsid w:val="005C3786"/>
    <w:rsid w:val="005C3D28"/>
    <w:rsid w:val="005C3E71"/>
    <w:rsid w:val="005C4E94"/>
    <w:rsid w:val="005C514A"/>
    <w:rsid w:val="005C526F"/>
    <w:rsid w:val="005C6335"/>
    <w:rsid w:val="005C64DE"/>
    <w:rsid w:val="005C7563"/>
    <w:rsid w:val="005C7F19"/>
    <w:rsid w:val="005D0001"/>
    <w:rsid w:val="005D0B00"/>
    <w:rsid w:val="005D0FDF"/>
    <w:rsid w:val="005D10F9"/>
    <w:rsid w:val="005D1AA5"/>
    <w:rsid w:val="005D2A23"/>
    <w:rsid w:val="005D2DE3"/>
    <w:rsid w:val="005D3E83"/>
    <w:rsid w:val="005D47F5"/>
    <w:rsid w:val="005D5887"/>
    <w:rsid w:val="005D610C"/>
    <w:rsid w:val="005E09E2"/>
    <w:rsid w:val="005E0A03"/>
    <w:rsid w:val="005E1075"/>
    <w:rsid w:val="005E13B6"/>
    <w:rsid w:val="005E3EC4"/>
    <w:rsid w:val="005E440F"/>
    <w:rsid w:val="005E72FA"/>
    <w:rsid w:val="005E7738"/>
    <w:rsid w:val="005F0AC5"/>
    <w:rsid w:val="005F0BD4"/>
    <w:rsid w:val="005F2880"/>
    <w:rsid w:val="005F3051"/>
    <w:rsid w:val="005F3533"/>
    <w:rsid w:val="005F6492"/>
    <w:rsid w:val="005F75A4"/>
    <w:rsid w:val="005F7D7A"/>
    <w:rsid w:val="0060036F"/>
    <w:rsid w:val="006004B1"/>
    <w:rsid w:val="006019F7"/>
    <w:rsid w:val="00605982"/>
    <w:rsid w:val="00605B9B"/>
    <w:rsid w:val="0060643E"/>
    <w:rsid w:val="006100C4"/>
    <w:rsid w:val="0061011A"/>
    <w:rsid w:val="006125D4"/>
    <w:rsid w:val="00613202"/>
    <w:rsid w:val="00613787"/>
    <w:rsid w:val="006142BA"/>
    <w:rsid w:val="00616F43"/>
    <w:rsid w:val="0061791E"/>
    <w:rsid w:val="00617AD5"/>
    <w:rsid w:val="00621FA0"/>
    <w:rsid w:val="0062268F"/>
    <w:rsid w:val="00623784"/>
    <w:rsid w:val="00624367"/>
    <w:rsid w:val="00624640"/>
    <w:rsid w:val="00624BC1"/>
    <w:rsid w:val="00625371"/>
    <w:rsid w:val="00625607"/>
    <w:rsid w:val="00626468"/>
    <w:rsid w:val="00627A2F"/>
    <w:rsid w:val="00627CDF"/>
    <w:rsid w:val="00630857"/>
    <w:rsid w:val="0063099F"/>
    <w:rsid w:val="00630C95"/>
    <w:rsid w:val="00633A6D"/>
    <w:rsid w:val="0063442C"/>
    <w:rsid w:val="00634A62"/>
    <w:rsid w:val="006351AC"/>
    <w:rsid w:val="00635869"/>
    <w:rsid w:val="006412F9"/>
    <w:rsid w:val="006415DA"/>
    <w:rsid w:val="00641D50"/>
    <w:rsid w:val="00641E2C"/>
    <w:rsid w:val="00641EE4"/>
    <w:rsid w:val="006424AC"/>
    <w:rsid w:val="00643DFB"/>
    <w:rsid w:val="006440BB"/>
    <w:rsid w:val="006462D6"/>
    <w:rsid w:val="00646E8B"/>
    <w:rsid w:val="00647102"/>
    <w:rsid w:val="00650FAD"/>
    <w:rsid w:val="00651472"/>
    <w:rsid w:val="00652583"/>
    <w:rsid w:val="0065290E"/>
    <w:rsid w:val="00652CF2"/>
    <w:rsid w:val="00652D7C"/>
    <w:rsid w:val="00653B40"/>
    <w:rsid w:val="00654E0C"/>
    <w:rsid w:val="00654E3E"/>
    <w:rsid w:val="00660B74"/>
    <w:rsid w:val="0066176C"/>
    <w:rsid w:val="00661A15"/>
    <w:rsid w:val="006628B3"/>
    <w:rsid w:val="00663159"/>
    <w:rsid w:val="006637B2"/>
    <w:rsid w:val="0066514A"/>
    <w:rsid w:val="0066587C"/>
    <w:rsid w:val="0066644F"/>
    <w:rsid w:val="00666462"/>
    <w:rsid w:val="006669D7"/>
    <w:rsid w:val="006708B4"/>
    <w:rsid w:val="00670A29"/>
    <w:rsid w:val="00671E02"/>
    <w:rsid w:val="00671F46"/>
    <w:rsid w:val="006739FE"/>
    <w:rsid w:val="00675C4C"/>
    <w:rsid w:val="0067731B"/>
    <w:rsid w:val="00680806"/>
    <w:rsid w:val="00680FEF"/>
    <w:rsid w:val="00682269"/>
    <w:rsid w:val="00682EC2"/>
    <w:rsid w:val="00682F8D"/>
    <w:rsid w:val="0068430A"/>
    <w:rsid w:val="00684C04"/>
    <w:rsid w:val="00684F8A"/>
    <w:rsid w:val="006851F9"/>
    <w:rsid w:val="00685504"/>
    <w:rsid w:val="00686E1D"/>
    <w:rsid w:val="00687322"/>
    <w:rsid w:val="0069064A"/>
    <w:rsid w:val="0069134E"/>
    <w:rsid w:val="00692768"/>
    <w:rsid w:val="00693F10"/>
    <w:rsid w:val="006947D9"/>
    <w:rsid w:val="006956DD"/>
    <w:rsid w:val="006965D4"/>
    <w:rsid w:val="006972DE"/>
    <w:rsid w:val="0069780A"/>
    <w:rsid w:val="00697CA5"/>
    <w:rsid w:val="006A0D7B"/>
    <w:rsid w:val="006A0F06"/>
    <w:rsid w:val="006A15C4"/>
    <w:rsid w:val="006A2D16"/>
    <w:rsid w:val="006A456F"/>
    <w:rsid w:val="006A5029"/>
    <w:rsid w:val="006A67FC"/>
    <w:rsid w:val="006A6A7E"/>
    <w:rsid w:val="006B0650"/>
    <w:rsid w:val="006B1FC6"/>
    <w:rsid w:val="006B2E38"/>
    <w:rsid w:val="006B3608"/>
    <w:rsid w:val="006B41A6"/>
    <w:rsid w:val="006B4A67"/>
    <w:rsid w:val="006B4B3A"/>
    <w:rsid w:val="006B4DED"/>
    <w:rsid w:val="006B52E1"/>
    <w:rsid w:val="006B5B4A"/>
    <w:rsid w:val="006B61D5"/>
    <w:rsid w:val="006B62E4"/>
    <w:rsid w:val="006C0206"/>
    <w:rsid w:val="006C02DB"/>
    <w:rsid w:val="006C09F5"/>
    <w:rsid w:val="006C10F1"/>
    <w:rsid w:val="006C2075"/>
    <w:rsid w:val="006C2D52"/>
    <w:rsid w:val="006C3129"/>
    <w:rsid w:val="006C3F35"/>
    <w:rsid w:val="006C4B7D"/>
    <w:rsid w:val="006C4C82"/>
    <w:rsid w:val="006C5199"/>
    <w:rsid w:val="006C581B"/>
    <w:rsid w:val="006C5A4E"/>
    <w:rsid w:val="006C7C88"/>
    <w:rsid w:val="006D0C39"/>
    <w:rsid w:val="006D0EF3"/>
    <w:rsid w:val="006D14F7"/>
    <w:rsid w:val="006D1E9B"/>
    <w:rsid w:val="006D2365"/>
    <w:rsid w:val="006D24C8"/>
    <w:rsid w:val="006D26F1"/>
    <w:rsid w:val="006D2F61"/>
    <w:rsid w:val="006D3D0D"/>
    <w:rsid w:val="006D4A78"/>
    <w:rsid w:val="006D4C2B"/>
    <w:rsid w:val="006D6025"/>
    <w:rsid w:val="006D6427"/>
    <w:rsid w:val="006D7DB1"/>
    <w:rsid w:val="006E038B"/>
    <w:rsid w:val="006E0795"/>
    <w:rsid w:val="006E07A2"/>
    <w:rsid w:val="006E3074"/>
    <w:rsid w:val="006E41D3"/>
    <w:rsid w:val="006E4848"/>
    <w:rsid w:val="006E4F86"/>
    <w:rsid w:val="006E5895"/>
    <w:rsid w:val="006E5D5B"/>
    <w:rsid w:val="006E64C7"/>
    <w:rsid w:val="006E6528"/>
    <w:rsid w:val="006E7F20"/>
    <w:rsid w:val="006E7F38"/>
    <w:rsid w:val="006F0433"/>
    <w:rsid w:val="006F19DF"/>
    <w:rsid w:val="006F1A94"/>
    <w:rsid w:val="006F1B0E"/>
    <w:rsid w:val="006F28CA"/>
    <w:rsid w:val="006F45EF"/>
    <w:rsid w:val="006F55DF"/>
    <w:rsid w:val="006F6FCF"/>
    <w:rsid w:val="006F6FE0"/>
    <w:rsid w:val="006F79A7"/>
    <w:rsid w:val="006F7E7D"/>
    <w:rsid w:val="007006AC"/>
    <w:rsid w:val="00701393"/>
    <w:rsid w:val="00701621"/>
    <w:rsid w:val="00704A40"/>
    <w:rsid w:val="00704B87"/>
    <w:rsid w:val="0071005F"/>
    <w:rsid w:val="00711564"/>
    <w:rsid w:val="00711C46"/>
    <w:rsid w:val="00712DA6"/>
    <w:rsid w:val="00712F03"/>
    <w:rsid w:val="00714814"/>
    <w:rsid w:val="00715B4C"/>
    <w:rsid w:val="00715B8B"/>
    <w:rsid w:val="007161EC"/>
    <w:rsid w:val="007167C4"/>
    <w:rsid w:val="0071754B"/>
    <w:rsid w:val="00717766"/>
    <w:rsid w:val="00722BDC"/>
    <w:rsid w:val="007232A7"/>
    <w:rsid w:val="00724ACC"/>
    <w:rsid w:val="00725A69"/>
    <w:rsid w:val="00727771"/>
    <w:rsid w:val="00731DC7"/>
    <w:rsid w:val="00731DD5"/>
    <w:rsid w:val="00732863"/>
    <w:rsid w:val="00733039"/>
    <w:rsid w:val="00733F7C"/>
    <w:rsid w:val="007348AF"/>
    <w:rsid w:val="00734913"/>
    <w:rsid w:val="00734FB3"/>
    <w:rsid w:val="007368E8"/>
    <w:rsid w:val="00736D02"/>
    <w:rsid w:val="00737E21"/>
    <w:rsid w:val="0074053B"/>
    <w:rsid w:val="0074278D"/>
    <w:rsid w:val="00742DD6"/>
    <w:rsid w:val="00746FBC"/>
    <w:rsid w:val="0074702B"/>
    <w:rsid w:val="00751F96"/>
    <w:rsid w:val="0075351E"/>
    <w:rsid w:val="0075497A"/>
    <w:rsid w:val="00755C81"/>
    <w:rsid w:val="00755FC7"/>
    <w:rsid w:val="00756926"/>
    <w:rsid w:val="00756D5E"/>
    <w:rsid w:val="00761880"/>
    <w:rsid w:val="00762B6F"/>
    <w:rsid w:val="00762FC6"/>
    <w:rsid w:val="007636E7"/>
    <w:rsid w:val="007641D9"/>
    <w:rsid w:val="007664E9"/>
    <w:rsid w:val="00766526"/>
    <w:rsid w:val="00767EEB"/>
    <w:rsid w:val="00770DBA"/>
    <w:rsid w:val="00771672"/>
    <w:rsid w:val="00771840"/>
    <w:rsid w:val="00773D33"/>
    <w:rsid w:val="00773ECA"/>
    <w:rsid w:val="00774C3D"/>
    <w:rsid w:val="00775943"/>
    <w:rsid w:val="007802E4"/>
    <w:rsid w:val="0078084D"/>
    <w:rsid w:val="007817AE"/>
    <w:rsid w:val="00783F25"/>
    <w:rsid w:val="0078495C"/>
    <w:rsid w:val="00785B41"/>
    <w:rsid w:val="00785C0D"/>
    <w:rsid w:val="00786AAD"/>
    <w:rsid w:val="0079093A"/>
    <w:rsid w:val="00790B05"/>
    <w:rsid w:val="00791B84"/>
    <w:rsid w:val="00791C6A"/>
    <w:rsid w:val="007925E1"/>
    <w:rsid w:val="0079271A"/>
    <w:rsid w:val="00793848"/>
    <w:rsid w:val="00793A09"/>
    <w:rsid w:val="007940BF"/>
    <w:rsid w:val="0079751E"/>
    <w:rsid w:val="007A223D"/>
    <w:rsid w:val="007A3273"/>
    <w:rsid w:val="007A3843"/>
    <w:rsid w:val="007A6955"/>
    <w:rsid w:val="007B1296"/>
    <w:rsid w:val="007B2DB9"/>
    <w:rsid w:val="007B36E5"/>
    <w:rsid w:val="007B39FD"/>
    <w:rsid w:val="007B43F3"/>
    <w:rsid w:val="007B530D"/>
    <w:rsid w:val="007B62B9"/>
    <w:rsid w:val="007B67B7"/>
    <w:rsid w:val="007B709E"/>
    <w:rsid w:val="007B74C1"/>
    <w:rsid w:val="007B7579"/>
    <w:rsid w:val="007C1119"/>
    <w:rsid w:val="007C3648"/>
    <w:rsid w:val="007C3AF0"/>
    <w:rsid w:val="007C605F"/>
    <w:rsid w:val="007D1079"/>
    <w:rsid w:val="007D13FF"/>
    <w:rsid w:val="007D1A0C"/>
    <w:rsid w:val="007D29BD"/>
    <w:rsid w:val="007D2C37"/>
    <w:rsid w:val="007D2C3A"/>
    <w:rsid w:val="007D2ED0"/>
    <w:rsid w:val="007D406B"/>
    <w:rsid w:val="007D59D4"/>
    <w:rsid w:val="007E11B4"/>
    <w:rsid w:val="007E1C57"/>
    <w:rsid w:val="007E259C"/>
    <w:rsid w:val="007E2A83"/>
    <w:rsid w:val="007E4583"/>
    <w:rsid w:val="007E48A2"/>
    <w:rsid w:val="007E5B32"/>
    <w:rsid w:val="007E6801"/>
    <w:rsid w:val="007E7274"/>
    <w:rsid w:val="007E759A"/>
    <w:rsid w:val="007F06DC"/>
    <w:rsid w:val="007F1AC9"/>
    <w:rsid w:val="007F2716"/>
    <w:rsid w:val="007F2B2E"/>
    <w:rsid w:val="007F56AB"/>
    <w:rsid w:val="007F5C00"/>
    <w:rsid w:val="007F6046"/>
    <w:rsid w:val="007F6E1B"/>
    <w:rsid w:val="007F6F6E"/>
    <w:rsid w:val="00800364"/>
    <w:rsid w:val="008011C7"/>
    <w:rsid w:val="00802026"/>
    <w:rsid w:val="0080235F"/>
    <w:rsid w:val="0080297E"/>
    <w:rsid w:val="00802D1F"/>
    <w:rsid w:val="00802D92"/>
    <w:rsid w:val="008030ED"/>
    <w:rsid w:val="00804E9B"/>
    <w:rsid w:val="00805320"/>
    <w:rsid w:val="008057D9"/>
    <w:rsid w:val="00806CAD"/>
    <w:rsid w:val="008077C8"/>
    <w:rsid w:val="00810637"/>
    <w:rsid w:val="00810BA3"/>
    <w:rsid w:val="00811CBD"/>
    <w:rsid w:val="0081292C"/>
    <w:rsid w:val="008156AB"/>
    <w:rsid w:val="00821875"/>
    <w:rsid w:val="008227B2"/>
    <w:rsid w:val="00823133"/>
    <w:rsid w:val="00824F03"/>
    <w:rsid w:val="00825322"/>
    <w:rsid w:val="008254A4"/>
    <w:rsid w:val="00825546"/>
    <w:rsid w:val="00826132"/>
    <w:rsid w:val="00827713"/>
    <w:rsid w:val="00827DE6"/>
    <w:rsid w:val="00830C10"/>
    <w:rsid w:val="00831A31"/>
    <w:rsid w:val="0083204D"/>
    <w:rsid w:val="008335F1"/>
    <w:rsid w:val="008336ED"/>
    <w:rsid w:val="00834101"/>
    <w:rsid w:val="0083534A"/>
    <w:rsid w:val="00835E19"/>
    <w:rsid w:val="0083638F"/>
    <w:rsid w:val="00837E10"/>
    <w:rsid w:val="00841F66"/>
    <w:rsid w:val="00841FDB"/>
    <w:rsid w:val="00846003"/>
    <w:rsid w:val="0084608B"/>
    <w:rsid w:val="008461FD"/>
    <w:rsid w:val="00846EB5"/>
    <w:rsid w:val="0084707B"/>
    <w:rsid w:val="00847A16"/>
    <w:rsid w:val="00850A86"/>
    <w:rsid w:val="0085113C"/>
    <w:rsid w:val="00851D89"/>
    <w:rsid w:val="00852675"/>
    <w:rsid w:val="008532F7"/>
    <w:rsid w:val="0085496F"/>
    <w:rsid w:val="00854F81"/>
    <w:rsid w:val="00856328"/>
    <w:rsid w:val="00857936"/>
    <w:rsid w:val="00860B85"/>
    <w:rsid w:val="00860E2E"/>
    <w:rsid w:val="00861987"/>
    <w:rsid w:val="00862721"/>
    <w:rsid w:val="00862DB2"/>
    <w:rsid w:val="00865CBE"/>
    <w:rsid w:val="008660C6"/>
    <w:rsid w:val="0086652D"/>
    <w:rsid w:val="00867ACC"/>
    <w:rsid w:val="00871415"/>
    <w:rsid w:val="00871756"/>
    <w:rsid w:val="008719F9"/>
    <w:rsid w:val="00871F21"/>
    <w:rsid w:val="00872937"/>
    <w:rsid w:val="00872A0B"/>
    <w:rsid w:val="00874E10"/>
    <w:rsid w:val="00875515"/>
    <w:rsid w:val="00875D0B"/>
    <w:rsid w:val="008767B0"/>
    <w:rsid w:val="00877363"/>
    <w:rsid w:val="00877793"/>
    <w:rsid w:val="008801D5"/>
    <w:rsid w:val="008810CD"/>
    <w:rsid w:val="008821C1"/>
    <w:rsid w:val="00883592"/>
    <w:rsid w:val="008835A4"/>
    <w:rsid w:val="00883747"/>
    <w:rsid w:val="00883F61"/>
    <w:rsid w:val="008852BA"/>
    <w:rsid w:val="008900FC"/>
    <w:rsid w:val="00891E1F"/>
    <w:rsid w:val="00891EC6"/>
    <w:rsid w:val="00893E2B"/>
    <w:rsid w:val="008942E9"/>
    <w:rsid w:val="0089597A"/>
    <w:rsid w:val="0089646E"/>
    <w:rsid w:val="00896519"/>
    <w:rsid w:val="0089721E"/>
    <w:rsid w:val="008975E7"/>
    <w:rsid w:val="0089764A"/>
    <w:rsid w:val="008976F7"/>
    <w:rsid w:val="008A3D99"/>
    <w:rsid w:val="008A455A"/>
    <w:rsid w:val="008A5426"/>
    <w:rsid w:val="008A5E42"/>
    <w:rsid w:val="008A613E"/>
    <w:rsid w:val="008A7779"/>
    <w:rsid w:val="008A7C56"/>
    <w:rsid w:val="008A7F93"/>
    <w:rsid w:val="008B2593"/>
    <w:rsid w:val="008B4095"/>
    <w:rsid w:val="008B6A73"/>
    <w:rsid w:val="008C1F20"/>
    <w:rsid w:val="008C23B8"/>
    <w:rsid w:val="008C37DF"/>
    <w:rsid w:val="008C439E"/>
    <w:rsid w:val="008C4AEB"/>
    <w:rsid w:val="008C5BE9"/>
    <w:rsid w:val="008C6246"/>
    <w:rsid w:val="008C6416"/>
    <w:rsid w:val="008D13E8"/>
    <w:rsid w:val="008D170B"/>
    <w:rsid w:val="008D405F"/>
    <w:rsid w:val="008D4424"/>
    <w:rsid w:val="008D4467"/>
    <w:rsid w:val="008D489D"/>
    <w:rsid w:val="008D4BB9"/>
    <w:rsid w:val="008D4CA2"/>
    <w:rsid w:val="008D5ED1"/>
    <w:rsid w:val="008D6663"/>
    <w:rsid w:val="008D6A45"/>
    <w:rsid w:val="008E1AA9"/>
    <w:rsid w:val="008E1AAE"/>
    <w:rsid w:val="008E2D4A"/>
    <w:rsid w:val="008E2F62"/>
    <w:rsid w:val="008E327C"/>
    <w:rsid w:val="008E6FD0"/>
    <w:rsid w:val="008E6FD1"/>
    <w:rsid w:val="008E7A98"/>
    <w:rsid w:val="008E7F8A"/>
    <w:rsid w:val="008F0A09"/>
    <w:rsid w:val="008F115D"/>
    <w:rsid w:val="008F1441"/>
    <w:rsid w:val="008F14D3"/>
    <w:rsid w:val="008F164F"/>
    <w:rsid w:val="008F18E8"/>
    <w:rsid w:val="008F1A1E"/>
    <w:rsid w:val="008F220C"/>
    <w:rsid w:val="008F2D15"/>
    <w:rsid w:val="008F30C6"/>
    <w:rsid w:val="008F3100"/>
    <w:rsid w:val="008F3434"/>
    <w:rsid w:val="008F3540"/>
    <w:rsid w:val="008F3F91"/>
    <w:rsid w:val="008F4C60"/>
    <w:rsid w:val="008F5C4D"/>
    <w:rsid w:val="008F6145"/>
    <w:rsid w:val="008F6DEC"/>
    <w:rsid w:val="008F72B5"/>
    <w:rsid w:val="00901689"/>
    <w:rsid w:val="00903248"/>
    <w:rsid w:val="00903914"/>
    <w:rsid w:val="00903E04"/>
    <w:rsid w:val="009066D1"/>
    <w:rsid w:val="009076A1"/>
    <w:rsid w:val="00907705"/>
    <w:rsid w:val="00907A2C"/>
    <w:rsid w:val="00910831"/>
    <w:rsid w:val="00912111"/>
    <w:rsid w:val="00912611"/>
    <w:rsid w:val="00915B5F"/>
    <w:rsid w:val="00916707"/>
    <w:rsid w:val="009171D5"/>
    <w:rsid w:val="009223B6"/>
    <w:rsid w:val="00924A0E"/>
    <w:rsid w:val="00924ADE"/>
    <w:rsid w:val="00924F80"/>
    <w:rsid w:val="00925563"/>
    <w:rsid w:val="00925D57"/>
    <w:rsid w:val="0092644F"/>
    <w:rsid w:val="00927D29"/>
    <w:rsid w:val="0093034F"/>
    <w:rsid w:val="009304C3"/>
    <w:rsid w:val="0093077A"/>
    <w:rsid w:val="00930870"/>
    <w:rsid w:val="00931694"/>
    <w:rsid w:val="00931A4F"/>
    <w:rsid w:val="00932193"/>
    <w:rsid w:val="0093315A"/>
    <w:rsid w:val="00933289"/>
    <w:rsid w:val="00933969"/>
    <w:rsid w:val="009345CA"/>
    <w:rsid w:val="00936095"/>
    <w:rsid w:val="00936303"/>
    <w:rsid w:val="009374C9"/>
    <w:rsid w:val="009412F9"/>
    <w:rsid w:val="00941F04"/>
    <w:rsid w:val="009422C4"/>
    <w:rsid w:val="00942536"/>
    <w:rsid w:val="00942C23"/>
    <w:rsid w:val="009432E6"/>
    <w:rsid w:val="009458A3"/>
    <w:rsid w:val="00947AFE"/>
    <w:rsid w:val="009500F3"/>
    <w:rsid w:val="009500FD"/>
    <w:rsid w:val="00950671"/>
    <w:rsid w:val="00952410"/>
    <w:rsid w:val="00952680"/>
    <w:rsid w:val="009532B6"/>
    <w:rsid w:val="00956D2D"/>
    <w:rsid w:val="00956FC6"/>
    <w:rsid w:val="0095709E"/>
    <w:rsid w:val="009605D8"/>
    <w:rsid w:val="00961132"/>
    <w:rsid w:val="009611EC"/>
    <w:rsid w:val="0096241B"/>
    <w:rsid w:val="00962DD2"/>
    <w:rsid w:val="0096317E"/>
    <w:rsid w:val="00963CBC"/>
    <w:rsid w:val="0096526C"/>
    <w:rsid w:val="009670D2"/>
    <w:rsid w:val="00970C01"/>
    <w:rsid w:val="0097174A"/>
    <w:rsid w:val="00972512"/>
    <w:rsid w:val="00972D6C"/>
    <w:rsid w:val="00973C73"/>
    <w:rsid w:val="009749E2"/>
    <w:rsid w:val="009750BF"/>
    <w:rsid w:val="00975916"/>
    <w:rsid w:val="00976350"/>
    <w:rsid w:val="009766DA"/>
    <w:rsid w:val="00977982"/>
    <w:rsid w:val="00980EA6"/>
    <w:rsid w:val="00981A0A"/>
    <w:rsid w:val="00982125"/>
    <w:rsid w:val="0098368E"/>
    <w:rsid w:val="00985036"/>
    <w:rsid w:val="00985D99"/>
    <w:rsid w:val="009862AB"/>
    <w:rsid w:val="00986D86"/>
    <w:rsid w:val="00987D68"/>
    <w:rsid w:val="009910A0"/>
    <w:rsid w:val="00991675"/>
    <w:rsid w:val="00992070"/>
    <w:rsid w:val="0099207B"/>
    <w:rsid w:val="00993D55"/>
    <w:rsid w:val="00994A57"/>
    <w:rsid w:val="009951BE"/>
    <w:rsid w:val="00995B08"/>
    <w:rsid w:val="009960DB"/>
    <w:rsid w:val="009965FB"/>
    <w:rsid w:val="00996F69"/>
    <w:rsid w:val="009A0BB0"/>
    <w:rsid w:val="009A1887"/>
    <w:rsid w:val="009A29F4"/>
    <w:rsid w:val="009A2FB9"/>
    <w:rsid w:val="009A4899"/>
    <w:rsid w:val="009A535E"/>
    <w:rsid w:val="009A53A1"/>
    <w:rsid w:val="009A53A8"/>
    <w:rsid w:val="009A5998"/>
    <w:rsid w:val="009A6BFC"/>
    <w:rsid w:val="009A70F4"/>
    <w:rsid w:val="009A7169"/>
    <w:rsid w:val="009A7247"/>
    <w:rsid w:val="009A7E56"/>
    <w:rsid w:val="009B00EB"/>
    <w:rsid w:val="009B1E11"/>
    <w:rsid w:val="009B37A2"/>
    <w:rsid w:val="009B3E42"/>
    <w:rsid w:val="009B4AD1"/>
    <w:rsid w:val="009B5685"/>
    <w:rsid w:val="009B5C33"/>
    <w:rsid w:val="009B66D0"/>
    <w:rsid w:val="009C008A"/>
    <w:rsid w:val="009C0726"/>
    <w:rsid w:val="009C2BC1"/>
    <w:rsid w:val="009C3BCE"/>
    <w:rsid w:val="009C56CC"/>
    <w:rsid w:val="009C5AC7"/>
    <w:rsid w:val="009C6157"/>
    <w:rsid w:val="009C61C2"/>
    <w:rsid w:val="009C7466"/>
    <w:rsid w:val="009D01D8"/>
    <w:rsid w:val="009D0493"/>
    <w:rsid w:val="009D3D71"/>
    <w:rsid w:val="009D5C8D"/>
    <w:rsid w:val="009D672E"/>
    <w:rsid w:val="009D6783"/>
    <w:rsid w:val="009D732A"/>
    <w:rsid w:val="009E1725"/>
    <w:rsid w:val="009E2181"/>
    <w:rsid w:val="009E3F9B"/>
    <w:rsid w:val="009E4669"/>
    <w:rsid w:val="009E51EA"/>
    <w:rsid w:val="009E57B1"/>
    <w:rsid w:val="009E648E"/>
    <w:rsid w:val="009E720C"/>
    <w:rsid w:val="009E72EA"/>
    <w:rsid w:val="009E7721"/>
    <w:rsid w:val="009E7BCD"/>
    <w:rsid w:val="009E7E6A"/>
    <w:rsid w:val="009E7EAF"/>
    <w:rsid w:val="009F00FB"/>
    <w:rsid w:val="009F2F14"/>
    <w:rsid w:val="009F314C"/>
    <w:rsid w:val="009F33DF"/>
    <w:rsid w:val="009F40A3"/>
    <w:rsid w:val="009F5FE3"/>
    <w:rsid w:val="009F6C87"/>
    <w:rsid w:val="009F6F67"/>
    <w:rsid w:val="009F75C0"/>
    <w:rsid w:val="00A007CB"/>
    <w:rsid w:val="00A01761"/>
    <w:rsid w:val="00A0192B"/>
    <w:rsid w:val="00A01EE6"/>
    <w:rsid w:val="00A01EF3"/>
    <w:rsid w:val="00A02C6A"/>
    <w:rsid w:val="00A04B81"/>
    <w:rsid w:val="00A04EA9"/>
    <w:rsid w:val="00A05412"/>
    <w:rsid w:val="00A071FB"/>
    <w:rsid w:val="00A10281"/>
    <w:rsid w:val="00A112CB"/>
    <w:rsid w:val="00A12690"/>
    <w:rsid w:val="00A131F2"/>
    <w:rsid w:val="00A14B60"/>
    <w:rsid w:val="00A14D84"/>
    <w:rsid w:val="00A15409"/>
    <w:rsid w:val="00A17D2E"/>
    <w:rsid w:val="00A2022C"/>
    <w:rsid w:val="00A202AD"/>
    <w:rsid w:val="00A21DC5"/>
    <w:rsid w:val="00A21F3F"/>
    <w:rsid w:val="00A222D4"/>
    <w:rsid w:val="00A2312A"/>
    <w:rsid w:val="00A23795"/>
    <w:rsid w:val="00A2411D"/>
    <w:rsid w:val="00A24288"/>
    <w:rsid w:val="00A24471"/>
    <w:rsid w:val="00A2518B"/>
    <w:rsid w:val="00A25991"/>
    <w:rsid w:val="00A25A9E"/>
    <w:rsid w:val="00A25BAE"/>
    <w:rsid w:val="00A25E67"/>
    <w:rsid w:val="00A263AF"/>
    <w:rsid w:val="00A2751F"/>
    <w:rsid w:val="00A30BB5"/>
    <w:rsid w:val="00A31998"/>
    <w:rsid w:val="00A323AD"/>
    <w:rsid w:val="00A32714"/>
    <w:rsid w:val="00A34383"/>
    <w:rsid w:val="00A34735"/>
    <w:rsid w:val="00A34F99"/>
    <w:rsid w:val="00A35AAA"/>
    <w:rsid w:val="00A35EEF"/>
    <w:rsid w:val="00A3652D"/>
    <w:rsid w:val="00A3722A"/>
    <w:rsid w:val="00A37E36"/>
    <w:rsid w:val="00A40C5C"/>
    <w:rsid w:val="00A41DF3"/>
    <w:rsid w:val="00A42D77"/>
    <w:rsid w:val="00A43307"/>
    <w:rsid w:val="00A4385D"/>
    <w:rsid w:val="00A43DE8"/>
    <w:rsid w:val="00A45A9B"/>
    <w:rsid w:val="00A45ED9"/>
    <w:rsid w:val="00A460D9"/>
    <w:rsid w:val="00A471CF"/>
    <w:rsid w:val="00A52E58"/>
    <w:rsid w:val="00A53CFF"/>
    <w:rsid w:val="00A54C66"/>
    <w:rsid w:val="00A55B74"/>
    <w:rsid w:val="00A56454"/>
    <w:rsid w:val="00A56655"/>
    <w:rsid w:val="00A57474"/>
    <w:rsid w:val="00A57C2D"/>
    <w:rsid w:val="00A60ABE"/>
    <w:rsid w:val="00A623AF"/>
    <w:rsid w:val="00A62D79"/>
    <w:rsid w:val="00A656F5"/>
    <w:rsid w:val="00A65913"/>
    <w:rsid w:val="00A665FA"/>
    <w:rsid w:val="00A671E1"/>
    <w:rsid w:val="00A6756D"/>
    <w:rsid w:val="00A732CF"/>
    <w:rsid w:val="00A75FFC"/>
    <w:rsid w:val="00A761C2"/>
    <w:rsid w:val="00A77396"/>
    <w:rsid w:val="00A80CAD"/>
    <w:rsid w:val="00A82074"/>
    <w:rsid w:val="00A84720"/>
    <w:rsid w:val="00A85179"/>
    <w:rsid w:val="00A86331"/>
    <w:rsid w:val="00A8748E"/>
    <w:rsid w:val="00A87D13"/>
    <w:rsid w:val="00A9106A"/>
    <w:rsid w:val="00A91E89"/>
    <w:rsid w:val="00A91F02"/>
    <w:rsid w:val="00A924F0"/>
    <w:rsid w:val="00A936AA"/>
    <w:rsid w:val="00A93FA8"/>
    <w:rsid w:val="00A94FD6"/>
    <w:rsid w:val="00A9516D"/>
    <w:rsid w:val="00A96E14"/>
    <w:rsid w:val="00A9702A"/>
    <w:rsid w:val="00A977BD"/>
    <w:rsid w:val="00A97B34"/>
    <w:rsid w:val="00AA224E"/>
    <w:rsid w:val="00AA7059"/>
    <w:rsid w:val="00AA75CC"/>
    <w:rsid w:val="00AB51FB"/>
    <w:rsid w:val="00AB5BE6"/>
    <w:rsid w:val="00AB5CDC"/>
    <w:rsid w:val="00AB5DC1"/>
    <w:rsid w:val="00AB692C"/>
    <w:rsid w:val="00AB724E"/>
    <w:rsid w:val="00AC02FC"/>
    <w:rsid w:val="00AC08D3"/>
    <w:rsid w:val="00AC0DB1"/>
    <w:rsid w:val="00AC3AE3"/>
    <w:rsid w:val="00AC7D91"/>
    <w:rsid w:val="00AD08F3"/>
    <w:rsid w:val="00AD0EF6"/>
    <w:rsid w:val="00AD1989"/>
    <w:rsid w:val="00AD522E"/>
    <w:rsid w:val="00AE1029"/>
    <w:rsid w:val="00AE22EC"/>
    <w:rsid w:val="00AE28A3"/>
    <w:rsid w:val="00AE3215"/>
    <w:rsid w:val="00AE37BA"/>
    <w:rsid w:val="00AE433F"/>
    <w:rsid w:val="00AE522A"/>
    <w:rsid w:val="00AE6501"/>
    <w:rsid w:val="00AF21F6"/>
    <w:rsid w:val="00AF3950"/>
    <w:rsid w:val="00AF41A3"/>
    <w:rsid w:val="00AF41EC"/>
    <w:rsid w:val="00AF4355"/>
    <w:rsid w:val="00AF5FC8"/>
    <w:rsid w:val="00AF5FEF"/>
    <w:rsid w:val="00AF6AA3"/>
    <w:rsid w:val="00AF6C25"/>
    <w:rsid w:val="00B00839"/>
    <w:rsid w:val="00B00BB4"/>
    <w:rsid w:val="00B00E40"/>
    <w:rsid w:val="00B01898"/>
    <w:rsid w:val="00B01F68"/>
    <w:rsid w:val="00B04277"/>
    <w:rsid w:val="00B04C41"/>
    <w:rsid w:val="00B04D5C"/>
    <w:rsid w:val="00B057F6"/>
    <w:rsid w:val="00B05837"/>
    <w:rsid w:val="00B062B3"/>
    <w:rsid w:val="00B10123"/>
    <w:rsid w:val="00B10885"/>
    <w:rsid w:val="00B117B9"/>
    <w:rsid w:val="00B11B2E"/>
    <w:rsid w:val="00B13EB9"/>
    <w:rsid w:val="00B1423E"/>
    <w:rsid w:val="00B142F0"/>
    <w:rsid w:val="00B15252"/>
    <w:rsid w:val="00B15574"/>
    <w:rsid w:val="00B17BCB"/>
    <w:rsid w:val="00B17EEE"/>
    <w:rsid w:val="00B2031D"/>
    <w:rsid w:val="00B21A6A"/>
    <w:rsid w:val="00B21C45"/>
    <w:rsid w:val="00B22ECA"/>
    <w:rsid w:val="00B27387"/>
    <w:rsid w:val="00B279F0"/>
    <w:rsid w:val="00B27CEA"/>
    <w:rsid w:val="00B27D9B"/>
    <w:rsid w:val="00B30A23"/>
    <w:rsid w:val="00B30F3D"/>
    <w:rsid w:val="00B3373A"/>
    <w:rsid w:val="00B3420E"/>
    <w:rsid w:val="00B3530E"/>
    <w:rsid w:val="00B36088"/>
    <w:rsid w:val="00B40AFA"/>
    <w:rsid w:val="00B42911"/>
    <w:rsid w:val="00B42F40"/>
    <w:rsid w:val="00B439EE"/>
    <w:rsid w:val="00B44269"/>
    <w:rsid w:val="00B44A6D"/>
    <w:rsid w:val="00B459D6"/>
    <w:rsid w:val="00B45A98"/>
    <w:rsid w:val="00B50673"/>
    <w:rsid w:val="00B549E0"/>
    <w:rsid w:val="00B54B27"/>
    <w:rsid w:val="00B60464"/>
    <w:rsid w:val="00B6172F"/>
    <w:rsid w:val="00B62263"/>
    <w:rsid w:val="00B623B7"/>
    <w:rsid w:val="00B62740"/>
    <w:rsid w:val="00B63F34"/>
    <w:rsid w:val="00B64739"/>
    <w:rsid w:val="00B64EC5"/>
    <w:rsid w:val="00B65142"/>
    <w:rsid w:val="00B657CC"/>
    <w:rsid w:val="00B65DDC"/>
    <w:rsid w:val="00B66480"/>
    <w:rsid w:val="00B66F3A"/>
    <w:rsid w:val="00B7167C"/>
    <w:rsid w:val="00B71762"/>
    <w:rsid w:val="00B7232C"/>
    <w:rsid w:val="00B72EF3"/>
    <w:rsid w:val="00B7322F"/>
    <w:rsid w:val="00B73778"/>
    <w:rsid w:val="00B75803"/>
    <w:rsid w:val="00B772E9"/>
    <w:rsid w:val="00B80B81"/>
    <w:rsid w:val="00B8144F"/>
    <w:rsid w:val="00B81EDE"/>
    <w:rsid w:val="00B8202E"/>
    <w:rsid w:val="00B83049"/>
    <w:rsid w:val="00B833F9"/>
    <w:rsid w:val="00B8398A"/>
    <w:rsid w:val="00B83A4C"/>
    <w:rsid w:val="00B84868"/>
    <w:rsid w:val="00B84ED2"/>
    <w:rsid w:val="00B857B5"/>
    <w:rsid w:val="00B85A72"/>
    <w:rsid w:val="00B8760E"/>
    <w:rsid w:val="00B93FA0"/>
    <w:rsid w:val="00B940CC"/>
    <w:rsid w:val="00B940E6"/>
    <w:rsid w:val="00B94221"/>
    <w:rsid w:val="00B94282"/>
    <w:rsid w:val="00B94FBF"/>
    <w:rsid w:val="00B96CA2"/>
    <w:rsid w:val="00B97D9A"/>
    <w:rsid w:val="00BA3309"/>
    <w:rsid w:val="00BA3AA5"/>
    <w:rsid w:val="00BA44FF"/>
    <w:rsid w:val="00BA55FF"/>
    <w:rsid w:val="00BA5FDD"/>
    <w:rsid w:val="00BA78F6"/>
    <w:rsid w:val="00BB048A"/>
    <w:rsid w:val="00BB0574"/>
    <w:rsid w:val="00BB06AD"/>
    <w:rsid w:val="00BB07C9"/>
    <w:rsid w:val="00BB1725"/>
    <w:rsid w:val="00BB172F"/>
    <w:rsid w:val="00BB1AA9"/>
    <w:rsid w:val="00BB1CE4"/>
    <w:rsid w:val="00BB218F"/>
    <w:rsid w:val="00BB22C1"/>
    <w:rsid w:val="00BB2A26"/>
    <w:rsid w:val="00BB2B0E"/>
    <w:rsid w:val="00BB2FEB"/>
    <w:rsid w:val="00BB3756"/>
    <w:rsid w:val="00BB3910"/>
    <w:rsid w:val="00BB3ABC"/>
    <w:rsid w:val="00BB3C98"/>
    <w:rsid w:val="00BB423A"/>
    <w:rsid w:val="00BB49F0"/>
    <w:rsid w:val="00BB4D07"/>
    <w:rsid w:val="00BB5B33"/>
    <w:rsid w:val="00BB5C6A"/>
    <w:rsid w:val="00BB672D"/>
    <w:rsid w:val="00BC2B85"/>
    <w:rsid w:val="00BC421B"/>
    <w:rsid w:val="00BC5F98"/>
    <w:rsid w:val="00BC6192"/>
    <w:rsid w:val="00BD13E6"/>
    <w:rsid w:val="00BD1890"/>
    <w:rsid w:val="00BD224E"/>
    <w:rsid w:val="00BD31D7"/>
    <w:rsid w:val="00BD399E"/>
    <w:rsid w:val="00BD437B"/>
    <w:rsid w:val="00BD5891"/>
    <w:rsid w:val="00BD615E"/>
    <w:rsid w:val="00BD777B"/>
    <w:rsid w:val="00BE02E1"/>
    <w:rsid w:val="00BE164B"/>
    <w:rsid w:val="00BE2E89"/>
    <w:rsid w:val="00BE430C"/>
    <w:rsid w:val="00BE4E3C"/>
    <w:rsid w:val="00BE7563"/>
    <w:rsid w:val="00BE7FB7"/>
    <w:rsid w:val="00BF0410"/>
    <w:rsid w:val="00BF0494"/>
    <w:rsid w:val="00BF089D"/>
    <w:rsid w:val="00BF0BEA"/>
    <w:rsid w:val="00BF1910"/>
    <w:rsid w:val="00BF2472"/>
    <w:rsid w:val="00BF27B1"/>
    <w:rsid w:val="00BF2834"/>
    <w:rsid w:val="00BF28D4"/>
    <w:rsid w:val="00BF2D48"/>
    <w:rsid w:val="00BF4787"/>
    <w:rsid w:val="00BF5EBC"/>
    <w:rsid w:val="00BF6913"/>
    <w:rsid w:val="00BF7897"/>
    <w:rsid w:val="00C006AA"/>
    <w:rsid w:val="00C01B2D"/>
    <w:rsid w:val="00C02540"/>
    <w:rsid w:val="00C02860"/>
    <w:rsid w:val="00C02CA6"/>
    <w:rsid w:val="00C03800"/>
    <w:rsid w:val="00C04787"/>
    <w:rsid w:val="00C047B3"/>
    <w:rsid w:val="00C070EA"/>
    <w:rsid w:val="00C102B0"/>
    <w:rsid w:val="00C168B9"/>
    <w:rsid w:val="00C17721"/>
    <w:rsid w:val="00C17900"/>
    <w:rsid w:val="00C21E5C"/>
    <w:rsid w:val="00C24768"/>
    <w:rsid w:val="00C24C22"/>
    <w:rsid w:val="00C24D1F"/>
    <w:rsid w:val="00C24F6D"/>
    <w:rsid w:val="00C2518C"/>
    <w:rsid w:val="00C25818"/>
    <w:rsid w:val="00C260CA"/>
    <w:rsid w:val="00C32549"/>
    <w:rsid w:val="00C35061"/>
    <w:rsid w:val="00C350A6"/>
    <w:rsid w:val="00C35327"/>
    <w:rsid w:val="00C353F0"/>
    <w:rsid w:val="00C37FC7"/>
    <w:rsid w:val="00C4029B"/>
    <w:rsid w:val="00C4036D"/>
    <w:rsid w:val="00C42960"/>
    <w:rsid w:val="00C443BF"/>
    <w:rsid w:val="00C44E52"/>
    <w:rsid w:val="00C45A25"/>
    <w:rsid w:val="00C462C5"/>
    <w:rsid w:val="00C46DD9"/>
    <w:rsid w:val="00C47CEC"/>
    <w:rsid w:val="00C5028E"/>
    <w:rsid w:val="00C503B7"/>
    <w:rsid w:val="00C544D2"/>
    <w:rsid w:val="00C54CA2"/>
    <w:rsid w:val="00C5565B"/>
    <w:rsid w:val="00C5629D"/>
    <w:rsid w:val="00C57615"/>
    <w:rsid w:val="00C61C4C"/>
    <w:rsid w:val="00C6224F"/>
    <w:rsid w:val="00C649F7"/>
    <w:rsid w:val="00C64E38"/>
    <w:rsid w:val="00C652E5"/>
    <w:rsid w:val="00C66A8C"/>
    <w:rsid w:val="00C706EA"/>
    <w:rsid w:val="00C71012"/>
    <w:rsid w:val="00C7366D"/>
    <w:rsid w:val="00C74F7A"/>
    <w:rsid w:val="00C75749"/>
    <w:rsid w:val="00C75AB6"/>
    <w:rsid w:val="00C772B7"/>
    <w:rsid w:val="00C825CA"/>
    <w:rsid w:val="00C82C24"/>
    <w:rsid w:val="00C82CB6"/>
    <w:rsid w:val="00C84710"/>
    <w:rsid w:val="00C85156"/>
    <w:rsid w:val="00C8545C"/>
    <w:rsid w:val="00C871DC"/>
    <w:rsid w:val="00C873B1"/>
    <w:rsid w:val="00C92768"/>
    <w:rsid w:val="00C934F9"/>
    <w:rsid w:val="00C966A7"/>
    <w:rsid w:val="00C96EA8"/>
    <w:rsid w:val="00C97112"/>
    <w:rsid w:val="00C9737C"/>
    <w:rsid w:val="00CA0968"/>
    <w:rsid w:val="00CA0C3A"/>
    <w:rsid w:val="00CA2319"/>
    <w:rsid w:val="00CA2F2D"/>
    <w:rsid w:val="00CA4BC0"/>
    <w:rsid w:val="00CA4C73"/>
    <w:rsid w:val="00CA55AD"/>
    <w:rsid w:val="00CA610B"/>
    <w:rsid w:val="00CA65E8"/>
    <w:rsid w:val="00CA74B8"/>
    <w:rsid w:val="00CB0460"/>
    <w:rsid w:val="00CB1603"/>
    <w:rsid w:val="00CB1F02"/>
    <w:rsid w:val="00CB272F"/>
    <w:rsid w:val="00CB3F64"/>
    <w:rsid w:val="00CB4BC0"/>
    <w:rsid w:val="00CB5F04"/>
    <w:rsid w:val="00CB67B6"/>
    <w:rsid w:val="00CB7255"/>
    <w:rsid w:val="00CB794D"/>
    <w:rsid w:val="00CC083D"/>
    <w:rsid w:val="00CC1297"/>
    <w:rsid w:val="00CC202E"/>
    <w:rsid w:val="00CC3301"/>
    <w:rsid w:val="00CC3C61"/>
    <w:rsid w:val="00CC418F"/>
    <w:rsid w:val="00CC6617"/>
    <w:rsid w:val="00CC6F56"/>
    <w:rsid w:val="00CC7158"/>
    <w:rsid w:val="00CC762E"/>
    <w:rsid w:val="00CD130F"/>
    <w:rsid w:val="00CD2CB6"/>
    <w:rsid w:val="00CD4E2E"/>
    <w:rsid w:val="00CD50EE"/>
    <w:rsid w:val="00CD56EC"/>
    <w:rsid w:val="00CD5A77"/>
    <w:rsid w:val="00CD675B"/>
    <w:rsid w:val="00CD6FE3"/>
    <w:rsid w:val="00CD753C"/>
    <w:rsid w:val="00CE04FD"/>
    <w:rsid w:val="00CE22FB"/>
    <w:rsid w:val="00CE3B5E"/>
    <w:rsid w:val="00CE3C55"/>
    <w:rsid w:val="00CE4939"/>
    <w:rsid w:val="00CE4FB8"/>
    <w:rsid w:val="00CE50D3"/>
    <w:rsid w:val="00CE58C3"/>
    <w:rsid w:val="00CE629E"/>
    <w:rsid w:val="00CE6ECE"/>
    <w:rsid w:val="00CF0215"/>
    <w:rsid w:val="00CF0D66"/>
    <w:rsid w:val="00CF1B10"/>
    <w:rsid w:val="00CF226E"/>
    <w:rsid w:val="00CF23A2"/>
    <w:rsid w:val="00CF3017"/>
    <w:rsid w:val="00CF3172"/>
    <w:rsid w:val="00CF33E3"/>
    <w:rsid w:val="00CF4233"/>
    <w:rsid w:val="00CF43A9"/>
    <w:rsid w:val="00CF4EF7"/>
    <w:rsid w:val="00CF5092"/>
    <w:rsid w:val="00CF5748"/>
    <w:rsid w:val="00CF5AF9"/>
    <w:rsid w:val="00CF684B"/>
    <w:rsid w:val="00CF6A37"/>
    <w:rsid w:val="00CF6C3A"/>
    <w:rsid w:val="00D0117F"/>
    <w:rsid w:val="00D027E6"/>
    <w:rsid w:val="00D03C3B"/>
    <w:rsid w:val="00D0490E"/>
    <w:rsid w:val="00D0639F"/>
    <w:rsid w:val="00D103B1"/>
    <w:rsid w:val="00D12526"/>
    <w:rsid w:val="00D13073"/>
    <w:rsid w:val="00D13635"/>
    <w:rsid w:val="00D1381D"/>
    <w:rsid w:val="00D142CC"/>
    <w:rsid w:val="00D1452A"/>
    <w:rsid w:val="00D14847"/>
    <w:rsid w:val="00D14DC0"/>
    <w:rsid w:val="00D15295"/>
    <w:rsid w:val="00D160AE"/>
    <w:rsid w:val="00D16D91"/>
    <w:rsid w:val="00D17AD4"/>
    <w:rsid w:val="00D201CA"/>
    <w:rsid w:val="00D2213B"/>
    <w:rsid w:val="00D2488C"/>
    <w:rsid w:val="00D24B0A"/>
    <w:rsid w:val="00D25C22"/>
    <w:rsid w:val="00D26564"/>
    <w:rsid w:val="00D27274"/>
    <w:rsid w:val="00D27276"/>
    <w:rsid w:val="00D27A42"/>
    <w:rsid w:val="00D27A49"/>
    <w:rsid w:val="00D31749"/>
    <w:rsid w:val="00D33535"/>
    <w:rsid w:val="00D34036"/>
    <w:rsid w:val="00D34BCB"/>
    <w:rsid w:val="00D3652E"/>
    <w:rsid w:val="00D4081D"/>
    <w:rsid w:val="00D44030"/>
    <w:rsid w:val="00D44AD4"/>
    <w:rsid w:val="00D44FB0"/>
    <w:rsid w:val="00D45A8D"/>
    <w:rsid w:val="00D4635D"/>
    <w:rsid w:val="00D47170"/>
    <w:rsid w:val="00D50DD5"/>
    <w:rsid w:val="00D5191F"/>
    <w:rsid w:val="00D51EAF"/>
    <w:rsid w:val="00D5233C"/>
    <w:rsid w:val="00D53188"/>
    <w:rsid w:val="00D53E3F"/>
    <w:rsid w:val="00D541DD"/>
    <w:rsid w:val="00D557C7"/>
    <w:rsid w:val="00D56E2A"/>
    <w:rsid w:val="00D56F33"/>
    <w:rsid w:val="00D57138"/>
    <w:rsid w:val="00D576FD"/>
    <w:rsid w:val="00D57865"/>
    <w:rsid w:val="00D60F6E"/>
    <w:rsid w:val="00D613B2"/>
    <w:rsid w:val="00D63031"/>
    <w:rsid w:val="00D6466A"/>
    <w:rsid w:val="00D65A77"/>
    <w:rsid w:val="00D66210"/>
    <w:rsid w:val="00D662D2"/>
    <w:rsid w:val="00D66300"/>
    <w:rsid w:val="00D665B3"/>
    <w:rsid w:val="00D66F35"/>
    <w:rsid w:val="00D70917"/>
    <w:rsid w:val="00D71C17"/>
    <w:rsid w:val="00D72CE2"/>
    <w:rsid w:val="00D730E7"/>
    <w:rsid w:val="00D741EA"/>
    <w:rsid w:val="00D746C2"/>
    <w:rsid w:val="00D759ED"/>
    <w:rsid w:val="00D76A1C"/>
    <w:rsid w:val="00D800A0"/>
    <w:rsid w:val="00D80C6F"/>
    <w:rsid w:val="00D826AD"/>
    <w:rsid w:val="00D83700"/>
    <w:rsid w:val="00D8418A"/>
    <w:rsid w:val="00D84859"/>
    <w:rsid w:val="00D84C25"/>
    <w:rsid w:val="00D864D3"/>
    <w:rsid w:val="00D9044A"/>
    <w:rsid w:val="00D929C7"/>
    <w:rsid w:val="00D93855"/>
    <w:rsid w:val="00D939F6"/>
    <w:rsid w:val="00D93A4F"/>
    <w:rsid w:val="00D93C88"/>
    <w:rsid w:val="00D9448C"/>
    <w:rsid w:val="00D9530F"/>
    <w:rsid w:val="00D961BA"/>
    <w:rsid w:val="00D96274"/>
    <w:rsid w:val="00D966B1"/>
    <w:rsid w:val="00D96D59"/>
    <w:rsid w:val="00D96D94"/>
    <w:rsid w:val="00DA24B8"/>
    <w:rsid w:val="00DA3580"/>
    <w:rsid w:val="00DA576D"/>
    <w:rsid w:val="00DA6172"/>
    <w:rsid w:val="00DA6538"/>
    <w:rsid w:val="00DA6B73"/>
    <w:rsid w:val="00DA7180"/>
    <w:rsid w:val="00DB00C0"/>
    <w:rsid w:val="00DB06AD"/>
    <w:rsid w:val="00DB2290"/>
    <w:rsid w:val="00DB4BBA"/>
    <w:rsid w:val="00DB576D"/>
    <w:rsid w:val="00DB6112"/>
    <w:rsid w:val="00DB6B99"/>
    <w:rsid w:val="00DC0B0C"/>
    <w:rsid w:val="00DC0BD8"/>
    <w:rsid w:val="00DC1915"/>
    <w:rsid w:val="00DC20B3"/>
    <w:rsid w:val="00DC27B3"/>
    <w:rsid w:val="00DC4167"/>
    <w:rsid w:val="00DC51AC"/>
    <w:rsid w:val="00DC5F2A"/>
    <w:rsid w:val="00DC7982"/>
    <w:rsid w:val="00DD2648"/>
    <w:rsid w:val="00DD2D10"/>
    <w:rsid w:val="00DD2E9E"/>
    <w:rsid w:val="00DD4EE2"/>
    <w:rsid w:val="00DD56B7"/>
    <w:rsid w:val="00DD6626"/>
    <w:rsid w:val="00DD7319"/>
    <w:rsid w:val="00DD7FC6"/>
    <w:rsid w:val="00DE02B2"/>
    <w:rsid w:val="00DE0434"/>
    <w:rsid w:val="00DE1DE6"/>
    <w:rsid w:val="00DE1FD8"/>
    <w:rsid w:val="00DE3037"/>
    <w:rsid w:val="00DE30E3"/>
    <w:rsid w:val="00DE31E0"/>
    <w:rsid w:val="00DE47CB"/>
    <w:rsid w:val="00DE485B"/>
    <w:rsid w:val="00DE54A0"/>
    <w:rsid w:val="00DE56B0"/>
    <w:rsid w:val="00DE5BA1"/>
    <w:rsid w:val="00DF1635"/>
    <w:rsid w:val="00DF2E9A"/>
    <w:rsid w:val="00DF3ACD"/>
    <w:rsid w:val="00DF3C8D"/>
    <w:rsid w:val="00DF5796"/>
    <w:rsid w:val="00DF58B6"/>
    <w:rsid w:val="00E006EE"/>
    <w:rsid w:val="00E01104"/>
    <w:rsid w:val="00E0137E"/>
    <w:rsid w:val="00E01891"/>
    <w:rsid w:val="00E01A13"/>
    <w:rsid w:val="00E02274"/>
    <w:rsid w:val="00E04537"/>
    <w:rsid w:val="00E04704"/>
    <w:rsid w:val="00E04F2E"/>
    <w:rsid w:val="00E05437"/>
    <w:rsid w:val="00E0744B"/>
    <w:rsid w:val="00E07505"/>
    <w:rsid w:val="00E1099C"/>
    <w:rsid w:val="00E109A3"/>
    <w:rsid w:val="00E11B92"/>
    <w:rsid w:val="00E123CE"/>
    <w:rsid w:val="00E1283D"/>
    <w:rsid w:val="00E166CC"/>
    <w:rsid w:val="00E168FC"/>
    <w:rsid w:val="00E16DE2"/>
    <w:rsid w:val="00E20531"/>
    <w:rsid w:val="00E206C3"/>
    <w:rsid w:val="00E20C3F"/>
    <w:rsid w:val="00E216CA"/>
    <w:rsid w:val="00E21ECB"/>
    <w:rsid w:val="00E23184"/>
    <w:rsid w:val="00E235A3"/>
    <w:rsid w:val="00E246B1"/>
    <w:rsid w:val="00E24B42"/>
    <w:rsid w:val="00E2549C"/>
    <w:rsid w:val="00E25B86"/>
    <w:rsid w:val="00E26D63"/>
    <w:rsid w:val="00E2723D"/>
    <w:rsid w:val="00E3052E"/>
    <w:rsid w:val="00E32CB6"/>
    <w:rsid w:val="00E33271"/>
    <w:rsid w:val="00E338B9"/>
    <w:rsid w:val="00E33A07"/>
    <w:rsid w:val="00E34AC9"/>
    <w:rsid w:val="00E34C0E"/>
    <w:rsid w:val="00E3566D"/>
    <w:rsid w:val="00E35EF7"/>
    <w:rsid w:val="00E377DE"/>
    <w:rsid w:val="00E405C0"/>
    <w:rsid w:val="00E41017"/>
    <w:rsid w:val="00E41178"/>
    <w:rsid w:val="00E434FA"/>
    <w:rsid w:val="00E44B42"/>
    <w:rsid w:val="00E45035"/>
    <w:rsid w:val="00E46B85"/>
    <w:rsid w:val="00E50B32"/>
    <w:rsid w:val="00E51086"/>
    <w:rsid w:val="00E510EE"/>
    <w:rsid w:val="00E51710"/>
    <w:rsid w:val="00E5183C"/>
    <w:rsid w:val="00E51FDB"/>
    <w:rsid w:val="00E556B8"/>
    <w:rsid w:val="00E55CF3"/>
    <w:rsid w:val="00E562BC"/>
    <w:rsid w:val="00E56876"/>
    <w:rsid w:val="00E57626"/>
    <w:rsid w:val="00E60F99"/>
    <w:rsid w:val="00E60FDE"/>
    <w:rsid w:val="00E61687"/>
    <w:rsid w:val="00E61B74"/>
    <w:rsid w:val="00E63FA3"/>
    <w:rsid w:val="00E64191"/>
    <w:rsid w:val="00E64FDD"/>
    <w:rsid w:val="00E66E03"/>
    <w:rsid w:val="00E66F61"/>
    <w:rsid w:val="00E671B8"/>
    <w:rsid w:val="00E70219"/>
    <w:rsid w:val="00E717E9"/>
    <w:rsid w:val="00E71886"/>
    <w:rsid w:val="00E72C9E"/>
    <w:rsid w:val="00E73149"/>
    <w:rsid w:val="00E74832"/>
    <w:rsid w:val="00E77273"/>
    <w:rsid w:val="00E77E52"/>
    <w:rsid w:val="00E77F24"/>
    <w:rsid w:val="00E813E0"/>
    <w:rsid w:val="00E825A1"/>
    <w:rsid w:val="00E82A67"/>
    <w:rsid w:val="00E82CC2"/>
    <w:rsid w:val="00E8348B"/>
    <w:rsid w:val="00E84C83"/>
    <w:rsid w:val="00E84E6A"/>
    <w:rsid w:val="00E86806"/>
    <w:rsid w:val="00E9111E"/>
    <w:rsid w:val="00E91236"/>
    <w:rsid w:val="00E914CC"/>
    <w:rsid w:val="00E91792"/>
    <w:rsid w:val="00E932C2"/>
    <w:rsid w:val="00E93448"/>
    <w:rsid w:val="00E93A10"/>
    <w:rsid w:val="00E942A1"/>
    <w:rsid w:val="00E956E1"/>
    <w:rsid w:val="00E95A54"/>
    <w:rsid w:val="00E95E35"/>
    <w:rsid w:val="00E9792E"/>
    <w:rsid w:val="00EA0B95"/>
    <w:rsid w:val="00EA0CBE"/>
    <w:rsid w:val="00EA109A"/>
    <w:rsid w:val="00EA19C5"/>
    <w:rsid w:val="00EA23FB"/>
    <w:rsid w:val="00EA2510"/>
    <w:rsid w:val="00EA2876"/>
    <w:rsid w:val="00EA3905"/>
    <w:rsid w:val="00EA3D23"/>
    <w:rsid w:val="00EA4F56"/>
    <w:rsid w:val="00EA526D"/>
    <w:rsid w:val="00EB05C3"/>
    <w:rsid w:val="00EB0A74"/>
    <w:rsid w:val="00EB18ED"/>
    <w:rsid w:val="00EB2450"/>
    <w:rsid w:val="00EB3F8F"/>
    <w:rsid w:val="00EB5554"/>
    <w:rsid w:val="00EB6314"/>
    <w:rsid w:val="00EB6665"/>
    <w:rsid w:val="00EB671C"/>
    <w:rsid w:val="00EC072D"/>
    <w:rsid w:val="00EC1287"/>
    <w:rsid w:val="00EC136E"/>
    <w:rsid w:val="00EC14AE"/>
    <w:rsid w:val="00EC191C"/>
    <w:rsid w:val="00EC1AB7"/>
    <w:rsid w:val="00EC259A"/>
    <w:rsid w:val="00EC2F75"/>
    <w:rsid w:val="00EC3191"/>
    <w:rsid w:val="00EC477E"/>
    <w:rsid w:val="00EC59AB"/>
    <w:rsid w:val="00EC7F28"/>
    <w:rsid w:val="00ED0613"/>
    <w:rsid w:val="00ED109C"/>
    <w:rsid w:val="00ED14EB"/>
    <w:rsid w:val="00ED1E18"/>
    <w:rsid w:val="00ED230F"/>
    <w:rsid w:val="00ED2643"/>
    <w:rsid w:val="00ED370D"/>
    <w:rsid w:val="00ED56ED"/>
    <w:rsid w:val="00EE1A90"/>
    <w:rsid w:val="00EE2405"/>
    <w:rsid w:val="00EE2660"/>
    <w:rsid w:val="00EE3440"/>
    <w:rsid w:val="00EE4E55"/>
    <w:rsid w:val="00EE6C6D"/>
    <w:rsid w:val="00EE7A45"/>
    <w:rsid w:val="00EF050A"/>
    <w:rsid w:val="00EF16DD"/>
    <w:rsid w:val="00EF22E2"/>
    <w:rsid w:val="00EF27D6"/>
    <w:rsid w:val="00EF288C"/>
    <w:rsid w:val="00EF2C93"/>
    <w:rsid w:val="00EF2D8B"/>
    <w:rsid w:val="00EF4E0E"/>
    <w:rsid w:val="00F01F78"/>
    <w:rsid w:val="00F03C7B"/>
    <w:rsid w:val="00F05CD7"/>
    <w:rsid w:val="00F0632D"/>
    <w:rsid w:val="00F063A9"/>
    <w:rsid w:val="00F06B36"/>
    <w:rsid w:val="00F079B4"/>
    <w:rsid w:val="00F07D79"/>
    <w:rsid w:val="00F10A83"/>
    <w:rsid w:val="00F115F3"/>
    <w:rsid w:val="00F116CE"/>
    <w:rsid w:val="00F120D3"/>
    <w:rsid w:val="00F1303C"/>
    <w:rsid w:val="00F13F53"/>
    <w:rsid w:val="00F149CD"/>
    <w:rsid w:val="00F14A84"/>
    <w:rsid w:val="00F1661E"/>
    <w:rsid w:val="00F175CF"/>
    <w:rsid w:val="00F177ED"/>
    <w:rsid w:val="00F209FA"/>
    <w:rsid w:val="00F20C2B"/>
    <w:rsid w:val="00F211EB"/>
    <w:rsid w:val="00F22654"/>
    <w:rsid w:val="00F23B2B"/>
    <w:rsid w:val="00F23C05"/>
    <w:rsid w:val="00F23DF6"/>
    <w:rsid w:val="00F245A0"/>
    <w:rsid w:val="00F311EC"/>
    <w:rsid w:val="00F31BF1"/>
    <w:rsid w:val="00F32B4A"/>
    <w:rsid w:val="00F359E2"/>
    <w:rsid w:val="00F35BC9"/>
    <w:rsid w:val="00F373A9"/>
    <w:rsid w:val="00F4028D"/>
    <w:rsid w:val="00F4042F"/>
    <w:rsid w:val="00F408E6"/>
    <w:rsid w:val="00F412A6"/>
    <w:rsid w:val="00F44D11"/>
    <w:rsid w:val="00F44F60"/>
    <w:rsid w:val="00F45FA4"/>
    <w:rsid w:val="00F4692F"/>
    <w:rsid w:val="00F50416"/>
    <w:rsid w:val="00F50FDD"/>
    <w:rsid w:val="00F52DD8"/>
    <w:rsid w:val="00F53A0E"/>
    <w:rsid w:val="00F557D0"/>
    <w:rsid w:val="00F60434"/>
    <w:rsid w:val="00F61182"/>
    <w:rsid w:val="00F61296"/>
    <w:rsid w:val="00F62E80"/>
    <w:rsid w:val="00F63BF7"/>
    <w:rsid w:val="00F64237"/>
    <w:rsid w:val="00F64E2B"/>
    <w:rsid w:val="00F64F08"/>
    <w:rsid w:val="00F654C7"/>
    <w:rsid w:val="00F65ABE"/>
    <w:rsid w:val="00F65C06"/>
    <w:rsid w:val="00F65C75"/>
    <w:rsid w:val="00F669E8"/>
    <w:rsid w:val="00F66A24"/>
    <w:rsid w:val="00F67292"/>
    <w:rsid w:val="00F67499"/>
    <w:rsid w:val="00F67A57"/>
    <w:rsid w:val="00F72C84"/>
    <w:rsid w:val="00F7321E"/>
    <w:rsid w:val="00F74ED1"/>
    <w:rsid w:val="00F766BA"/>
    <w:rsid w:val="00F770BD"/>
    <w:rsid w:val="00F77EC7"/>
    <w:rsid w:val="00F80F07"/>
    <w:rsid w:val="00F823D8"/>
    <w:rsid w:val="00F82A90"/>
    <w:rsid w:val="00F83E2E"/>
    <w:rsid w:val="00F86CCF"/>
    <w:rsid w:val="00F87013"/>
    <w:rsid w:val="00F91710"/>
    <w:rsid w:val="00F91F41"/>
    <w:rsid w:val="00F92200"/>
    <w:rsid w:val="00F92E45"/>
    <w:rsid w:val="00F92F0C"/>
    <w:rsid w:val="00F93908"/>
    <w:rsid w:val="00F94D62"/>
    <w:rsid w:val="00F973E4"/>
    <w:rsid w:val="00FA08CE"/>
    <w:rsid w:val="00FA1E2D"/>
    <w:rsid w:val="00FA2307"/>
    <w:rsid w:val="00FA2C99"/>
    <w:rsid w:val="00FA335D"/>
    <w:rsid w:val="00FA4DAA"/>
    <w:rsid w:val="00FA4FDF"/>
    <w:rsid w:val="00FA5CB0"/>
    <w:rsid w:val="00FA6BA9"/>
    <w:rsid w:val="00FB1427"/>
    <w:rsid w:val="00FB1F55"/>
    <w:rsid w:val="00FB2BD7"/>
    <w:rsid w:val="00FB41A4"/>
    <w:rsid w:val="00FB4289"/>
    <w:rsid w:val="00FB54A9"/>
    <w:rsid w:val="00FB6995"/>
    <w:rsid w:val="00FC04D3"/>
    <w:rsid w:val="00FC2444"/>
    <w:rsid w:val="00FC26C8"/>
    <w:rsid w:val="00FC308E"/>
    <w:rsid w:val="00FC3EDA"/>
    <w:rsid w:val="00FC5CB2"/>
    <w:rsid w:val="00FC68DF"/>
    <w:rsid w:val="00FC799D"/>
    <w:rsid w:val="00FD1ABF"/>
    <w:rsid w:val="00FD1E1F"/>
    <w:rsid w:val="00FD2522"/>
    <w:rsid w:val="00FD28FC"/>
    <w:rsid w:val="00FD3A4E"/>
    <w:rsid w:val="00FD47E0"/>
    <w:rsid w:val="00FD540C"/>
    <w:rsid w:val="00FD76E7"/>
    <w:rsid w:val="00FE02F3"/>
    <w:rsid w:val="00FE0492"/>
    <w:rsid w:val="00FE0D0F"/>
    <w:rsid w:val="00FE1456"/>
    <w:rsid w:val="00FE1713"/>
    <w:rsid w:val="00FE2759"/>
    <w:rsid w:val="00FE4BE2"/>
    <w:rsid w:val="00FE5533"/>
    <w:rsid w:val="00FE5B3F"/>
    <w:rsid w:val="00FE5D4B"/>
    <w:rsid w:val="00FE5FAB"/>
    <w:rsid w:val="00FE60A2"/>
    <w:rsid w:val="00FE7C87"/>
    <w:rsid w:val="00FF1169"/>
    <w:rsid w:val="00FF1F0F"/>
    <w:rsid w:val="00FF2606"/>
    <w:rsid w:val="00FF42C7"/>
    <w:rsid w:val="00FF4EB6"/>
    <w:rsid w:val="00FF68A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6973"/>
  <w15:chartTrackingRefBased/>
  <w15:docId w15:val="{AF69AEAA-2B0F-48D5-ACF0-FD6A0DAE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B109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D13073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4379DD"/>
    <w:pPr>
      <w:pageBreakBefore w:val="0"/>
      <w:numPr>
        <w:ilvl w:val="1"/>
      </w:numPr>
      <w:spacing w:before="482"/>
      <w:ind w:left="0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tabs>
        <w:tab w:val="num" w:pos="360"/>
      </w:tabs>
      <w:spacing w:before="4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D1307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4379D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565232"/>
    <w:pPr>
      <w:pageBreakBefore/>
      <w:spacing w:after="482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565232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styleId="aff3">
    <w:name w:val="FollowedHyperlink"/>
    <w:basedOn w:val="a4"/>
    <w:uiPriority w:val="99"/>
    <w:semiHidden/>
    <w:unhideWhenUsed/>
    <w:rsid w:val="0025782C"/>
    <w:rPr>
      <w:color w:val="96607D" w:themeColor="followedHyperlink"/>
      <w:u w:val="single"/>
    </w:rPr>
  </w:style>
  <w:style w:type="character" w:styleId="aff4">
    <w:name w:val="annotation reference"/>
    <w:basedOn w:val="a4"/>
    <w:uiPriority w:val="99"/>
    <w:semiHidden/>
    <w:unhideWhenUsed/>
    <w:rsid w:val="008011C7"/>
    <w:rPr>
      <w:sz w:val="16"/>
      <w:szCs w:val="16"/>
    </w:rPr>
  </w:style>
  <w:style w:type="paragraph" w:styleId="aff5">
    <w:name w:val="annotation text"/>
    <w:basedOn w:val="a2"/>
    <w:link w:val="aff6"/>
    <w:uiPriority w:val="99"/>
    <w:semiHidden/>
    <w:unhideWhenUsed/>
    <w:rsid w:val="008011C7"/>
    <w:rPr>
      <w:sz w:val="20"/>
      <w:szCs w:val="20"/>
    </w:rPr>
  </w:style>
  <w:style w:type="character" w:customStyle="1" w:styleId="aff6">
    <w:name w:val="Текст примечания Знак"/>
    <w:basedOn w:val="a4"/>
    <w:link w:val="aff5"/>
    <w:uiPriority w:val="99"/>
    <w:semiHidden/>
    <w:rsid w:val="008011C7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8011C7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8011C7"/>
    <w:rPr>
      <w:rFonts w:ascii="Times New Roman" w:hAnsi="Times New Roman"/>
      <w:b/>
      <w:bCs/>
      <w:sz w:val="20"/>
      <w:szCs w:val="20"/>
    </w:rPr>
  </w:style>
  <w:style w:type="character" w:styleId="aff9">
    <w:name w:val="Placeholder Text"/>
    <w:basedOn w:val="a4"/>
    <w:uiPriority w:val="99"/>
    <w:semiHidden/>
    <w:rsid w:val="00CF0D66"/>
    <w:rPr>
      <w:color w:val="666666"/>
    </w:rPr>
  </w:style>
  <w:style w:type="character" w:styleId="affa">
    <w:name w:val="Unresolved Mention"/>
    <w:basedOn w:val="a4"/>
    <w:uiPriority w:val="99"/>
    <w:semiHidden/>
    <w:unhideWhenUsed/>
    <w:rsid w:val="00E95A54"/>
    <w:rPr>
      <w:color w:val="605E5C"/>
      <w:shd w:val="clear" w:color="auto" w:fill="E1DFDD"/>
    </w:rPr>
  </w:style>
  <w:style w:type="paragraph" w:styleId="affb">
    <w:name w:val="Revision"/>
    <w:hidden/>
    <w:uiPriority w:val="99"/>
    <w:semiHidden/>
    <w:rsid w:val="00936303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Projects\&#1050;&#1091;&#1088;&#1089;&#1086;&#1074;&#1086;&#1081;%20&#1087;&#1088;&#1086;&#1077;&#1082;&#1090;\&#1050;&#1055;\Template%20&#8212;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7A9EDE1F-8940-4B66-A3DB-DF151D7D8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— копия.dotx</Template>
  <TotalTime>8017</TotalTime>
  <Pages>52</Pages>
  <Words>9193</Words>
  <Characters>52404</Characters>
  <Application>Microsoft Office Word</Application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1095</cp:revision>
  <cp:lastPrinted>2026-06-08T15:18:00Z</cp:lastPrinted>
  <dcterms:created xsi:type="dcterms:W3CDTF">2025-11-06T05:59:00Z</dcterms:created>
  <dcterms:modified xsi:type="dcterms:W3CDTF">2026-06-08T15:24:00Z</dcterms:modified>
</cp:coreProperties>
</file>