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EAA7B" w14:textId="77777777" w:rsidR="00294B85" w:rsidRDefault="00294B85">
      <w:pPr>
        <w:spacing w:after="160" w:line="259" w:lineRule="auto"/>
        <w:jc w:val="left"/>
        <w:rPr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>
        <w:br w:type="page"/>
      </w:r>
    </w:p>
    <w:p w14:paraId="2F008394" w14:textId="63B9A93E" w:rsidR="008532F7" w:rsidRDefault="008532F7" w:rsidP="00C02CA6">
      <w:pPr>
        <w:pStyle w:val="af8"/>
      </w:pPr>
      <w:r>
        <w:lastRenderedPageBreak/>
        <w:t>Содержание</w:t>
      </w:r>
    </w:p>
    <w:p w14:paraId="52512A59" w14:textId="76AB7784" w:rsidR="00143FFA" w:rsidRDefault="0023414B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\o "1-3" \h \z \t "Заголовок;1" </w:instrText>
      </w:r>
      <w:r>
        <w:rPr>
          <w:lang w:val="en-US"/>
        </w:rPr>
        <w:fldChar w:fldCharType="separate"/>
      </w:r>
      <w:hyperlink w:anchor="_Toc229831253" w:history="1">
        <w:r w:rsidR="00143FFA" w:rsidRPr="001B314E">
          <w:rPr>
            <w:rStyle w:val="af7"/>
            <w:noProof/>
          </w:rPr>
          <w:t>Перечень сокращений и обозначений</w:t>
        </w:r>
        <w:r w:rsidR="00143FFA">
          <w:rPr>
            <w:noProof/>
            <w:webHidden/>
          </w:rPr>
          <w:tab/>
        </w:r>
        <w:r w:rsidR="00143FFA">
          <w:rPr>
            <w:noProof/>
            <w:webHidden/>
          </w:rPr>
          <w:fldChar w:fldCharType="begin"/>
        </w:r>
        <w:r w:rsidR="00143FFA">
          <w:rPr>
            <w:noProof/>
            <w:webHidden/>
          </w:rPr>
          <w:instrText xml:space="preserve"> PAGEREF _Toc229831253 \h </w:instrText>
        </w:r>
        <w:r w:rsidR="00143FFA">
          <w:rPr>
            <w:noProof/>
            <w:webHidden/>
          </w:rPr>
        </w:r>
        <w:r w:rsidR="00143FFA">
          <w:rPr>
            <w:noProof/>
            <w:webHidden/>
          </w:rPr>
          <w:fldChar w:fldCharType="separate"/>
        </w:r>
        <w:r w:rsidR="00143FFA">
          <w:rPr>
            <w:noProof/>
            <w:webHidden/>
          </w:rPr>
          <w:t>3</w:t>
        </w:r>
        <w:r w:rsidR="00143FFA">
          <w:rPr>
            <w:noProof/>
            <w:webHidden/>
          </w:rPr>
          <w:fldChar w:fldCharType="end"/>
        </w:r>
      </w:hyperlink>
    </w:p>
    <w:p w14:paraId="0ED28A73" w14:textId="5C10965A" w:rsidR="00143FFA" w:rsidRDefault="00143FF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54" w:history="1">
        <w:r w:rsidRPr="001B314E">
          <w:rPr>
            <w:rStyle w:val="af7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E1629C1" w14:textId="4FC9EB77" w:rsidR="00143FFA" w:rsidRDefault="00143FF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55" w:history="1">
        <w:r w:rsidRPr="001B314E">
          <w:rPr>
            <w:rStyle w:val="af7"/>
            <w:noProof/>
          </w:rPr>
          <w:t>1 Сбор и анализ требований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34CB1FE" w14:textId="108AF677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56" w:history="1">
        <w:r w:rsidRPr="001B314E">
          <w:rPr>
            <w:rStyle w:val="af7"/>
            <w:noProof/>
          </w:rPr>
          <w:t>1.1 Назначение и область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0555827" w14:textId="1B6DA7D6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57" w:history="1">
        <w:r w:rsidRPr="001B314E">
          <w:rPr>
            <w:rStyle w:val="af7"/>
            <w:noProof/>
          </w:rPr>
          <w:t>1.2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523CC2D" w14:textId="35CEC7F5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58" w:history="1">
        <w:r w:rsidRPr="001B314E">
          <w:rPr>
            <w:rStyle w:val="af7"/>
            <w:noProof/>
          </w:rPr>
          <w:t>1.3 Выбор состава программных средств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95CA56E" w14:textId="368679A7" w:rsidR="00143FFA" w:rsidRDefault="00143FF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59" w:history="1">
        <w:r w:rsidRPr="001B314E">
          <w:rPr>
            <w:rStyle w:val="af7"/>
            <w:noProof/>
          </w:rPr>
          <w:t>2 Проектирование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2432096" w14:textId="751B0D40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60" w:history="1">
        <w:r w:rsidRPr="001B314E">
          <w:rPr>
            <w:rStyle w:val="af7"/>
            <w:noProof/>
          </w:rPr>
          <w:t>2.1 Проектирование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445FA1A" w14:textId="676B884D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61" w:history="1">
        <w:r w:rsidRPr="001B314E">
          <w:rPr>
            <w:rStyle w:val="af7"/>
            <w:noProof/>
          </w:rPr>
          <w:t>2.2 Разработка архитектуры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988898" w14:textId="23A638AC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62" w:history="1">
        <w:r w:rsidRPr="001B314E">
          <w:rPr>
            <w:rStyle w:val="af7"/>
            <w:noProof/>
          </w:rPr>
          <w:t>2.3 Проектирование базы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5BCFE32" w14:textId="2D8DDE6D" w:rsidR="00143FFA" w:rsidRDefault="00143FF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63" w:history="1">
        <w:r w:rsidRPr="001B314E">
          <w:rPr>
            <w:rStyle w:val="af7"/>
            <w:noProof/>
          </w:rPr>
          <w:t>3 Разработка и интеграция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7088E0" w14:textId="697743D6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64" w:history="1">
        <w:r w:rsidRPr="001B314E">
          <w:rPr>
            <w:rStyle w:val="af7"/>
            <w:noProof/>
          </w:rPr>
          <w:t>3.1 Разработка программных модулей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E3FC282" w14:textId="00F4D753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65" w:history="1">
        <w:r w:rsidRPr="001B314E">
          <w:rPr>
            <w:rStyle w:val="af7"/>
            <w:noProof/>
            <w:lang w:val="en-US"/>
          </w:rPr>
          <w:t>3.2</w:t>
        </w:r>
        <w:r w:rsidRPr="001B314E">
          <w:rPr>
            <w:rStyle w:val="af7"/>
            <w:noProof/>
          </w:rPr>
          <w:t xml:space="preserve"> Реализация интерфейса пользователя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15B37E" w14:textId="1C89FFFB" w:rsidR="00143FFA" w:rsidRDefault="00143FF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66" w:history="1">
        <w:r w:rsidRPr="001B314E">
          <w:rPr>
            <w:rStyle w:val="af7"/>
            <w:noProof/>
          </w:rPr>
          <w:t>4 Тестирование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E93C071" w14:textId="000E9EE1" w:rsidR="00143FFA" w:rsidRDefault="00143FF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67" w:history="1">
        <w:r w:rsidRPr="001B314E">
          <w:rPr>
            <w:rStyle w:val="af7"/>
            <w:noProof/>
          </w:rPr>
          <w:t>5 Инструкция по эксплуатации программного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54A7675" w14:textId="1721FA96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68" w:history="1">
        <w:r w:rsidRPr="001B314E">
          <w:rPr>
            <w:rStyle w:val="af7"/>
            <w:noProof/>
          </w:rPr>
          <w:t>5.1 Установка программно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4AF4450" w14:textId="787E7561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69" w:history="1">
        <w:r w:rsidRPr="001B314E">
          <w:rPr>
            <w:rStyle w:val="af7"/>
            <w:noProof/>
          </w:rPr>
          <w:t>5.2 Импорт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DC9AC9" w14:textId="4AE63C67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70" w:history="1">
        <w:r w:rsidRPr="001B314E">
          <w:rPr>
            <w:rStyle w:val="af7"/>
            <w:noProof/>
          </w:rPr>
          <w:t>5.3 Просмотр истории проживания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42AF62C" w14:textId="36CB198D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71" w:history="1">
        <w:r w:rsidRPr="001B314E">
          <w:rPr>
            <w:rStyle w:val="af7"/>
            <w:noProof/>
          </w:rPr>
          <w:t>5.4 Получение постельного белья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F32D811" w14:textId="1E8C9362" w:rsidR="00143FFA" w:rsidRDefault="00143FF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72" w:history="1">
        <w:r w:rsidRPr="001B314E">
          <w:rPr>
            <w:rStyle w:val="af7"/>
            <w:noProof/>
          </w:rPr>
          <w:t>6 Определение затрат на создание программного продукта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1C97D51A" w14:textId="7B9D3941" w:rsidR="00143FFA" w:rsidRDefault="00143FF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73" w:history="1">
        <w:r w:rsidRPr="001B314E">
          <w:rPr>
            <w:rStyle w:val="af7"/>
            <w:noProof/>
          </w:rPr>
          <w:t>7 Техника безопасности при работе с персональным компьютером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07D70085" w14:textId="7B76887F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74" w:history="1">
        <w:r w:rsidRPr="001B314E">
          <w:rPr>
            <w:rStyle w:val="af7"/>
            <w:noProof/>
          </w:rPr>
          <w:t>7.1 Общие требования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5E3B9906" w14:textId="20AAB3D6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75" w:history="1">
        <w:r w:rsidRPr="001B314E">
          <w:rPr>
            <w:rStyle w:val="af7"/>
            <w:noProof/>
          </w:rPr>
          <w:t>7.2 Требования безопасности перед началом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F6A698D" w14:textId="5AAFDBE6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76" w:history="1">
        <w:r w:rsidRPr="001B314E">
          <w:rPr>
            <w:rStyle w:val="af7"/>
            <w:noProof/>
          </w:rPr>
          <w:t>7.3 Требования безопасности во время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0600F0E" w14:textId="72A38B5D" w:rsidR="00143FFA" w:rsidRDefault="00143FFA">
      <w:pPr>
        <w:pStyle w:val="23"/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77" w:history="1">
        <w:r w:rsidRPr="001B314E">
          <w:rPr>
            <w:rStyle w:val="af7"/>
            <w:noProof/>
          </w:rPr>
          <w:t>7.4 Требования безопасности по окончанию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02E54D8" w14:textId="681DD5FF" w:rsidR="00143FFA" w:rsidRDefault="00143FF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78" w:history="1">
        <w:r w:rsidRPr="001B314E">
          <w:rPr>
            <w:rStyle w:val="af7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C79A442" w14:textId="46E08BA2" w:rsidR="00143FFA" w:rsidRDefault="00143FFA">
      <w:pPr>
        <w:pStyle w:val="11"/>
        <w:tabs>
          <w:tab w:val="right" w:leader="dot" w:pos="9344"/>
        </w:tabs>
        <w:rPr>
          <w:rFonts w:asciiTheme="minorHAnsi" w:eastAsiaTheme="minorEastAsia" w:hAnsiTheme="minorHAnsi"/>
          <w:noProof/>
          <w:sz w:val="24"/>
          <w:szCs w:val="24"/>
          <w:lang w:eastAsia="ru-RU"/>
        </w:rPr>
      </w:pPr>
      <w:hyperlink w:anchor="_Toc229831279" w:history="1">
        <w:r w:rsidRPr="001B314E">
          <w:rPr>
            <w:rStyle w:val="af7"/>
            <w:noProof/>
          </w:rPr>
          <w:t>Список использованных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_Toc229831279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195805C4" w14:textId="519F3DE2" w:rsidR="00800364" w:rsidRDefault="0023414B" w:rsidP="0023414B">
      <w:pPr>
        <w:pStyle w:val="a7"/>
      </w:pPr>
      <w:r>
        <w:rPr>
          <w:lang w:val="en-US"/>
        </w:rPr>
        <w:lastRenderedPageBreak/>
        <w:fldChar w:fldCharType="end"/>
      </w:r>
      <w:bookmarkStart w:id="0" w:name="_Toc194696990"/>
      <w:bookmarkStart w:id="1" w:name="_Toc215610331"/>
      <w:bookmarkStart w:id="2" w:name="_Toc229831253"/>
      <w:r w:rsidR="00800364">
        <w:t>Перечень сокращений и обозначений</w:t>
      </w:r>
      <w:bookmarkEnd w:id="0"/>
      <w:bookmarkEnd w:id="1"/>
      <w:bookmarkEnd w:id="2"/>
    </w:p>
    <w:p w14:paraId="6F57F584" w14:textId="6C416209" w:rsidR="000F14D6" w:rsidRPr="0092644F" w:rsidRDefault="000F14D6" w:rsidP="0023414B">
      <w:pPr>
        <w:pStyle w:val="a3"/>
      </w:pPr>
      <w:r w:rsidRPr="0023414B">
        <w:t xml:space="preserve">В настоящем </w:t>
      </w:r>
      <w:r w:rsidR="00C25818" w:rsidRPr="0023414B">
        <w:t>дипломно</w:t>
      </w:r>
      <w:r w:rsidR="00FE5FAB">
        <w:t>м</w:t>
      </w:r>
      <w:r w:rsidRPr="0023414B">
        <w:t xml:space="preserve"> проекте применяются следующие сокращения и </w:t>
      </w:r>
      <w:r w:rsidRPr="0092644F">
        <w:t>обозначения:</w:t>
      </w:r>
    </w:p>
    <w:p w14:paraId="379A5044" w14:textId="77777777" w:rsidR="00932193" w:rsidRPr="0092644F" w:rsidRDefault="00932193" w:rsidP="00BA3309">
      <w:pPr>
        <w:pStyle w:val="a3"/>
      </w:pPr>
      <w:bookmarkStart w:id="3" w:name="_Toc194696991"/>
      <w:bookmarkStart w:id="4" w:name="_Toc215610332"/>
      <w:r w:rsidRPr="0092644F">
        <w:t>БД – база данных</w:t>
      </w:r>
    </w:p>
    <w:p w14:paraId="360608DC" w14:textId="77777777" w:rsidR="00932193" w:rsidRPr="0092644F" w:rsidRDefault="00932193" w:rsidP="00BA3309">
      <w:pPr>
        <w:pStyle w:val="a3"/>
      </w:pPr>
      <w:r w:rsidRPr="0092644F">
        <w:t>ПК – персональный компьютер</w:t>
      </w:r>
    </w:p>
    <w:p w14:paraId="208EB6B1" w14:textId="77777777" w:rsidR="00932193" w:rsidRPr="0092644F" w:rsidRDefault="00932193" w:rsidP="00BA3309">
      <w:pPr>
        <w:pStyle w:val="a3"/>
      </w:pPr>
      <w:r>
        <w:t>ПП – программный продукт</w:t>
      </w:r>
    </w:p>
    <w:p w14:paraId="1E0364D1" w14:textId="77777777" w:rsidR="00932193" w:rsidRPr="0092644F" w:rsidRDefault="00932193" w:rsidP="00BA3309">
      <w:pPr>
        <w:pStyle w:val="a3"/>
      </w:pPr>
      <w:r w:rsidRPr="0092644F">
        <w:t>СУБД – система управления базами данных</w:t>
      </w:r>
    </w:p>
    <w:p w14:paraId="033F6877" w14:textId="77777777" w:rsidR="00932193" w:rsidRPr="0092644F" w:rsidRDefault="00932193" w:rsidP="00BA3309">
      <w:pPr>
        <w:pStyle w:val="a3"/>
      </w:pPr>
      <w:r w:rsidRPr="0092644F">
        <w:t>УНФО – учет номерного фонда общежития</w:t>
      </w:r>
    </w:p>
    <w:p w14:paraId="32975C19" w14:textId="77777777" w:rsidR="00932193" w:rsidRDefault="00932193" w:rsidP="00BA3309">
      <w:pPr>
        <w:pStyle w:val="a3"/>
      </w:pPr>
      <w:r w:rsidRPr="0092644F">
        <w:t>ЯП – язык программирования</w:t>
      </w:r>
    </w:p>
    <w:p w14:paraId="4B4BEDD5" w14:textId="77777777" w:rsidR="00BA3309" w:rsidRPr="0092644F" w:rsidRDefault="00BA3309" w:rsidP="00BA3309">
      <w:pPr>
        <w:pStyle w:val="a3"/>
      </w:pPr>
    </w:p>
    <w:p w14:paraId="349C1A68" w14:textId="77777777" w:rsidR="0060643E" w:rsidRPr="0092644F" w:rsidRDefault="0060643E" w:rsidP="00BA3309">
      <w:pPr>
        <w:pStyle w:val="a3"/>
      </w:pPr>
      <w:r w:rsidRPr="0092644F">
        <w:rPr>
          <w:lang w:val="en-US"/>
        </w:rPr>
        <w:t>API</w:t>
      </w:r>
      <w:r w:rsidRPr="0092644F">
        <w:t xml:space="preserve"> – интерфейс прикладного программирования</w:t>
      </w:r>
    </w:p>
    <w:p w14:paraId="63ADE957" w14:textId="77777777" w:rsidR="0060643E" w:rsidRPr="0092644F" w:rsidRDefault="0060643E" w:rsidP="00BA3309">
      <w:pPr>
        <w:pStyle w:val="a3"/>
      </w:pPr>
      <w:r w:rsidRPr="0092644F">
        <w:rPr>
          <w:lang w:val="en-US"/>
        </w:rPr>
        <w:t>CSS</w:t>
      </w:r>
      <w:r w:rsidRPr="0092644F">
        <w:t xml:space="preserve"> – каскадная таблица стилей</w:t>
      </w:r>
    </w:p>
    <w:p w14:paraId="21DD8C1E" w14:textId="13FF726A" w:rsidR="0060643E" w:rsidRPr="0092644F" w:rsidRDefault="0060643E" w:rsidP="00BA3309">
      <w:pPr>
        <w:pStyle w:val="a3"/>
      </w:pPr>
      <w:commentRangeStart w:id="5"/>
      <w:r w:rsidRPr="00F50416">
        <w:rPr>
          <w:lang w:val="en-US"/>
        </w:rPr>
        <w:t>DTO</w:t>
      </w:r>
      <w:r w:rsidRPr="00F50416">
        <w:t xml:space="preserve"> – </w:t>
      </w:r>
      <w:r w:rsidR="0069064A" w:rsidRPr="00F50416">
        <w:t>о</w:t>
      </w:r>
      <w:r w:rsidRPr="00F50416">
        <w:t>бъект передачи данных</w:t>
      </w:r>
      <w:commentRangeEnd w:id="5"/>
      <w:r w:rsidR="00F50416" w:rsidRPr="0092644F">
        <w:rPr>
          <w:rStyle w:val="aff4"/>
          <w:sz w:val="28"/>
          <w:szCs w:val="22"/>
        </w:rPr>
        <w:commentReference w:id="5"/>
      </w:r>
    </w:p>
    <w:p w14:paraId="4B5528C0" w14:textId="77777777" w:rsidR="0060643E" w:rsidRPr="0092644F" w:rsidRDefault="0060643E" w:rsidP="00BA3309">
      <w:pPr>
        <w:pStyle w:val="a3"/>
      </w:pPr>
      <w:r w:rsidRPr="0092644F">
        <w:rPr>
          <w:lang w:val="en-US"/>
        </w:rPr>
        <w:t>ERD</w:t>
      </w:r>
      <w:r w:rsidRPr="0092644F">
        <w:t xml:space="preserve"> – диаграмма взаимосвязей сущностей</w:t>
      </w:r>
    </w:p>
    <w:p w14:paraId="1D091D07" w14:textId="77777777" w:rsidR="0060643E" w:rsidRPr="0092644F" w:rsidRDefault="0060643E" w:rsidP="00BA3309">
      <w:pPr>
        <w:pStyle w:val="a3"/>
      </w:pPr>
      <w:r w:rsidRPr="0092644F">
        <w:rPr>
          <w:lang w:val="en-US"/>
        </w:rPr>
        <w:t>HTML</w:t>
      </w:r>
      <w:r w:rsidRPr="0092644F">
        <w:t xml:space="preserve"> – язык гипертекстовой разметки</w:t>
      </w:r>
    </w:p>
    <w:p w14:paraId="01AB4FC4" w14:textId="77777777" w:rsidR="0060643E" w:rsidRPr="00F44F60" w:rsidRDefault="0060643E" w:rsidP="00BA5FDD">
      <w:pPr>
        <w:pStyle w:val="a3"/>
      </w:pPr>
      <w:r w:rsidRPr="0092644F">
        <w:rPr>
          <w:lang w:val="en-US"/>
        </w:rPr>
        <w:t>HTTP</w:t>
      </w:r>
      <w:r w:rsidRPr="0092644F">
        <w:t xml:space="preserve"> – протокол передачи гипертекста</w:t>
      </w:r>
    </w:p>
    <w:p w14:paraId="241FCADA" w14:textId="77777777" w:rsidR="0060643E" w:rsidRPr="0092644F" w:rsidRDefault="0060643E" w:rsidP="00BA3309">
      <w:pPr>
        <w:pStyle w:val="a3"/>
      </w:pPr>
      <w:r w:rsidRPr="0092644F">
        <w:rPr>
          <w:lang w:val="en-US"/>
        </w:rPr>
        <w:t>IDE</w:t>
      </w:r>
      <w:r w:rsidRPr="0092644F">
        <w:t xml:space="preserve"> – интегрированная среда разработки</w:t>
      </w:r>
    </w:p>
    <w:p w14:paraId="72B5CCF5" w14:textId="77777777" w:rsidR="0060643E" w:rsidRPr="00DA6172" w:rsidRDefault="0060643E" w:rsidP="00BA3309">
      <w:pPr>
        <w:pStyle w:val="a3"/>
      </w:pPr>
      <w:r w:rsidRPr="007D1A0C">
        <w:rPr>
          <w:lang w:val="en-US"/>
        </w:rPr>
        <w:t>JSON</w:t>
      </w:r>
      <w:r w:rsidRPr="007D1A0C">
        <w:t xml:space="preserve"> – объектная нотация JavaScript</w:t>
      </w:r>
    </w:p>
    <w:p w14:paraId="4384D9F3" w14:textId="06083B90" w:rsidR="0060643E" w:rsidRPr="00BB1725" w:rsidRDefault="0060643E" w:rsidP="00BA3309">
      <w:pPr>
        <w:pStyle w:val="a3"/>
      </w:pPr>
      <w:commentRangeStart w:id="6"/>
      <w:r w:rsidRPr="00F50416">
        <w:rPr>
          <w:lang w:val="en-US"/>
        </w:rPr>
        <w:t>JWT</w:t>
      </w:r>
      <w:r w:rsidRPr="00F50416">
        <w:t xml:space="preserve"> – </w:t>
      </w:r>
      <w:r w:rsidR="00BB1725" w:rsidRPr="00F50416">
        <w:t>токен авторизации</w:t>
      </w:r>
      <w:commentRangeEnd w:id="6"/>
      <w:r w:rsidR="00F50416" w:rsidRPr="00BB1725">
        <w:rPr>
          <w:rStyle w:val="aff4"/>
          <w:sz w:val="28"/>
          <w:szCs w:val="22"/>
        </w:rPr>
        <w:commentReference w:id="6"/>
      </w:r>
    </w:p>
    <w:p w14:paraId="5AAA1E5C" w14:textId="77777777" w:rsidR="0060643E" w:rsidRPr="0092644F" w:rsidRDefault="0060643E" w:rsidP="00BA3309">
      <w:pPr>
        <w:pStyle w:val="a3"/>
      </w:pPr>
      <w:r w:rsidRPr="0092644F">
        <w:rPr>
          <w:lang w:val="en-US"/>
        </w:rPr>
        <w:t>REST</w:t>
      </w:r>
      <w:r w:rsidRPr="0092644F">
        <w:t xml:space="preserve"> – передача репрезентативного состояния</w:t>
      </w:r>
    </w:p>
    <w:p w14:paraId="4B5B9C84" w14:textId="77777777" w:rsidR="0060643E" w:rsidRPr="00932193" w:rsidRDefault="0060643E" w:rsidP="00932193">
      <w:pPr>
        <w:pStyle w:val="a3"/>
      </w:pPr>
      <w:r w:rsidRPr="0092644F">
        <w:rPr>
          <w:lang w:val="en-US"/>
        </w:rPr>
        <w:t>SDK</w:t>
      </w:r>
      <w:r w:rsidRPr="0092644F">
        <w:t xml:space="preserve"> – комплект для разработки программного обеспечения</w:t>
      </w:r>
    </w:p>
    <w:p w14:paraId="14905FC7" w14:textId="13352A7A" w:rsidR="0060643E" w:rsidRPr="0092644F" w:rsidRDefault="0060643E" w:rsidP="00BA3309">
      <w:pPr>
        <w:pStyle w:val="a3"/>
      </w:pPr>
      <w:commentRangeStart w:id="7"/>
      <w:r w:rsidRPr="00F50416">
        <w:rPr>
          <w:lang w:val="en-US"/>
        </w:rPr>
        <w:t>VS</w:t>
      </w:r>
      <w:r w:rsidRPr="00F50416">
        <w:t xml:space="preserve"> – </w:t>
      </w:r>
      <w:r w:rsidR="004050BE" w:rsidRPr="00F50416">
        <w:t xml:space="preserve">среда разработки </w:t>
      </w:r>
      <w:r w:rsidRPr="00F50416">
        <w:rPr>
          <w:lang w:val="en-US"/>
        </w:rPr>
        <w:t>Visual</w:t>
      </w:r>
      <w:r w:rsidRPr="00F50416">
        <w:t xml:space="preserve"> </w:t>
      </w:r>
      <w:r w:rsidRPr="00F50416">
        <w:rPr>
          <w:lang w:val="en-US"/>
        </w:rPr>
        <w:t>Studio</w:t>
      </w:r>
      <w:commentRangeEnd w:id="7"/>
      <w:r w:rsidR="00F50416" w:rsidRPr="0092644F">
        <w:rPr>
          <w:rStyle w:val="aff4"/>
          <w:sz w:val="28"/>
          <w:szCs w:val="22"/>
        </w:rPr>
        <w:commentReference w:id="7"/>
      </w:r>
    </w:p>
    <w:p w14:paraId="4D11C001" w14:textId="692A3E36" w:rsidR="00C5629D" w:rsidRPr="00BA3309" w:rsidRDefault="00C5629D">
      <w:pPr>
        <w:spacing w:after="160" w:line="259" w:lineRule="auto"/>
        <w:jc w:val="left"/>
        <w:rPr>
          <w:rFonts w:eastAsiaTheme="majorEastAsia" w:cstheme="majorBidi"/>
          <w:b/>
          <w:caps/>
          <w:spacing w:val="-10"/>
          <w:kern w:val="28"/>
          <w:sz w:val="32"/>
          <w:szCs w:val="56"/>
        </w:rPr>
      </w:pPr>
      <w:r>
        <w:br w:type="page"/>
      </w:r>
    </w:p>
    <w:p w14:paraId="669FA8C1" w14:textId="22630DB6" w:rsidR="00A761C2" w:rsidRDefault="008532F7" w:rsidP="00263EC5">
      <w:pPr>
        <w:pStyle w:val="a7"/>
      </w:pPr>
      <w:bookmarkStart w:id="8" w:name="_Toc229831254"/>
      <w:r>
        <w:lastRenderedPageBreak/>
        <w:t>Введение</w:t>
      </w:r>
      <w:bookmarkEnd w:id="3"/>
      <w:bookmarkEnd w:id="4"/>
      <w:bookmarkEnd w:id="8"/>
    </w:p>
    <w:p w14:paraId="17FCD2AD" w14:textId="546D33F8" w:rsidR="00097A99" w:rsidRPr="002809C3" w:rsidRDefault="00097A99" w:rsidP="00097A99">
      <w:pPr>
        <w:pStyle w:val="a3"/>
      </w:pPr>
      <w:r w:rsidRPr="000736E2">
        <w:t xml:space="preserve">В современном мире цифровые технологии </w:t>
      </w:r>
      <w:r w:rsidR="005C64DE">
        <w:t>приобрели фундаментальное значения</w:t>
      </w:r>
      <w:r w:rsidRPr="000736E2">
        <w:t xml:space="preserve"> для оптимизации и автоматизации процессов в самых разных </w:t>
      </w:r>
      <w:r w:rsidR="005C64DE">
        <w:t>областях</w:t>
      </w:r>
      <w:r w:rsidRPr="000736E2">
        <w:t xml:space="preserve">, включая управление жилым фондом и социальной инфраструктурой. </w:t>
      </w:r>
      <w:r w:rsidR="009304C3">
        <w:t>В частности, в</w:t>
      </w:r>
      <w:r w:rsidRPr="000736E2">
        <w:t xml:space="preserve">еб-приложения и информационные системы </w:t>
      </w:r>
      <w:r w:rsidR="00E21ECB">
        <w:t>обеспечивают</w:t>
      </w:r>
      <w:r w:rsidRPr="000736E2">
        <w:t xml:space="preserve"> централизованн</w:t>
      </w:r>
      <w:r w:rsidR="009304C3">
        <w:t>ое</w:t>
      </w:r>
      <w:r w:rsidRPr="000736E2">
        <w:t xml:space="preserve"> хран</w:t>
      </w:r>
      <w:r w:rsidR="009304C3">
        <w:t xml:space="preserve">ение </w:t>
      </w:r>
      <w:r w:rsidRPr="000736E2">
        <w:t>данны</w:t>
      </w:r>
      <w:r w:rsidR="009304C3">
        <w:t>х</w:t>
      </w:r>
      <w:r w:rsidRPr="000736E2">
        <w:t xml:space="preserve">, </w:t>
      </w:r>
      <w:r w:rsidR="00E21ECB" w:rsidRPr="000736E2">
        <w:t>оперативно</w:t>
      </w:r>
      <w:r w:rsidR="00E21ECB">
        <w:t>ю</w:t>
      </w:r>
      <w:r w:rsidRPr="000736E2">
        <w:t xml:space="preserve"> обраб</w:t>
      </w:r>
      <w:r w:rsidR="00E21ECB">
        <w:t>отку</w:t>
      </w:r>
      <w:r w:rsidRPr="000736E2">
        <w:t xml:space="preserve"> запрос</w:t>
      </w:r>
      <w:r w:rsidR="00E21ECB">
        <w:t>ов</w:t>
      </w:r>
      <w:r w:rsidRPr="000736E2">
        <w:t xml:space="preserve"> и предоставл</w:t>
      </w:r>
      <w:r w:rsidR="00E21ECB">
        <w:t>ение</w:t>
      </w:r>
      <w:r w:rsidRPr="000736E2">
        <w:t xml:space="preserve"> </w:t>
      </w:r>
      <w:r w:rsidR="00E21ECB">
        <w:t>релевантной</w:t>
      </w:r>
      <w:r w:rsidRPr="000736E2">
        <w:t xml:space="preserve"> информаци</w:t>
      </w:r>
      <w:r w:rsidR="00E21ECB">
        <w:t xml:space="preserve">и </w:t>
      </w:r>
      <w:r w:rsidRPr="000736E2">
        <w:t xml:space="preserve">ответственным </w:t>
      </w:r>
      <w:r w:rsidR="0062268F">
        <w:t xml:space="preserve">за управление </w:t>
      </w:r>
      <w:r w:rsidRPr="000736E2">
        <w:t>лицам в удобной</w:t>
      </w:r>
      <w:r w:rsidR="0062268F">
        <w:t xml:space="preserve"> для них</w:t>
      </w:r>
      <w:r w:rsidRPr="000736E2">
        <w:t xml:space="preserve"> форме. </w:t>
      </w:r>
      <w:r w:rsidR="00E21ECB">
        <w:t>Данный</w:t>
      </w:r>
      <w:r w:rsidRPr="000736E2">
        <w:t xml:space="preserve"> </w:t>
      </w:r>
      <w:r w:rsidR="00E21ECB">
        <w:t>аспект приобретает</w:t>
      </w:r>
      <w:r w:rsidR="001703EC">
        <w:t xml:space="preserve"> особую актуальность</w:t>
      </w:r>
      <w:r w:rsidRPr="000736E2">
        <w:t xml:space="preserve"> для </w:t>
      </w:r>
      <w:r w:rsidR="001703EC">
        <w:t xml:space="preserve">организаций </w:t>
      </w:r>
      <w:r w:rsidRPr="000736E2">
        <w:t>с регулярным документооборотом и высокой динамикой данных,</w:t>
      </w:r>
      <w:r w:rsidR="008A613E">
        <w:t xml:space="preserve"> как, например образовательные учреждения среднего профессионального образования</w:t>
      </w:r>
      <w:r>
        <w:t xml:space="preserve"> </w:t>
      </w:r>
      <w:r w:rsidRPr="000736E2">
        <w:t>и их общежития, где точность и скорость доступа к информации напрямую влияют на качество административной работы</w:t>
      </w:r>
      <w:r>
        <w:t>.</w:t>
      </w:r>
    </w:p>
    <w:p w14:paraId="592AE84D" w14:textId="4EE66901" w:rsidR="00097A99" w:rsidRPr="00CC1BF8" w:rsidRDefault="00097A99" w:rsidP="00097A99">
      <w:pPr>
        <w:pStyle w:val="a3"/>
      </w:pPr>
      <w:r w:rsidRPr="004A02EF">
        <w:t>Для</w:t>
      </w:r>
      <w:r>
        <w:t xml:space="preserve"> </w:t>
      </w:r>
      <w:r w:rsidRPr="004A02EF">
        <w:t xml:space="preserve">учебных заведений </w:t>
      </w:r>
      <w:r>
        <w:t xml:space="preserve">среднего профессионального образования </w:t>
      </w:r>
      <w:r w:rsidRPr="004A02EF">
        <w:t>студенческие общежития являются критически важным элементом инфраструктуры. Однако во многих из них до сих пор используются бумажные методы уч</w:t>
      </w:r>
      <w:r w:rsidR="0062268F">
        <w:t>е</w:t>
      </w:r>
      <w:r w:rsidRPr="004A02EF">
        <w:t>та</w:t>
      </w:r>
      <w:r w:rsidR="0062268F">
        <w:t xml:space="preserve">, такие как </w:t>
      </w:r>
      <w:r w:rsidRPr="004A02EF">
        <w:t>ручное ведение журналов, составление списков проживающих на бумажных носителях, что приводит к значительным временным затратам</w:t>
      </w:r>
      <w:r w:rsidR="00276AF0">
        <w:t xml:space="preserve"> на работу</w:t>
      </w:r>
      <w:r w:rsidRPr="004A02EF">
        <w:t xml:space="preserve"> </w:t>
      </w:r>
      <w:commentRangeStart w:id="9"/>
      <w:r w:rsidRPr="008A5426">
        <w:t>персонала</w:t>
      </w:r>
      <w:r w:rsidR="001F4CFC" w:rsidRPr="008A5426">
        <w:t xml:space="preserve">. </w:t>
      </w:r>
      <w:r w:rsidRPr="008A5426">
        <w:t>Цифровизация</w:t>
      </w:r>
      <w:r w:rsidRPr="00CC1BF8">
        <w:t xml:space="preserve"> </w:t>
      </w:r>
      <w:commentRangeEnd w:id="9"/>
      <w:r w:rsidR="008A5426">
        <w:rPr>
          <w:rStyle w:val="aff4"/>
          <w:sz w:val="28"/>
          <w:szCs w:val="22"/>
        </w:rPr>
        <w:commentReference w:id="9"/>
      </w:r>
      <w:r w:rsidR="00933969">
        <w:t xml:space="preserve">данного </w:t>
      </w:r>
      <w:r w:rsidRPr="00CC1BF8">
        <w:t xml:space="preserve">процесса является ключевым шагом </w:t>
      </w:r>
      <w:r w:rsidR="00933969">
        <w:t xml:space="preserve">на пути </w:t>
      </w:r>
      <w:r w:rsidRPr="00CC1BF8">
        <w:t xml:space="preserve">для решения </w:t>
      </w:r>
      <w:r w:rsidR="001B3187">
        <w:t xml:space="preserve">поднимавшихся </w:t>
      </w:r>
      <w:r w:rsidRPr="00CC1BF8">
        <w:t xml:space="preserve">проблем, </w:t>
      </w:r>
      <w:r w:rsidR="001B3187">
        <w:t xml:space="preserve">поскольку она </w:t>
      </w:r>
      <w:r w:rsidRPr="00CC1BF8">
        <w:t>позволяет не только повысить эффективность работы администрации, но и кардинально улучшить контроль над использованием жилого фонда.</w:t>
      </w:r>
    </w:p>
    <w:p w14:paraId="5E1EA751" w14:textId="3B69EEC9" w:rsidR="00097A99" w:rsidRPr="004A02EF" w:rsidRDefault="00097A99" w:rsidP="00097A99">
      <w:pPr>
        <w:pStyle w:val="a3"/>
      </w:pPr>
      <w:r w:rsidRPr="004A02EF">
        <w:t xml:space="preserve">Таким образом, разработка </w:t>
      </w:r>
      <w:r w:rsidR="008660C6">
        <w:t>системы</w:t>
      </w:r>
      <w:r w:rsidRPr="004A02EF">
        <w:t xml:space="preserve"> </w:t>
      </w:r>
      <w:r w:rsidR="00335F0C">
        <w:t>УНФО</w:t>
      </w:r>
      <w:r w:rsidRPr="004A02EF">
        <w:t xml:space="preserve"> позволит автоматизировать </w:t>
      </w:r>
      <w:r w:rsidR="00643DFB">
        <w:t>привычные</w:t>
      </w:r>
      <w:r w:rsidRPr="004A02EF">
        <w:t xml:space="preserve"> операции, минимизировать </w:t>
      </w:r>
      <w:r w:rsidR="00266339">
        <w:t>влияние</w:t>
      </w:r>
      <w:r w:rsidR="00643DFB">
        <w:t xml:space="preserve"> </w:t>
      </w:r>
      <w:r w:rsidRPr="004A02EF">
        <w:t>человеческ</w:t>
      </w:r>
      <w:r w:rsidR="00643DFB">
        <w:t xml:space="preserve">ого </w:t>
      </w:r>
      <w:r w:rsidRPr="004A02EF">
        <w:t>фактор</w:t>
      </w:r>
      <w:r w:rsidR="00643DFB">
        <w:t>а</w:t>
      </w:r>
      <w:r w:rsidRPr="004A02EF">
        <w:t xml:space="preserve">, обеспечить мгновенный доступ к актуальным </w:t>
      </w:r>
      <w:r w:rsidR="00266339" w:rsidRPr="004A02EF">
        <w:t>данным,</w:t>
      </w:r>
      <w:r w:rsidR="00643DFB">
        <w:t xml:space="preserve"> а </w:t>
      </w:r>
      <w:r w:rsidR="00266339">
        <w:t>также</w:t>
      </w:r>
      <w:r w:rsidR="00643DFB">
        <w:t xml:space="preserve"> п</w:t>
      </w:r>
      <w:r w:rsidRPr="004A02EF">
        <w:t>овысить общий уровень управляемости объект</w:t>
      </w:r>
      <w:r w:rsidR="008660C6">
        <w:t>ами</w:t>
      </w:r>
      <w:r w:rsidRPr="004A02EF">
        <w:t>.</w:t>
      </w:r>
    </w:p>
    <w:p w14:paraId="5905A3FE" w14:textId="2AB566DC" w:rsidR="00097A99" w:rsidRPr="004A02EF" w:rsidRDefault="00097A99" w:rsidP="00097A99">
      <w:pPr>
        <w:pStyle w:val="a3"/>
      </w:pPr>
      <w:r w:rsidRPr="004A02EF">
        <w:t xml:space="preserve">Целью </w:t>
      </w:r>
      <w:r w:rsidR="008660C6">
        <w:t>дипломного</w:t>
      </w:r>
      <w:r w:rsidRPr="004A02EF">
        <w:t xml:space="preserve"> проектирования</w:t>
      </w:r>
      <w:r>
        <w:t xml:space="preserve"> </w:t>
      </w:r>
      <w:r w:rsidRPr="004A02EF">
        <w:t xml:space="preserve">является </w:t>
      </w:r>
      <w:r w:rsidR="00266339">
        <w:t>создание</w:t>
      </w:r>
      <w:r w:rsidRPr="004A02EF">
        <w:t xml:space="preserve"> программного решения для комендан</w:t>
      </w:r>
      <w:r>
        <w:t>тов</w:t>
      </w:r>
      <w:r w:rsidRPr="004A02EF">
        <w:t xml:space="preserve"> и воспитателей, предназначенного для </w:t>
      </w:r>
      <w:r w:rsidRPr="004A02EF">
        <w:lastRenderedPageBreak/>
        <w:t>автоматизации учета проживающих</w:t>
      </w:r>
      <w:r w:rsidR="00FD1ABF">
        <w:t xml:space="preserve"> в зданиях,</w:t>
      </w:r>
      <w:r w:rsidRPr="004A02EF">
        <w:t xml:space="preserve"> и оперативного управления инфраструктурой студенческого общежития.</w:t>
      </w:r>
    </w:p>
    <w:p w14:paraId="487131BF" w14:textId="3F7BC3B0" w:rsidR="00097A99" w:rsidRPr="004A02EF" w:rsidRDefault="00097A99" w:rsidP="00097A99">
      <w:pPr>
        <w:pStyle w:val="a3"/>
      </w:pPr>
      <w:r w:rsidRPr="004A02EF">
        <w:t xml:space="preserve">Для достижения поставленной цели </w:t>
      </w:r>
      <w:r w:rsidR="00475FE5">
        <w:t>необходимо</w:t>
      </w:r>
      <w:r w:rsidRPr="004A02EF">
        <w:t xml:space="preserve"> решить следующие задачи:</w:t>
      </w:r>
    </w:p>
    <w:p w14:paraId="398E4A7F" w14:textId="77777777" w:rsidR="00097A99" w:rsidRDefault="00097A99" w:rsidP="00097A99">
      <w:pPr>
        <w:pStyle w:val="a"/>
      </w:pPr>
      <w:r>
        <w:t>п</w:t>
      </w:r>
      <w:r w:rsidRPr="004A02EF">
        <w:t>ровести анализ предметной области и выявить функциональные требования к системе</w:t>
      </w:r>
      <w:r w:rsidRPr="00741242">
        <w:t>;</w:t>
      </w:r>
    </w:p>
    <w:p w14:paraId="22CCC95F" w14:textId="47076F7F" w:rsidR="00097A99" w:rsidRPr="00B40037" w:rsidRDefault="00097A99" w:rsidP="00097A99">
      <w:pPr>
        <w:pStyle w:val="a"/>
      </w:pPr>
      <w:commentRangeStart w:id="10"/>
      <w:r>
        <w:t>провести анализ</w:t>
      </w:r>
      <w:r w:rsidR="009F6C87">
        <w:t xml:space="preserve"> потребностей </w:t>
      </w:r>
      <w:r>
        <w:t>целевой аудитории</w:t>
      </w:r>
      <w:r w:rsidRPr="009F6C87">
        <w:t>;</w:t>
      </w:r>
      <w:commentRangeEnd w:id="10"/>
      <w:r w:rsidR="00431E80" w:rsidRPr="00B40037">
        <w:rPr>
          <w:rStyle w:val="aff4"/>
          <w:sz w:val="28"/>
          <w:szCs w:val="22"/>
        </w:rPr>
        <w:commentReference w:id="10"/>
      </w:r>
    </w:p>
    <w:p w14:paraId="50861B17" w14:textId="77777777" w:rsidR="00630C95" w:rsidRDefault="00097A99" w:rsidP="00097A99">
      <w:pPr>
        <w:pStyle w:val="a"/>
      </w:pPr>
      <w:r>
        <w:t>спроектировать архитектуру системы</w:t>
      </w:r>
    </w:p>
    <w:p w14:paraId="4057A48C" w14:textId="77777777" w:rsidR="00630C95" w:rsidRDefault="00630C95" w:rsidP="00097A99">
      <w:pPr>
        <w:pStyle w:val="a"/>
      </w:pPr>
      <w:r w:rsidRPr="00630C95">
        <w:t>выбрать состав программных и технических средств для реализации веб-приложения;</w:t>
      </w:r>
    </w:p>
    <w:p w14:paraId="729DC64A" w14:textId="5757B216" w:rsidR="00097A99" w:rsidRDefault="00630C95" w:rsidP="00097A99">
      <w:pPr>
        <w:pStyle w:val="a"/>
      </w:pPr>
      <w:r>
        <w:t>спроектировать</w:t>
      </w:r>
      <w:r w:rsidR="00097A99">
        <w:t xml:space="preserve"> БД</w:t>
      </w:r>
      <w:r w:rsidR="00097A99" w:rsidRPr="00105128">
        <w:t>;</w:t>
      </w:r>
    </w:p>
    <w:p w14:paraId="248BE3E3" w14:textId="579F5267" w:rsidR="00083A48" w:rsidRPr="004A02EF" w:rsidRDefault="00083A48" w:rsidP="00097A99">
      <w:pPr>
        <w:pStyle w:val="a"/>
      </w:pPr>
      <w:r>
        <w:t xml:space="preserve">разработать </w:t>
      </w:r>
      <w:r>
        <w:rPr>
          <w:lang w:val="en-US"/>
        </w:rPr>
        <w:t>API</w:t>
      </w:r>
      <w:r w:rsidRPr="00083A48">
        <w:t xml:space="preserve"> </w:t>
      </w:r>
      <w:r>
        <w:t>для веб-приложения;</w:t>
      </w:r>
    </w:p>
    <w:p w14:paraId="40B7DDF1" w14:textId="0D74F1F6" w:rsidR="00083A48" w:rsidRDefault="00083A48" w:rsidP="00097A99">
      <w:pPr>
        <w:pStyle w:val="a"/>
      </w:pPr>
      <w:r>
        <w:t>реализовать разграничение прав доступа;</w:t>
      </w:r>
    </w:p>
    <w:p w14:paraId="35D6765E" w14:textId="16291283" w:rsidR="00097A99" w:rsidRPr="004A02EF" w:rsidRDefault="00097A99" w:rsidP="00097A99">
      <w:pPr>
        <w:pStyle w:val="a"/>
      </w:pPr>
      <w:r>
        <w:t>р</w:t>
      </w:r>
      <w:r w:rsidRPr="004A02EF">
        <w:t>азработать веб-приложение для коменданта и воспитателя</w:t>
      </w:r>
      <w:r w:rsidRPr="006E6A76">
        <w:t>;</w:t>
      </w:r>
    </w:p>
    <w:p w14:paraId="7F87CCB6" w14:textId="6D5A8888" w:rsidR="00097A99" w:rsidRDefault="00097A99" w:rsidP="00097A99">
      <w:pPr>
        <w:pStyle w:val="a"/>
      </w:pPr>
      <w:r>
        <w:t>п</w:t>
      </w:r>
      <w:r w:rsidRPr="004A02EF">
        <w:t>ровести тестирование функционал</w:t>
      </w:r>
      <w:r>
        <w:t>ьности</w:t>
      </w:r>
      <w:r w:rsidR="002C3099">
        <w:t>;</w:t>
      </w:r>
    </w:p>
    <w:p w14:paraId="15B9D0E7" w14:textId="1FD7A115" w:rsidR="002C3099" w:rsidRDefault="002C3099" w:rsidP="00097A99">
      <w:pPr>
        <w:pStyle w:val="a"/>
      </w:pPr>
      <w:r>
        <w:t>подготовить документацию и руководство пользователя;</w:t>
      </w:r>
    </w:p>
    <w:p w14:paraId="1B35FB5B" w14:textId="498B690A" w:rsidR="002C3099" w:rsidRDefault="002C3099" w:rsidP="00097A99">
      <w:pPr>
        <w:pStyle w:val="a"/>
      </w:pPr>
      <w:r>
        <w:t>определить затраты на разработку</w:t>
      </w:r>
      <w:r w:rsidR="00C462C5">
        <w:t xml:space="preserve"> ПП;</w:t>
      </w:r>
    </w:p>
    <w:p w14:paraId="02FD711E" w14:textId="307339A9" w:rsidR="00C462C5" w:rsidRDefault="00C462C5" w:rsidP="00C462C5">
      <w:pPr>
        <w:pStyle w:val="a"/>
      </w:pPr>
      <w:r>
        <w:t>оценить риски разработки ПП.</w:t>
      </w:r>
    </w:p>
    <w:p w14:paraId="44855119" w14:textId="367DD899" w:rsidR="00C462C5" w:rsidRPr="00097A99" w:rsidRDefault="00C462C5" w:rsidP="00C462C5">
      <w:pPr>
        <w:pStyle w:val="a3"/>
      </w:pPr>
      <w:r w:rsidRPr="00C462C5">
        <w:t xml:space="preserve">В результате выполнения поставленных задач будет создана система </w:t>
      </w:r>
      <w:r w:rsidR="00335F0C">
        <w:t>УНФО</w:t>
      </w:r>
      <w:r w:rsidRPr="00C462C5">
        <w:t>, которая значительно упростит процесс управления</w:t>
      </w:r>
      <w:r w:rsidR="008227B2">
        <w:t xml:space="preserve"> общежитиями и </w:t>
      </w:r>
      <w:commentRangeStart w:id="11"/>
      <w:r w:rsidR="0033125F" w:rsidRPr="00E33271">
        <w:t>повысит</w:t>
      </w:r>
      <w:r w:rsidRPr="00E33271">
        <w:t xml:space="preserve"> уровень</w:t>
      </w:r>
      <w:r w:rsidR="0033125F">
        <w:t xml:space="preserve"> </w:t>
      </w:r>
      <w:commentRangeEnd w:id="11"/>
      <w:r w:rsidR="00E33271">
        <w:rPr>
          <w:rStyle w:val="aff4"/>
          <w:sz w:val="28"/>
          <w:szCs w:val="22"/>
        </w:rPr>
        <w:commentReference w:id="11"/>
      </w:r>
      <w:r w:rsidR="0033125F">
        <w:t>контролируемости жилого фонда</w:t>
      </w:r>
      <w:r w:rsidRPr="00C462C5">
        <w:t>.</w:t>
      </w:r>
    </w:p>
    <w:p w14:paraId="758997D5" w14:textId="77777777" w:rsidR="00810637" w:rsidRDefault="007C605F" w:rsidP="00D13073">
      <w:pPr>
        <w:pStyle w:val="1"/>
      </w:pPr>
      <w:bookmarkStart w:id="12" w:name="_Toc215610290"/>
      <w:bookmarkStart w:id="13" w:name="_Toc215610333"/>
      <w:bookmarkStart w:id="14" w:name="_Toc229831255"/>
      <w:bookmarkStart w:id="15" w:name="_Hlk215608503"/>
      <w:r>
        <w:lastRenderedPageBreak/>
        <w:t>Сбор и анализ требований</w:t>
      </w:r>
      <w:bookmarkEnd w:id="12"/>
      <w:bookmarkEnd w:id="13"/>
      <w:bookmarkEnd w:id="14"/>
    </w:p>
    <w:p w14:paraId="3A92C5FC" w14:textId="77777777" w:rsidR="007C605F" w:rsidRDefault="007C605F" w:rsidP="004379DD">
      <w:pPr>
        <w:pStyle w:val="2"/>
      </w:pPr>
      <w:bookmarkStart w:id="16" w:name="_Toc215610291"/>
      <w:bookmarkStart w:id="17" w:name="_Toc215610334"/>
      <w:bookmarkStart w:id="18" w:name="_Toc229831256"/>
      <w:bookmarkEnd w:id="15"/>
      <w:commentRangeStart w:id="19"/>
      <w:r w:rsidRPr="004379DD">
        <w:t>Назначение</w:t>
      </w:r>
      <w:r>
        <w:t xml:space="preserve"> и область применения</w:t>
      </w:r>
      <w:bookmarkEnd w:id="16"/>
      <w:bookmarkEnd w:id="17"/>
      <w:bookmarkEnd w:id="18"/>
      <w:commentRangeEnd w:id="19"/>
      <w:r w:rsidR="00DB6112">
        <w:rPr>
          <w:rStyle w:val="aff4"/>
          <w:sz w:val="28"/>
          <w:szCs w:val="32"/>
        </w:rPr>
        <w:commentReference w:id="19"/>
      </w:r>
    </w:p>
    <w:p w14:paraId="00677F4B" w14:textId="63886991" w:rsidR="00167A51" w:rsidRDefault="00167A51" w:rsidP="00B62263">
      <w:pPr>
        <w:pStyle w:val="a3"/>
      </w:pPr>
      <w:r>
        <w:t>Система</w:t>
      </w:r>
      <w:r w:rsidRPr="007C605F">
        <w:t xml:space="preserve"> предназначена для использования в студенческих общежитиях учебных </w:t>
      </w:r>
      <w:r>
        <w:t>организация</w:t>
      </w:r>
      <w:r w:rsidRPr="007C605F">
        <w:t xml:space="preserve"> среднего профессионального образования, например, в АКТ</w:t>
      </w:r>
      <w:r>
        <w:t> </w:t>
      </w:r>
      <w:r w:rsidRPr="007C605F">
        <w:t>(ф)</w:t>
      </w:r>
      <w:r>
        <w:t> </w:t>
      </w:r>
      <w:r w:rsidRPr="007C605F">
        <w:t>СПбГУТ. Основными пользователями являются комендант общежития и ночные воспитатели.</w:t>
      </w:r>
    </w:p>
    <w:p w14:paraId="6F09E656" w14:textId="7669BB90" w:rsidR="001F5174" w:rsidRPr="001F5174" w:rsidRDefault="00B54B27" w:rsidP="00715B8B">
      <w:pPr>
        <w:pStyle w:val="a3"/>
      </w:pPr>
      <w:r>
        <w:t>Система</w:t>
      </w:r>
      <w:r w:rsidRPr="007C605F">
        <w:t xml:space="preserve"> </w:t>
      </w:r>
      <w:r w:rsidR="00B30F3D">
        <w:t>позволит</w:t>
      </w:r>
      <w:r w:rsidR="00B62263">
        <w:t xml:space="preserve"> </w:t>
      </w:r>
      <w:r>
        <w:t>упро</w:t>
      </w:r>
      <w:r w:rsidR="00B30F3D">
        <w:t xml:space="preserve">стить </w:t>
      </w:r>
      <w:r w:rsidRPr="007C605F">
        <w:t>процесс</w:t>
      </w:r>
      <w:r w:rsidR="00B30F3D">
        <w:t xml:space="preserve"> </w:t>
      </w:r>
      <w:r w:rsidR="00B62263">
        <w:t xml:space="preserve">заселения </w:t>
      </w:r>
      <w:r w:rsidRPr="007C605F">
        <w:t>студентов, ведени</w:t>
      </w:r>
      <w:r w:rsidR="00B30F3D">
        <w:t>е</w:t>
      </w:r>
      <w:r w:rsidRPr="007C605F">
        <w:t xml:space="preserve"> данных о проживающих</w:t>
      </w:r>
      <w:r w:rsidR="00B62263">
        <w:t xml:space="preserve">, </w:t>
      </w:r>
      <w:r w:rsidRPr="007C605F">
        <w:t>жилы</w:t>
      </w:r>
      <w:r>
        <w:t xml:space="preserve">х </w:t>
      </w:r>
      <w:r w:rsidRPr="007C605F">
        <w:t>помещения</w:t>
      </w:r>
      <w:r>
        <w:t>х</w:t>
      </w:r>
      <w:r w:rsidR="00B62263">
        <w:t xml:space="preserve"> и оборудовании</w:t>
      </w:r>
      <w:r w:rsidRPr="007C605F">
        <w:t>. Её внедрение направлено на замену бумажного документооборота цифровым решением, что сни</w:t>
      </w:r>
      <w:r>
        <w:t>зи</w:t>
      </w:r>
      <w:r w:rsidRPr="007C605F">
        <w:t>т время, затрач</w:t>
      </w:r>
      <w:r>
        <w:t>иваем</w:t>
      </w:r>
      <w:r w:rsidRPr="007C605F">
        <w:t xml:space="preserve">ое на формирование </w:t>
      </w:r>
      <w:r>
        <w:t xml:space="preserve">списков </w:t>
      </w:r>
      <w:r w:rsidRPr="007C605F">
        <w:t>расселени</w:t>
      </w:r>
      <w:r w:rsidR="00094AB8">
        <w:t xml:space="preserve">я и инвентаризации, </w:t>
      </w:r>
      <w:r w:rsidRPr="007C605F">
        <w:t>обеспечит быстрый доступ к информации.</w:t>
      </w:r>
    </w:p>
    <w:p w14:paraId="2AEA38DA" w14:textId="4274BC37" w:rsidR="00D45A8D" w:rsidRDefault="000D71CB" w:rsidP="004379DD">
      <w:pPr>
        <w:pStyle w:val="2"/>
      </w:pPr>
      <w:bookmarkStart w:id="20" w:name="_Toc215610292"/>
      <w:bookmarkStart w:id="21" w:name="_Toc215610335"/>
      <w:bookmarkStart w:id="22" w:name="_Toc229831257"/>
      <w:r>
        <w:t xml:space="preserve">Постановка </w:t>
      </w:r>
      <w:r w:rsidRPr="00CD675B">
        <w:t>задачи</w:t>
      </w:r>
      <w:bookmarkEnd w:id="20"/>
      <w:bookmarkEnd w:id="21"/>
      <w:bookmarkEnd w:id="22"/>
    </w:p>
    <w:p w14:paraId="7FBDC467" w14:textId="3B934E63" w:rsidR="005E7738" w:rsidRDefault="0075497A" w:rsidP="005E7738">
      <w:pPr>
        <w:pStyle w:val="a3"/>
      </w:pPr>
      <w:r>
        <w:t>Необходимо</w:t>
      </w:r>
      <w:r w:rsidR="005E7738">
        <w:t xml:space="preserve"> разработать</w:t>
      </w:r>
      <w:r>
        <w:t xml:space="preserve"> систему</w:t>
      </w:r>
      <w:r w:rsidR="005E7738">
        <w:t>, котор</w:t>
      </w:r>
      <w:r>
        <w:t xml:space="preserve">ая </w:t>
      </w:r>
      <w:r w:rsidR="005E7738">
        <w:t>предоставит доступ к следующей функциональности</w:t>
      </w:r>
      <w:r w:rsidR="00112EA0" w:rsidRPr="00112EA0">
        <w:t xml:space="preserve"> [</w:t>
      </w:r>
      <w:r w:rsidR="00EF2D8B" w:rsidRPr="005D1AA5">
        <w:t>6</w:t>
      </w:r>
      <w:r w:rsidR="00112EA0" w:rsidRPr="00112EA0">
        <w:t>]</w:t>
      </w:r>
      <w:r w:rsidR="005E7738">
        <w:t>:</w:t>
      </w:r>
    </w:p>
    <w:p w14:paraId="2E248DD1" w14:textId="77777777" w:rsidR="005E7738" w:rsidRDefault="005E7738" w:rsidP="005E7738">
      <w:pPr>
        <w:pStyle w:val="a1"/>
      </w:pPr>
      <w:r>
        <w:t>авторизация пользователей</w:t>
      </w:r>
      <w:r>
        <w:rPr>
          <w:lang w:val="en-US"/>
        </w:rPr>
        <w:t>;</w:t>
      </w:r>
    </w:p>
    <w:p w14:paraId="4B616211" w14:textId="78184132" w:rsidR="005E7738" w:rsidRDefault="00A21F3F" w:rsidP="005E7738">
      <w:pPr>
        <w:pStyle w:val="a1"/>
      </w:pPr>
      <w:r>
        <w:t>учет</w:t>
      </w:r>
      <w:r w:rsidR="005E7738">
        <w:t xml:space="preserve"> данных пользователей системы</w:t>
      </w:r>
      <w:r w:rsidR="005E7738">
        <w:rPr>
          <w:lang w:val="en-US"/>
        </w:rPr>
        <w:t>;</w:t>
      </w:r>
    </w:p>
    <w:p w14:paraId="62F320D3" w14:textId="55794CFC" w:rsidR="00A21F3F" w:rsidRDefault="00A21F3F" w:rsidP="00A21F3F">
      <w:pPr>
        <w:pStyle w:val="a1"/>
      </w:pPr>
      <w:r>
        <w:t>учет данных о мебели и постельном;</w:t>
      </w:r>
    </w:p>
    <w:p w14:paraId="6C403592" w14:textId="0774EB1D" w:rsidR="00A21F3F" w:rsidRDefault="00A21F3F" w:rsidP="00A21F3F">
      <w:pPr>
        <w:pStyle w:val="a1"/>
      </w:pPr>
      <w:r>
        <w:t xml:space="preserve">учет </w:t>
      </w:r>
      <w:r w:rsidR="005E7738">
        <w:t>данных о студентах</w:t>
      </w:r>
      <w:r>
        <w:t xml:space="preserve"> и выданном им постельном</w:t>
      </w:r>
      <w:r w:rsidR="005E7738" w:rsidRPr="009E56FC">
        <w:t>;</w:t>
      </w:r>
    </w:p>
    <w:p w14:paraId="5FA249FA" w14:textId="6CD20351" w:rsidR="00A21F3F" w:rsidRDefault="00A21F3F" w:rsidP="005E7738">
      <w:pPr>
        <w:pStyle w:val="a1"/>
      </w:pPr>
      <w:r>
        <w:t>учет данных о комнатах и размещенной в них мебели;</w:t>
      </w:r>
    </w:p>
    <w:p w14:paraId="6D067AB3" w14:textId="77777777" w:rsidR="005E7738" w:rsidRDefault="005E7738" w:rsidP="005E7738">
      <w:pPr>
        <w:pStyle w:val="a1"/>
      </w:pPr>
      <w:r>
        <w:t>добавление заметок о студентах</w:t>
      </w:r>
      <w:r>
        <w:rPr>
          <w:lang w:val="en-US"/>
        </w:rPr>
        <w:t>;</w:t>
      </w:r>
    </w:p>
    <w:p w14:paraId="2C9E0C35" w14:textId="5035B8BD" w:rsidR="005E7738" w:rsidRDefault="005E7738" w:rsidP="005E7738">
      <w:pPr>
        <w:pStyle w:val="a1"/>
      </w:pPr>
      <w:r>
        <w:t>фильтрация и поиск данных</w:t>
      </w:r>
      <w:r w:rsidRPr="009E56FC">
        <w:t>;</w:t>
      </w:r>
    </w:p>
    <w:p w14:paraId="46470560" w14:textId="77777777" w:rsidR="005E7738" w:rsidRDefault="005E7738" w:rsidP="005E7738">
      <w:pPr>
        <w:pStyle w:val="a1"/>
      </w:pPr>
      <w:r>
        <w:t>формирование списка расселения студентов</w:t>
      </w:r>
      <w:r>
        <w:rPr>
          <w:lang w:val="en-US"/>
        </w:rPr>
        <w:t>;</w:t>
      </w:r>
    </w:p>
    <w:p w14:paraId="627C1DBF" w14:textId="0CEA3D31" w:rsidR="00652CF2" w:rsidRPr="00D31749" w:rsidRDefault="005E7738" w:rsidP="00652CF2">
      <w:pPr>
        <w:pStyle w:val="a1"/>
      </w:pPr>
      <w:r>
        <w:t xml:space="preserve">формирование отчётов о студентах </w:t>
      </w:r>
      <w:r w:rsidR="00EA4F56">
        <w:t xml:space="preserve">и оборудовании </w:t>
      </w:r>
      <w:r>
        <w:t>в формате .</w:t>
      </w:r>
      <w:r>
        <w:rPr>
          <w:lang w:val="en-US"/>
        </w:rPr>
        <w:t>xlsx</w:t>
      </w:r>
      <w:r w:rsidRPr="004A2D13">
        <w:t xml:space="preserve"> </w:t>
      </w:r>
      <w:r>
        <w:t>с возможностью применения фильтров.</w:t>
      </w:r>
    </w:p>
    <w:p w14:paraId="2AF8DDC2" w14:textId="704A891E" w:rsidR="00652CF2" w:rsidRDefault="00652CF2" w:rsidP="00652CF2">
      <w:pPr>
        <w:pStyle w:val="a3"/>
      </w:pPr>
      <w:bookmarkStart w:id="23" w:name="_Toc215610293"/>
      <w:bookmarkStart w:id="24" w:name="_Toc215610336"/>
      <w:commentRangeStart w:id="25"/>
      <w:r>
        <w:t xml:space="preserve">При </w:t>
      </w:r>
      <w:r w:rsidR="002126EA">
        <w:t>загрузке</w:t>
      </w:r>
      <w:r>
        <w:t xml:space="preserve"> веб-приложения </w:t>
      </w:r>
      <w:r w:rsidR="002126EA">
        <w:t>показана</w:t>
      </w:r>
      <w:r>
        <w:t xml:space="preserve"> страница авторизации. При успешной авторизации пользователь попадает на главную страницу </w:t>
      </w:r>
      <w:r>
        <w:lastRenderedPageBreak/>
        <w:t xml:space="preserve">приложения с доступной функциональностью в зависимости от роли пользователя в </w:t>
      </w:r>
      <w:r w:rsidR="006F79A7">
        <w:t>системе</w:t>
      </w:r>
      <w:r>
        <w:t>.</w:t>
      </w:r>
    </w:p>
    <w:p w14:paraId="3095FD02" w14:textId="79A3EF3A" w:rsidR="00652CF2" w:rsidRDefault="00652CF2" w:rsidP="00652CF2">
      <w:pPr>
        <w:pStyle w:val="a3"/>
      </w:pPr>
      <w:r>
        <w:t xml:space="preserve">Воспитатель </w:t>
      </w:r>
      <w:r w:rsidR="002126EA">
        <w:t>обладает</w:t>
      </w:r>
      <w:r>
        <w:t xml:space="preserve"> функциональност</w:t>
      </w:r>
      <w:r w:rsidR="002126EA">
        <w:t>ью</w:t>
      </w:r>
      <w:r>
        <w:t>, позволяющей просматривать списки студентов</w:t>
      </w:r>
      <w:r w:rsidR="0012058B">
        <w:t xml:space="preserve">, </w:t>
      </w:r>
      <w:r w:rsidR="002126EA">
        <w:t>данные</w:t>
      </w:r>
      <w:r>
        <w:t xml:space="preserve"> о</w:t>
      </w:r>
      <w:r w:rsidR="0012058B">
        <w:t xml:space="preserve">б их проживании </w:t>
      </w:r>
      <w:r>
        <w:t>и оставлять заметки о студента</w:t>
      </w:r>
      <w:r w:rsidR="00407A43">
        <w:t>х</w:t>
      </w:r>
      <w:r>
        <w:t>.</w:t>
      </w:r>
    </w:p>
    <w:p w14:paraId="05180A1A" w14:textId="209EF919" w:rsidR="00652CF2" w:rsidRDefault="00652CF2" w:rsidP="00652CF2">
      <w:pPr>
        <w:pStyle w:val="a3"/>
      </w:pPr>
      <w:r>
        <w:t xml:space="preserve">Комендант </w:t>
      </w:r>
      <w:r w:rsidR="002A1E51">
        <w:t xml:space="preserve">наделен </w:t>
      </w:r>
      <w:r>
        <w:t>функциональност</w:t>
      </w:r>
      <w:r w:rsidR="002A1E51">
        <w:t>ью</w:t>
      </w:r>
      <w:r>
        <w:t xml:space="preserve"> воспитателя, а также права</w:t>
      </w:r>
      <w:r w:rsidR="002A1E51">
        <w:t>ми</w:t>
      </w:r>
      <w:r>
        <w:t xml:space="preserve"> на редактирование данных о</w:t>
      </w:r>
      <w:r w:rsidR="00363F1F">
        <w:t>б оборудовании,</w:t>
      </w:r>
      <w:r>
        <w:t xml:space="preserve"> жилых </w:t>
      </w:r>
      <w:r w:rsidR="00363F1F">
        <w:t>помещениях, распределении оборудования и</w:t>
      </w:r>
      <w:r>
        <w:t xml:space="preserve"> студентах, формирование списка расселения студентов, формирование отчётов</w:t>
      </w:r>
      <w:r w:rsidR="008F3F91">
        <w:t>.</w:t>
      </w:r>
    </w:p>
    <w:p w14:paraId="064828CB" w14:textId="56FE3E7B" w:rsidR="00652CF2" w:rsidRDefault="00652CF2" w:rsidP="00652CF2">
      <w:pPr>
        <w:pStyle w:val="a3"/>
      </w:pPr>
      <w:bookmarkStart w:id="26" w:name="_qqteywp47yvf" w:colFirst="0" w:colLast="0"/>
      <w:bookmarkEnd w:id="26"/>
      <w:r>
        <w:t>Администратор имеет доступ к функциональности коменданта</w:t>
      </w:r>
      <w:r w:rsidR="00A112CB">
        <w:t>, а также</w:t>
      </w:r>
      <w:r>
        <w:t xml:space="preserve"> расширенными права</w:t>
      </w:r>
      <w:r w:rsidR="00A112CB">
        <w:t xml:space="preserve"> </w:t>
      </w:r>
      <w:r w:rsidR="0048632F">
        <w:t>доступа,</w:t>
      </w:r>
      <w:r>
        <w:t xml:space="preserve"> </w:t>
      </w:r>
      <w:r w:rsidR="00A112CB">
        <w:t xml:space="preserve">позволяющие ему </w:t>
      </w:r>
      <w:r>
        <w:t xml:space="preserve">регистрировать новых пользователей, </w:t>
      </w:r>
      <w:r w:rsidR="0048632F">
        <w:t xml:space="preserve">управлять </w:t>
      </w:r>
      <w:r>
        <w:t>существующ</w:t>
      </w:r>
      <w:r w:rsidR="0048632F">
        <w:t xml:space="preserve">ими записями и </w:t>
      </w:r>
      <w:r w:rsidR="00C825CA">
        <w:t>управлять зданиями в системе.</w:t>
      </w:r>
      <w:commentRangeEnd w:id="25"/>
      <w:r w:rsidR="009605D8">
        <w:rPr>
          <w:rStyle w:val="aff4"/>
          <w:sz w:val="28"/>
          <w:szCs w:val="22"/>
        </w:rPr>
        <w:commentReference w:id="25"/>
      </w:r>
    </w:p>
    <w:p w14:paraId="2A493384" w14:textId="79F28624" w:rsidR="000B7FF1" w:rsidRDefault="009A53A1" w:rsidP="004379DD">
      <w:pPr>
        <w:pStyle w:val="2"/>
      </w:pPr>
      <w:bookmarkStart w:id="27" w:name="_Toc229831258"/>
      <w:r>
        <w:t xml:space="preserve">Выбор состава программных </w:t>
      </w:r>
      <w:r w:rsidRPr="009A53A1">
        <w:t>средств</w:t>
      </w:r>
      <w:bookmarkEnd w:id="23"/>
      <w:bookmarkEnd w:id="24"/>
      <w:bookmarkEnd w:id="27"/>
    </w:p>
    <w:p w14:paraId="27097BEA" w14:textId="2D05B65A" w:rsidR="00AD0EF6" w:rsidRDefault="00AD0EF6" w:rsidP="00AD0EF6">
      <w:pPr>
        <w:pStyle w:val="a3"/>
      </w:pPr>
      <w:r>
        <w:t xml:space="preserve">Согласно поставленной цели проекта требуется разработать веб-приложение для </w:t>
      </w:r>
      <w:r w:rsidR="00335F0C">
        <w:t>УНФО</w:t>
      </w:r>
      <w:r>
        <w:t>.</w:t>
      </w:r>
    </w:p>
    <w:p w14:paraId="31E39893" w14:textId="736C2EBE" w:rsidR="00AD0EF6" w:rsidRDefault="00AD0EF6" w:rsidP="00AD0EF6">
      <w:pPr>
        <w:pStyle w:val="a3"/>
      </w:pPr>
      <w:r>
        <w:t>Работа с веб-приложением будет осуществляться на устройствах с подключением по локальной сети. Для работы требуется браузер Google Chrome (версии 90 и выше), Mozilla Firefox (версии 88 и выше) или аналоги, которые обеспечивают полную поддержку стандартов HTML5 и CSS3, необходимых для корректной работы клиентской части приложения</w:t>
      </w:r>
      <w:r w:rsidR="004F536B" w:rsidRPr="004F536B">
        <w:t xml:space="preserve"> </w:t>
      </w:r>
      <w:r w:rsidR="004F536B" w:rsidRPr="00FD1E1F">
        <w:t>[</w:t>
      </w:r>
      <w:r w:rsidR="004F536B" w:rsidRPr="004F536B">
        <w:t>1</w:t>
      </w:r>
      <w:r w:rsidR="001A4ED4" w:rsidRPr="001A4ED4">
        <w:t>7</w:t>
      </w:r>
      <w:r w:rsidR="004F536B" w:rsidRPr="00FD1E1F">
        <w:t>]</w:t>
      </w:r>
      <w:r>
        <w:t>.</w:t>
      </w:r>
    </w:p>
    <w:p w14:paraId="03610DB5" w14:textId="77777777" w:rsidR="00AD0EF6" w:rsidRDefault="00AD0EF6" w:rsidP="00AD0EF6">
      <w:pPr>
        <w:pStyle w:val="a3"/>
      </w:pPr>
      <w:r>
        <w:t>В качестве СУБД выбрана MySQL 8.0, являющаяся кроссплатформенным, стабильным и хорошо документированным решением, что делает ее подходящей для хранения структурированных данных.</w:t>
      </w:r>
    </w:p>
    <w:p w14:paraId="4F70939A" w14:textId="3D276E17" w:rsidR="009E2181" w:rsidRDefault="00AD0EF6" w:rsidP="00AD0EF6">
      <w:pPr>
        <w:pStyle w:val="a3"/>
      </w:pPr>
      <w:r>
        <w:t>Веб-приложение будет реализовано как одностраничное приложение</w:t>
      </w:r>
      <w:r w:rsidR="00D80C6F">
        <w:t xml:space="preserve"> на базе</w:t>
      </w:r>
      <w:r>
        <w:t xml:space="preserve"> React и ЯП TypeScript</w:t>
      </w:r>
      <w:r w:rsidR="00FD1E1F" w:rsidRPr="00FD1E1F">
        <w:t xml:space="preserve"> [</w:t>
      </w:r>
      <w:r w:rsidR="008E1AA9" w:rsidRPr="008E1AA9">
        <w:t>2</w:t>
      </w:r>
      <w:r w:rsidR="008E1AA9" w:rsidRPr="006956DD">
        <w:t>0</w:t>
      </w:r>
      <w:r w:rsidR="00FD1E1F" w:rsidRPr="00FD1E1F">
        <w:t>]</w:t>
      </w:r>
      <w:r w:rsidR="009E2181">
        <w:t xml:space="preserve"> с использованием библиотек:</w:t>
      </w:r>
    </w:p>
    <w:p w14:paraId="39C3F551" w14:textId="677BD32F" w:rsidR="00621FA0" w:rsidRPr="003F0307" w:rsidRDefault="00621FA0" w:rsidP="009E2181">
      <w:pPr>
        <w:pStyle w:val="a1"/>
      </w:pPr>
      <w:r w:rsidRPr="00621FA0">
        <w:t>axios</w:t>
      </w:r>
      <w:r>
        <w:t xml:space="preserve"> – </w:t>
      </w:r>
      <w:r w:rsidR="00D80C6F">
        <w:t xml:space="preserve">отправка </w:t>
      </w:r>
      <w:r>
        <w:rPr>
          <w:lang w:val="en-US"/>
        </w:rPr>
        <w:t>HTTP</w:t>
      </w:r>
      <w:r w:rsidRPr="00621FA0">
        <w:t xml:space="preserve"> </w:t>
      </w:r>
      <w:r>
        <w:t>запрос</w:t>
      </w:r>
      <w:r w:rsidR="00D80C6F">
        <w:t xml:space="preserve">ов </w:t>
      </w:r>
      <w:r>
        <w:t xml:space="preserve">к </w:t>
      </w:r>
      <w:r>
        <w:rPr>
          <w:lang w:val="en-US"/>
        </w:rPr>
        <w:t>API</w:t>
      </w:r>
      <w:r w:rsidR="003F0307">
        <w:t>;</w:t>
      </w:r>
    </w:p>
    <w:p w14:paraId="7EE1EC20" w14:textId="54D42356" w:rsidR="003F0307" w:rsidRDefault="003F0307" w:rsidP="009E2181">
      <w:pPr>
        <w:pStyle w:val="a1"/>
      </w:pPr>
      <w:r w:rsidRPr="003F0307">
        <w:t xml:space="preserve">js-cookie – </w:t>
      </w:r>
      <w:r w:rsidR="00D80C6F">
        <w:t xml:space="preserve">работа с </w:t>
      </w:r>
      <w:r w:rsidR="00D80C6F" w:rsidRPr="003F0307">
        <w:t>cookie</w:t>
      </w:r>
      <w:r w:rsidR="00D80C6F">
        <w:t>-файлами</w:t>
      </w:r>
      <w:r>
        <w:t>;</w:t>
      </w:r>
    </w:p>
    <w:p w14:paraId="2DAA3A40" w14:textId="17ED0A21" w:rsidR="003F0307" w:rsidRDefault="003F0307" w:rsidP="009E2181">
      <w:pPr>
        <w:pStyle w:val="a1"/>
      </w:pPr>
      <w:r w:rsidRPr="003F0307">
        <w:lastRenderedPageBreak/>
        <w:t>xlsx</w:t>
      </w:r>
      <w:r>
        <w:t xml:space="preserve"> </w:t>
      </w:r>
      <w:r w:rsidR="00756D5E">
        <w:t>–</w:t>
      </w:r>
      <w:r>
        <w:t xml:space="preserve"> </w:t>
      </w:r>
      <w:r w:rsidR="00756D5E">
        <w:t xml:space="preserve">работа с </w:t>
      </w:r>
      <w:r w:rsidR="00756D5E">
        <w:rPr>
          <w:lang w:val="en-US"/>
        </w:rPr>
        <w:t>Excel</w:t>
      </w:r>
      <w:r w:rsidR="00756D5E">
        <w:t>-файлами;</w:t>
      </w:r>
    </w:p>
    <w:p w14:paraId="4F6A678E" w14:textId="27BF5DF9" w:rsidR="00756D5E" w:rsidRDefault="00756D5E" w:rsidP="009E2181">
      <w:pPr>
        <w:pStyle w:val="a1"/>
      </w:pPr>
      <w:r w:rsidRPr="00756D5E">
        <w:t>react-modal</w:t>
      </w:r>
      <w:r>
        <w:t xml:space="preserve"> – </w:t>
      </w:r>
      <w:r w:rsidR="007636E7">
        <w:t xml:space="preserve">отображение </w:t>
      </w:r>
      <w:r>
        <w:t>модальны</w:t>
      </w:r>
      <w:r w:rsidR="007636E7">
        <w:t xml:space="preserve">х </w:t>
      </w:r>
      <w:r>
        <w:t>ок</w:t>
      </w:r>
      <w:r w:rsidR="007636E7">
        <w:t>он</w:t>
      </w:r>
      <w:r>
        <w:t>;</w:t>
      </w:r>
    </w:p>
    <w:p w14:paraId="0B943852" w14:textId="5E38422D" w:rsidR="00756D5E" w:rsidRPr="00756D5E" w:rsidRDefault="00756D5E" w:rsidP="009E2181">
      <w:pPr>
        <w:pStyle w:val="a1"/>
      </w:pPr>
      <w:r w:rsidRPr="00756D5E">
        <w:rPr>
          <w:lang w:val="en-US"/>
        </w:rPr>
        <w:t>react</w:t>
      </w:r>
      <w:r w:rsidRPr="00756D5E">
        <w:t>-</w:t>
      </w:r>
      <w:r w:rsidRPr="00756D5E">
        <w:rPr>
          <w:lang w:val="en-US"/>
        </w:rPr>
        <w:t>easy</w:t>
      </w:r>
      <w:r w:rsidRPr="00756D5E">
        <w:t>-</w:t>
      </w:r>
      <w:r w:rsidRPr="00756D5E">
        <w:rPr>
          <w:lang w:val="en-US"/>
        </w:rPr>
        <w:t>crop</w:t>
      </w:r>
      <w:r w:rsidRPr="00756D5E">
        <w:t xml:space="preserve"> –</w:t>
      </w:r>
      <w:r w:rsidR="007636E7">
        <w:t xml:space="preserve"> кадрирование </w:t>
      </w:r>
      <w:r>
        <w:t>изображений.</w:t>
      </w:r>
    </w:p>
    <w:p w14:paraId="3D57851D" w14:textId="6BAC12D4" w:rsidR="00AD0EF6" w:rsidRDefault="00AD0EF6" w:rsidP="00AD0EF6">
      <w:pPr>
        <w:pStyle w:val="a3"/>
      </w:pPr>
      <w:r>
        <w:t>Этот выбор обусловлен возможностью реализации компонентной архитектуры создания высокоинтерактивного пользовательского интерфейса.</w:t>
      </w:r>
    </w:p>
    <w:p w14:paraId="6E497DDE" w14:textId="611AE605" w:rsidR="00802D1F" w:rsidRDefault="00AD0EF6" w:rsidP="00AD0EF6">
      <w:pPr>
        <w:pStyle w:val="a3"/>
      </w:pPr>
      <w:r>
        <w:t>Серверная логика реализуется на ЯП C#</w:t>
      </w:r>
      <w:r w:rsidR="0079093A" w:rsidRPr="0079093A">
        <w:t xml:space="preserve"> </w:t>
      </w:r>
      <w:commentRangeStart w:id="28"/>
      <w:r w:rsidR="00802D1F">
        <w:t xml:space="preserve">на </w:t>
      </w:r>
      <w:r w:rsidR="00802D1F" w:rsidRPr="00B3530E">
        <w:t>б</w:t>
      </w:r>
      <w:r w:rsidR="00980EA6" w:rsidRPr="00B3530E">
        <w:t>а</w:t>
      </w:r>
      <w:r w:rsidR="00802D1F" w:rsidRPr="00B3530E">
        <w:t>зе</w:t>
      </w:r>
      <w:commentRangeEnd w:id="28"/>
      <w:r w:rsidR="00B3530E">
        <w:rPr>
          <w:rStyle w:val="aff4"/>
          <w:sz w:val="28"/>
          <w:szCs w:val="22"/>
        </w:rPr>
        <w:commentReference w:id="28"/>
      </w:r>
      <w:r w:rsidR="00802D1F">
        <w:t xml:space="preserve"> </w:t>
      </w:r>
      <w:r>
        <w:t>ASP.NET Core</w:t>
      </w:r>
      <w:r w:rsidR="00802D1F">
        <w:t xml:space="preserve"> с использованием библиотек:</w:t>
      </w:r>
    </w:p>
    <w:p w14:paraId="69656C0E" w14:textId="317EA545" w:rsidR="0071754B" w:rsidRPr="00F52DD8" w:rsidRDefault="0071754B" w:rsidP="00802D1F">
      <w:pPr>
        <w:pStyle w:val="a1"/>
      </w:pPr>
      <w:r w:rsidRPr="005B3745">
        <w:rPr>
          <w:lang w:val="en-US"/>
        </w:rPr>
        <w:t>Entity</w:t>
      </w:r>
      <w:r w:rsidRPr="00F52DD8">
        <w:t xml:space="preserve"> </w:t>
      </w:r>
      <w:r w:rsidRPr="005B3745">
        <w:rPr>
          <w:lang w:val="en-US"/>
        </w:rPr>
        <w:t>Framework</w:t>
      </w:r>
      <w:r w:rsidRPr="00F52DD8">
        <w:t xml:space="preserve"> </w:t>
      </w:r>
      <w:r w:rsidRPr="005B3745">
        <w:rPr>
          <w:lang w:val="en-US"/>
        </w:rPr>
        <w:t>Core</w:t>
      </w:r>
      <w:r w:rsidR="005B3745" w:rsidRPr="00F52DD8">
        <w:t xml:space="preserve"> – </w:t>
      </w:r>
      <w:r w:rsidR="0093315A" w:rsidRPr="00031B88">
        <w:t>объектно-реляционное отображение</w:t>
      </w:r>
      <w:r w:rsidR="0093315A">
        <w:t xml:space="preserve"> </w:t>
      </w:r>
      <w:r w:rsidR="005B3745">
        <w:t>для</w:t>
      </w:r>
      <w:r w:rsidR="005B3745" w:rsidRPr="00F52DD8">
        <w:t xml:space="preserve"> </w:t>
      </w:r>
      <w:r w:rsidR="005B3745">
        <w:t>работы</w:t>
      </w:r>
      <w:r w:rsidR="005B3745" w:rsidRPr="00F52DD8">
        <w:t xml:space="preserve"> </w:t>
      </w:r>
      <w:r w:rsidR="005B3745">
        <w:t>с</w:t>
      </w:r>
      <w:r w:rsidR="005B3745" w:rsidRPr="00F52DD8">
        <w:t xml:space="preserve"> </w:t>
      </w:r>
      <w:r w:rsidR="005B3745">
        <w:t>БД</w:t>
      </w:r>
      <w:r w:rsidR="00F82A90" w:rsidRPr="00F52DD8">
        <w:t>;</w:t>
      </w:r>
    </w:p>
    <w:p w14:paraId="39C143DF" w14:textId="206989F7" w:rsidR="006B41A6" w:rsidRPr="008D4467" w:rsidRDefault="006B41A6" w:rsidP="00802D1F">
      <w:pPr>
        <w:pStyle w:val="a1"/>
      </w:pPr>
      <w:r w:rsidRPr="005B630E">
        <w:rPr>
          <w:lang w:val="en-US"/>
        </w:rPr>
        <w:t>Microsoft</w:t>
      </w:r>
      <w:r w:rsidRPr="008D4467">
        <w:t>.</w:t>
      </w:r>
      <w:r w:rsidRPr="005B630E">
        <w:rPr>
          <w:lang w:val="en-US"/>
        </w:rPr>
        <w:t>AspNetCore</w:t>
      </w:r>
      <w:r w:rsidRPr="008D4467">
        <w:t>.</w:t>
      </w:r>
      <w:r w:rsidRPr="005B630E">
        <w:rPr>
          <w:lang w:val="en-US"/>
        </w:rPr>
        <w:t>Authentication</w:t>
      </w:r>
      <w:r w:rsidRPr="008D4467">
        <w:t>.</w:t>
      </w:r>
      <w:r w:rsidRPr="005B630E">
        <w:rPr>
          <w:lang w:val="en-US"/>
        </w:rPr>
        <w:t>JwtBearer</w:t>
      </w:r>
      <w:r w:rsidR="005B630E" w:rsidRPr="008D4467">
        <w:t xml:space="preserve"> – </w:t>
      </w:r>
      <w:r w:rsidR="005B630E" w:rsidRPr="005B630E">
        <w:t>аутентификация</w:t>
      </w:r>
      <w:r w:rsidR="005B630E" w:rsidRPr="008D4467">
        <w:t xml:space="preserve"> </w:t>
      </w:r>
      <w:r w:rsidR="005B630E" w:rsidRPr="005B630E">
        <w:t>пользователей</w:t>
      </w:r>
      <w:r w:rsidR="005B630E" w:rsidRPr="008D4467">
        <w:t xml:space="preserve"> </w:t>
      </w:r>
      <w:r w:rsidR="005B630E">
        <w:t>при</w:t>
      </w:r>
      <w:r w:rsidR="005B630E" w:rsidRPr="008D4467">
        <w:t xml:space="preserve"> </w:t>
      </w:r>
      <w:r w:rsidR="005B630E" w:rsidRPr="005B630E">
        <w:t>помощ</w:t>
      </w:r>
      <w:r w:rsidR="005B630E">
        <w:t>и</w:t>
      </w:r>
      <w:r w:rsidR="005B630E" w:rsidRPr="008D4467">
        <w:t xml:space="preserve"> </w:t>
      </w:r>
      <w:r w:rsidR="005B630E" w:rsidRPr="005B630E">
        <w:rPr>
          <w:lang w:val="en-US"/>
        </w:rPr>
        <w:t>JWT</w:t>
      </w:r>
      <w:r w:rsidR="005B630E" w:rsidRPr="008D4467">
        <w:t>-</w:t>
      </w:r>
      <w:r w:rsidR="005B630E" w:rsidRPr="005B630E">
        <w:t>токенов</w:t>
      </w:r>
      <w:r w:rsidR="005B630E" w:rsidRPr="008D4467">
        <w:t>;</w:t>
      </w:r>
    </w:p>
    <w:p w14:paraId="01A773D8" w14:textId="17A17B9E" w:rsidR="005B3745" w:rsidRDefault="005B3745" w:rsidP="005B3745">
      <w:pPr>
        <w:pStyle w:val="a1"/>
      </w:pPr>
      <w:r w:rsidRPr="0071754B">
        <w:t>BCrypt.Net-Next</w:t>
      </w:r>
      <w:r>
        <w:t xml:space="preserve"> – хэширование </w:t>
      </w:r>
      <w:r w:rsidR="005B630E">
        <w:t xml:space="preserve">паролей для </w:t>
      </w:r>
      <w:r w:rsidR="001B2A6B">
        <w:t>безопасности</w:t>
      </w:r>
      <w:r>
        <w:t>;</w:t>
      </w:r>
    </w:p>
    <w:p w14:paraId="7AB9DE4B" w14:textId="6C147CE4" w:rsidR="002B0066" w:rsidRPr="002B0066" w:rsidRDefault="002B0066" w:rsidP="002B0066">
      <w:pPr>
        <w:pStyle w:val="a1"/>
      </w:pPr>
      <w:r w:rsidRPr="002B0066">
        <w:t>Swashbuckle.AspNetCore и Swashbuckle.AspNetCore.Annotations</w:t>
      </w:r>
      <w:r>
        <w:t xml:space="preserve"> – </w:t>
      </w:r>
      <w:r w:rsidRPr="002B0066">
        <w:t>генерация</w:t>
      </w:r>
      <w:r>
        <w:t xml:space="preserve"> </w:t>
      </w:r>
      <w:r w:rsidRPr="002B0066">
        <w:t xml:space="preserve">документации </w:t>
      </w:r>
      <w:r>
        <w:rPr>
          <w:lang w:val="en-US"/>
        </w:rPr>
        <w:t>API</w:t>
      </w:r>
      <w:r w:rsidRPr="002B0066">
        <w:t xml:space="preserve"> и описание </w:t>
      </w:r>
      <w:r w:rsidR="001223B9">
        <w:t>конечных маршрутов</w:t>
      </w:r>
      <w:r w:rsidR="00F82A90">
        <w:t>;</w:t>
      </w:r>
    </w:p>
    <w:p w14:paraId="6D8E226A" w14:textId="1A380ED0" w:rsidR="0071754B" w:rsidRDefault="0071754B" w:rsidP="00802D1F">
      <w:pPr>
        <w:pStyle w:val="a1"/>
      </w:pPr>
      <w:r w:rsidRPr="0071754B">
        <w:t>MySql.EntityFrameworkCore</w:t>
      </w:r>
      <w:r w:rsidR="005B630E" w:rsidRPr="005B630E">
        <w:t xml:space="preserve"> </w:t>
      </w:r>
      <w:r w:rsidR="005B630E">
        <w:t>–</w:t>
      </w:r>
      <w:r w:rsidR="005B630E" w:rsidRPr="005B630E">
        <w:t xml:space="preserve"> провайдер для подключения к СУБД MySQL</w:t>
      </w:r>
      <w:r w:rsidR="00F82A90">
        <w:t>.</w:t>
      </w:r>
    </w:p>
    <w:p w14:paraId="619A7164" w14:textId="24EB8F93" w:rsidR="00AD0EF6" w:rsidRPr="003B139F" w:rsidRDefault="00AD0EF6" w:rsidP="00AD0EF6">
      <w:pPr>
        <w:pStyle w:val="a3"/>
      </w:pPr>
      <w:r>
        <w:t>Этот стек технологий выбран за его надежность, высокую производительности, наличие встроенной поддержки для построения REST API, а также удобство интеграции с реляционными СУБД</w:t>
      </w:r>
      <w:r w:rsidR="00E235A3" w:rsidRPr="00E235A3">
        <w:t xml:space="preserve"> [</w:t>
      </w:r>
      <w:r w:rsidR="000D61A8" w:rsidRPr="000D61A8">
        <w:t>19</w:t>
      </w:r>
      <w:r w:rsidR="00E235A3" w:rsidRPr="00E235A3">
        <w:t>]</w:t>
      </w:r>
      <w:r>
        <w:t>.</w:t>
      </w:r>
    </w:p>
    <w:p w14:paraId="7CFCEA95" w14:textId="76E2CE4E" w:rsidR="00AD0EF6" w:rsidRPr="00931A4F" w:rsidRDefault="00AD0EF6" w:rsidP="00AD0EF6">
      <w:pPr>
        <w:pStyle w:val="a3"/>
      </w:pPr>
      <w:r w:rsidRPr="003B139F">
        <w:t>Для разработки серверной</w:t>
      </w:r>
      <w:r>
        <w:t xml:space="preserve"> части системы будет использоваться </w:t>
      </w:r>
      <w:r>
        <w:rPr>
          <w:lang w:val="en-US"/>
        </w:rPr>
        <w:t>IDE</w:t>
      </w:r>
      <w:r w:rsidRPr="00B84ED2">
        <w:t xml:space="preserve"> </w:t>
      </w:r>
      <w:r w:rsidR="00FE4BE2">
        <w:rPr>
          <w:lang w:val="en-US"/>
        </w:rPr>
        <w:t>VS</w:t>
      </w:r>
      <w:r w:rsidRPr="00B84ED2">
        <w:t xml:space="preserve"> 202</w:t>
      </w:r>
      <w:r w:rsidR="00AF4355" w:rsidRPr="00AF4355">
        <w:t>6</w:t>
      </w:r>
      <w:r>
        <w:t xml:space="preserve">, так как она </w:t>
      </w:r>
      <w:r w:rsidRPr="003B139F">
        <w:t xml:space="preserve">обеспечивает удобные инструменты для </w:t>
      </w:r>
      <w:r>
        <w:t xml:space="preserve">написания кода, </w:t>
      </w:r>
      <w:r w:rsidRPr="003B139F">
        <w:t>отладки и тестирования</w:t>
      </w:r>
      <w:r>
        <w:t>.</w:t>
      </w:r>
    </w:p>
    <w:p w14:paraId="0DC04D7E" w14:textId="2CCC237E" w:rsidR="00AD0EF6" w:rsidRPr="003B139F" w:rsidRDefault="00AD0EF6" w:rsidP="00AD0EF6">
      <w:pPr>
        <w:pStyle w:val="a3"/>
      </w:pPr>
      <w:r>
        <w:t xml:space="preserve">Для </w:t>
      </w:r>
      <w:r w:rsidRPr="003B139F">
        <w:t xml:space="preserve">разработки </w:t>
      </w:r>
      <w:r>
        <w:t>к</w:t>
      </w:r>
      <w:r w:rsidRPr="003B139F">
        <w:t>лиентской част</w:t>
      </w:r>
      <w:r>
        <w:t xml:space="preserve">и </w:t>
      </w:r>
      <w:r w:rsidRPr="003B139F">
        <w:t xml:space="preserve">системы будет использоваться </w:t>
      </w:r>
      <w:r w:rsidRPr="00B84ED2">
        <w:t xml:space="preserve">IDE </w:t>
      </w:r>
      <w:r w:rsidR="00FE4BE2">
        <w:rPr>
          <w:lang w:val="en-US"/>
        </w:rPr>
        <w:t>VS</w:t>
      </w:r>
      <w:r w:rsidRPr="00B84ED2">
        <w:t xml:space="preserve"> Code</w:t>
      </w:r>
      <w:r w:rsidRPr="003B139F">
        <w:t>, так как она поддерживает множество расширений для работы.</w:t>
      </w:r>
    </w:p>
    <w:p w14:paraId="46071168" w14:textId="37571390" w:rsidR="009D01D8" w:rsidRDefault="00AD0EF6" w:rsidP="009D01D8">
      <w:pPr>
        <w:pStyle w:val="a3"/>
      </w:pPr>
      <w:bookmarkStart w:id="29" w:name="_6ike3fjwisph" w:colFirst="0" w:colLast="0"/>
      <w:bookmarkEnd w:id="29"/>
      <w:r>
        <w:t xml:space="preserve">Приведенный набор программных средств обеспечивает эффективное функционирование веб-приложения для автоматизированного </w:t>
      </w:r>
      <w:r w:rsidR="00C6224F">
        <w:t>УНФО</w:t>
      </w:r>
      <w:r>
        <w:t>.</w:t>
      </w:r>
    </w:p>
    <w:p w14:paraId="7ADD9B64" w14:textId="77777777" w:rsidR="009D01D8" w:rsidRDefault="009D01D8" w:rsidP="009D01D8">
      <w:pPr>
        <w:pStyle w:val="a3"/>
      </w:pPr>
    </w:p>
    <w:p w14:paraId="2E332461" w14:textId="77777777" w:rsidR="009D01D8" w:rsidRDefault="009D01D8" w:rsidP="009D01D8">
      <w:pPr>
        <w:pStyle w:val="a3"/>
      </w:pPr>
    </w:p>
    <w:p w14:paraId="4FCCC286" w14:textId="77777777" w:rsidR="009D01D8" w:rsidRDefault="009D01D8" w:rsidP="009D01D8">
      <w:pPr>
        <w:pStyle w:val="a3"/>
      </w:pPr>
    </w:p>
    <w:p w14:paraId="51FE8D53" w14:textId="77777777" w:rsidR="009D01D8" w:rsidRPr="00D31749" w:rsidRDefault="009D01D8" w:rsidP="009D01D8">
      <w:pPr>
        <w:pStyle w:val="a3"/>
      </w:pPr>
    </w:p>
    <w:p w14:paraId="78FE47E1" w14:textId="40164C6C" w:rsidR="00F116CE" w:rsidRDefault="00F116CE" w:rsidP="00D13073">
      <w:pPr>
        <w:pStyle w:val="1"/>
      </w:pPr>
      <w:bookmarkStart w:id="30" w:name="_Toc194696994"/>
      <w:bookmarkStart w:id="31" w:name="_Toc215610294"/>
      <w:bookmarkStart w:id="32" w:name="_Toc215610337"/>
      <w:bookmarkStart w:id="33" w:name="_Toc229831259"/>
      <w:r>
        <w:lastRenderedPageBreak/>
        <w:t>Проектирование</w:t>
      </w:r>
      <w:r w:rsidR="00046A82">
        <w:t xml:space="preserve"> </w:t>
      </w:r>
      <w:bookmarkEnd w:id="30"/>
      <w:bookmarkEnd w:id="31"/>
      <w:bookmarkEnd w:id="32"/>
      <w:r w:rsidR="005152EB">
        <w:t>программного обеспечения</w:t>
      </w:r>
      <w:bookmarkEnd w:id="33"/>
    </w:p>
    <w:p w14:paraId="5FBA6CB4" w14:textId="67E95756" w:rsidR="00A761C2" w:rsidRDefault="00EB5554" w:rsidP="004379DD">
      <w:pPr>
        <w:pStyle w:val="2"/>
      </w:pPr>
      <w:bookmarkStart w:id="34" w:name="_Toc215610295"/>
      <w:bookmarkStart w:id="35" w:name="_Toc215610338"/>
      <w:bookmarkStart w:id="36" w:name="_Toc229831260"/>
      <w:r w:rsidRPr="00337C89">
        <w:t xml:space="preserve">Проектирование интерфейса </w:t>
      </w:r>
      <w:bookmarkEnd w:id="34"/>
      <w:bookmarkEnd w:id="35"/>
      <w:r w:rsidR="001254E3">
        <w:t>пользователя</w:t>
      </w:r>
      <w:bookmarkEnd w:id="36"/>
    </w:p>
    <w:p w14:paraId="3BE4B5DA" w14:textId="6935CED7" w:rsidR="0054414B" w:rsidRDefault="0054414B" w:rsidP="0054414B">
      <w:pPr>
        <w:pStyle w:val="a3"/>
      </w:pPr>
      <w:bookmarkStart w:id="37" w:name="_Toc215610296"/>
      <w:bookmarkStart w:id="38" w:name="_Toc215610339"/>
      <w:r>
        <w:t xml:space="preserve">В рамках разработки веб-приложения при помощи инструмента </w:t>
      </w:r>
      <w:r>
        <w:rPr>
          <w:lang w:val="en-US"/>
        </w:rPr>
        <w:t>draw</w:t>
      </w:r>
      <w:r>
        <w:t>.</w:t>
      </w:r>
      <w:r>
        <w:rPr>
          <w:lang w:val="en-US"/>
        </w:rPr>
        <w:t>io</w:t>
      </w:r>
      <w:r>
        <w:t xml:space="preserve"> спроектирован интерфейс пользователя в виде набора </w:t>
      </w:r>
      <w:r>
        <w:rPr>
          <w:lang w:val="en-US"/>
        </w:rPr>
        <w:t>wireframe</w:t>
      </w:r>
      <w:r>
        <w:t xml:space="preserve">, который позволяет представить его основные элементы и функциональность. </w:t>
      </w:r>
      <w:r>
        <w:rPr>
          <w:lang w:val="en-US"/>
        </w:rPr>
        <w:t>Wireframe</w:t>
      </w:r>
      <w:r>
        <w:t xml:space="preserve"> страниц «Авторизация», «Структура общежития», «Карточка студента» представлен на рисунке </w:t>
      </w:r>
      <w:r w:rsidR="00BB218F">
        <w:t>1</w:t>
      </w:r>
      <w:r>
        <w:t>.</w:t>
      </w:r>
    </w:p>
    <w:p w14:paraId="502131A7" w14:textId="669F224E" w:rsidR="0054414B" w:rsidRPr="005F61BF" w:rsidRDefault="0054414B" w:rsidP="0054414B">
      <w:pPr>
        <w:pStyle w:val="afd"/>
      </w:pPr>
      <w:r>
        <w:t xml:space="preserve"> </w:t>
      </w:r>
      <w:r w:rsidR="005D610C">
        <w:drawing>
          <wp:inline distT="0" distB="0" distL="0" distR="0" wp14:anchorId="550E6F63" wp14:editId="01D54E41">
            <wp:extent cx="5873072" cy="4069872"/>
            <wp:effectExtent l="0" t="0" r="0" b="6985"/>
            <wp:docPr id="653422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45" t="780" r="805" b="10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4669" cy="4098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7ABC1F" w14:textId="5A311953" w:rsidR="0054414B" w:rsidRPr="005F61BF" w:rsidRDefault="0054414B" w:rsidP="0054414B">
      <w:pPr>
        <w:pStyle w:val="afe"/>
      </w:pPr>
      <w:commentRangeStart w:id="39"/>
      <w:r>
        <w:t xml:space="preserve">Рисунок </w:t>
      </w:r>
      <w:r w:rsidR="00BB218F">
        <w:t>1</w:t>
      </w:r>
      <w:r>
        <w:t xml:space="preserve"> – </w:t>
      </w:r>
      <w:r>
        <w:rPr>
          <w:lang w:val="en-US"/>
        </w:rPr>
        <w:t>draw</w:t>
      </w:r>
      <w:r w:rsidRPr="005F61BF">
        <w:t>.</w:t>
      </w:r>
      <w:r>
        <w:rPr>
          <w:lang w:val="en-US"/>
        </w:rPr>
        <w:t>io</w:t>
      </w:r>
      <w:r w:rsidRPr="005F61BF">
        <w:t>.</w:t>
      </w:r>
      <w:r w:rsidRPr="00C61C4C">
        <w:t xml:space="preserve"> </w:t>
      </w:r>
      <w:r>
        <w:rPr>
          <w:lang w:val="en-US"/>
        </w:rPr>
        <w:t>Wireframe</w:t>
      </w:r>
      <w:r>
        <w:t xml:space="preserve"> основных страниц</w:t>
      </w:r>
      <w:commentRangeEnd w:id="39"/>
      <w:r w:rsidR="0089721E" w:rsidRPr="005F61BF">
        <w:rPr>
          <w:rStyle w:val="aff4"/>
          <w:sz w:val="28"/>
          <w:szCs w:val="22"/>
        </w:rPr>
        <w:commentReference w:id="39"/>
      </w:r>
    </w:p>
    <w:p w14:paraId="138FACAF" w14:textId="09FF1473" w:rsidR="0054414B" w:rsidRDefault="0054414B" w:rsidP="0054414B">
      <w:pPr>
        <w:pStyle w:val="a3"/>
      </w:pPr>
      <w:r>
        <w:t xml:space="preserve">Цветовая палитра веб-приложения </w:t>
      </w:r>
      <w:r w:rsidR="00477B6F">
        <w:t xml:space="preserve">подобрана </w:t>
      </w:r>
      <w:r w:rsidR="008F2D15">
        <w:t>в соответствии с</w:t>
      </w:r>
      <w:r>
        <w:t xml:space="preserve"> корпоратив</w:t>
      </w:r>
      <w:r w:rsidR="00477B6F">
        <w:t>н</w:t>
      </w:r>
      <w:r w:rsidR="008F2D15">
        <w:t xml:space="preserve">ым </w:t>
      </w:r>
      <w:r>
        <w:t>стил</w:t>
      </w:r>
      <w:r w:rsidR="008F2D15">
        <w:t xml:space="preserve">ем </w:t>
      </w:r>
      <w:r>
        <w:t>СПбГУТ</w:t>
      </w:r>
      <w:r w:rsidR="008F6DEC">
        <w:t>, где цвет #</w:t>
      </w:r>
      <w:r w:rsidR="008F6DEC">
        <w:rPr>
          <w:lang w:val="en-US"/>
        </w:rPr>
        <w:t>FFA</w:t>
      </w:r>
      <w:r w:rsidR="008F6DEC" w:rsidRPr="003B139F">
        <w:t>726</w:t>
      </w:r>
      <w:r w:rsidR="008F6DEC">
        <w:t xml:space="preserve"> является основным акцентным.</w:t>
      </w:r>
    </w:p>
    <w:p w14:paraId="7C6A82FE" w14:textId="79DB611C" w:rsidR="00F175CF" w:rsidRDefault="00F175CF" w:rsidP="004379DD">
      <w:pPr>
        <w:pStyle w:val="2"/>
      </w:pPr>
      <w:bookmarkStart w:id="40" w:name="_Toc229831261"/>
      <w:r>
        <w:lastRenderedPageBreak/>
        <w:t xml:space="preserve">Разработка </w:t>
      </w:r>
      <w:bookmarkEnd w:id="37"/>
      <w:bookmarkEnd w:id="38"/>
      <w:r w:rsidR="005152EB">
        <w:t>архитектуры программного обеспечения</w:t>
      </w:r>
      <w:bookmarkEnd w:id="40"/>
    </w:p>
    <w:p w14:paraId="511B3BE6" w14:textId="1DEC26A3" w:rsidR="003569ED" w:rsidRPr="003B26FD" w:rsidRDefault="003569ED" w:rsidP="003569ED">
      <w:pPr>
        <w:pStyle w:val="a3"/>
      </w:pPr>
      <w:r>
        <w:t>Архитектура</w:t>
      </w:r>
      <w:r w:rsidR="005F6492">
        <w:t xml:space="preserve"> </w:t>
      </w:r>
      <w:r>
        <w:t>системы построена на основе клиент-серверной модели и включает в себя</w:t>
      </w:r>
      <w:r w:rsidRPr="009A2FB9">
        <w:t xml:space="preserve"> </w:t>
      </w:r>
      <w:r>
        <w:t>веб-сайт, БД</w:t>
      </w:r>
      <w:r w:rsidRPr="009A2FB9">
        <w:t xml:space="preserve">, </w:t>
      </w:r>
      <w:r>
        <w:rPr>
          <w:lang w:val="en-US"/>
        </w:rPr>
        <w:t>API</w:t>
      </w:r>
      <w:r w:rsidRPr="009A2FB9">
        <w:t xml:space="preserve"> </w:t>
      </w:r>
      <w:r>
        <w:t>для взаимодействия с БД</w:t>
      </w:r>
      <w:r w:rsidR="00841FDB" w:rsidRPr="00841FDB">
        <w:t xml:space="preserve"> [</w:t>
      </w:r>
      <w:r w:rsidR="00E57626" w:rsidRPr="00E57626">
        <w:t>5</w:t>
      </w:r>
      <w:r w:rsidR="00841FDB" w:rsidRPr="00841FDB">
        <w:t>]</w:t>
      </w:r>
      <w:r>
        <w:t>.</w:t>
      </w:r>
    </w:p>
    <w:p w14:paraId="1CD5C5CB" w14:textId="6DC3AAB7" w:rsidR="003569ED" w:rsidRDefault="003569ED" w:rsidP="003569ED">
      <w:pPr>
        <w:pStyle w:val="a3"/>
      </w:pPr>
      <w:r w:rsidRPr="006628B3">
        <w:t>Диаграмма развертывания компонентов</w:t>
      </w:r>
      <w:r>
        <w:t xml:space="preserve"> </w:t>
      </w:r>
      <w:r w:rsidRPr="006628B3">
        <w:t xml:space="preserve">изображена на рисунке </w:t>
      </w:r>
      <w:r w:rsidR="00BB218F">
        <w:t>2</w:t>
      </w:r>
      <w:r>
        <w:t>.</w:t>
      </w:r>
    </w:p>
    <w:p w14:paraId="5011AB0D" w14:textId="77777777" w:rsidR="003569ED" w:rsidRDefault="003569ED" w:rsidP="003569ED">
      <w:pPr>
        <w:pStyle w:val="afd"/>
      </w:pPr>
      <w:r>
        <w:rPr>
          <w:lang w:eastAsia="ru-RU"/>
        </w:rPr>
        <w:drawing>
          <wp:inline distT="0" distB="0" distL="0" distR="0" wp14:anchorId="215E742D" wp14:editId="3F9B96B9">
            <wp:extent cx="5931004" cy="4001414"/>
            <wp:effectExtent l="0" t="0" r="0" b="0"/>
            <wp:docPr id="1847300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2" t="1622" r="1125" b="19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0269" cy="4041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73363" w14:textId="61500F54" w:rsidR="003569ED" w:rsidRPr="003569ED" w:rsidRDefault="003569ED" w:rsidP="00BB218F">
      <w:pPr>
        <w:pStyle w:val="afe"/>
      </w:pPr>
      <w:r>
        <w:t xml:space="preserve">Рисунок </w:t>
      </w:r>
      <w:r w:rsidR="00BB218F">
        <w:t>2</w:t>
      </w:r>
      <w:r>
        <w:t xml:space="preserve"> –</w:t>
      </w:r>
      <w:r>
        <w:rPr>
          <w:lang w:val="en-US"/>
        </w:rPr>
        <w:t xml:space="preserve"> </w:t>
      </w:r>
      <w:r>
        <w:t xml:space="preserve">Диаграмма развертывания </w:t>
      </w:r>
      <w:r w:rsidRPr="006628B3">
        <w:t>компонентов</w:t>
      </w:r>
    </w:p>
    <w:p w14:paraId="2937D98F" w14:textId="275CB060" w:rsidR="00E20C3F" w:rsidRDefault="00E20C3F" w:rsidP="004379DD">
      <w:pPr>
        <w:pStyle w:val="2"/>
      </w:pPr>
      <w:bookmarkStart w:id="41" w:name="_Toc229831262"/>
      <w:r>
        <w:t>Проектирование базы данных</w:t>
      </w:r>
      <w:bookmarkEnd w:id="41"/>
    </w:p>
    <w:p w14:paraId="58DA2F76" w14:textId="66F44781" w:rsidR="006B52E1" w:rsidRPr="0019294A" w:rsidRDefault="00F53A0E" w:rsidP="006B52E1">
      <w:pPr>
        <w:pStyle w:val="a3"/>
      </w:pPr>
      <w:r>
        <w:t xml:space="preserve">В рамках разработки веб-приложения при помощи </w:t>
      </w:r>
      <w:r>
        <w:rPr>
          <w:lang w:val="en-US"/>
        </w:rPr>
        <w:t>MySQL</w:t>
      </w:r>
      <w:r w:rsidRPr="00111A98">
        <w:t xml:space="preserve"> </w:t>
      </w:r>
      <w:r>
        <w:rPr>
          <w:lang w:val="en-US"/>
        </w:rPr>
        <w:t>Workbench</w:t>
      </w:r>
      <w:r>
        <w:t xml:space="preserve"> спроектирована физическая модель БД для системы, представленная на рисунке 3 в виде </w:t>
      </w:r>
      <w:r>
        <w:rPr>
          <w:lang w:val="en-US"/>
        </w:rPr>
        <w:t>ERD</w:t>
      </w:r>
      <w:r w:rsidR="003874B4" w:rsidRPr="003874B4">
        <w:t xml:space="preserve"> [1</w:t>
      </w:r>
      <w:r w:rsidR="00C8545C" w:rsidRPr="00C8545C">
        <w:t>1</w:t>
      </w:r>
      <w:r w:rsidR="003874B4" w:rsidRPr="003874B4">
        <w:t>]</w:t>
      </w:r>
      <w:r>
        <w:t>.</w:t>
      </w:r>
    </w:p>
    <w:p w14:paraId="3C7D1B90" w14:textId="77777777" w:rsidR="00D50DD5" w:rsidRPr="0019294A" w:rsidRDefault="00D50DD5" w:rsidP="00D50DD5">
      <w:pPr>
        <w:pStyle w:val="afd"/>
      </w:pPr>
      <w:r>
        <w:rPr>
          <w:lang w:val="en-US"/>
        </w:rPr>
        <w:lastRenderedPageBreak/>
        <w:drawing>
          <wp:inline distT="0" distB="0" distL="0" distR="0" wp14:anchorId="41D80A93" wp14:editId="30EAA748">
            <wp:extent cx="5900239" cy="6771502"/>
            <wp:effectExtent l="0" t="0" r="5715" b="0"/>
            <wp:docPr id="166654138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767" t="1021" r="691" b="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1772" cy="67847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D50DD5">
        <w:t xml:space="preserve"> </w:t>
      </w:r>
    </w:p>
    <w:p w14:paraId="6D044303" w14:textId="687DC861" w:rsidR="00D50DD5" w:rsidRPr="00D50DD5" w:rsidRDefault="00D50DD5" w:rsidP="00D50DD5">
      <w:pPr>
        <w:pStyle w:val="afe"/>
      </w:pPr>
      <w:r w:rsidRPr="00D17AD4">
        <w:t>Рисунок 3</w:t>
      </w:r>
      <w:r>
        <w:t xml:space="preserve"> – </w:t>
      </w:r>
      <w:r w:rsidRPr="00111A98">
        <w:t>MySQL</w:t>
      </w:r>
      <w:r>
        <w:t xml:space="preserve"> </w:t>
      </w:r>
      <w:r w:rsidRPr="00111A98">
        <w:t>Workbench. Физическая модель</w:t>
      </w:r>
      <w:r>
        <w:t xml:space="preserve"> БД</w:t>
      </w:r>
    </w:p>
    <w:p w14:paraId="4A7828BC" w14:textId="5058C728" w:rsidR="00D50DD5" w:rsidRPr="00423EC9" w:rsidRDefault="00423EC9" w:rsidP="00B72EF3">
      <w:pPr>
        <w:pStyle w:val="a3"/>
      </w:pPr>
      <w:commentRangeStart w:id="42"/>
      <w:r>
        <w:t>Б</w:t>
      </w:r>
      <w:r w:rsidRPr="00560735">
        <w:t xml:space="preserve">Д </w:t>
      </w:r>
      <w:r w:rsidR="006D7DB1" w:rsidRPr="00560735">
        <w:t>содержит</w:t>
      </w:r>
      <w:r>
        <w:t xml:space="preserve"> таблицы </w:t>
      </w:r>
      <w:commentRangeEnd w:id="42"/>
      <w:r w:rsidR="00560735">
        <w:rPr>
          <w:rStyle w:val="aff4"/>
          <w:sz w:val="28"/>
          <w:szCs w:val="22"/>
        </w:rPr>
        <w:commentReference w:id="42"/>
      </w:r>
      <w:r>
        <w:t>для хранения данных о пользователях системы, студентах, их расселении, зданиях и комнатах внутри них</w:t>
      </w:r>
      <w:r w:rsidR="00E34C0E" w:rsidRPr="00560735">
        <w:t xml:space="preserve">. </w:t>
      </w:r>
      <w:commentRangeStart w:id="43"/>
      <w:r w:rsidR="006D7DB1" w:rsidRPr="00560735">
        <w:t>В ней присутствуют</w:t>
      </w:r>
      <w:r>
        <w:t xml:space="preserve"> </w:t>
      </w:r>
      <w:commentRangeEnd w:id="43"/>
      <w:r w:rsidR="00560735">
        <w:rPr>
          <w:rStyle w:val="aff4"/>
          <w:sz w:val="28"/>
          <w:szCs w:val="22"/>
        </w:rPr>
        <w:commentReference w:id="43"/>
      </w:r>
      <w:r>
        <w:t xml:space="preserve">таблицы </w:t>
      </w:r>
      <w:r w:rsidR="00E34C0E">
        <w:t>для учета мебели, постельного</w:t>
      </w:r>
      <w:r w:rsidR="00B72EF3">
        <w:t xml:space="preserve"> </w:t>
      </w:r>
      <w:r w:rsidR="00E34C0E">
        <w:t>и его распределения между студентами.</w:t>
      </w:r>
    </w:p>
    <w:p w14:paraId="419C1071" w14:textId="4414B6A6" w:rsidR="00D24B0A" w:rsidRDefault="00D24B0A" w:rsidP="00771672">
      <w:pPr>
        <w:pStyle w:val="1"/>
      </w:pPr>
      <w:bookmarkStart w:id="44" w:name="_Toc229831263"/>
      <w:r>
        <w:lastRenderedPageBreak/>
        <w:t>Разработка и интеграция программного обеспечения</w:t>
      </w:r>
      <w:bookmarkEnd w:id="44"/>
    </w:p>
    <w:p w14:paraId="4459428C" w14:textId="6647BB08" w:rsidR="00310C8F" w:rsidRDefault="00310C8F" w:rsidP="004379DD">
      <w:pPr>
        <w:pStyle w:val="2"/>
      </w:pPr>
      <w:bookmarkStart w:id="45" w:name="_Toc229831264"/>
      <w:r>
        <w:t>Разработка программных модулей</w:t>
      </w:r>
      <w:bookmarkEnd w:id="45"/>
    </w:p>
    <w:p w14:paraId="6BB30076" w14:textId="691762CE" w:rsidR="006B52E1" w:rsidRPr="00755C81" w:rsidRDefault="006B52E1" w:rsidP="006B52E1">
      <w:pPr>
        <w:pStyle w:val="a3"/>
      </w:pPr>
      <w:r>
        <w:t xml:space="preserve">В ходе дипломного проектирования разработаны следующие приложения: веб-приложение на </w:t>
      </w:r>
      <w:r>
        <w:rPr>
          <w:lang w:val="en-US"/>
        </w:rPr>
        <w:t>React</w:t>
      </w:r>
      <w:r w:rsidR="00015A55" w:rsidRPr="00015A55">
        <w:t xml:space="preserve"> [1</w:t>
      </w:r>
      <w:r w:rsidR="007D406B" w:rsidRPr="007D406B">
        <w:t>6</w:t>
      </w:r>
      <w:r w:rsidR="00015A55" w:rsidRPr="00015A55">
        <w:t>]</w:t>
      </w:r>
      <w:r w:rsidRPr="00CF684B">
        <w:t xml:space="preserve"> </w:t>
      </w:r>
      <w:r>
        <w:t xml:space="preserve">с использованием фреймворка </w:t>
      </w:r>
      <w:r>
        <w:rPr>
          <w:lang w:val="en-US"/>
        </w:rPr>
        <w:t>Vite</w:t>
      </w:r>
      <w:r>
        <w:t xml:space="preserve"> в </w:t>
      </w:r>
      <w:r w:rsidR="00327FD2">
        <w:rPr>
          <w:lang w:val="en-US"/>
        </w:rPr>
        <w:t>VC</w:t>
      </w:r>
      <w:r w:rsidRPr="00D8418A">
        <w:t xml:space="preserve"> </w:t>
      </w:r>
      <w:r>
        <w:rPr>
          <w:lang w:val="en-US"/>
        </w:rPr>
        <w:t>Code</w:t>
      </w:r>
      <w:r>
        <w:t xml:space="preserve"> и </w:t>
      </w:r>
      <w:r>
        <w:rPr>
          <w:lang w:val="en-US"/>
        </w:rPr>
        <w:t>API</w:t>
      </w:r>
      <w:r w:rsidRPr="0065290E">
        <w:t xml:space="preserve"> </w:t>
      </w:r>
      <w:r>
        <w:t xml:space="preserve">приложение на </w:t>
      </w:r>
      <w:r>
        <w:rPr>
          <w:lang w:val="en-US"/>
        </w:rPr>
        <w:t>C</w:t>
      </w:r>
      <w:r w:rsidRPr="0065290E">
        <w:t>#</w:t>
      </w:r>
      <w:r w:rsidR="00755C81" w:rsidRPr="00755C81">
        <w:t xml:space="preserve"> </w:t>
      </w:r>
      <w:r w:rsidR="00755C81" w:rsidRPr="00931A4F">
        <w:t>[</w:t>
      </w:r>
      <w:r w:rsidR="00047FB7" w:rsidRPr="00047FB7">
        <w:t>7</w:t>
      </w:r>
      <w:r w:rsidR="00755C81" w:rsidRPr="00931A4F">
        <w:t>]</w:t>
      </w:r>
      <w:r w:rsidRPr="0065290E">
        <w:t xml:space="preserve"> </w:t>
      </w:r>
      <w:r>
        <w:t xml:space="preserve">в </w:t>
      </w:r>
      <w:r w:rsidR="00327FD2">
        <w:rPr>
          <w:lang w:val="en-US"/>
        </w:rPr>
        <w:t>VS</w:t>
      </w:r>
      <w:r w:rsidRPr="0065290E">
        <w:t xml:space="preserve"> 202</w:t>
      </w:r>
      <w:r w:rsidR="00327FD2" w:rsidRPr="00327FD2">
        <w:t>6</w:t>
      </w:r>
      <w:r w:rsidR="00755C81" w:rsidRPr="00755C81">
        <w:t>.</w:t>
      </w:r>
    </w:p>
    <w:p w14:paraId="4D25B0A4" w14:textId="1DE37983" w:rsidR="006B52E1" w:rsidRDefault="006B52E1" w:rsidP="006B52E1">
      <w:pPr>
        <w:pStyle w:val="a3"/>
      </w:pPr>
      <w:r>
        <w:t xml:space="preserve">Обращение к </w:t>
      </w:r>
      <w:r w:rsidRPr="00ED230F">
        <w:t xml:space="preserve">информации, хранящейся в БД, осуществляется посредством API </w:t>
      </w:r>
      <w:r w:rsidR="00A43307" w:rsidRPr="00ED230F">
        <w:t>приложения</w:t>
      </w:r>
      <w:r w:rsidR="00A43307">
        <w:t>,</w:t>
      </w:r>
      <w:r w:rsidR="00A43307" w:rsidRPr="00000579">
        <w:t xml:space="preserve"> </w:t>
      </w:r>
      <w:r w:rsidR="00A43307">
        <w:rPr>
          <w:lang w:val="en-US"/>
        </w:rPr>
        <w:t>c</w:t>
      </w:r>
      <w:r w:rsidR="00223BA1" w:rsidRPr="00223BA1">
        <w:t xml:space="preserve"> </w:t>
      </w:r>
      <w:r w:rsidR="00223BA1">
        <w:t>использованием</w:t>
      </w:r>
      <w:r>
        <w:t xml:space="preserve"> созданны</w:t>
      </w:r>
      <w:r w:rsidR="00223BA1">
        <w:t xml:space="preserve">х </w:t>
      </w:r>
      <w:r>
        <w:t>модел</w:t>
      </w:r>
      <w:r w:rsidR="00223BA1">
        <w:t xml:space="preserve">ей </w:t>
      </w:r>
      <w:r>
        <w:t xml:space="preserve">таблиц БД, а также </w:t>
      </w:r>
      <w:r>
        <w:rPr>
          <w:lang w:val="en-US"/>
        </w:rPr>
        <w:t>DTO</w:t>
      </w:r>
      <w:r w:rsidRPr="00D103B1">
        <w:t xml:space="preserve"> </w:t>
      </w:r>
      <w:r>
        <w:t>объект</w:t>
      </w:r>
      <w:r w:rsidR="00223BA1">
        <w:t>ов</w:t>
      </w:r>
      <w:r w:rsidR="00000579" w:rsidRPr="00000579">
        <w:t xml:space="preserve"> [</w:t>
      </w:r>
      <w:r w:rsidR="005D1AA5" w:rsidRPr="009D3D71">
        <w:t>8</w:t>
      </w:r>
      <w:r w:rsidR="00000579" w:rsidRPr="00000579">
        <w:t>]</w:t>
      </w:r>
      <w:r>
        <w:t xml:space="preserve">. </w:t>
      </w:r>
      <w:r w:rsidRPr="00597646">
        <w:t>Код метода для получения списка</w:t>
      </w:r>
      <w:r>
        <w:t xml:space="preserve"> </w:t>
      </w:r>
      <w:r w:rsidR="00BE7563">
        <w:t>объектов мебели</w:t>
      </w:r>
      <w:r>
        <w:t xml:space="preserve"> </w:t>
      </w:r>
      <w:r w:rsidRPr="00597646">
        <w:t xml:space="preserve">представлен листингом </w:t>
      </w:r>
      <w:r>
        <w:t>1</w:t>
      </w:r>
      <w:r w:rsidRPr="00597646">
        <w:t>.</w:t>
      </w:r>
    </w:p>
    <w:p w14:paraId="585952D6" w14:textId="77777777" w:rsidR="00DB4BBA" w:rsidRPr="00D27A42" w:rsidRDefault="00DB4BBA" w:rsidP="00DB4BBA">
      <w:pPr>
        <w:pStyle w:val="aff2"/>
      </w:pPr>
      <w:r w:rsidRPr="00646E8B">
        <w:t xml:space="preserve">Листинг </w:t>
      </w:r>
      <w:r w:rsidRPr="003B4FB5">
        <w:t>1</w:t>
      </w:r>
      <w:r w:rsidRPr="00646E8B">
        <w:t xml:space="preserve"> – Код метода для отправки </w:t>
      </w:r>
      <w:r>
        <w:rPr>
          <w:lang w:val="en-US"/>
        </w:rPr>
        <w:t>GET</w:t>
      </w:r>
      <w:r w:rsidRPr="00646E8B">
        <w:t>-запроса на сервер</w:t>
      </w:r>
    </w:p>
    <w:p w14:paraId="4F77D2FE" w14:textId="77777777" w:rsidR="00BE7563" w:rsidRDefault="00BE7563" w:rsidP="00BE7563">
      <w:pPr>
        <w:pStyle w:val="aff0"/>
      </w:pPr>
      <w:r>
        <w:t>[HttpGet]</w:t>
      </w:r>
    </w:p>
    <w:p w14:paraId="42E63204" w14:textId="79876466" w:rsidR="00BE7563" w:rsidRDefault="00BE7563" w:rsidP="00BE7563">
      <w:pPr>
        <w:pStyle w:val="aff0"/>
      </w:pPr>
      <w:r>
        <w:t>[SwaggerOperation(</w:t>
      </w:r>
    </w:p>
    <w:p w14:paraId="141991D5" w14:textId="44440E7A" w:rsidR="00BE7563" w:rsidRDefault="00BE7563" w:rsidP="00BE7563">
      <w:pPr>
        <w:pStyle w:val="aff0"/>
      </w:pPr>
      <w:r>
        <w:t xml:space="preserve">    Summary = "Получение списка оборудования",</w:t>
      </w:r>
    </w:p>
    <w:p w14:paraId="33FC4BB5" w14:textId="047B773E" w:rsidR="00BE7563" w:rsidRDefault="00BE7563" w:rsidP="00BE7563">
      <w:pPr>
        <w:pStyle w:val="aff0"/>
      </w:pPr>
      <w:r>
        <w:t xml:space="preserve">    Description = "Возвращает список стационарного оборудования с типом, статусом и размещением.")]</w:t>
      </w:r>
    </w:p>
    <w:p w14:paraId="0615140C" w14:textId="77777777" w:rsidR="00A24471" w:rsidRDefault="00BE7563" w:rsidP="00BE7563">
      <w:pPr>
        <w:pStyle w:val="aff0"/>
      </w:pPr>
      <w:r w:rsidRPr="008D4467">
        <w:t>[</w:t>
      </w:r>
      <w:r w:rsidRPr="00BE7563">
        <w:rPr>
          <w:lang w:val="en-US"/>
        </w:rPr>
        <w:t>SwaggerResponse</w:t>
      </w:r>
      <w:r w:rsidRPr="008D4467">
        <w:t>(</w:t>
      </w:r>
    </w:p>
    <w:p w14:paraId="298CFE9E" w14:textId="77777777" w:rsidR="00A24471" w:rsidRDefault="00A24471" w:rsidP="00BE7563">
      <w:pPr>
        <w:pStyle w:val="aff0"/>
      </w:pPr>
      <w:r>
        <w:t xml:space="preserve">    </w:t>
      </w:r>
      <w:r w:rsidR="00BE7563" w:rsidRPr="00BE7563">
        <w:rPr>
          <w:lang w:val="en-US"/>
        </w:rPr>
        <w:t>StatusCodes</w:t>
      </w:r>
      <w:r w:rsidR="00BE7563" w:rsidRPr="00A24471">
        <w:t>.</w:t>
      </w:r>
      <w:r w:rsidR="00BE7563" w:rsidRPr="00BE7563">
        <w:rPr>
          <w:lang w:val="en-US"/>
        </w:rPr>
        <w:t>Status</w:t>
      </w:r>
      <w:r w:rsidR="00BE7563" w:rsidRPr="00A24471">
        <w:t>200</w:t>
      </w:r>
      <w:r w:rsidR="00BE7563" w:rsidRPr="00BE7563">
        <w:rPr>
          <w:lang w:val="en-US"/>
        </w:rPr>
        <w:t>OK</w:t>
      </w:r>
      <w:r w:rsidR="00BE7563" w:rsidRPr="00A24471">
        <w:t>,</w:t>
      </w:r>
    </w:p>
    <w:p w14:paraId="430F1B12" w14:textId="77777777" w:rsidR="00A24471" w:rsidRDefault="00A24471" w:rsidP="00BE7563">
      <w:pPr>
        <w:pStyle w:val="aff0"/>
      </w:pPr>
      <w:r>
        <w:t xml:space="preserve">    </w:t>
      </w:r>
      <w:r w:rsidR="00BE7563" w:rsidRPr="00A24471">
        <w:t>"</w:t>
      </w:r>
      <w:r w:rsidR="00BE7563">
        <w:t>Список</w:t>
      </w:r>
      <w:r w:rsidR="00BE7563" w:rsidRPr="00A24471">
        <w:t xml:space="preserve"> </w:t>
      </w:r>
      <w:r w:rsidR="00BE7563">
        <w:t>оборудования</w:t>
      </w:r>
      <w:r w:rsidR="00BE7563" w:rsidRPr="00A24471">
        <w:t xml:space="preserve"> </w:t>
      </w:r>
      <w:r w:rsidR="00BE7563">
        <w:t>успешно</w:t>
      </w:r>
      <w:r w:rsidR="00BE7563" w:rsidRPr="00A24471">
        <w:t xml:space="preserve"> </w:t>
      </w:r>
      <w:r w:rsidR="00BE7563">
        <w:t>получен</w:t>
      </w:r>
      <w:r w:rsidR="00BE7563" w:rsidRPr="00A24471">
        <w:t>.",</w:t>
      </w:r>
    </w:p>
    <w:p w14:paraId="70F1227D" w14:textId="53E501FD" w:rsidR="00BE7563" w:rsidRPr="008D4467" w:rsidRDefault="00A24471" w:rsidP="00BE7563">
      <w:pPr>
        <w:pStyle w:val="aff0"/>
        <w:rPr>
          <w:lang w:val="en-US"/>
        </w:rPr>
      </w:pPr>
      <w:r>
        <w:t xml:space="preserve">    </w:t>
      </w:r>
      <w:r w:rsidR="00BE7563" w:rsidRPr="00BE7563">
        <w:rPr>
          <w:lang w:val="en-US"/>
        </w:rPr>
        <w:t>Type</w:t>
      </w:r>
      <w:r w:rsidR="00BE7563" w:rsidRPr="008D4467">
        <w:rPr>
          <w:lang w:val="en-US"/>
        </w:rPr>
        <w:t xml:space="preserve"> = </w:t>
      </w:r>
      <w:r w:rsidR="00BE7563" w:rsidRPr="00BE7563">
        <w:rPr>
          <w:lang w:val="en-US"/>
        </w:rPr>
        <w:t>typeof</w:t>
      </w:r>
      <w:r w:rsidR="00BE7563" w:rsidRPr="008D4467">
        <w:rPr>
          <w:lang w:val="en-US"/>
        </w:rPr>
        <w:t>(</w:t>
      </w:r>
      <w:r w:rsidR="00BE7563" w:rsidRPr="00BE7563">
        <w:rPr>
          <w:lang w:val="en-US"/>
        </w:rPr>
        <w:t>IEnumerable</w:t>
      </w:r>
      <w:r w:rsidR="00BE7563" w:rsidRPr="008D4467">
        <w:rPr>
          <w:lang w:val="en-US"/>
        </w:rPr>
        <w:t>&lt;</w:t>
      </w:r>
      <w:r w:rsidR="00BE7563" w:rsidRPr="00BE7563">
        <w:rPr>
          <w:lang w:val="en-US"/>
        </w:rPr>
        <w:t>StationaryEquipmentDto</w:t>
      </w:r>
      <w:r w:rsidR="00BE7563" w:rsidRPr="008D4467">
        <w:rPr>
          <w:lang w:val="en-US"/>
        </w:rPr>
        <w:t>&gt;))]</w:t>
      </w:r>
    </w:p>
    <w:p w14:paraId="2772CB7D" w14:textId="4FC599ED" w:rsidR="00A24471" w:rsidRPr="00A24471" w:rsidRDefault="00BE7563" w:rsidP="00BE7563">
      <w:pPr>
        <w:pStyle w:val="aff0"/>
        <w:rPr>
          <w:lang w:val="en-US"/>
        </w:rPr>
      </w:pPr>
      <w:r w:rsidRPr="00BE7563">
        <w:rPr>
          <w:lang w:val="en-US"/>
        </w:rPr>
        <w:t>public async</w:t>
      </w:r>
      <w:r w:rsidR="00A24471" w:rsidRPr="00A24471">
        <w:rPr>
          <w:lang w:val="en-US"/>
        </w:rPr>
        <w:t xml:space="preserve"> </w:t>
      </w:r>
      <w:r w:rsidRPr="00BE7563">
        <w:rPr>
          <w:lang w:val="en-US"/>
        </w:rPr>
        <w:t>Task&lt;ActionResult&lt;IEnumerable&lt;StationaryEquipmentDto&gt;&gt;&gt;</w:t>
      </w:r>
    </w:p>
    <w:p w14:paraId="6DC4F70A" w14:textId="7996C0E3" w:rsidR="00BE7563" w:rsidRPr="008D4467" w:rsidRDefault="00BE7563" w:rsidP="00BE7563">
      <w:pPr>
        <w:pStyle w:val="aff0"/>
      </w:pPr>
      <w:r w:rsidRPr="00BE7563">
        <w:rPr>
          <w:lang w:val="en-US"/>
        </w:rPr>
        <w:t>GetStationaryEquipment</w:t>
      </w:r>
      <w:r w:rsidRPr="008D4467">
        <w:t>()</w:t>
      </w:r>
    </w:p>
    <w:p w14:paraId="38462E8C" w14:textId="4018A520" w:rsidR="00BE7563" w:rsidRDefault="00BE7563" w:rsidP="00BE7563">
      <w:pPr>
        <w:pStyle w:val="aff0"/>
      </w:pPr>
      <w:r w:rsidRPr="008D4467">
        <w:t>{</w:t>
      </w:r>
    </w:p>
    <w:p w14:paraId="52B893D5" w14:textId="411D6973" w:rsidR="00F0632D" w:rsidRPr="00F0632D" w:rsidRDefault="00F0632D" w:rsidP="00BE7563">
      <w:pPr>
        <w:pStyle w:val="aff0"/>
      </w:pPr>
      <w:r>
        <w:t xml:space="preserve">    </w:t>
      </w:r>
      <w:r w:rsidRPr="00F0632D">
        <w:t>// Загружаем оборудование вместе со связанными данными</w:t>
      </w:r>
    </w:p>
    <w:p w14:paraId="77748AB2" w14:textId="3695F763" w:rsidR="00BE7563" w:rsidRPr="00BE7563" w:rsidRDefault="00DE30E3" w:rsidP="00BE7563">
      <w:pPr>
        <w:pStyle w:val="aff0"/>
        <w:rPr>
          <w:lang w:val="en-US"/>
        </w:rPr>
      </w:pPr>
      <w:r w:rsidRPr="00F0632D">
        <w:t xml:space="preserve">    </w:t>
      </w:r>
      <w:r w:rsidR="00BE7563" w:rsidRPr="00BE7563">
        <w:rPr>
          <w:lang w:val="en-US"/>
        </w:rPr>
        <w:t>var equipment = await _context.StationaryEquipments</w:t>
      </w:r>
    </w:p>
    <w:p w14:paraId="4CF9C6B3" w14:textId="722FBC0E" w:rsidR="00BE7563" w:rsidRPr="00BE7563" w:rsidRDefault="00DE30E3" w:rsidP="00BE7563">
      <w:pPr>
        <w:pStyle w:val="aff0"/>
        <w:rPr>
          <w:lang w:val="en-US"/>
        </w:rPr>
      </w:pPr>
      <w:r w:rsidRPr="00DE30E3">
        <w:rPr>
          <w:lang w:val="en-US"/>
        </w:rPr>
        <w:t xml:space="preserve">        </w:t>
      </w:r>
      <w:r w:rsidR="00BE7563" w:rsidRPr="00BE7563">
        <w:rPr>
          <w:lang w:val="en-US"/>
        </w:rPr>
        <w:t>.AsNoTracking()</w:t>
      </w:r>
    </w:p>
    <w:p w14:paraId="25489A92" w14:textId="5CF1F893" w:rsidR="00BE7563" w:rsidRPr="00BE7563" w:rsidRDefault="00DE30E3" w:rsidP="00BE7563">
      <w:pPr>
        <w:pStyle w:val="aff0"/>
        <w:rPr>
          <w:lang w:val="en-US"/>
        </w:rPr>
      </w:pPr>
      <w:r w:rsidRPr="00DE30E3">
        <w:rPr>
          <w:lang w:val="en-US"/>
        </w:rPr>
        <w:t xml:space="preserve">        </w:t>
      </w:r>
      <w:r w:rsidR="00BE7563" w:rsidRPr="00BE7563">
        <w:rPr>
          <w:lang w:val="en-US"/>
        </w:rPr>
        <w:t>.Include(item =&gt; item.Type)</w:t>
      </w:r>
    </w:p>
    <w:p w14:paraId="6D5E88D6" w14:textId="49DA0D52" w:rsidR="00BE7563" w:rsidRPr="00BE7563" w:rsidRDefault="00BE7563" w:rsidP="00BE7563">
      <w:pPr>
        <w:pStyle w:val="aff0"/>
        <w:rPr>
          <w:lang w:val="en-US"/>
        </w:rPr>
      </w:pPr>
      <w:r w:rsidRPr="00BE7563">
        <w:rPr>
          <w:lang w:val="en-US"/>
        </w:rPr>
        <w:t xml:space="preserve">        .Include(item =&gt; item.Status)</w:t>
      </w:r>
    </w:p>
    <w:p w14:paraId="5EB4639D" w14:textId="4D3DEE89" w:rsidR="00BE7563" w:rsidRPr="00BE7563" w:rsidRDefault="00BE7563" w:rsidP="00BE7563">
      <w:pPr>
        <w:pStyle w:val="aff0"/>
        <w:rPr>
          <w:lang w:val="en-US"/>
        </w:rPr>
      </w:pPr>
      <w:r w:rsidRPr="00BE7563">
        <w:rPr>
          <w:lang w:val="en-US"/>
        </w:rPr>
        <w:t xml:space="preserve">        .Include(item =&gt; item.Room)</w:t>
      </w:r>
    </w:p>
    <w:p w14:paraId="495E7133" w14:textId="5BF4DF40" w:rsidR="00BE7563" w:rsidRPr="00BE7563" w:rsidRDefault="00BE7563" w:rsidP="00BE7563">
      <w:pPr>
        <w:pStyle w:val="aff0"/>
        <w:rPr>
          <w:lang w:val="en-US"/>
        </w:rPr>
      </w:pPr>
      <w:r w:rsidRPr="00BE7563">
        <w:rPr>
          <w:lang w:val="en-US"/>
        </w:rPr>
        <w:t xml:space="preserve">        .ThenInclude(room =&gt; room!.Building)</w:t>
      </w:r>
    </w:p>
    <w:p w14:paraId="47299256" w14:textId="5C258027" w:rsidR="00BE7563" w:rsidRPr="008D4467" w:rsidRDefault="00BE7563" w:rsidP="00BE7563">
      <w:pPr>
        <w:pStyle w:val="aff0"/>
      </w:pPr>
      <w:r w:rsidRPr="00BE7563">
        <w:rPr>
          <w:lang w:val="en-US"/>
        </w:rPr>
        <w:t xml:space="preserve">        </w:t>
      </w:r>
      <w:r w:rsidRPr="008D4467">
        <w:t>.</w:t>
      </w:r>
      <w:r w:rsidRPr="00BE7563">
        <w:rPr>
          <w:lang w:val="en-US"/>
        </w:rPr>
        <w:t>ToListAsync</w:t>
      </w:r>
      <w:r w:rsidRPr="008D4467">
        <w:t>();</w:t>
      </w:r>
    </w:p>
    <w:p w14:paraId="20DFBACC" w14:textId="77777777" w:rsidR="00BE7563" w:rsidRDefault="00BE7563" w:rsidP="00BE7563">
      <w:pPr>
        <w:pStyle w:val="aff0"/>
      </w:pPr>
    </w:p>
    <w:p w14:paraId="3D2FF569" w14:textId="56BCB59C" w:rsidR="00F0632D" w:rsidRPr="00F0632D" w:rsidRDefault="00F0632D" w:rsidP="00BE7563">
      <w:pPr>
        <w:pStyle w:val="aff0"/>
      </w:pPr>
      <w:r>
        <w:t xml:space="preserve">    </w:t>
      </w:r>
      <w:r w:rsidRPr="00F0632D">
        <w:t>// Преобразуем в DTO и возвращаем результат</w:t>
      </w:r>
    </w:p>
    <w:p w14:paraId="420DD783" w14:textId="743B663B" w:rsidR="00BE7563" w:rsidRPr="00F0632D" w:rsidRDefault="00BE7563" w:rsidP="00BE7563">
      <w:pPr>
        <w:pStyle w:val="aff0"/>
        <w:rPr>
          <w:lang w:val="en-US"/>
        </w:rPr>
      </w:pPr>
      <w:r w:rsidRPr="008D4467">
        <w:t xml:space="preserve">    </w:t>
      </w:r>
      <w:r w:rsidRPr="00BE7563">
        <w:rPr>
          <w:lang w:val="en-US"/>
        </w:rPr>
        <w:t>return Ok(equipment.Select(item =&gt; item.ToDto()));</w:t>
      </w:r>
    </w:p>
    <w:p w14:paraId="2AF30765" w14:textId="57EEC443" w:rsidR="009750BF" w:rsidRDefault="00BE7563" w:rsidP="005251CB">
      <w:pPr>
        <w:pStyle w:val="aff0"/>
      </w:pPr>
      <w:r>
        <w:t>}</w:t>
      </w:r>
    </w:p>
    <w:p w14:paraId="09884C1C" w14:textId="512798A4" w:rsidR="009750BF" w:rsidRDefault="009750BF" w:rsidP="009750BF">
      <w:pPr>
        <w:pStyle w:val="a3"/>
      </w:pPr>
      <w:r>
        <w:lastRenderedPageBreak/>
        <w:t xml:space="preserve">Взаимодействие веб-приложения с сервером происходит при помощи </w:t>
      </w:r>
      <w:r>
        <w:rPr>
          <w:lang w:val="en-US"/>
        </w:rPr>
        <w:t>HTTP</w:t>
      </w:r>
      <w:r w:rsidRPr="00F13F53">
        <w:t>-</w:t>
      </w:r>
      <w:r>
        <w:t xml:space="preserve">запросов к </w:t>
      </w:r>
      <w:r>
        <w:rPr>
          <w:lang w:val="en-US"/>
        </w:rPr>
        <w:t>API</w:t>
      </w:r>
      <w:r>
        <w:t>, ответы возвращаются в формате</w:t>
      </w:r>
      <w:r w:rsidRPr="00F13F53">
        <w:t xml:space="preserve"> </w:t>
      </w:r>
      <w:r>
        <w:rPr>
          <w:lang w:val="en-US"/>
        </w:rPr>
        <w:t>JSON</w:t>
      </w:r>
      <w:r>
        <w:t xml:space="preserve">, в связи с чем </w:t>
      </w:r>
      <w:r w:rsidR="00874E10">
        <w:t xml:space="preserve">разработан абстрактный класс для реализации сервисов обращения к разным контроллерам </w:t>
      </w:r>
      <w:r w:rsidR="00874E10">
        <w:rPr>
          <w:lang w:val="en-US"/>
        </w:rPr>
        <w:t>API</w:t>
      </w:r>
      <w:r w:rsidR="003874B4">
        <w:t xml:space="preserve"> </w:t>
      </w:r>
      <w:r w:rsidR="003874B4" w:rsidRPr="003874B4">
        <w:t>[1</w:t>
      </w:r>
      <w:r w:rsidR="00CE4939" w:rsidRPr="00CE4939">
        <w:t>0</w:t>
      </w:r>
      <w:r w:rsidR="003874B4" w:rsidRPr="003874B4">
        <w:t>]</w:t>
      </w:r>
      <w:r w:rsidRPr="003A312A">
        <w:t xml:space="preserve">, представлен листингом </w:t>
      </w:r>
      <w:r>
        <w:t>2</w:t>
      </w:r>
      <w:r w:rsidRPr="003A312A">
        <w:t>.</w:t>
      </w:r>
    </w:p>
    <w:p w14:paraId="69C4304E" w14:textId="1745007A" w:rsidR="005A0BA4" w:rsidRPr="005A0BA4" w:rsidRDefault="005A0BA4" w:rsidP="005A0BA4">
      <w:pPr>
        <w:pStyle w:val="aff2"/>
      </w:pPr>
      <w:r w:rsidRPr="004F0C69">
        <w:t xml:space="preserve">Листинг </w:t>
      </w:r>
      <w:r>
        <w:t>2</w:t>
      </w:r>
      <w:r w:rsidRPr="004F0C69">
        <w:t xml:space="preserve"> </w:t>
      </w:r>
      <w:r>
        <w:t>–</w:t>
      </w:r>
      <w:r w:rsidRPr="004F0C69">
        <w:t xml:space="preserve"> Код </w:t>
      </w:r>
      <w:r>
        <w:t xml:space="preserve">базового класса </w:t>
      </w:r>
      <w:r w:rsidRPr="00E73149">
        <w:t xml:space="preserve">для выполнения </w:t>
      </w:r>
      <w:r w:rsidRPr="00E73149">
        <w:rPr>
          <w:lang w:val="en-US"/>
        </w:rPr>
        <w:t>HTTP</w:t>
      </w:r>
      <w:r w:rsidRPr="00E73149">
        <w:t xml:space="preserve">-запросов к </w:t>
      </w:r>
      <w:r w:rsidRPr="00E73149">
        <w:rPr>
          <w:lang w:val="en-US"/>
        </w:rPr>
        <w:t>API</w:t>
      </w:r>
    </w:p>
    <w:p w14:paraId="2F1A7B68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>import type { HttpClient } from './httpClient';</w:t>
      </w:r>
    </w:p>
    <w:p w14:paraId="25FD12B5" w14:textId="77777777" w:rsidR="00360E76" w:rsidRPr="00360E76" w:rsidRDefault="00360E76" w:rsidP="00360E76">
      <w:pPr>
        <w:pStyle w:val="aff0"/>
        <w:rPr>
          <w:lang w:val="en-US"/>
        </w:rPr>
      </w:pPr>
    </w:p>
    <w:p w14:paraId="012C84C2" w14:textId="5856DA53" w:rsidR="000B491D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>export abstract class BaseApiService {</w:t>
      </w:r>
    </w:p>
    <w:p w14:paraId="7F123618" w14:textId="35BB77B1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>protected readonly http: HttpClient;</w:t>
      </w:r>
    </w:p>
    <w:p w14:paraId="78B23C9D" w14:textId="77777777" w:rsidR="00360E76" w:rsidRDefault="00360E76" w:rsidP="00360E76">
      <w:pPr>
        <w:pStyle w:val="aff0"/>
        <w:rPr>
          <w:lang w:val="en-US"/>
        </w:rPr>
      </w:pPr>
    </w:p>
    <w:p w14:paraId="68CC43A6" w14:textId="1044BA75" w:rsidR="00360E76" w:rsidRPr="008D4467" w:rsidRDefault="000B491D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="00360E76" w:rsidRPr="00360E76">
        <w:rPr>
          <w:lang w:val="en-US"/>
        </w:rPr>
        <w:t>constructor</w:t>
      </w:r>
      <w:r w:rsidR="00360E76" w:rsidRPr="008D4467">
        <w:rPr>
          <w:lang w:val="en-US"/>
        </w:rPr>
        <w:t>(</w:t>
      </w:r>
      <w:r w:rsidR="00360E76" w:rsidRPr="00360E76">
        <w:rPr>
          <w:lang w:val="en-US"/>
        </w:rPr>
        <w:t>http</w:t>
      </w:r>
      <w:r w:rsidR="00360E76" w:rsidRPr="008D4467">
        <w:rPr>
          <w:lang w:val="en-US"/>
        </w:rPr>
        <w:t xml:space="preserve">: </w:t>
      </w:r>
      <w:r w:rsidR="00360E76" w:rsidRPr="00360E76">
        <w:rPr>
          <w:lang w:val="en-US"/>
        </w:rPr>
        <w:t>HttpClient</w:t>
      </w:r>
      <w:r w:rsidR="00360E76" w:rsidRPr="008D4467">
        <w:rPr>
          <w:lang w:val="en-US"/>
        </w:rPr>
        <w:t>) {</w:t>
      </w:r>
    </w:p>
    <w:p w14:paraId="7F4C37CE" w14:textId="77777777" w:rsidR="00360E76" w:rsidRPr="00360E76" w:rsidRDefault="00360E7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    </w:t>
      </w:r>
      <w:r w:rsidRPr="00360E76">
        <w:rPr>
          <w:lang w:val="en-US"/>
        </w:rPr>
        <w:t>this.http = http;</w:t>
      </w:r>
    </w:p>
    <w:p w14:paraId="2A05C762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3ABEC3A8" w14:textId="77777777" w:rsidR="00360E76" w:rsidRPr="008D4467" w:rsidRDefault="00360E76" w:rsidP="00360E76">
      <w:pPr>
        <w:pStyle w:val="aff0"/>
        <w:rPr>
          <w:lang w:val="en-US"/>
        </w:rPr>
      </w:pPr>
    </w:p>
    <w:p w14:paraId="552F05E2" w14:textId="55F402F1" w:rsidR="003F7E13" w:rsidRPr="008D4467" w:rsidRDefault="003F7E13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// GET-</w:t>
      </w:r>
      <w:r w:rsidRPr="003F7E13">
        <w:t>запрос</w:t>
      </w:r>
    </w:p>
    <w:p w14:paraId="4364E1B1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protected get&lt;T&gt;(url: string): Promise&lt;T&gt; {</w:t>
      </w:r>
    </w:p>
    <w:p w14:paraId="10331F17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return this.http.requestWithAuth&lt;T&gt;(url);</w:t>
      </w:r>
    </w:p>
    <w:p w14:paraId="143C7C64" w14:textId="77777777" w:rsidR="00360E76" w:rsidRPr="008D4467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63889903" w14:textId="77777777" w:rsidR="003F7E13" w:rsidRPr="008D4467" w:rsidRDefault="003F7E13" w:rsidP="00360E76">
      <w:pPr>
        <w:pStyle w:val="aff0"/>
        <w:rPr>
          <w:lang w:val="en-US"/>
        </w:rPr>
      </w:pPr>
    </w:p>
    <w:p w14:paraId="6F7CC34B" w14:textId="7FD18119" w:rsidR="00360E76" w:rsidRPr="008D4467" w:rsidRDefault="003F7E13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// POST-</w:t>
      </w:r>
      <w:r w:rsidRPr="003F7E13">
        <w:t>запрос</w:t>
      </w:r>
      <w:r w:rsidRPr="008D4467">
        <w:rPr>
          <w:lang w:val="en-US"/>
        </w:rPr>
        <w:t xml:space="preserve"> </w:t>
      </w:r>
      <w:r w:rsidRPr="003F7E13">
        <w:t>с</w:t>
      </w:r>
      <w:r w:rsidRPr="008D4467">
        <w:rPr>
          <w:lang w:val="en-US"/>
        </w:rPr>
        <w:t xml:space="preserve"> </w:t>
      </w:r>
      <w:r w:rsidRPr="003F7E13">
        <w:t>опциональным</w:t>
      </w:r>
      <w:r w:rsidRPr="008D4467">
        <w:rPr>
          <w:lang w:val="en-US"/>
        </w:rPr>
        <w:t xml:space="preserve"> </w:t>
      </w:r>
      <w:r w:rsidRPr="003F7E13">
        <w:t>телом</w:t>
      </w:r>
    </w:p>
    <w:p w14:paraId="75B4806F" w14:textId="77777777" w:rsidR="00131366" w:rsidRDefault="00360E7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Pr="00360E76">
        <w:rPr>
          <w:lang w:val="en-US"/>
        </w:rPr>
        <w:t>protected post&lt;TResponse, TPayload = unknown&gt;</w:t>
      </w:r>
    </w:p>
    <w:p w14:paraId="205D1294" w14:textId="6942776D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="00360E76" w:rsidRPr="00360E76">
        <w:rPr>
          <w:lang w:val="en-US"/>
        </w:rPr>
        <w:t>(url: string, payload?: TPayload): Promise&lt;TResponse&gt; {</w:t>
      </w:r>
    </w:p>
    <w:p w14:paraId="2D9E74D5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return this.http.requestWithAuth&lt;TResponse&gt;(url, {</w:t>
      </w:r>
    </w:p>
    <w:p w14:paraId="32F4EAA5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method: 'POST',</w:t>
      </w:r>
    </w:p>
    <w:p w14:paraId="6D43209A" w14:textId="77777777" w:rsidR="0013136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body: payload === undefined ? undefined :</w:t>
      </w:r>
    </w:p>
    <w:p w14:paraId="704FDDC3" w14:textId="67AA91F6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   </w:t>
      </w:r>
      <w:r w:rsidR="00360E76" w:rsidRPr="00360E76">
        <w:rPr>
          <w:lang w:val="en-US"/>
        </w:rPr>
        <w:t xml:space="preserve"> </w:t>
      </w:r>
      <w:r>
        <w:rPr>
          <w:lang w:val="en-US"/>
        </w:rPr>
        <w:t xml:space="preserve">    </w:t>
      </w:r>
      <w:r w:rsidR="00360E76" w:rsidRPr="00360E76">
        <w:rPr>
          <w:lang w:val="en-US"/>
        </w:rPr>
        <w:t>JSON.stringify(payload)});</w:t>
      </w:r>
    </w:p>
    <w:p w14:paraId="42FB7D8C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450C3981" w14:textId="77777777" w:rsidR="00360E76" w:rsidRPr="008D4467" w:rsidRDefault="00360E76" w:rsidP="00360E76">
      <w:pPr>
        <w:pStyle w:val="aff0"/>
        <w:rPr>
          <w:lang w:val="en-US"/>
        </w:rPr>
      </w:pPr>
    </w:p>
    <w:p w14:paraId="338A4AF6" w14:textId="6144B1E3" w:rsidR="003F7E13" w:rsidRPr="008D4467" w:rsidRDefault="00104F0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="003F7E13" w:rsidRPr="008D4467">
        <w:rPr>
          <w:lang w:val="en-US"/>
        </w:rPr>
        <w:t>// PUT-</w:t>
      </w:r>
      <w:r w:rsidR="003F7E13" w:rsidRPr="003F7E13">
        <w:t>запрос</w:t>
      </w:r>
      <w:r w:rsidR="003F7E13" w:rsidRPr="008D4467">
        <w:rPr>
          <w:lang w:val="en-US"/>
        </w:rPr>
        <w:t xml:space="preserve"> </w:t>
      </w:r>
      <w:r w:rsidR="003F7E13" w:rsidRPr="003F7E13">
        <w:t>с</w:t>
      </w:r>
      <w:r w:rsidR="003F7E13" w:rsidRPr="008D4467">
        <w:rPr>
          <w:lang w:val="en-US"/>
        </w:rPr>
        <w:t xml:space="preserve"> </w:t>
      </w:r>
      <w:r w:rsidR="003F7E13" w:rsidRPr="003F7E13">
        <w:t>опциональным</w:t>
      </w:r>
      <w:r w:rsidR="003F7E13" w:rsidRPr="008D4467">
        <w:rPr>
          <w:lang w:val="en-US"/>
        </w:rPr>
        <w:t xml:space="preserve"> </w:t>
      </w:r>
      <w:r w:rsidR="003F7E13" w:rsidRPr="003F7E13">
        <w:t>телом</w:t>
      </w:r>
    </w:p>
    <w:p w14:paraId="063AFD0A" w14:textId="77777777" w:rsidR="00131366" w:rsidRDefault="00360E7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Pr="00360E76">
        <w:rPr>
          <w:lang w:val="en-US"/>
        </w:rPr>
        <w:t>protected put&lt;TResponse, TPayload = unknown&gt;</w:t>
      </w:r>
    </w:p>
    <w:p w14:paraId="0106D4F2" w14:textId="7431222E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="00360E76" w:rsidRPr="00360E76">
        <w:rPr>
          <w:lang w:val="en-US"/>
        </w:rPr>
        <w:t>(url: string, payload?: TPayload): Promise&lt;TResponse&gt; {</w:t>
      </w:r>
    </w:p>
    <w:p w14:paraId="7E23FB89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return this.http.requestWithAuth&lt;TResponse&gt;(url, {</w:t>
      </w:r>
    </w:p>
    <w:p w14:paraId="4575BCBE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method: 'PUT',</w:t>
      </w:r>
    </w:p>
    <w:p w14:paraId="463B1811" w14:textId="77777777" w:rsidR="0013136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body: payload === undefined ? undefined : </w:t>
      </w:r>
    </w:p>
    <w:p w14:paraId="5506910B" w14:textId="4F19B6EF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        </w:t>
      </w:r>
      <w:r w:rsidR="00360E76" w:rsidRPr="00360E76">
        <w:rPr>
          <w:lang w:val="en-US"/>
        </w:rPr>
        <w:t>JSON.stringify(payload)});</w:t>
      </w:r>
    </w:p>
    <w:p w14:paraId="77F7293C" w14:textId="77777777" w:rsidR="00360E76" w:rsidRPr="008D4467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2EA1CA1E" w14:textId="77777777" w:rsidR="00104F06" w:rsidRPr="008D4467" w:rsidRDefault="00104F06" w:rsidP="00360E76">
      <w:pPr>
        <w:pStyle w:val="aff0"/>
        <w:rPr>
          <w:lang w:val="en-US"/>
        </w:rPr>
      </w:pPr>
    </w:p>
    <w:p w14:paraId="5FF5E59F" w14:textId="5CB87FCC" w:rsidR="00360E76" w:rsidRPr="008D4467" w:rsidRDefault="00104F0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// PATCH-</w:t>
      </w:r>
      <w:r w:rsidRPr="00104F06">
        <w:t>запрос</w:t>
      </w:r>
      <w:r w:rsidRPr="008D4467">
        <w:rPr>
          <w:lang w:val="en-US"/>
        </w:rPr>
        <w:t xml:space="preserve"> </w:t>
      </w:r>
      <w:r w:rsidRPr="00104F06">
        <w:t>с</w:t>
      </w:r>
      <w:r w:rsidRPr="008D4467">
        <w:rPr>
          <w:lang w:val="en-US"/>
        </w:rPr>
        <w:t xml:space="preserve"> </w:t>
      </w:r>
      <w:r w:rsidRPr="00104F06">
        <w:t>опциональным</w:t>
      </w:r>
      <w:r w:rsidRPr="008D4467">
        <w:rPr>
          <w:lang w:val="en-US"/>
        </w:rPr>
        <w:t xml:space="preserve"> </w:t>
      </w:r>
      <w:r w:rsidRPr="00104F06">
        <w:t>телом</w:t>
      </w:r>
    </w:p>
    <w:p w14:paraId="43BE8B07" w14:textId="77777777" w:rsidR="00131366" w:rsidRDefault="00360E76" w:rsidP="00360E76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Pr="00360E76">
        <w:rPr>
          <w:lang w:val="en-US"/>
        </w:rPr>
        <w:t>protected patch&lt;TResponse, TPayload = unknown&gt;</w:t>
      </w:r>
    </w:p>
    <w:p w14:paraId="7776E44B" w14:textId="38D528D6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="00360E76" w:rsidRPr="00360E76">
        <w:rPr>
          <w:lang w:val="en-US"/>
        </w:rPr>
        <w:t>(url: string, payload?: TPayload): Promise&lt;TResponse&gt; {</w:t>
      </w:r>
    </w:p>
    <w:p w14:paraId="272101CA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return this.http.requestWithAuth&lt;TResponse&gt;(url, {</w:t>
      </w:r>
    </w:p>
    <w:p w14:paraId="384E75A1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method: 'PATCH',</w:t>
      </w:r>
    </w:p>
    <w:p w14:paraId="28429FE9" w14:textId="77777777" w:rsidR="0013136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body: payload === undefined ? undefined :</w:t>
      </w:r>
    </w:p>
    <w:p w14:paraId="607CC43F" w14:textId="42DA69E7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       </w:t>
      </w:r>
      <w:r w:rsidR="00360E76" w:rsidRPr="00360E76">
        <w:rPr>
          <w:lang w:val="en-US"/>
        </w:rPr>
        <w:t xml:space="preserve"> JSON.stringify(payload)});</w:t>
      </w:r>
    </w:p>
    <w:p w14:paraId="32DF4E7F" w14:textId="2FEEB280" w:rsidR="00104F06" w:rsidRPr="008D4467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61A67AEE" w14:textId="77777777" w:rsidR="00E1099C" w:rsidRPr="008D4467" w:rsidRDefault="00E1099C" w:rsidP="00360E76">
      <w:pPr>
        <w:pStyle w:val="aff0"/>
        <w:rPr>
          <w:lang w:val="en-US"/>
        </w:rPr>
      </w:pPr>
    </w:p>
    <w:p w14:paraId="60B89FC2" w14:textId="77F51E0E" w:rsidR="00360E76" w:rsidRPr="008D4467" w:rsidRDefault="00104F06" w:rsidP="00360E76">
      <w:pPr>
        <w:pStyle w:val="aff0"/>
        <w:rPr>
          <w:lang w:val="en-US"/>
        </w:rPr>
      </w:pPr>
      <w:r w:rsidRPr="008D4467">
        <w:rPr>
          <w:lang w:val="en-US"/>
        </w:rPr>
        <w:lastRenderedPageBreak/>
        <w:t xml:space="preserve">    // DELETE-</w:t>
      </w:r>
      <w:r w:rsidRPr="00104F06">
        <w:t>запрос</w:t>
      </w:r>
      <w:r w:rsidRPr="008D4467">
        <w:rPr>
          <w:lang w:val="en-US"/>
        </w:rPr>
        <w:t xml:space="preserve"> </w:t>
      </w:r>
      <w:r w:rsidRPr="00104F06">
        <w:t>с</w:t>
      </w:r>
      <w:r w:rsidRPr="008D4467">
        <w:rPr>
          <w:lang w:val="en-US"/>
        </w:rPr>
        <w:t xml:space="preserve"> </w:t>
      </w:r>
      <w:r w:rsidRPr="00104F06">
        <w:t>опциональным</w:t>
      </w:r>
      <w:r w:rsidRPr="008D4467">
        <w:rPr>
          <w:lang w:val="en-US"/>
        </w:rPr>
        <w:t xml:space="preserve"> </w:t>
      </w:r>
      <w:r w:rsidRPr="00104F06">
        <w:t>телом</w:t>
      </w:r>
    </w:p>
    <w:p w14:paraId="31418001" w14:textId="77B606BA" w:rsidR="00131366" w:rsidRDefault="00131366" w:rsidP="00360E76">
      <w:pPr>
        <w:pStyle w:val="aff0"/>
        <w:rPr>
          <w:lang w:val="en-US"/>
        </w:rPr>
      </w:pPr>
      <w:r w:rsidRPr="00104F06">
        <w:rPr>
          <w:lang w:val="en-US"/>
        </w:rPr>
        <w:t xml:space="preserve">    </w:t>
      </w:r>
      <w:r w:rsidR="00360E76" w:rsidRPr="00360E76">
        <w:rPr>
          <w:lang w:val="en-US"/>
        </w:rPr>
        <w:t>protected delete&lt;TResponse = void, TPayload = unknown&gt;</w:t>
      </w:r>
    </w:p>
    <w:p w14:paraId="25D5D202" w14:textId="56052652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</w:t>
      </w:r>
      <w:r w:rsidR="00360E76" w:rsidRPr="00360E76">
        <w:rPr>
          <w:lang w:val="en-US"/>
        </w:rPr>
        <w:t>(url: string, payload?: TPayload): Promise&lt;TResponse&gt; {</w:t>
      </w:r>
    </w:p>
    <w:p w14:paraId="16E66C39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return this.http.requestWithAuth&lt;TResponse&gt;(url, {</w:t>
      </w:r>
    </w:p>
    <w:p w14:paraId="20D283DA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method: 'DELETE',</w:t>
      </w:r>
    </w:p>
    <w:p w14:paraId="59FEC6B2" w14:textId="77777777" w:rsidR="0013136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    body: payload === undefined ? undefined : </w:t>
      </w:r>
    </w:p>
    <w:p w14:paraId="4718FE10" w14:textId="7509F89E" w:rsidR="00360E76" w:rsidRPr="00360E76" w:rsidRDefault="00131366" w:rsidP="00360E76">
      <w:pPr>
        <w:pStyle w:val="aff0"/>
        <w:rPr>
          <w:lang w:val="en-US"/>
        </w:rPr>
      </w:pPr>
      <w:r>
        <w:rPr>
          <w:lang w:val="en-US"/>
        </w:rPr>
        <w:t xml:space="preserve">            </w:t>
      </w:r>
      <w:r w:rsidR="00360E76" w:rsidRPr="00360E76">
        <w:rPr>
          <w:lang w:val="en-US"/>
        </w:rPr>
        <w:t>JSON.stringify(payload),</w:t>
      </w:r>
    </w:p>
    <w:p w14:paraId="24D78AAC" w14:textId="77777777" w:rsidR="00360E76" w:rsidRP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    });</w:t>
      </w:r>
    </w:p>
    <w:p w14:paraId="7BEFC0AC" w14:textId="77777777" w:rsidR="00360E76" w:rsidRDefault="00360E76" w:rsidP="00360E76">
      <w:pPr>
        <w:pStyle w:val="aff0"/>
        <w:rPr>
          <w:lang w:val="en-US"/>
        </w:rPr>
      </w:pPr>
      <w:r w:rsidRPr="00360E76">
        <w:rPr>
          <w:lang w:val="en-US"/>
        </w:rPr>
        <w:t xml:space="preserve">    }</w:t>
      </w:r>
    </w:p>
    <w:p w14:paraId="34BD18DB" w14:textId="5916A861" w:rsidR="00043A8E" w:rsidRPr="008D4467" w:rsidRDefault="00CB794D" w:rsidP="00043A8E">
      <w:pPr>
        <w:pStyle w:val="a3"/>
      </w:pPr>
      <w:r>
        <w:t>За</w:t>
      </w:r>
      <w:r w:rsidRPr="00BF28D4">
        <w:rPr>
          <w:lang w:val="en-US"/>
        </w:rPr>
        <w:t xml:space="preserve"> </w:t>
      </w:r>
      <w:r>
        <w:t>счет</w:t>
      </w:r>
      <w:r w:rsidRPr="00BF28D4">
        <w:rPr>
          <w:lang w:val="en-US"/>
        </w:rPr>
        <w:t xml:space="preserve"> </w:t>
      </w:r>
      <w:r>
        <w:t>наследования</w:t>
      </w:r>
      <w:r w:rsidRPr="00BF28D4">
        <w:rPr>
          <w:lang w:val="en-US"/>
        </w:rPr>
        <w:t xml:space="preserve"> </w:t>
      </w:r>
      <w:r>
        <w:t>от</w:t>
      </w:r>
      <w:r w:rsidRPr="00BF28D4">
        <w:rPr>
          <w:lang w:val="en-US"/>
        </w:rPr>
        <w:t xml:space="preserve"> </w:t>
      </w:r>
      <w:r>
        <w:rPr>
          <w:lang w:val="en-US"/>
        </w:rPr>
        <w:t>BaseApiService</w:t>
      </w:r>
      <w:r w:rsidR="00BF28D4" w:rsidRPr="00BF28D4">
        <w:rPr>
          <w:lang w:val="en-US"/>
        </w:rPr>
        <w:t xml:space="preserve"> </w:t>
      </w:r>
      <w:r w:rsidR="007E11B4">
        <w:t>созданы</w:t>
      </w:r>
      <w:r w:rsidR="007E11B4" w:rsidRPr="007E11B4">
        <w:rPr>
          <w:lang w:val="en-US"/>
        </w:rPr>
        <w:t xml:space="preserve"> </w:t>
      </w:r>
      <w:r w:rsidR="00BF28D4">
        <w:t>дочерние</w:t>
      </w:r>
      <w:r w:rsidR="00BF28D4" w:rsidRPr="00BF28D4">
        <w:rPr>
          <w:lang w:val="en-US"/>
        </w:rPr>
        <w:t xml:space="preserve"> </w:t>
      </w:r>
      <w:r w:rsidR="00BF28D4">
        <w:t>классы</w:t>
      </w:r>
      <w:r w:rsidR="00BF28D4" w:rsidRPr="00BF28D4">
        <w:rPr>
          <w:lang w:val="en-US"/>
        </w:rPr>
        <w:t xml:space="preserve"> </w:t>
      </w:r>
      <w:r w:rsidR="00BF28D4">
        <w:t>такие</w:t>
      </w:r>
      <w:r w:rsidR="00BF28D4" w:rsidRPr="00BF28D4">
        <w:rPr>
          <w:lang w:val="en-US"/>
        </w:rPr>
        <w:t xml:space="preserve"> </w:t>
      </w:r>
      <w:r w:rsidR="00BF28D4">
        <w:t>как</w:t>
      </w:r>
      <w:r w:rsidR="00BF28D4" w:rsidRPr="00BF28D4">
        <w:rPr>
          <w:lang w:val="en-US"/>
        </w:rPr>
        <w:t xml:space="preserve"> BuildingsService, AuthService, RoomsService, StationaryService</w:t>
      </w:r>
      <w:r w:rsidR="0096241B" w:rsidRPr="0096241B">
        <w:rPr>
          <w:lang w:val="en-US"/>
        </w:rPr>
        <w:t>,</w:t>
      </w:r>
      <w:r w:rsidR="00BF28D4" w:rsidRPr="00BF28D4">
        <w:rPr>
          <w:lang w:val="en-US"/>
        </w:rPr>
        <w:t xml:space="preserve"> </w:t>
      </w:r>
      <w:r w:rsidR="00BF28D4">
        <w:t>которые</w:t>
      </w:r>
      <w:r w:rsidR="00BF28D4" w:rsidRPr="00BF28D4">
        <w:rPr>
          <w:lang w:val="en-US"/>
        </w:rPr>
        <w:t xml:space="preserve"> </w:t>
      </w:r>
      <w:r w:rsidR="00BF28D4">
        <w:t>расширяю</w:t>
      </w:r>
      <w:r w:rsidR="00790B05">
        <w:t>т</w:t>
      </w:r>
      <w:r w:rsidR="00790B05" w:rsidRPr="00790B05">
        <w:rPr>
          <w:lang w:val="en-US"/>
        </w:rPr>
        <w:t xml:space="preserve"> </w:t>
      </w:r>
      <w:r w:rsidR="00790B05">
        <w:t>базовую</w:t>
      </w:r>
      <w:r w:rsidR="007664E9" w:rsidRPr="007664E9">
        <w:rPr>
          <w:lang w:val="en-US"/>
        </w:rPr>
        <w:t xml:space="preserve"> </w:t>
      </w:r>
      <w:r w:rsidR="007664E9">
        <w:t>функциональность</w:t>
      </w:r>
      <w:r w:rsidR="007664E9" w:rsidRPr="007664E9">
        <w:rPr>
          <w:lang w:val="en-US"/>
        </w:rPr>
        <w:t xml:space="preserve"> </w:t>
      </w:r>
      <w:r w:rsidR="00E206C3">
        <w:t>взаимодействия</w:t>
      </w:r>
      <w:r w:rsidR="00E206C3" w:rsidRPr="00E206C3">
        <w:rPr>
          <w:lang w:val="en-US"/>
        </w:rPr>
        <w:t xml:space="preserve"> </w:t>
      </w:r>
      <w:r w:rsidR="00E206C3">
        <w:rPr>
          <w:lang w:val="en-US"/>
        </w:rPr>
        <w:t>c API</w:t>
      </w:r>
      <w:r w:rsidR="007E11B4">
        <w:rPr>
          <w:lang w:val="en-US"/>
        </w:rPr>
        <w:t>.</w:t>
      </w:r>
      <w:r w:rsidR="00DB4BBA" w:rsidRPr="00DB4BBA">
        <w:rPr>
          <w:lang w:val="en-US"/>
        </w:rPr>
        <w:t xml:space="preserve"> </w:t>
      </w:r>
      <w:r w:rsidR="00DB4BBA">
        <w:t>Класс</w:t>
      </w:r>
      <w:r w:rsidR="00DB4BBA" w:rsidRPr="008D4467">
        <w:t xml:space="preserve"> </w:t>
      </w:r>
      <w:r w:rsidR="00DB4BBA" w:rsidRPr="00BF28D4">
        <w:rPr>
          <w:lang w:val="en-US"/>
        </w:rPr>
        <w:t>BuildingsService</w:t>
      </w:r>
      <w:r w:rsidR="00DB4BBA" w:rsidRPr="008D4467">
        <w:t xml:space="preserve"> </w:t>
      </w:r>
      <w:r w:rsidR="00DB4BBA">
        <w:t>представлен</w:t>
      </w:r>
      <w:r w:rsidR="00DB4BBA" w:rsidRPr="008D4467">
        <w:t xml:space="preserve"> </w:t>
      </w:r>
      <w:r w:rsidR="005A0BA4">
        <w:t>листингом</w:t>
      </w:r>
      <w:r w:rsidR="005A0BA4" w:rsidRPr="008D4467">
        <w:t xml:space="preserve"> 3.</w:t>
      </w:r>
    </w:p>
    <w:p w14:paraId="169C3585" w14:textId="41A7E0AF" w:rsidR="00043A8E" w:rsidRPr="00043A8E" w:rsidRDefault="00043A8E" w:rsidP="00043A8E">
      <w:pPr>
        <w:pStyle w:val="aff2"/>
      </w:pPr>
      <w:r w:rsidRPr="004F0C69">
        <w:t xml:space="preserve">Листинг </w:t>
      </w:r>
      <w:r>
        <w:t>3</w:t>
      </w:r>
      <w:r w:rsidRPr="004F0C69">
        <w:t xml:space="preserve"> </w:t>
      </w:r>
      <w:r>
        <w:t>–</w:t>
      </w:r>
      <w:r w:rsidRPr="004F0C69">
        <w:t xml:space="preserve"> Код </w:t>
      </w:r>
      <w:r>
        <w:t xml:space="preserve">базового класса </w:t>
      </w:r>
      <w:r w:rsidRPr="00E73149">
        <w:t xml:space="preserve">для выполнения </w:t>
      </w:r>
      <w:r w:rsidRPr="00E73149">
        <w:rPr>
          <w:lang w:val="en-US"/>
        </w:rPr>
        <w:t>HTTP</w:t>
      </w:r>
      <w:r w:rsidRPr="00E73149">
        <w:t xml:space="preserve">-запросов к </w:t>
      </w:r>
      <w:r w:rsidRPr="00E73149">
        <w:rPr>
          <w:lang w:val="en-US"/>
        </w:rPr>
        <w:t>API</w:t>
      </w:r>
    </w:p>
    <w:p w14:paraId="2F5E75C0" w14:textId="77777777" w:rsidR="00043A8E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>export class BuildingsService extends BaseApiService {</w:t>
      </w:r>
    </w:p>
    <w:p w14:paraId="76E7B797" w14:textId="6DF4614E" w:rsidR="00BB5C6A" w:rsidRPr="008D4467" w:rsidRDefault="00BB5C6A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// </w:t>
      </w:r>
      <w:r w:rsidRPr="00BB5C6A">
        <w:t>Получить</w:t>
      </w:r>
      <w:r w:rsidRPr="008D4467">
        <w:rPr>
          <w:lang w:val="en-US"/>
        </w:rPr>
        <w:t xml:space="preserve"> </w:t>
      </w:r>
      <w:r w:rsidRPr="00BB5C6A">
        <w:t>список</w:t>
      </w:r>
      <w:r w:rsidRPr="008D4467">
        <w:rPr>
          <w:lang w:val="en-US"/>
        </w:rPr>
        <w:t xml:space="preserve"> </w:t>
      </w:r>
      <w:r w:rsidRPr="00BB5C6A">
        <w:t>всех</w:t>
      </w:r>
      <w:r w:rsidRPr="008D4467">
        <w:rPr>
          <w:lang w:val="en-US"/>
        </w:rPr>
        <w:t xml:space="preserve"> </w:t>
      </w:r>
      <w:r w:rsidRPr="00BB5C6A">
        <w:t>зданий</w:t>
      </w:r>
    </w:p>
    <w:p w14:paraId="55D80384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getAllBuildings(): Promise&lt;BuildingDto[]&gt; {</w:t>
      </w:r>
    </w:p>
    <w:p w14:paraId="5B0BC4B4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this.get&lt;BuildingDto[]&gt;('/api/v1/Buildings');</w:t>
      </w:r>
    </w:p>
    <w:p w14:paraId="6D8620DA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}</w:t>
      </w:r>
    </w:p>
    <w:p w14:paraId="4DA747E0" w14:textId="77777777" w:rsidR="00043A8E" w:rsidRPr="008D4467" w:rsidRDefault="00043A8E" w:rsidP="00043A8E">
      <w:pPr>
        <w:pStyle w:val="aff0"/>
        <w:rPr>
          <w:lang w:val="en-US"/>
        </w:rPr>
      </w:pPr>
    </w:p>
    <w:p w14:paraId="3A04B7EB" w14:textId="66AC0528" w:rsidR="00BB5C6A" w:rsidRPr="00C66A8C" w:rsidRDefault="00BB5C6A" w:rsidP="00043A8E">
      <w:pPr>
        <w:pStyle w:val="aff0"/>
        <w:rPr>
          <w:lang w:val="en-US"/>
        </w:rPr>
      </w:pPr>
      <w:r w:rsidRPr="00C66A8C">
        <w:rPr>
          <w:lang w:val="en-US"/>
        </w:rPr>
        <w:t xml:space="preserve">    // </w:t>
      </w:r>
      <w:r w:rsidRPr="00BB5C6A">
        <w:t>Получить</w:t>
      </w:r>
      <w:r w:rsidRPr="00C66A8C">
        <w:rPr>
          <w:lang w:val="en-US"/>
        </w:rPr>
        <w:t xml:space="preserve"> </w:t>
      </w:r>
      <w:r w:rsidRPr="00BB5C6A">
        <w:t>здание</w:t>
      </w:r>
      <w:r w:rsidRPr="00C66A8C">
        <w:rPr>
          <w:lang w:val="en-US"/>
        </w:rPr>
        <w:t xml:space="preserve"> </w:t>
      </w:r>
      <w:r w:rsidRPr="00BB5C6A">
        <w:t>по</w:t>
      </w:r>
      <w:r w:rsidRPr="00C66A8C">
        <w:rPr>
          <w:lang w:val="en-US"/>
        </w:rPr>
        <w:t xml:space="preserve"> </w:t>
      </w:r>
      <w:r w:rsidR="00C66A8C">
        <w:t>идентификатору</w:t>
      </w:r>
    </w:p>
    <w:p w14:paraId="257D3FCF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getBuildingById(id: number): Promise&lt;BuildingDto&gt; {</w:t>
      </w:r>
    </w:p>
    <w:p w14:paraId="51059D19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this.get&lt;BuildingDto&gt;(`/api/v1/Buildings/${id}`);</w:t>
      </w:r>
    </w:p>
    <w:p w14:paraId="5F68AB10" w14:textId="77777777" w:rsidR="00043A8E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}</w:t>
      </w:r>
    </w:p>
    <w:p w14:paraId="36F3E1B8" w14:textId="77777777" w:rsidR="00BB5C6A" w:rsidRPr="008D4467" w:rsidRDefault="00BB5C6A" w:rsidP="00043A8E">
      <w:pPr>
        <w:pStyle w:val="aff0"/>
        <w:rPr>
          <w:lang w:val="en-US"/>
        </w:rPr>
      </w:pPr>
    </w:p>
    <w:p w14:paraId="4D775CA1" w14:textId="57A46A51" w:rsidR="00043A8E" w:rsidRPr="008D4467" w:rsidRDefault="00BB5C6A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// </w:t>
      </w:r>
      <w:r w:rsidRPr="00BB5C6A">
        <w:t>Получить</w:t>
      </w:r>
      <w:r w:rsidRPr="008D4467">
        <w:rPr>
          <w:lang w:val="en-US"/>
        </w:rPr>
        <w:t xml:space="preserve"> </w:t>
      </w:r>
      <w:r w:rsidRPr="00BB5C6A">
        <w:t>сводную</w:t>
      </w:r>
      <w:r w:rsidRPr="008D4467">
        <w:rPr>
          <w:lang w:val="en-US"/>
        </w:rPr>
        <w:t xml:space="preserve"> </w:t>
      </w:r>
      <w:r w:rsidRPr="00BB5C6A">
        <w:t>информацию</w:t>
      </w:r>
      <w:r w:rsidRPr="008D4467">
        <w:rPr>
          <w:lang w:val="en-US"/>
        </w:rPr>
        <w:t xml:space="preserve"> </w:t>
      </w:r>
      <w:r w:rsidRPr="00BB5C6A">
        <w:t>по</w:t>
      </w:r>
      <w:r w:rsidRPr="008D4467">
        <w:rPr>
          <w:lang w:val="en-US"/>
        </w:rPr>
        <w:t xml:space="preserve"> </w:t>
      </w:r>
      <w:r w:rsidRPr="00BB5C6A">
        <w:t>зданию</w:t>
      </w:r>
    </w:p>
    <w:p w14:paraId="772961D4" w14:textId="554679D6" w:rsidR="00043A8E" w:rsidRPr="00043A8E" w:rsidRDefault="00043A8E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Pr="00043A8E">
        <w:rPr>
          <w:lang w:val="en-US"/>
        </w:rPr>
        <w:t>getBuildingSummary(id: number):Promise&lt;BuildingSummaryDto&gt; {</w:t>
      </w:r>
    </w:p>
    <w:p w14:paraId="6B47E009" w14:textId="77777777" w:rsidR="0096241B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this.get&lt;BuildingSummaryDto&gt;(</w:t>
      </w:r>
    </w:p>
    <w:p w14:paraId="099AFDF3" w14:textId="2EC39581" w:rsidR="00043A8E" w:rsidRPr="00043A8E" w:rsidRDefault="0096241B" w:rsidP="00043A8E">
      <w:pPr>
        <w:pStyle w:val="aff0"/>
        <w:rPr>
          <w:lang w:val="en-US"/>
        </w:rPr>
      </w:pPr>
      <w:r w:rsidRPr="0096241B">
        <w:rPr>
          <w:lang w:val="en-US"/>
        </w:rPr>
        <w:t xml:space="preserve">            </w:t>
      </w:r>
      <w:r w:rsidR="00043A8E" w:rsidRPr="00043A8E">
        <w:rPr>
          <w:lang w:val="en-US"/>
        </w:rPr>
        <w:t>`/api/v1/Buildings/${id}/summary`);</w:t>
      </w:r>
    </w:p>
    <w:p w14:paraId="1A0D178A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}</w:t>
      </w:r>
    </w:p>
    <w:p w14:paraId="034CCED2" w14:textId="77777777" w:rsidR="00043A8E" w:rsidRPr="008D4467" w:rsidRDefault="00043A8E" w:rsidP="00043A8E">
      <w:pPr>
        <w:pStyle w:val="aff0"/>
        <w:rPr>
          <w:lang w:val="en-US"/>
        </w:rPr>
      </w:pPr>
    </w:p>
    <w:p w14:paraId="73230D94" w14:textId="23D9763D" w:rsidR="00BB5C6A" w:rsidRPr="008D4467" w:rsidRDefault="00BB5C6A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// </w:t>
      </w:r>
      <w:r w:rsidRPr="00BB5C6A">
        <w:t>Создать</w:t>
      </w:r>
      <w:r w:rsidRPr="008D4467">
        <w:rPr>
          <w:lang w:val="en-US"/>
        </w:rPr>
        <w:t xml:space="preserve"> </w:t>
      </w:r>
      <w:r w:rsidRPr="00BB5C6A">
        <w:t>новое</w:t>
      </w:r>
      <w:r w:rsidRPr="008D4467">
        <w:rPr>
          <w:lang w:val="en-US"/>
        </w:rPr>
        <w:t xml:space="preserve"> </w:t>
      </w:r>
      <w:r w:rsidRPr="00BB5C6A">
        <w:t>здание</w:t>
      </w:r>
    </w:p>
    <w:p w14:paraId="799C305F" w14:textId="77777777" w:rsidR="0096241B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createBuilding(payload: PostBuildingDto):</w:t>
      </w:r>
    </w:p>
    <w:p w14:paraId="34A6FEEB" w14:textId="37DC5E9E" w:rsidR="00043A8E" w:rsidRPr="00043A8E" w:rsidRDefault="0096241B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="00043A8E" w:rsidRPr="00043A8E">
        <w:rPr>
          <w:lang w:val="en-US"/>
        </w:rPr>
        <w:t>Promise&lt;BuildingDto&gt; {</w:t>
      </w:r>
    </w:p>
    <w:p w14:paraId="12245698" w14:textId="77777777" w:rsidR="0096241B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this.post&lt;BuildingDto, PostBuildingDto&gt;(</w:t>
      </w:r>
    </w:p>
    <w:p w14:paraId="058E52CC" w14:textId="46AC302D" w:rsidR="00043A8E" w:rsidRPr="00043A8E" w:rsidRDefault="0096241B" w:rsidP="00043A8E">
      <w:pPr>
        <w:pStyle w:val="aff0"/>
        <w:rPr>
          <w:lang w:val="en-US"/>
        </w:rPr>
      </w:pPr>
      <w:r w:rsidRPr="0096241B">
        <w:rPr>
          <w:lang w:val="en-US"/>
        </w:rPr>
        <w:t xml:space="preserve">            </w:t>
      </w:r>
      <w:r w:rsidR="00043A8E" w:rsidRPr="00043A8E">
        <w:rPr>
          <w:lang w:val="en-US"/>
        </w:rPr>
        <w:t>'/api/v1/Buildings',</w:t>
      </w:r>
      <w:r w:rsidR="00791C6A" w:rsidRPr="001B6E1E">
        <w:rPr>
          <w:lang w:val="en-US"/>
        </w:rPr>
        <w:t xml:space="preserve"> </w:t>
      </w:r>
      <w:r w:rsidR="00043A8E" w:rsidRPr="00043A8E">
        <w:rPr>
          <w:lang w:val="en-US"/>
        </w:rPr>
        <w:t>payload);</w:t>
      </w:r>
    </w:p>
    <w:p w14:paraId="4EC20D04" w14:textId="04E55575" w:rsidR="00925D57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}</w:t>
      </w:r>
    </w:p>
    <w:p w14:paraId="078C5AA8" w14:textId="77777777" w:rsidR="00925D57" w:rsidRPr="008D4467" w:rsidRDefault="00925D57" w:rsidP="00043A8E">
      <w:pPr>
        <w:pStyle w:val="aff0"/>
        <w:rPr>
          <w:lang w:val="en-US"/>
        </w:rPr>
      </w:pPr>
    </w:p>
    <w:p w14:paraId="017BF506" w14:textId="3D0FBE0B" w:rsidR="00043A8E" w:rsidRPr="008D4467" w:rsidRDefault="00925D57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// </w:t>
      </w:r>
      <w:r w:rsidRPr="00925D57">
        <w:t>Обновить</w:t>
      </w:r>
      <w:r w:rsidRPr="008D4467">
        <w:rPr>
          <w:lang w:val="en-US"/>
        </w:rPr>
        <w:t xml:space="preserve"> </w:t>
      </w:r>
      <w:r w:rsidRPr="00925D57">
        <w:t>данные</w:t>
      </w:r>
      <w:r w:rsidRPr="008D4467">
        <w:rPr>
          <w:lang w:val="en-US"/>
        </w:rPr>
        <w:t xml:space="preserve"> </w:t>
      </w:r>
      <w:r w:rsidRPr="00925D57">
        <w:t>здания</w:t>
      </w:r>
    </w:p>
    <w:p w14:paraId="615FEE54" w14:textId="77777777" w:rsidR="0096241B" w:rsidRPr="0096241B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updateBuilding(id: number, payload: BuildingDto):</w:t>
      </w:r>
    </w:p>
    <w:p w14:paraId="0B73A021" w14:textId="67A05925" w:rsidR="00043A8E" w:rsidRPr="00043A8E" w:rsidRDefault="0096241B" w:rsidP="00043A8E">
      <w:pPr>
        <w:pStyle w:val="aff0"/>
        <w:rPr>
          <w:lang w:val="en-US"/>
        </w:rPr>
      </w:pPr>
      <w:r w:rsidRPr="00925D57">
        <w:rPr>
          <w:lang w:val="en-US"/>
        </w:rPr>
        <w:t xml:space="preserve">    </w:t>
      </w:r>
      <w:r w:rsidR="00043A8E" w:rsidRPr="00043A8E">
        <w:rPr>
          <w:lang w:val="en-US"/>
        </w:rPr>
        <w:t>Promise&lt;BuildingDto&gt; {</w:t>
      </w:r>
    </w:p>
    <w:p w14:paraId="55FC98AD" w14:textId="77777777" w:rsidR="0096241B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this.put&lt;BuildingDto, BuildingDto&gt;(</w:t>
      </w:r>
    </w:p>
    <w:p w14:paraId="6DD2C743" w14:textId="315153F1" w:rsidR="00043A8E" w:rsidRPr="00043A8E" w:rsidRDefault="0096241B" w:rsidP="00043A8E">
      <w:pPr>
        <w:pStyle w:val="aff0"/>
        <w:rPr>
          <w:lang w:val="en-US"/>
        </w:rPr>
      </w:pPr>
      <w:r w:rsidRPr="0096241B">
        <w:rPr>
          <w:lang w:val="en-US"/>
        </w:rPr>
        <w:t xml:space="preserve">        </w:t>
      </w:r>
      <w:r w:rsidRPr="00CB4BC0">
        <w:rPr>
          <w:lang w:val="en-US"/>
        </w:rPr>
        <w:t xml:space="preserve">    </w:t>
      </w:r>
      <w:r w:rsidR="00043A8E" w:rsidRPr="00043A8E">
        <w:rPr>
          <w:lang w:val="en-US"/>
        </w:rPr>
        <w:t>`/api/v1/Buildings/${id}`,</w:t>
      </w:r>
      <w:r w:rsidR="002C47E1">
        <w:rPr>
          <w:lang w:val="en-US"/>
        </w:rPr>
        <w:t>p</w:t>
      </w:r>
      <w:r w:rsidR="00043A8E" w:rsidRPr="00043A8E">
        <w:rPr>
          <w:lang w:val="en-US"/>
        </w:rPr>
        <w:t>ayload);</w:t>
      </w:r>
    </w:p>
    <w:p w14:paraId="2B369BDF" w14:textId="5C4014AB" w:rsid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}</w:t>
      </w:r>
    </w:p>
    <w:p w14:paraId="3D408D45" w14:textId="07E3F098" w:rsidR="002B2510" w:rsidRPr="002B2510" w:rsidRDefault="002B2510" w:rsidP="00043A8E">
      <w:pPr>
        <w:pStyle w:val="aff0"/>
        <w:rPr>
          <w:lang w:val="en-US"/>
        </w:rPr>
      </w:pPr>
      <w:r>
        <w:rPr>
          <w:lang w:val="en-US"/>
        </w:rPr>
        <w:lastRenderedPageBreak/>
        <w:t xml:space="preserve">    </w:t>
      </w:r>
      <w:r w:rsidRPr="008D4467">
        <w:rPr>
          <w:lang w:val="en-US"/>
        </w:rPr>
        <w:t xml:space="preserve">// </w:t>
      </w:r>
      <w:r w:rsidRPr="002B2510">
        <w:t>Удалить</w:t>
      </w:r>
      <w:r w:rsidRPr="008D4467">
        <w:rPr>
          <w:lang w:val="en-US"/>
        </w:rPr>
        <w:t xml:space="preserve"> </w:t>
      </w:r>
      <w:r w:rsidRPr="002B2510">
        <w:t>здание</w:t>
      </w:r>
    </w:p>
    <w:p w14:paraId="690681F1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deleteBuilding(id: number): Promise&lt;void&gt; {</w:t>
      </w:r>
    </w:p>
    <w:p w14:paraId="39B3E2C7" w14:textId="77777777" w:rsidR="00043A8E" w:rsidRPr="00043A8E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this.delete(`/api/v1/Buildings/${id}`);</w:t>
      </w:r>
    </w:p>
    <w:p w14:paraId="450FB92B" w14:textId="77777777" w:rsidR="00043A8E" w:rsidRPr="00F50416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</w:t>
      </w:r>
      <w:r w:rsidRPr="00F50416">
        <w:rPr>
          <w:lang w:val="en-US"/>
        </w:rPr>
        <w:t>}</w:t>
      </w:r>
    </w:p>
    <w:p w14:paraId="073F8E67" w14:textId="77777777" w:rsidR="00043A8E" w:rsidRPr="00F50416" w:rsidRDefault="00043A8E" w:rsidP="00043A8E">
      <w:pPr>
        <w:pStyle w:val="aff0"/>
        <w:rPr>
          <w:lang w:val="en-US"/>
        </w:rPr>
      </w:pPr>
    </w:p>
    <w:p w14:paraId="42E924C5" w14:textId="2A056CBB" w:rsidR="009076A1" w:rsidRPr="00F50416" w:rsidRDefault="009076A1" w:rsidP="00043A8E">
      <w:pPr>
        <w:pStyle w:val="aff0"/>
        <w:rPr>
          <w:lang w:val="en-US"/>
        </w:rPr>
      </w:pPr>
      <w:r w:rsidRPr="00F50416">
        <w:rPr>
          <w:lang w:val="en-US"/>
        </w:rPr>
        <w:t xml:space="preserve">    // </w:t>
      </w:r>
      <w:r w:rsidRPr="009076A1">
        <w:t>Получить</w:t>
      </w:r>
      <w:r w:rsidRPr="00F50416">
        <w:rPr>
          <w:lang w:val="en-US"/>
        </w:rPr>
        <w:t xml:space="preserve"> </w:t>
      </w:r>
      <w:r w:rsidRPr="009076A1">
        <w:t>статистику</w:t>
      </w:r>
      <w:r w:rsidRPr="00F50416">
        <w:rPr>
          <w:lang w:val="en-US"/>
        </w:rPr>
        <w:t xml:space="preserve"> </w:t>
      </w:r>
      <w:r w:rsidRPr="009076A1">
        <w:t>структуры</w:t>
      </w:r>
      <w:r w:rsidRPr="00F50416">
        <w:rPr>
          <w:lang w:val="en-US"/>
        </w:rPr>
        <w:t xml:space="preserve"> </w:t>
      </w:r>
      <w:r w:rsidRPr="009076A1">
        <w:t>конкретного</w:t>
      </w:r>
      <w:r w:rsidRPr="00F50416">
        <w:rPr>
          <w:lang w:val="en-US"/>
        </w:rPr>
        <w:t xml:space="preserve"> </w:t>
      </w:r>
      <w:r w:rsidRPr="009076A1">
        <w:t>здания</w:t>
      </w:r>
    </w:p>
    <w:p w14:paraId="498EE089" w14:textId="77777777" w:rsidR="00CB4BC0" w:rsidRPr="00F50416" w:rsidRDefault="00043A8E" w:rsidP="00043A8E">
      <w:pPr>
        <w:pStyle w:val="aff0"/>
        <w:rPr>
          <w:lang w:val="en-US"/>
        </w:rPr>
      </w:pPr>
      <w:r w:rsidRPr="00F50416">
        <w:rPr>
          <w:lang w:val="en-US"/>
        </w:rPr>
        <w:t xml:space="preserve">    </w:t>
      </w:r>
      <w:r w:rsidRPr="00043A8E">
        <w:rPr>
          <w:lang w:val="en-US"/>
        </w:rPr>
        <w:t>getStructureStatistics</w:t>
      </w:r>
      <w:r w:rsidRPr="00F50416">
        <w:rPr>
          <w:lang w:val="en-US"/>
        </w:rPr>
        <w:t>(</w:t>
      </w:r>
      <w:r w:rsidRPr="00043A8E">
        <w:rPr>
          <w:lang w:val="en-US"/>
        </w:rPr>
        <w:t>id</w:t>
      </w:r>
      <w:r w:rsidRPr="00F50416">
        <w:rPr>
          <w:lang w:val="en-US"/>
        </w:rPr>
        <w:t xml:space="preserve">: </w:t>
      </w:r>
      <w:r w:rsidRPr="00043A8E">
        <w:rPr>
          <w:lang w:val="en-US"/>
        </w:rPr>
        <w:t>number</w:t>
      </w:r>
      <w:r w:rsidRPr="00F50416">
        <w:rPr>
          <w:lang w:val="en-US"/>
        </w:rPr>
        <w:t>):</w:t>
      </w:r>
    </w:p>
    <w:p w14:paraId="2C46A87C" w14:textId="38CB0278" w:rsidR="00043A8E" w:rsidRPr="00043A8E" w:rsidRDefault="00CB4BC0" w:rsidP="00043A8E">
      <w:pPr>
        <w:pStyle w:val="aff0"/>
        <w:rPr>
          <w:lang w:val="en-US"/>
        </w:rPr>
      </w:pPr>
      <w:r w:rsidRPr="00F50416">
        <w:rPr>
          <w:lang w:val="en-US"/>
        </w:rPr>
        <w:t xml:space="preserve">    </w:t>
      </w:r>
      <w:r w:rsidR="00043A8E" w:rsidRPr="00043A8E">
        <w:rPr>
          <w:lang w:val="en-US"/>
        </w:rPr>
        <w:t>Promise&lt;StructureStatisticDto&gt; {</w:t>
      </w:r>
    </w:p>
    <w:p w14:paraId="7FDE7AB5" w14:textId="77777777" w:rsidR="00CB4BC0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this.get&lt;StructureStatisticDto&gt;(</w:t>
      </w:r>
    </w:p>
    <w:p w14:paraId="55D107BC" w14:textId="77777777" w:rsidR="008D170B" w:rsidRPr="008D4467" w:rsidRDefault="00CB4BC0" w:rsidP="00043A8E">
      <w:pPr>
        <w:pStyle w:val="aff0"/>
        <w:rPr>
          <w:lang w:val="en-US"/>
        </w:rPr>
      </w:pPr>
      <w:r w:rsidRPr="00CB4BC0">
        <w:rPr>
          <w:lang w:val="en-US"/>
        </w:rPr>
        <w:t xml:space="preserve">            </w:t>
      </w:r>
      <w:r w:rsidR="00043A8E" w:rsidRPr="00043A8E">
        <w:rPr>
          <w:lang w:val="en-US"/>
        </w:rPr>
        <w:t>`/api/v1/Buildings/${id}/statistic`</w:t>
      </w:r>
    </w:p>
    <w:p w14:paraId="2DBA7730" w14:textId="5AFC4533" w:rsidR="00043A8E" w:rsidRPr="008D4467" w:rsidRDefault="008D170B" w:rsidP="00043A8E">
      <w:pPr>
        <w:pStyle w:val="aff0"/>
      </w:pPr>
      <w:r w:rsidRPr="008D4467">
        <w:rPr>
          <w:lang w:val="en-US"/>
        </w:rPr>
        <w:t xml:space="preserve">        </w:t>
      </w:r>
      <w:r w:rsidR="00043A8E" w:rsidRPr="008D4467">
        <w:t>);</w:t>
      </w:r>
    </w:p>
    <w:p w14:paraId="657B339E" w14:textId="77777777" w:rsidR="00043A8E" w:rsidRPr="008D4467" w:rsidRDefault="00043A8E" w:rsidP="00043A8E">
      <w:pPr>
        <w:pStyle w:val="aff0"/>
      </w:pPr>
      <w:r w:rsidRPr="008D4467">
        <w:t xml:space="preserve">    }</w:t>
      </w:r>
    </w:p>
    <w:p w14:paraId="19C82ABF" w14:textId="77777777" w:rsidR="009076A1" w:rsidRPr="008D4467" w:rsidRDefault="009076A1" w:rsidP="00043A8E">
      <w:pPr>
        <w:pStyle w:val="aff0"/>
      </w:pPr>
    </w:p>
    <w:p w14:paraId="427823AB" w14:textId="3780C375" w:rsidR="00043A8E" w:rsidRPr="009076A1" w:rsidRDefault="009076A1" w:rsidP="00043A8E">
      <w:pPr>
        <w:pStyle w:val="aff0"/>
      </w:pPr>
      <w:r w:rsidRPr="009076A1">
        <w:t xml:space="preserve">    // Получить общую статистику структуры всех зданий</w:t>
      </w:r>
    </w:p>
    <w:p w14:paraId="177FD762" w14:textId="46CEC76E" w:rsidR="008D170B" w:rsidRPr="008D4467" w:rsidRDefault="00043A8E" w:rsidP="00043A8E">
      <w:pPr>
        <w:pStyle w:val="aff0"/>
        <w:rPr>
          <w:lang w:val="en-US"/>
        </w:rPr>
      </w:pPr>
      <w:r w:rsidRPr="009076A1">
        <w:t xml:space="preserve">    </w:t>
      </w:r>
      <w:r w:rsidR="00367CB6" w:rsidRPr="008D4467">
        <w:rPr>
          <w:lang w:val="en-US"/>
        </w:rPr>
        <w:t>getStructuresStatistics</w:t>
      </w:r>
      <w:r w:rsidRPr="00043A8E">
        <w:rPr>
          <w:lang w:val="en-US"/>
        </w:rPr>
        <w:t>():</w:t>
      </w:r>
    </w:p>
    <w:p w14:paraId="15FD26D9" w14:textId="753B9BB4" w:rsidR="00043A8E" w:rsidRPr="00043A8E" w:rsidRDefault="008D170B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</w:t>
      </w:r>
      <w:r w:rsidR="00043A8E" w:rsidRPr="00043A8E">
        <w:rPr>
          <w:lang w:val="en-US"/>
        </w:rPr>
        <w:t>Promise&lt;OverallStructureStatisticDto&gt; {</w:t>
      </w:r>
    </w:p>
    <w:p w14:paraId="43292259" w14:textId="77777777" w:rsidR="0036658E" w:rsidRPr="008D4467" w:rsidRDefault="00043A8E" w:rsidP="00043A8E">
      <w:pPr>
        <w:pStyle w:val="aff0"/>
        <w:rPr>
          <w:lang w:val="en-US"/>
        </w:rPr>
      </w:pPr>
      <w:r w:rsidRPr="00043A8E">
        <w:rPr>
          <w:lang w:val="en-US"/>
        </w:rPr>
        <w:t xml:space="preserve">        return this.get&lt;OverallStructureStatisticDto&gt;(</w:t>
      </w:r>
    </w:p>
    <w:p w14:paraId="3F21F8E4" w14:textId="77777777" w:rsidR="0036658E" w:rsidRPr="008D4467" w:rsidRDefault="0036658E" w:rsidP="00043A8E">
      <w:pPr>
        <w:pStyle w:val="aff0"/>
        <w:rPr>
          <w:lang w:val="en-US"/>
        </w:rPr>
      </w:pPr>
      <w:r w:rsidRPr="0036658E">
        <w:rPr>
          <w:lang w:val="en-US"/>
        </w:rPr>
        <w:t xml:space="preserve">            </w:t>
      </w:r>
      <w:r w:rsidR="00043A8E" w:rsidRPr="00043A8E">
        <w:rPr>
          <w:lang w:val="en-US"/>
        </w:rPr>
        <w:t>'/api/v1/Buildings/statistic'</w:t>
      </w:r>
    </w:p>
    <w:p w14:paraId="2BC81080" w14:textId="7B1C0B7C" w:rsidR="00043A8E" w:rsidRPr="00043A8E" w:rsidRDefault="0036658E" w:rsidP="00043A8E">
      <w:pPr>
        <w:pStyle w:val="aff0"/>
        <w:rPr>
          <w:lang w:val="en-US"/>
        </w:rPr>
      </w:pPr>
      <w:r w:rsidRPr="008D4467">
        <w:rPr>
          <w:lang w:val="en-US"/>
        </w:rPr>
        <w:t xml:space="preserve">        </w:t>
      </w:r>
      <w:r w:rsidR="00043A8E" w:rsidRPr="00043A8E">
        <w:rPr>
          <w:lang w:val="en-US"/>
        </w:rPr>
        <w:t>);</w:t>
      </w:r>
    </w:p>
    <w:p w14:paraId="352DC4C9" w14:textId="77777777" w:rsidR="00043A8E" w:rsidRDefault="00043A8E" w:rsidP="00043A8E">
      <w:pPr>
        <w:pStyle w:val="aff0"/>
      </w:pPr>
      <w:r w:rsidRPr="00043A8E">
        <w:rPr>
          <w:lang w:val="en-US"/>
        </w:rPr>
        <w:t xml:space="preserve">    </w:t>
      </w:r>
      <w:r>
        <w:t>}</w:t>
      </w:r>
    </w:p>
    <w:p w14:paraId="290F223A" w14:textId="37E31508" w:rsidR="00043A8E" w:rsidRPr="00DB4BBA" w:rsidRDefault="00043A8E" w:rsidP="00043A8E">
      <w:pPr>
        <w:pStyle w:val="aff0"/>
      </w:pPr>
      <w:r>
        <w:t>}</w:t>
      </w:r>
    </w:p>
    <w:p w14:paraId="50DF185B" w14:textId="1EEE96C0" w:rsidR="00310C8F" w:rsidRDefault="00310C8F" w:rsidP="004379DD">
      <w:pPr>
        <w:pStyle w:val="2"/>
        <w:rPr>
          <w:lang w:val="en-US"/>
        </w:rPr>
      </w:pPr>
      <w:bookmarkStart w:id="46" w:name="_Toc229831265"/>
      <w:r>
        <w:t>Реализация интерфейса пользователя</w:t>
      </w:r>
      <w:bookmarkEnd w:id="46"/>
    </w:p>
    <w:p w14:paraId="0F4A5FB7" w14:textId="3B4A1564" w:rsidR="00647102" w:rsidRDefault="006F0433" w:rsidP="008B4095">
      <w:pPr>
        <w:pStyle w:val="a3"/>
      </w:pPr>
      <w:r w:rsidRPr="006F0433">
        <w:t>Интерфейс веб-приложения разработан с использованием одностраничной навигации, в приложени</w:t>
      </w:r>
      <w:r>
        <w:t>е добавлены</w:t>
      </w:r>
      <w:r w:rsidRPr="006F0433">
        <w:t xml:space="preserve"> различные элементы управления, стили и виджеты для упрощения работы. </w:t>
      </w:r>
      <w:r w:rsidR="006C02DB">
        <w:t>С целью поддержания единообразия интерфейса и упрощения поддержи кода цветовая палитра</w:t>
      </w:r>
      <w:r w:rsidR="00D14847">
        <w:t xml:space="preserve"> проекта централизована в файле </w:t>
      </w:r>
      <w:r w:rsidR="00D14847">
        <w:rPr>
          <w:lang w:val="en-US"/>
        </w:rPr>
        <w:t>index</w:t>
      </w:r>
      <w:r w:rsidR="00D14847" w:rsidRPr="00D14847">
        <w:t>.</w:t>
      </w:r>
      <w:r w:rsidR="00D14847">
        <w:rPr>
          <w:lang w:val="en-US"/>
        </w:rPr>
        <w:t>css</w:t>
      </w:r>
      <w:r w:rsidR="00D14847">
        <w:t xml:space="preserve">. </w:t>
      </w:r>
      <w:r w:rsidR="008835A4">
        <w:t xml:space="preserve">Описание </w:t>
      </w:r>
      <w:r w:rsidR="008835A4">
        <w:rPr>
          <w:lang w:val="en-US"/>
        </w:rPr>
        <w:t>CSS</w:t>
      </w:r>
      <w:r w:rsidR="008835A4" w:rsidRPr="008835A4">
        <w:t>-</w:t>
      </w:r>
      <w:r w:rsidR="008835A4">
        <w:t>переменных для основных цветов, состояний и прозрачностей вынесено в блок :</w:t>
      </w:r>
      <w:r w:rsidR="008835A4">
        <w:rPr>
          <w:lang w:val="en-US"/>
        </w:rPr>
        <w:t>root</w:t>
      </w:r>
      <w:r w:rsidR="0066587C" w:rsidRPr="0066587C">
        <w:t xml:space="preserve">. </w:t>
      </w:r>
      <w:r w:rsidR="0066587C">
        <w:t xml:space="preserve">Такой подход позовляет избежать повтора </w:t>
      </w:r>
      <w:r w:rsidR="0066587C">
        <w:rPr>
          <w:lang w:val="en-US"/>
        </w:rPr>
        <w:t>hex</w:t>
      </w:r>
      <w:r w:rsidR="0066587C">
        <w:t>-кодов</w:t>
      </w:r>
      <w:r w:rsidR="0066587C" w:rsidRPr="0066587C">
        <w:t xml:space="preserve"> </w:t>
      </w:r>
      <w:r w:rsidR="0066587C">
        <w:t>и предоставляет возможность быстрого изменения визуального стиля приложения</w:t>
      </w:r>
      <w:r w:rsidR="001E2F27">
        <w:t>.</w:t>
      </w:r>
      <w:r w:rsidR="00CF23A2">
        <w:t xml:space="preserve"> Фрагмент кода файла </w:t>
      </w:r>
      <w:r w:rsidR="00CF23A2">
        <w:rPr>
          <w:lang w:val="en-US"/>
        </w:rPr>
        <w:t>index</w:t>
      </w:r>
      <w:r w:rsidR="00CF23A2" w:rsidRPr="00D14847">
        <w:t>.</w:t>
      </w:r>
      <w:r w:rsidR="00CF23A2">
        <w:rPr>
          <w:lang w:val="en-US"/>
        </w:rPr>
        <w:t>css</w:t>
      </w:r>
      <w:r w:rsidR="00CF23A2" w:rsidRPr="00D14847">
        <w:t xml:space="preserve"> </w:t>
      </w:r>
      <w:r w:rsidR="00CF23A2">
        <w:t>представлен листингом 4</w:t>
      </w:r>
      <w:r w:rsidR="002C7DF5" w:rsidRPr="004F536B">
        <w:t xml:space="preserve"> [</w:t>
      </w:r>
      <w:r w:rsidR="0057419E" w:rsidRPr="00F50416">
        <w:t>13</w:t>
      </w:r>
      <w:r w:rsidR="002C7DF5" w:rsidRPr="004F536B">
        <w:t>]</w:t>
      </w:r>
      <w:r w:rsidR="00CF23A2">
        <w:t>.</w:t>
      </w:r>
    </w:p>
    <w:p w14:paraId="38D4F7F1" w14:textId="2B4A3A23" w:rsidR="00647102" w:rsidRPr="008D4467" w:rsidRDefault="00647102" w:rsidP="00647102">
      <w:pPr>
        <w:pStyle w:val="aff2"/>
      </w:pPr>
      <w:r>
        <w:t xml:space="preserve">Листинг 4 – Фрагмент кода файла </w:t>
      </w:r>
      <w:r>
        <w:rPr>
          <w:lang w:val="en-US"/>
        </w:rPr>
        <w:t>index</w:t>
      </w:r>
      <w:r w:rsidRPr="00647102">
        <w:t>.</w:t>
      </w:r>
      <w:r>
        <w:rPr>
          <w:lang w:val="en-US"/>
        </w:rPr>
        <w:t>css</w:t>
      </w:r>
    </w:p>
    <w:p w14:paraId="11C25FED" w14:textId="77777777" w:rsidR="009A1887" w:rsidRDefault="009A1887" w:rsidP="009A1887">
      <w:pPr>
        <w:pStyle w:val="aff0"/>
      </w:pPr>
      <w:r w:rsidRPr="008D4467">
        <w:t>:</w:t>
      </w:r>
      <w:r w:rsidRPr="009A1887">
        <w:rPr>
          <w:lang w:val="en-US"/>
        </w:rPr>
        <w:t>root</w:t>
      </w:r>
      <w:r w:rsidRPr="008D4467">
        <w:t xml:space="preserve"> {</w:t>
      </w:r>
    </w:p>
    <w:p w14:paraId="53B965C6" w14:textId="09B0DED4" w:rsidR="00CA610B" w:rsidRPr="00CA610B" w:rsidRDefault="00CA610B" w:rsidP="009A1887">
      <w:pPr>
        <w:pStyle w:val="aff0"/>
      </w:pPr>
      <w:r w:rsidRPr="008D4467">
        <w:t xml:space="preserve">/* </w:t>
      </w:r>
      <w:r>
        <w:t>Область основных цветов */</w:t>
      </w:r>
    </w:p>
    <w:p w14:paraId="68E6BA32" w14:textId="77777777" w:rsidR="009A1887" w:rsidRPr="008D4467" w:rsidRDefault="009A1887" w:rsidP="009A1887">
      <w:pPr>
        <w:pStyle w:val="aff0"/>
      </w:pPr>
      <w:r w:rsidRPr="008D4467">
        <w:t xml:space="preserve">  --</w:t>
      </w:r>
      <w:r w:rsidRPr="009A1887">
        <w:rPr>
          <w:lang w:val="en-US"/>
        </w:rPr>
        <w:t>color</w:t>
      </w:r>
      <w:r w:rsidRPr="008D4467">
        <w:t>-</w:t>
      </w:r>
      <w:r w:rsidRPr="009A1887">
        <w:rPr>
          <w:lang w:val="en-US"/>
        </w:rPr>
        <w:t>accent</w:t>
      </w:r>
      <w:r w:rsidRPr="008D4467">
        <w:t>: #</w:t>
      </w:r>
      <w:r w:rsidRPr="009A1887">
        <w:rPr>
          <w:lang w:val="en-US"/>
        </w:rPr>
        <w:t>F</w:t>
      </w:r>
      <w:r w:rsidRPr="008D4467">
        <w:t>7941</w:t>
      </w:r>
      <w:r w:rsidRPr="009A1887">
        <w:rPr>
          <w:lang w:val="en-US"/>
        </w:rPr>
        <w:t>D</w:t>
      </w:r>
      <w:r w:rsidRPr="008D4467">
        <w:t>;</w:t>
      </w:r>
    </w:p>
    <w:p w14:paraId="4B7D7D41" w14:textId="7011D7BE" w:rsidR="009A1887" w:rsidRPr="008D4467" w:rsidRDefault="009A1887" w:rsidP="009A1887">
      <w:pPr>
        <w:pStyle w:val="aff0"/>
        <w:rPr>
          <w:lang w:val="en-US"/>
        </w:rPr>
      </w:pPr>
      <w:r w:rsidRPr="008D4467">
        <w:t xml:space="preserve">  </w:t>
      </w:r>
      <w:r w:rsidRPr="009A1887">
        <w:rPr>
          <w:lang w:val="en-US"/>
        </w:rPr>
        <w:t>--color-accent-hover: #F57C00;</w:t>
      </w:r>
    </w:p>
    <w:p w14:paraId="283AFAFC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--color-danger: #DC3545;</w:t>
      </w:r>
    </w:p>
    <w:p w14:paraId="5435EC42" w14:textId="778E8C6E" w:rsidR="00E01891" w:rsidRPr="008D4467" w:rsidRDefault="009A1887" w:rsidP="00E01891">
      <w:pPr>
        <w:pStyle w:val="aff0"/>
        <w:rPr>
          <w:lang w:val="en-US"/>
        </w:rPr>
      </w:pPr>
      <w:r w:rsidRPr="009A1887">
        <w:rPr>
          <w:lang w:val="en-US"/>
        </w:rPr>
        <w:lastRenderedPageBreak/>
        <w:t xml:space="preserve">  --color-danger-hover: #BB2D3B;</w:t>
      </w:r>
    </w:p>
    <w:p w14:paraId="0DFF7C3A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--color-bg: #F4F7FB;</w:t>
      </w:r>
    </w:p>
    <w:p w14:paraId="42759368" w14:textId="32AE5445" w:rsidR="009A1887" w:rsidRPr="008D446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--color-bg-hover: #D9DFE8;</w:t>
      </w:r>
    </w:p>
    <w:p w14:paraId="33A4D007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--color-text-dark: #3B4356;</w:t>
      </w:r>
    </w:p>
    <w:p w14:paraId="56E312DC" w14:textId="072527EB" w:rsidR="009A1887" w:rsidRPr="008D446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--color-text-light: #737C89;</w:t>
      </w:r>
    </w:p>
    <w:p w14:paraId="60577708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--color-border: #DADFE4;</w:t>
      </w:r>
    </w:p>
    <w:p w14:paraId="167E6A71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--color-white: #FFFFFF;</w:t>
      </w:r>
    </w:p>
    <w:p w14:paraId="0AC6202F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--color-black: #000000;</w:t>
      </w:r>
    </w:p>
    <w:p w14:paraId="56B4CE11" w14:textId="64E39BBA" w:rsidR="009A1887" w:rsidRPr="008D446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--color-transparent: var(--color-transparent);</w:t>
      </w:r>
    </w:p>
    <w:p w14:paraId="72634E52" w14:textId="77777777" w:rsidR="00CA610B" w:rsidRPr="008D4467" w:rsidRDefault="00CA610B" w:rsidP="009A1887">
      <w:pPr>
        <w:pStyle w:val="aff0"/>
        <w:rPr>
          <w:lang w:val="en-US"/>
        </w:rPr>
      </w:pPr>
    </w:p>
    <w:p w14:paraId="27CB3262" w14:textId="170A70C4" w:rsidR="00CA610B" w:rsidRPr="00CA610B" w:rsidRDefault="00CA610B" w:rsidP="009A1887">
      <w:pPr>
        <w:pStyle w:val="aff0"/>
      </w:pPr>
      <w:r w:rsidRPr="004C7324">
        <w:t xml:space="preserve">/* </w:t>
      </w:r>
      <w:r>
        <w:t>Область основных радиусов */</w:t>
      </w:r>
    </w:p>
    <w:p w14:paraId="7152399D" w14:textId="77777777" w:rsidR="009A1887" w:rsidRPr="004C7324" w:rsidRDefault="009A1887" w:rsidP="009A1887">
      <w:pPr>
        <w:pStyle w:val="aff0"/>
      </w:pPr>
      <w:r w:rsidRPr="004C7324">
        <w:t xml:space="preserve">  --</w:t>
      </w:r>
      <w:r w:rsidRPr="009A1887">
        <w:rPr>
          <w:lang w:val="en-US"/>
        </w:rPr>
        <w:t>radius</w:t>
      </w:r>
      <w:r w:rsidRPr="004C7324">
        <w:t>-</w:t>
      </w:r>
      <w:r w:rsidRPr="009A1887">
        <w:rPr>
          <w:lang w:val="en-US"/>
        </w:rPr>
        <w:t>circle</w:t>
      </w:r>
      <w:r w:rsidRPr="004C7324">
        <w:t>: 100%;</w:t>
      </w:r>
    </w:p>
    <w:p w14:paraId="7A793B43" w14:textId="77777777" w:rsidR="009A1887" w:rsidRPr="009A1887" w:rsidRDefault="009A1887" w:rsidP="009A1887">
      <w:pPr>
        <w:pStyle w:val="aff0"/>
        <w:rPr>
          <w:lang w:val="en-US"/>
        </w:rPr>
      </w:pPr>
      <w:r w:rsidRPr="004C7324">
        <w:t xml:space="preserve">  </w:t>
      </w:r>
      <w:r w:rsidRPr="009A1887">
        <w:rPr>
          <w:lang w:val="en-US"/>
        </w:rPr>
        <w:t>--radius-20: 1.25rem;</w:t>
      </w:r>
    </w:p>
    <w:p w14:paraId="17E363AA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--radius-16: 1rem;</w:t>
      </w:r>
    </w:p>
    <w:p w14:paraId="09734102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--radius-14: 0.875rem;</w:t>
      </w:r>
    </w:p>
    <w:p w14:paraId="2591B1CF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--radius-12: 0.75rem;</w:t>
      </w:r>
    </w:p>
    <w:p w14:paraId="615F21FF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--radius-10: 0.625rem;</w:t>
      </w:r>
    </w:p>
    <w:p w14:paraId="19A81EA3" w14:textId="77777777" w:rsidR="009A1887" w:rsidRPr="009A1887" w:rsidRDefault="009A1887" w:rsidP="009A1887">
      <w:pPr>
        <w:pStyle w:val="aff0"/>
        <w:rPr>
          <w:lang w:val="en-US"/>
        </w:rPr>
      </w:pPr>
      <w:r w:rsidRPr="009A1887">
        <w:rPr>
          <w:lang w:val="en-US"/>
        </w:rPr>
        <w:t xml:space="preserve">  --radius-8: 0.5rem;</w:t>
      </w:r>
    </w:p>
    <w:p w14:paraId="61AC1560" w14:textId="77777777" w:rsidR="009A1887" w:rsidRPr="008D4467" w:rsidRDefault="009A1887" w:rsidP="009A1887">
      <w:pPr>
        <w:pStyle w:val="aff0"/>
      </w:pPr>
      <w:r w:rsidRPr="009A1887">
        <w:rPr>
          <w:lang w:val="en-US"/>
        </w:rPr>
        <w:t xml:space="preserve">  </w:t>
      </w:r>
      <w:r w:rsidRPr="008D4467">
        <w:t>--</w:t>
      </w:r>
      <w:r w:rsidRPr="009A1887">
        <w:rPr>
          <w:lang w:val="en-US"/>
        </w:rPr>
        <w:t>radius</w:t>
      </w:r>
      <w:r w:rsidRPr="008D4467">
        <w:t>-4: 0.25</w:t>
      </w:r>
      <w:r w:rsidRPr="009A1887">
        <w:rPr>
          <w:lang w:val="en-US"/>
        </w:rPr>
        <w:t>rem</w:t>
      </w:r>
      <w:r w:rsidRPr="008D4467">
        <w:t>;</w:t>
      </w:r>
    </w:p>
    <w:p w14:paraId="67CE8D6A" w14:textId="79C10E2D" w:rsidR="009A1887" w:rsidRPr="004C7324" w:rsidRDefault="009A1887" w:rsidP="009A1887">
      <w:pPr>
        <w:pStyle w:val="aff0"/>
      </w:pPr>
      <w:r w:rsidRPr="008D4467">
        <w:t xml:space="preserve">  --</w:t>
      </w:r>
      <w:r w:rsidRPr="009A1887">
        <w:rPr>
          <w:lang w:val="en-US"/>
        </w:rPr>
        <w:t>radius</w:t>
      </w:r>
      <w:r w:rsidRPr="008D4467">
        <w:t>-0: 0</w:t>
      </w:r>
      <w:r w:rsidRPr="009A1887">
        <w:rPr>
          <w:lang w:val="en-US"/>
        </w:rPr>
        <w:t>rem</w:t>
      </w:r>
      <w:r w:rsidRPr="008D4467">
        <w:t>;</w:t>
      </w:r>
    </w:p>
    <w:p w14:paraId="6F1F00CC" w14:textId="3CEA7DC0" w:rsidR="005A6076" w:rsidRDefault="009A1887" w:rsidP="009A1887">
      <w:pPr>
        <w:pStyle w:val="aff0"/>
      </w:pPr>
      <w:r>
        <w:t>}</w:t>
      </w:r>
    </w:p>
    <w:p w14:paraId="038BC0DB" w14:textId="157064F2" w:rsidR="00093660" w:rsidRDefault="003C5066" w:rsidP="00093660">
      <w:pPr>
        <w:pStyle w:val="a3"/>
        <w:rPr>
          <w:lang w:val="en-US"/>
        </w:rPr>
      </w:pPr>
      <w:r w:rsidRPr="006F0433">
        <w:t xml:space="preserve">Для </w:t>
      </w:r>
      <w:r>
        <w:t>интерактивного и быстрого расселения</w:t>
      </w:r>
      <w:r w:rsidRPr="006F0433">
        <w:t xml:space="preserve"> </w:t>
      </w:r>
      <w:r w:rsidR="007D29BD">
        <w:t>студентов по общежитию</w:t>
      </w:r>
      <w:r w:rsidRPr="006F0433">
        <w:t xml:space="preserve"> разработан компонент </w:t>
      </w:r>
      <w:r w:rsidR="00773D33">
        <w:rPr>
          <w:lang w:val="en-US"/>
        </w:rPr>
        <w:t>SideMenuPortal</w:t>
      </w:r>
      <w:r w:rsidRPr="006F0433">
        <w:t xml:space="preserve">, который представлен рисунком 4. </w:t>
      </w:r>
      <w:r w:rsidR="00625371">
        <w:t>Фрагмент кода</w:t>
      </w:r>
      <w:r w:rsidRPr="006F0433">
        <w:t xml:space="preserve"> разработанного компонента </w:t>
      </w:r>
      <w:r w:rsidR="000E4CDF">
        <w:rPr>
          <w:lang w:val="en-US"/>
        </w:rPr>
        <w:t>SideMenuPortal</w:t>
      </w:r>
      <w:r w:rsidR="000E4CDF" w:rsidRPr="006F0433">
        <w:t xml:space="preserve"> </w:t>
      </w:r>
      <w:r w:rsidRPr="006F0433">
        <w:t xml:space="preserve">представлен </w:t>
      </w:r>
      <w:r w:rsidR="00EC259A" w:rsidRPr="006F0433">
        <w:t>листингам</w:t>
      </w:r>
      <w:r w:rsidR="00EC259A">
        <w:t>и</w:t>
      </w:r>
      <w:r w:rsidRPr="006F0433">
        <w:t xml:space="preserve"> </w:t>
      </w:r>
      <w:r w:rsidR="00A56655">
        <w:t>5</w:t>
      </w:r>
      <w:r w:rsidR="007E48A2">
        <w:t xml:space="preserve"> и 6 соответственно</w:t>
      </w:r>
      <w:r w:rsidR="002C7DF5">
        <w:rPr>
          <w:lang w:val="en-US"/>
        </w:rPr>
        <w:t xml:space="preserve"> [1</w:t>
      </w:r>
      <w:r w:rsidR="007D406B">
        <w:rPr>
          <w:lang w:val="en-US"/>
        </w:rPr>
        <w:t>5</w:t>
      </w:r>
      <w:r w:rsidR="002C7DF5">
        <w:rPr>
          <w:lang w:val="en-US"/>
        </w:rPr>
        <w:t>]</w:t>
      </w:r>
      <w:r w:rsidRPr="006F0433">
        <w:t>.</w:t>
      </w:r>
    </w:p>
    <w:p w14:paraId="2AE1FA80" w14:textId="0977F5E5" w:rsidR="00093660" w:rsidRDefault="00093660" w:rsidP="00093660">
      <w:pPr>
        <w:pStyle w:val="afd"/>
        <w:rPr>
          <w:lang w:val="en-US"/>
        </w:rPr>
      </w:pPr>
      <w:r w:rsidRPr="00093660">
        <w:drawing>
          <wp:inline distT="0" distB="0" distL="0" distR="0" wp14:anchorId="5A211913" wp14:editId="506CECA8">
            <wp:extent cx="5939790" cy="2918460"/>
            <wp:effectExtent l="19050" t="19050" r="22860" b="15240"/>
            <wp:docPr id="842782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827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18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548B3DE" w14:textId="7E4029D9" w:rsidR="00093660" w:rsidRPr="008D4467" w:rsidRDefault="00093660" w:rsidP="00093660">
      <w:pPr>
        <w:pStyle w:val="afe"/>
        <w:rPr>
          <w:lang w:val="en-US"/>
        </w:rPr>
      </w:pPr>
      <w:r>
        <w:t>Рисунок</w:t>
      </w:r>
      <w:r w:rsidRPr="008D4467">
        <w:rPr>
          <w:lang w:val="en-US"/>
        </w:rPr>
        <w:t xml:space="preserve"> 4 - </w:t>
      </w:r>
      <w:r w:rsidRPr="007D59D4">
        <w:t>УНФО</w:t>
      </w:r>
      <w:r w:rsidRPr="008D4467">
        <w:rPr>
          <w:lang w:val="en-US"/>
        </w:rPr>
        <w:t xml:space="preserve">. </w:t>
      </w:r>
      <w:r w:rsidRPr="007D59D4">
        <w:t>Вид</w:t>
      </w:r>
      <w:r w:rsidRPr="008D4467">
        <w:rPr>
          <w:lang w:val="en-US"/>
        </w:rPr>
        <w:t xml:space="preserve"> </w:t>
      </w:r>
      <w:r w:rsidRPr="007D59D4">
        <w:t>компонента</w:t>
      </w:r>
      <w:r w:rsidRPr="008D4467">
        <w:rPr>
          <w:lang w:val="en-US"/>
        </w:rPr>
        <w:t xml:space="preserve"> </w:t>
      </w:r>
      <w:r>
        <w:rPr>
          <w:lang w:val="en-US"/>
        </w:rPr>
        <w:t>SideMenuPortal</w:t>
      </w:r>
    </w:p>
    <w:p w14:paraId="3FAF61AD" w14:textId="22FA1DF9" w:rsidR="00093660" w:rsidRPr="008D4467" w:rsidRDefault="00660B74" w:rsidP="00660B74">
      <w:pPr>
        <w:pStyle w:val="aff2"/>
        <w:rPr>
          <w:lang w:val="en-US"/>
        </w:rPr>
      </w:pPr>
      <w:r>
        <w:lastRenderedPageBreak/>
        <w:t>Листинг</w:t>
      </w:r>
      <w:r w:rsidRPr="008D4467">
        <w:rPr>
          <w:lang w:val="en-US"/>
        </w:rPr>
        <w:t xml:space="preserve"> 5 – </w:t>
      </w:r>
      <w:r>
        <w:t>Фрагмент</w:t>
      </w:r>
      <w:r w:rsidRPr="008D4467">
        <w:rPr>
          <w:lang w:val="en-US"/>
        </w:rPr>
        <w:t xml:space="preserve"> </w:t>
      </w:r>
      <w:r>
        <w:t>кода</w:t>
      </w:r>
      <w:r w:rsidRPr="008D4467">
        <w:rPr>
          <w:lang w:val="en-US"/>
        </w:rPr>
        <w:t xml:space="preserve"> </w:t>
      </w:r>
      <w:r>
        <w:t>компонента</w:t>
      </w:r>
      <w:r w:rsidRPr="008D4467">
        <w:rPr>
          <w:lang w:val="en-US"/>
        </w:rPr>
        <w:t xml:space="preserve"> </w:t>
      </w:r>
      <w:r>
        <w:rPr>
          <w:lang w:val="en-US"/>
        </w:rPr>
        <w:t>SideMenuPortal</w:t>
      </w:r>
    </w:p>
    <w:p w14:paraId="0C577DEE" w14:textId="77777777" w:rsidR="002D6C36" w:rsidRPr="00F50416" w:rsidRDefault="006A2D16" w:rsidP="006A2D16">
      <w:pPr>
        <w:pStyle w:val="aff0"/>
        <w:rPr>
          <w:lang w:val="en-US"/>
        </w:rPr>
      </w:pPr>
      <w:r w:rsidRPr="006A2D16">
        <w:rPr>
          <w:lang w:val="en-US"/>
        </w:rPr>
        <w:t>const SideMenuPortal: React.FC&lt;SideMenuPortalProps&gt; = ({...})</w:t>
      </w:r>
      <w:r w:rsidR="002D6C36" w:rsidRPr="002D6C36">
        <w:rPr>
          <w:lang w:val="en-US"/>
        </w:rPr>
        <w:t xml:space="preserve"> </w:t>
      </w:r>
      <w:r w:rsidRPr="006A2D16">
        <w:rPr>
          <w:lang w:val="en-US"/>
        </w:rPr>
        <w:t>=&gt; {</w:t>
      </w:r>
      <w:r w:rsidR="002D6C36" w:rsidRPr="00F50416">
        <w:rPr>
          <w:lang w:val="en-US"/>
        </w:rPr>
        <w:t xml:space="preserve"> </w:t>
      </w:r>
    </w:p>
    <w:p w14:paraId="1A257337" w14:textId="1386DD91" w:rsidR="002D6C36" w:rsidRPr="008D4467" w:rsidRDefault="006A2D16" w:rsidP="006A2D16">
      <w:pPr>
        <w:pStyle w:val="aff0"/>
        <w:rPr>
          <w:lang w:val="en-US"/>
        </w:rPr>
      </w:pPr>
      <w:r w:rsidRPr="006A2D16">
        <w:rPr>
          <w:lang w:val="en-US"/>
        </w:rPr>
        <w:t>...</w:t>
      </w:r>
    </w:p>
    <w:p w14:paraId="61E4FA90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>return createPortal(</w:t>
      </w:r>
    </w:p>
    <w:p w14:paraId="286D4F70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&lt;&gt;</w:t>
      </w:r>
    </w:p>
    <w:p w14:paraId="048D4F76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&lt;button type="button"</w:t>
      </w:r>
    </w:p>
    <w:p w14:paraId="3C2E1831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className={styles.blockMenuButton}</w:t>
      </w:r>
    </w:p>
    <w:p w14:paraId="4F62DDBA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onClick={onToggle}</w:t>
      </w:r>
    </w:p>
    <w:p w14:paraId="1EE0FED1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aria-expanded={isOpen}</w:t>
      </w:r>
    </w:p>
    <w:p w14:paraId="389C4E06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aria-controls="structure-block-menu"&gt;</w:t>
      </w:r>
    </w:p>
    <w:p w14:paraId="536A65CF" w14:textId="77777777" w:rsidR="007E48A2" w:rsidRPr="008D4467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&lt;i className="bi bi-list" aria-hidden="true"&gt;</w:t>
      </w:r>
    </w:p>
    <w:p w14:paraId="5F6A1B90" w14:textId="24603608" w:rsidR="00436EE3" w:rsidRPr="00436EE3" w:rsidRDefault="007E48A2" w:rsidP="00436EE3">
      <w:pPr>
        <w:pStyle w:val="aff0"/>
        <w:rPr>
          <w:lang w:val="en-US"/>
        </w:rPr>
      </w:pPr>
      <w:r w:rsidRPr="008D4467">
        <w:rPr>
          <w:lang w:val="en-US"/>
        </w:rPr>
        <w:t xml:space="preserve">                </w:t>
      </w:r>
      <w:r w:rsidR="00436EE3" w:rsidRPr="00436EE3">
        <w:rPr>
          <w:lang w:val="en-US"/>
        </w:rPr>
        <w:t>&lt;/i&gt;</w:t>
      </w:r>
    </w:p>
    <w:p w14:paraId="04B045EC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&lt;/button&gt;</w:t>
      </w:r>
    </w:p>
    <w:p w14:paraId="797723B5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&lt;aside id="structure-block-menu"</w:t>
      </w:r>
    </w:p>
    <w:p w14:paraId="7004B834" w14:textId="77777777" w:rsidR="007E48A2" w:rsidRPr="007E48A2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className={`${styles.sideMenu} </w:t>
      </w:r>
    </w:p>
    <w:p w14:paraId="6AA1C0B3" w14:textId="560167EE" w:rsidR="00436EE3" w:rsidRPr="00436EE3" w:rsidRDefault="007E48A2" w:rsidP="00436EE3">
      <w:pPr>
        <w:pStyle w:val="aff0"/>
        <w:rPr>
          <w:lang w:val="en-US"/>
        </w:rPr>
      </w:pPr>
      <w:r w:rsidRPr="007E48A2">
        <w:rPr>
          <w:lang w:val="en-US"/>
        </w:rPr>
        <w:t xml:space="preserve">                    </w:t>
      </w:r>
      <w:r w:rsidR="00436EE3" w:rsidRPr="00436EE3">
        <w:rPr>
          <w:lang w:val="en-US"/>
        </w:rPr>
        <w:t>${isOpen ? styles.sideMenuOpen : ''}`}</w:t>
      </w:r>
    </w:p>
    <w:p w14:paraId="5A6A8D3C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aria-hidden={!isOpen}&gt;</w:t>
      </w:r>
    </w:p>
    <w:p w14:paraId="44B91A74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&lt;div className={styles.sideMenuHeader}&gt;</w:t>
      </w:r>
    </w:p>
    <w:p w14:paraId="0C389DF3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&lt;span className={styles.sideMenuTitle}&gt;</w:t>
      </w:r>
    </w:p>
    <w:p w14:paraId="73102387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    Заселение</w:t>
      </w:r>
    </w:p>
    <w:p w14:paraId="4D2FF158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&lt;/span&gt;</w:t>
      </w:r>
    </w:p>
    <w:p w14:paraId="434AAE2F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&lt;button type="button"</w:t>
      </w:r>
    </w:p>
    <w:p w14:paraId="23092C86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    className={styles.sideMenuClose}</w:t>
      </w:r>
    </w:p>
    <w:p w14:paraId="31FDD64A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    onClick={onClose}</w:t>
      </w:r>
    </w:p>
    <w:p w14:paraId="7212A4E7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    aria-label="Закрыть меню"&gt;</w:t>
      </w:r>
    </w:p>
    <w:p w14:paraId="504D31D2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    ×</w:t>
      </w:r>
    </w:p>
    <w:p w14:paraId="3C7D2187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    &lt;/button&gt;</w:t>
      </w:r>
    </w:p>
    <w:p w14:paraId="277C0286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&lt;/div&gt;</w:t>
      </w:r>
    </w:p>
    <w:p w14:paraId="5B799749" w14:textId="77777777" w:rsidR="00436EE3" w:rsidRPr="00436EE3" w:rsidRDefault="00436EE3" w:rsidP="00436EE3">
      <w:pPr>
        <w:pStyle w:val="aff0"/>
        <w:rPr>
          <w:lang w:val="en-US"/>
        </w:rPr>
      </w:pPr>
      <w:r w:rsidRPr="00436EE3">
        <w:rPr>
          <w:lang w:val="en-US"/>
        </w:rPr>
        <w:t xml:space="preserve">                &lt;div className={styles.sideMenuBody}&gt;</w:t>
      </w:r>
    </w:p>
    <w:p w14:paraId="62ADA5BB" w14:textId="11396BBB" w:rsidR="00436EE3" w:rsidRPr="00F50416" w:rsidRDefault="00436EE3" w:rsidP="00436EE3">
      <w:pPr>
        <w:pStyle w:val="aff0"/>
        <w:rPr>
          <w:lang w:val="en-US"/>
        </w:rPr>
      </w:pPr>
      <w:r w:rsidRPr="008D4467">
        <w:rPr>
          <w:lang w:val="en-US"/>
        </w:rPr>
        <w:t xml:space="preserve">                </w:t>
      </w:r>
      <w:r w:rsidRPr="00F50416">
        <w:rPr>
          <w:lang w:val="en-US"/>
        </w:rPr>
        <w:t xml:space="preserve">{/* </w:t>
      </w:r>
      <w:r w:rsidRPr="00436EE3">
        <w:t>Фрагмент</w:t>
      </w:r>
      <w:r w:rsidRPr="00F50416">
        <w:rPr>
          <w:lang w:val="en-US"/>
        </w:rPr>
        <w:t xml:space="preserve"> </w:t>
      </w:r>
      <w:r w:rsidRPr="00436EE3">
        <w:t>генерации</w:t>
      </w:r>
      <w:r w:rsidRPr="00F50416">
        <w:rPr>
          <w:lang w:val="en-US"/>
        </w:rPr>
        <w:t xml:space="preserve"> </w:t>
      </w:r>
      <w:r w:rsidRPr="00436EE3">
        <w:t>карточек</w:t>
      </w:r>
      <w:r w:rsidRPr="00F50416">
        <w:rPr>
          <w:lang w:val="en-US"/>
        </w:rPr>
        <w:t xml:space="preserve"> </w:t>
      </w:r>
      <w:r w:rsidRPr="00436EE3">
        <w:t>студентов</w:t>
      </w:r>
      <w:r w:rsidRPr="00F50416">
        <w:rPr>
          <w:lang w:val="en-US"/>
        </w:rPr>
        <w:t xml:space="preserve"> */}</w:t>
      </w:r>
    </w:p>
    <w:p w14:paraId="3ABBEB73" w14:textId="77777777" w:rsidR="00436EE3" w:rsidRPr="00F50416" w:rsidRDefault="00436EE3" w:rsidP="00436EE3">
      <w:pPr>
        <w:pStyle w:val="aff0"/>
        <w:rPr>
          <w:lang w:val="en-US"/>
        </w:rPr>
      </w:pPr>
      <w:r w:rsidRPr="00F50416">
        <w:rPr>
          <w:lang w:val="en-US"/>
        </w:rPr>
        <w:t xml:space="preserve">                &lt;/</w:t>
      </w:r>
      <w:r w:rsidRPr="00436EE3">
        <w:rPr>
          <w:lang w:val="en-US"/>
        </w:rPr>
        <w:t>div</w:t>
      </w:r>
      <w:r w:rsidRPr="00F50416">
        <w:rPr>
          <w:lang w:val="en-US"/>
        </w:rPr>
        <w:t>&gt;</w:t>
      </w:r>
    </w:p>
    <w:p w14:paraId="56445F8F" w14:textId="77777777" w:rsidR="00436EE3" w:rsidRPr="008D4467" w:rsidRDefault="00436EE3" w:rsidP="00436EE3">
      <w:pPr>
        <w:pStyle w:val="aff0"/>
        <w:rPr>
          <w:lang w:val="en-US"/>
        </w:rPr>
      </w:pPr>
      <w:r w:rsidRPr="00F50416">
        <w:rPr>
          <w:lang w:val="en-US"/>
        </w:rPr>
        <w:t xml:space="preserve">            </w:t>
      </w:r>
      <w:r w:rsidRPr="008D4467">
        <w:rPr>
          <w:lang w:val="en-US"/>
        </w:rPr>
        <w:t>&lt;/</w:t>
      </w:r>
      <w:r w:rsidRPr="00436EE3">
        <w:rPr>
          <w:lang w:val="en-US"/>
        </w:rPr>
        <w:t>aside</w:t>
      </w:r>
      <w:r w:rsidRPr="008D4467">
        <w:rPr>
          <w:lang w:val="en-US"/>
        </w:rPr>
        <w:t>&gt;</w:t>
      </w:r>
    </w:p>
    <w:p w14:paraId="1812E76A" w14:textId="77777777" w:rsidR="00436EE3" w:rsidRPr="008D4467" w:rsidRDefault="00436EE3" w:rsidP="00436EE3">
      <w:pPr>
        <w:pStyle w:val="aff0"/>
        <w:rPr>
          <w:lang w:val="en-US"/>
        </w:rPr>
      </w:pPr>
      <w:r w:rsidRPr="008D4467">
        <w:rPr>
          <w:lang w:val="en-US"/>
        </w:rPr>
        <w:t xml:space="preserve">        &lt;/&gt;,</w:t>
      </w:r>
    </w:p>
    <w:p w14:paraId="284487A7" w14:textId="77777777" w:rsidR="00436EE3" w:rsidRPr="008D4467" w:rsidRDefault="00436EE3" w:rsidP="00436EE3">
      <w:pPr>
        <w:pStyle w:val="aff0"/>
        <w:rPr>
          <w:lang w:val="en-US"/>
        </w:rPr>
      </w:pPr>
      <w:r w:rsidRPr="008D4467">
        <w:rPr>
          <w:lang w:val="en-US"/>
        </w:rPr>
        <w:t xml:space="preserve">        </w:t>
      </w:r>
      <w:r w:rsidRPr="00436EE3">
        <w:rPr>
          <w:lang w:val="en-US"/>
        </w:rPr>
        <w:t>document</w:t>
      </w:r>
      <w:r w:rsidRPr="008D4467">
        <w:rPr>
          <w:lang w:val="en-US"/>
        </w:rPr>
        <w:t>.</w:t>
      </w:r>
      <w:r w:rsidRPr="00436EE3">
        <w:rPr>
          <w:lang w:val="en-US"/>
        </w:rPr>
        <w:t>body</w:t>
      </w:r>
    </w:p>
    <w:p w14:paraId="2374DFC7" w14:textId="0556AF02" w:rsidR="00575AAD" w:rsidRPr="008D4467" w:rsidRDefault="00436EE3" w:rsidP="00436EE3">
      <w:pPr>
        <w:pStyle w:val="aff0"/>
        <w:rPr>
          <w:lang w:val="en-US"/>
        </w:rPr>
      </w:pPr>
      <w:r w:rsidRPr="008D4467">
        <w:rPr>
          <w:lang w:val="en-US"/>
        </w:rPr>
        <w:t xml:space="preserve">    ); </w:t>
      </w:r>
      <w:r w:rsidR="00575AAD" w:rsidRPr="008D4467">
        <w:rPr>
          <w:lang w:val="en-US"/>
        </w:rPr>
        <w:t>};</w:t>
      </w:r>
    </w:p>
    <w:p w14:paraId="7C269D21" w14:textId="1FE4B15C" w:rsidR="00EE3440" w:rsidRPr="008D4467" w:rsidRDefault="006A2D16" w:rsidP="00575AAD">
      <w:pPr>
        <w:pStyle w:val="aff0"/>
        <w:rPr>
          <w:lang w:val="en-US"/>
        </w:rPr>
      </w:pPr>
      <w:r w:rsidRPr="006D6025">
        <w:rPr>
          <w:lang w:val="en-US"/>
        </w:rPr>
        <w:t>export default SideMenuPortal;</w:t>
      </w:r>
    </w:p>
    <w:p w14:paraId="6D042177" w14:textId="77777777" w:rsidR="00850A86" w:rsidRPr="008D4467" w:rsidRDefault="00850A86" w:rsidP="00575AAD">
      <w:pPr>
        <w:pStyle w:val="aff0"/>
        <w:rPr>
          <w:lang w:val="en-US"/>
        </w:rPr>
      </w:pPr>
    </w:p>
    <w:p w14:paraId="48F7A732" w14:textId="7D831B9C" w:rsidR="00850A86" w:rsidRPr="008D4467" w:rsidRDefault="00850A86" w:rsidP="00850A86">
      <w:pPr>
        <w:pStyle w:val="aff2"/>
        <w:rPr>
          <w:lang w:val="en-US"/>
        </w:rPr>
      </w:pPr>
      <w:r>
        <w:t>Листинг</w:t>
      </w:r>
      <w:r w:rsidRPr="008D4467">
        <w:rPr>
          <w:lang w:val="en-US"/>
        </w:rPr>
        <w:t xml:space="preserve"> 6 – </w:t>
      </w:r>
      <w:r>
        <w:t>Фрагмент</w:t>
      </w:r>
      <w:r w:rsidRPr="008D4467">
        <w:rPr>
          <w:lang w:val="en-US"/>
        </w:rPr>
        <w:t xml:space="preserve"> </w:t>
      </w:r>
      <w:r>
        <w:t>генерации</w:t>
      </w:r>
      <w:r w:rsidRPr="008D4467">
        <w:rPr>
          <w:lang w:val="en-US"/>
        </w:rPr>
        <w:t xml:space="preserve"> </w:t>
      </w:r>
      <w:r>
        <w:t>карточек</w:t>
      </w:r>
      <w:r w:rsidRPr="008D4467">
        <w:rPr>
          <w:lang w:val="en-US"/>
        </w:rPr>
        <w:t xml:space="preserve"> </w:t>
      </w:r>
      <w:r>
        <w:t>студентов</w:t>
      </w:r>
    </w:p>
    <w:p w14:paraId="4226A11B" w14:textId="77777777" w:rsidR="00523F90" w:rsidRPr="008D4467" w:rsidRDefault="00523F90" w:rsidP="00523F90">
      <w:pPr>
        <w:pStyle w:val="aff0"/>
        <w:rPr>
          <w:lang w:val="en-US"/>
        </w:rPr>
      </w:pPr>
      <w:r w:rsidRPr="008D4467">
        <w:rPr>
          <w:lang w:val="en-US"/>
        </w:rPr>
        <w:t>&lt;div className={styles.sideMenuList}</w:t>
      </w:r>
    </w:p>
    <w:p w14:paraId="7020AC0F" w14:textId="77777777" w:rsidR="00084858" w:rsidRPr="006972DE" w:rsidRDefault="00523F90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</w:t>
      </w:r>
      <w:r w:rsidR="00084858" w:rsidRPr="006972DE">
        <w:rPr>
          <w:lang w:val="en-US"/>
        </w:rPr>
        <w:t>onDragOver={enableDragAndDrop ? onDragOver : undefined}</w:t>
      </w:r>
    </w:p>
    <w:p w14:paraId="3075A819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onDrop={enableDragAndDrop ? onDrop : undefined}&gt;</w:t>
      </w:r>
    </w:p>
    <w:p w14:paraId="2CBE893F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{students.length &gt; 0 ? (</w:t>
      </w:r>
    </w:p>
    <w:p w14:paraId="24A3F846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students.map(student =&gt; (</w:t>
      </w:r>
    </w:p>
    <w:p w14:paraId="43EFC023" w14:textId="2241F0F6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&lt;button</w:t>
      </w:r>
      <w:r w:rsidR="005B6261" w:rsidRPr="008D4467">
        <w:rPr>
          <w:lang w:val="en-US"/>
        </w:rPr>
        <w:t xml:space="preserve"> </w:t>
      </w:r>
      <w:r w:rsidRPr="006972DE">
        <w:rPr>
          <w:lang w:val="en-US"/>
        </w:rPr>
        <w:t>key={student.id}</w:t>
      </w:r>
    </w:p>
    <w:p w14:paraId="5FAACAC4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type="button"</w:t>
      </w:r>
    </w:p>
    <w:p w14:paraId="3631A90E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lastRenderedPageBreak/>
        <w:t xml:space="preserve">                className={styles.sideMenuCard}</w:t>
      </w:r>
    </w:p>
    <w:p w14:paraId="2A2F4E7C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onClick={() =&gt; onStudentSelect(student)}</w:t>
      </w:r>
    </w:p>
    <w:p w14:paraId="73E2C110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draggable={enableDragAndDrop}</w:t>
      </w:r>
    </w:p>
    <w:p w14:paraId="5D1570BB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onDragStart={enableDragAndDrop</w:t>
      </w:r>
    </w:p>
    <w:p w14:paraId="1A92A1C2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? (event) =&gt; onDragStart(event, student.id)</w:t>
      </w:r>
    </w:p>
    <w:p w14:paraId="06545191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: undefined}</w:t>
      </w:r>
    </w:p>
    <w:p w14:paraId="6BC9E317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onDragEnd={enableDragAndDrop</w:t>
      </w:r>
    </w:p>
    <w:p w14:paraId="6C5E41E7" w14:textId="2AF5A50D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? onDragEnd</w:t>
      </w:r>
      <w:r w:rsidR="002654D6" w:rsidRPr="008D4467">
        <w:rPr>
          <w:lang w:val="en-US"/>
        </w:rPr>
        <w:t xml:space="preserve"> </w:t>
      </w:r>
      <w:r w:rsidRPr="006972DE">
        <w:rPr>
          <w:lang w:val="en-US"/>
        </w:rPr>
        <w:t>: undefined}&gt;</w:t>
      </w:r>
    </w:p>
    <w:p w14:paraId="771330DA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&lt;div className={styles.sideMenuAvatar}&gt;</w:t>
      </w:r>
    </w:p>
    <w:p w14:paraId="364617CD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{getStudentImageSrc(student.image) ? (</w:t>
      </w:r>
    </w:p>
    <w:p w14:paraId="3A0BF003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&lt;img src={</w:t>
      </w:r>
    </w:p>
    <w:p w14:paraId="2A962612" w14:textId="2E3F4239" w:rsidR="006972DE" w:rsidRPr="00E41178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</w:t>
      </w:r>
      <w:r w:rsidR="00E41178" w:rsidRPr="00E41178">
        <w:rPr>
          <w:lang w:val="en-US"/>
        </w:rPr>
        <w:t xml:space="preserve">  </w:t>
      </w:r>
      <w:r w:rsidR="00E41178" w:rsidRPr="005A0B5A">
        <w:rPr>
          <w:lang w:val="en-US"/>
        </w:rPr>
        <w:t xml:space="preserve">  </w:t>
      </w:r>
      <w:r w:rsidRPr="006972DE">
        <w:rPr>
          <w:lang w:val="en-US"/>
        </w:rPr>
        <w:t>getStudentImageSrc(student.image) ??</w:t>
      </w:r>
    </w:p>
    <w:p w14:paraId="57FCD4C0" w14:textId="19B87FE0" w:rsidR="00084858" w:rsidRPr="006972DE" w:rsidRDefault="006972DE" w:rsidP="00084858">
      <w:pPr>
        <w:pStyle w:val="aff0"/>
        <w:rPr>
          <w:lang w:val="en-US"/>
        </w:rPr>
      </w:pPr>
      <w:r w:rsidRPr="00E41178">
        <w:rPr>
          <w:lang w:val="en-US"/>
        </w:rPr>
        <w:t xml:space="preserve">                           </w:t>
      </w:r>
      <w:r w:rsidRPr="005A0B5A">
        <w:rPr>
          <w:lang w:val="en-US"/>
        </w:rPr>
        <w:t xml:space="preserve"> </w:t>
      </w:r>
      <w:r w:rsidR="00084858" w:rsidRPr="006972DE">
        <w:rPr>
          <w:lang w:val="en-US"/>
        </w:rPr>
        <w:t>''}</w:t>
      </w:r>
    </w:p>
    <w:p w14:paraId="197AA58A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    alt={student.surname ||</w:t>
      </w:r>
    </w:p>
    <w:p w14:paraId="3F23C712" w14:textId="77777777" w:rsidR="005A0B5A" w:rsidRPr="005A0B5A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        '</w:t>
      </w:r>
      <w:r>
        <w:t>Фотография</w:t>
      </w:r>
      <w:r w:rsidRPr="006972DE">
        <w:rPr>
          <w:lang w:val="en-US"/>
        </w:rPr>
        <w:t xml:space="preserve"> </w:t>
      </w:r>
      <w:r>
        <w:t>студента</w:t>
      </w:r>
      <w:r w:rsidRPr="006972DE">
        <w:rPr>
          <w:lang w:val="en-US"/>
        </w:rPr>
        <w:t>'}</w:t>
      </w:r>
    </w:p>
    <w:p w14:paraId="112D662B" w14:textId="2B173823" w:rsidR="00084858" w:rsidRPr="006972DE" w:rsidRDefault="005A0B5A" w:rsidP="00084858">
      <w:pPr>
        <w:pStyle w:val="aff0"/>
        <w:rPr>
          <w:lang w:val="en-US"/>
        </w:rPr>
      </w:pPr>
      <w:r w:rsidRPr="005A0B5A">
        <w:rPr>
          <w:lang w:val="en-US"/>
        </w:rPr>
        <w:t xml:space="preserve">                        </w:t>
      </w:r>
      <w:r w:rsidR="00084858" w:rsidRPr="006972DE">
        <w:rPr>
          <w:lang w:val="en-US"/>
        </w:rPr>
        <w:t>/&gt;</w:t>
      </w:r>
    </w:p>
    <w:p w14:paraId="15B53A98" w14:textId="61F1A818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):(</w:t>
      </w:r>
    </w:p>
    <w:p w14:paraId="64958AD2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&lt;span&gt;</w:t>
      </w:r>
    </w:p>
    <w:p w14:paraId="57FB7D91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    {getInitials(student) || '</w:t>
      </w:r>
      <w:r>
        <w:t>нет</w:t>
      </w:r>
      <w:r w:rsidRPr="006972DE">
        <w:rPr>
          <w:lang w:val="en-US"/>
        </w:rPr>
        <w:t>'}</w:t>
      </w:r>
    </w:p>
    <w:p w14:paraId="660D175D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&lt;/span&gt;</w:t>
      </w:r>
    </w:p>
    <w:p w14:paraId="1F463603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)}</w:t>
      </w:r>
    </w:p>
    <w:p w14:paraId="6392C1CB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&lt;/div&gt;</w:t>
      </w:r>
    </w:p>
    <w:p w14:paraId="10216523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&lt;div className={styles.sideMenuCardInfo}&gt;</w:t>
      </w:r>
    </w:p>
    <w:p w14:paraId="6C31A1C4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&lt;p className={styles.sideMenuName}&gt;</w:t>
      </w:r>
    </w:p>
    <w:p w14:paraId="759DFF7F" w14:textId="511270F5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{formatShortName(student)}&lt;/p&gt;</w:t>
      </w:r>
    </w:p>
    <w:p w14:paraId="495F9F93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&lt;p className={styles.sideMenuMeta}&gt;</w:t>
      </w:r>
    </w:p>
    <w:p w14:paraId="7479AEBA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</w:t>
      </w:r>
      <w:r>
        <w:t>Группа</w:t>
      </w:r>
      <w:r w:rsidRPr="006972DE">
        <w:rPr>
          <w:lang w:val="en-US"/>
        </w:rPr>
        <w:t xml:space="preserve"> {student.group?.name ?? '</w:t>
      </w:r>
      <w:r>
        <w:t>нет</w:t>
      </w:r>
      <w:r w:rsidRPr="006972DE">
        <w:rPr>
          <w:lang w:val="en-US"/>
        </w:rPr>
        <w:t>'},</w:t>
      </w:r>
    </w:p>
    <w:p w14:paraId="7B311E16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    {student.group?.course ?? '</w:t>
      </w:r>
      <w:r>
        <w:t>нет</w:t>
      </w:r>
      <w:r w:rsidRPr="006972DE">
        <w:rPr>
          <w:lang w:val="en-US"/>
        </w:rPr>
        <w:t xml:space="preserve">'} </w:t>
      </w:r>
      <w:r>
        <w:t>курс</w:t>
      </w:r>
    </w:p>
    <w:p w14:paraId="265C3066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    &lt;/p&gt;</w:t>
      </w:r>
    </w:p>
    <w:p w14:paraId="39B97D04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    &lt;/div&gt;</w:t>
      </w:r>
    </w:p>
    <w:p w14:paraId="1BFDD2A1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&lt;/button&gt;</w:t>
      </w:r>
    </w:p>
    <w:p w14:paraId="73862B99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))</w:t>
      </w:r>
    </w:p>
    <w:p w14:paraId="7D4386DD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) : (</w:t>
      </w:r>
    </w:p>
    <w:p w14:paraId="2299B6E9" w14:textId="77777777" w:rsidR="00084858" w:rsidRPr="006972DE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&lt;p className={styles.sideMenuEmpty}&gt;</w:t>
      </w:r>
    </w:p>
    <w:p w14:paraId="7F9D2360" w14:textId="1A20F2D8" w:rsidR="00084858" w:rsidRPr="00F50416" w:rsidRDefault="00084858" w:rsidP="00084858">
      <w:pPr>
        <w:pStyle w:val="aff0"/>
        <w:rPr>
          <w:lang w:val="en-US"/>
        </w:rPr>
      </w:pPr>
      <w:r w:rsidRPr="006972DE">
        <w:rPr>
          <w:lang w:val="en-US"/>
        </w:rPr>
        <w:t xml:space="preserve">            </w:t>
      </w:r>
      <w:r>
        <w:t>Нет</w:t>
      </w:r>
      <w:r w:rsidRPr="00F50416">
        <w:rPr>
          <w:lang w:val="en-US"/>
        </w:rPr>
        <w:t xml:space="preserve"> </w:t>
      </w:r>
      <w:r>
        <w:t>свободных</w:t>
      </w:r>
      <w:r w:rsidRPr="00F50416">
        <w:rPr>
          <w:lang w:val="en-US"/>
        </w:rPr>
        <w:t xml:space="preserve"> </w:t>
      </w:r>
      <w:r>
        <w:t>студентов</w:t>
      </w:r>
      <w:r w:rsidRPr="00F50416">
        <w:rPr>
          <w:lang w:val="en-US"/>
        </w:rPr>
        <w:t>.&lt;/p&gt;</w:t>
      </w:r>
    </w:p>
    <w:p w14:paraId="34DD5981" w14:textId="77777777" w:rsidR="002377BD" w:rsidRDefault="00084858" w:rsidP="00084858">
      <w:pPr>
        <w:pStyle w:val="aff0"/>
      </w:pPr>
      <w:r w:rsidRPr="00F50416">
        <w:rPr>
          <w:lang w:val="en-US"/>
        </w:rPr>
        <w:t xml:space="preserve">    </w:t>
      </w:r>
      <w:r>
        <w:t>)}</w:t>
      </w:r>
      <w:r w:rsidRPr="00523F90">
        <w:t xml:space="preserve"> </w:t>
      </w:r>
    </w:p>
    <w:p w14:paraId="5B22637F" w14:textId="5ADB9483" w:rsidR="00850A86" w:rsidRPr="00523F90" w:rsidRDefault="00523F90" w:rsidP="00084858">
      <w:pPr>
        <w:pStyle w:val="aff0"/>
      </w:pPr>
      <w:r w:rsidRPr="00523F90">
        <w:t>&lt;/div&gt;</w:t>
      </w:r>
    </w:p>
    <w:p w14:paraId="4D3D9336" w14:textId="753C5E1F" w:rsidR="0048261E" w:rsidRDefault="00891EC6" w:rsidP="00233477">
      <w:pPr>
        <w:pStyle w:val="a3"/>
      </w:pPr>
      <w:r>
        <w:t xml:space="preserve">Компонент предоставляет возможность использовать </w:t>
      </w:r>
      <w:r>
        <w:rPr>
          <w:lang w:val="en-US"/>
        </w:rPr>
        <w:t>drag</w:t>
      </w:r>
      <w:r w:rsidRPr="00891EC6">
        <w:t>&amp;</w:t>
      </w:r>
      <w:r>
        <w:rPr>
          <w:lang w:val="en-US"/>
        </w:rPr>
        <w:t>drop</w:t>
      </w:r>
      <w:r>
        <w:t xml:space="preserve"> расселение студентов, что значительно увеличивает скорость и оперативность формирования списков расселения.</w:t>
      </w:r>
    </w:p>
    <w:p w14:paraId="20B2FB4E" w14:textId="2BBA0584" w:rsidR="002A74C5" w:rsidRDefault="0020034E" w:rsidP="002A74C5">
      <w:pPr>
        <w:pStyle w:val="a3"/>
      </w:pPr>
      <w:r>
        <w:t>Для облегчения ориентирования пользователя между студентами</w:t>
      </w:r>
      <w:r w:rsidR="00200B38">
        <w:t xml:space="preserve"> и большей информативности в системе реализовано хранение фотографий студентов. У каждого студента присутствует поле БД, которое </w:t>
      </w:r>
      <w:r w:rsidR="00065452">
        <w:t xml:space="preserve">может </w:t>
      </w:r>
      <w:r w:rsidR="00200B38">
        <w:t>хранит</w:t>
      </w:r>
      <w:r w:rsidR="00065452">
        <w:t>ь</w:t>
      </w:r>
      <w:r w:rsidR="00200B38">
        <w:t xml:space="preserve"> информацию о фотографии в формате </w:t>
      </w:r>
      <w:r w:rsidR="00200B38">
        <w:rPr>
          <w:lang w:val="en-US"/>
        </w:rPr>
        <w:t>base</w:t>
      </w:r>
      <w:r w:rsidR="00200B38" w:rsidRPr="00200B38">
        <w:t>64</w:t>
      </w:r>
      <w:r w:rsidR="00200B38">
        <w:t xml:space="preserve">. </w:t>
      </w:r>
      <w:r w:rsidR="008E1AAE">
        <w:t xml:space="preserve">Отображение поля для выбора фотографии представлено на рисунке </w:t>
      </w:r>
      <w:r w:rsidR="00857936">
        <w:t>5</w:t>
      </w:r>
      <w:r w:rsidR="008E1AAE">
        <w:t>.</w:t>
      </w:r>
    </w:p>
    <w:p w14:paraId="151EDFFA" w14:textId="0A274C9E" w:rsidR="002A74C5" w:rsidRDefault="002A74C5" w:rsidP="002A74C5">
      <w:pPr>
        <w:pStyle w:val="afd"/>
      </w:pPr>
      <w:r w:rsidRPr="002A74C5">
        <w:lastRenderedPageBreak/>
        <w:drawing>
          <wp:inline distT="0" distB="0" distL="0" distR="0" wp14:anchorId="45E27D37" wp14:editId="57965DDC">
            <wp:extent cx="5629275" cy="1657350"/>
            <wp:effectExtent l="0" t="0" r="9525" b="0"/>
            <wp:docPr id="2581268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126811" name=""/>
                    <pic:cNvPicPr/>
                  </pic:nvPicPr>
                  <pic:blipFill rotWithShape="1">
                    <a:blip r:embed="rId16"/>
                    <a:srcRect l="2726" t="25962" r="2502" b="378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275" cy="1657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EE8FE" w14:textId="2FF61219" w:rsidR="008E1AAE" w:rsidRDefault="002A74C5" w:rsidP="002A74C5">
      <w:pPr>
        <w:pStyle w:val="afe"/>
      </w:pPr>
      <w:r>
        <w:t xml:space="preserve">Рисунок </w:t>
      </w:r>
      <w:r w:rsidR="00857936">
        <w:t>5</w:t>
      </w:r>
      <w:r>
        <w:t xml:space="preserve"> – УНФО. Поле выбора фотографии</w:t>
      </w:r>
    </w:p>
    <w:p w14:paraId="6648502C" w14:textId="1F955870" w:rsidR="00EC7F28" w:rsidRPr="00D27274" w:rsidRDefault="008335F1" w:rsidP="00EC7F28">
      <w:pPr>
        <w:pStyle w:val="a3"/>
      </w:pPr>
      <w:r>
        <w:t>При выборе фотографии реализована возможность кадрирования фотографии</w:t>
      </w:r>
      <w:r w:rsidR="00EC7F28">
        <w:t xml:space="preserve">. Фрагмент кода для кадрирования изображения представлен листингом </w:t>
      </w:r>
      <w:r w:rsidR="00FA4DAA">
        <w:t>7</w:t>
      </w:r>
      <w:r w:rsidR="00EC7F28" w:rsidRPr="00D27274">
        <w:t>.</w:t>
      </w:r>
    </w:p>
    <w:p w14:paraId="08D804DF" w14:textId="107306FF" w:rsidR="00EC7F28" w:rsidRDefault="00EC7F28" w:rsidP="00EC7F28">
      <w:pPr>
        <w:pStyle w:val="aff2"/>
      </w:pPr>
      <w:r>
        <w:t xml:space="preserve">Листинг </w:t>
      </w:r>
      <w:r w:rsidR="00FA4DAA">
        <w:t>7</w:t>
      </w:r>
      <w:r>
        <w:t xml:space="preserve"> – Фрагмент кода кадрирования изображения</w:t>
      </w:r>
    </w:p>
    <w:p w14:paraId="4ED6A4B9" w14:textId="58B8CFA5" w:rsidR="00591AC0" w:rsidRPr="00591AC0" w:rsidRDefault="00591AC0" w:rsidP="00591AC0">
      <w:pPr>
        <w:pStyle w:val="aff0"/>
      </w:pPr>
      <w:r w:rsidRPr="00591AC0">
        <w:rPr>
          <w:i/>
          <w:iCs/>
        </w:rPr>
        <w:t>/*</w:t>
      </w:r>
      <w:r>
        <w:t xml:space="preserve"> </w:t>
      </w:r>
      <w:r w:rsidRPr="00591AC0">
        <w:rPr>
          <w:i/>
          <w:iCs/>
        </w:rPr>
        <w:t>Модальное окно для кадрирования изображения.</w:t>
      </w:r>
    </w:p>
    <w:p w14:paraId="1B7A22A1" w14:textId="345DA230" w:rsidR="00591AC0" w:rsidRPr="00591AC0" w:rsidRDefault="00591AC0" w:rsidP="00591AC0">
      <w:pPr>
        <w:pStyle w:val="aff0"/>
      </w:pPr>
      <w:r>
        <w:rPr>
          <w:i/>
          <w:iCs/>
        </w:rPr>
        <w:t xml:space="preserve"> </w:t>
      </w:r>
      <w:r w:rsidRPr="00591AC0">
        <w:rPr>
          <w:i/>
          <w:iCs/>
        </w:rPr>
        <w:t xml:space="preserve">* Использует сторонний компонент Cropper (react-easy-crop) </w:t>
      </w:r>
    </w:p>
    <w:p w14:paraId="4B7F01F5" w14:textId="0816DB59" w:rsidR="00591AC0" w:rsidRDefault="00591AC0" w:rsidP="00E956E1">
      <w:pPr>
        <w:pStyle w:val="aff0"/>
      </w:pPr>
      <w:r>
        <w:rPr>
          <w:i/>
          <w:iCs/>
        </w:rPr>
        <w:t xml:space="preserve"> </w:t>
      </w:r>
      <w:r w:rsidRPr="00591AC0">
        <w:rPr>
          <w:i/>
          <w:iCs/>
        </w:rPr>
        <w:t>* для визуального выбора области и расчёта пиксельных координат.*/</w:t>
      </w:r>
    </w:p>
    <w:p w14:paraId="5ECDE196" w14:textId="5DD83BE7" w:rsidR="00154E7B" w:rsidRPr="00154E7B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>const ImageCropModal: React.FC&lt;ImageCropModalProps&gt; =</w:t>
      </w:r>
    </w:p>
    <w:p w14:paraId="1113CD34" w14:textId="073386FA" w:rsidR="00E956E1" w:rsidRDefault="00E956E1" w:rsidP="00E956E1">
      <w:pPr>
        <w:pStyle w:val="aff0"/>
      </w:pPr>
      <w:r w:rsidRPr="008D4467">
        <w:t xml:space="preserve">({ </w:t>
      </w:r>
      <w:r w:rsidRPr="00E956E1">
        <w:rPr>
          <w:lang w:val="en-US"/>
        </w:rPr>
        <w:t>isOpen</w:t>
      </w:r>
      <w:r w:rsidRPr="008D4467">
        <w:t xml:space="preserve">, </w:t>
      </w:r>
      <w:r w:rsidRPr="00E956E1">
        <w:rPr>
          <w:lang w:val="en-US"/>
        </w:rPr>
        <w:t>imageSrc</w:t>
      </w:r>
      <w:r w:rsidRPr="008D4467">
        <w:t xml:space="preserve">, </w:t>
      </w:r>
      <w:r w:rsidRPr="00E956E1">
        <w:rPr>
          <w:lang w:val="en-US"/>
        </w:rPr>
        <w:t>onCancel</w:t>
      </w:r>
      <w:r w:rsidRPr="008D4467">
        <w:t xml:space="preserve">, </w:t>
      </w:r>
      <w:r w:rsidRPr="00E956E1">
        <w:rPr>
          <w:lang w:val="en-US"/>
        </w:rPr>
        <w:t>onConfirm</w:t>
      </w:r>
      <w:r w:rsidRPr="008D4467">
        <w:t xml:space="preserve"> }) =&gt; {</w:t>
      </w:r>
    </w:p>
    <w:p w14:paraId="19D81291" w14:textId="144A688D" w:rsidR="00591AC0" w:rsidRPr="00591AC0" w:rsidRDefault="00591AC0" w:rsidP="00E956E1">
      <w:pPr>
        <w:pStyle w:val="aff0"/>
      </w:pPr>
      <w:r w:rsidRPr="00591AC0">
        <w:rPr>
          <w:i/>
          <w:iCs/>
        </w:rPr>
        <w:t>// Позиция центра области выделения относительно изображения</w:t>
      </w:r>
    </w:p>
    <w:p w14:paraId="3FB3F7E4" w14:textId="77777777" w:rsidR="00E956E1" w:rsidRPr="008D4467" w:rsidRDefault="00E956E1" w:rsidP="00E956E1">
      <w:pPr>
        <w:pStyle w:val="aff0"/>
        <w:rPr>
          <w:lang w:val="en-US"/>
        </w:rPr>
      </w:pPr>
      <w:r w:rsidRPr="00591AC0">
        <w:t xml:space="preserve">    </w:t>
      </w:r>
      <w:r w:rsidRPr="00E956E1">
        <w:rPr>
          <w:lang w:val="en-US"/>
        </w:rPr>
        <w:t>const [crop, setCrop] = useState({ x: 0, y: 0 });</w:t>
      </w:r>
    </w:p>
    <w:p w14:paraId="6B3F902C" w14:textId="4E79E315" w:rsidR="00591AC0" w:rsidRPr="00591AC0" w:rsidRDefault="00591AC0" w:rsidP="00E956E1">
      <w:pPr>
        <w:pStyle w:val="aff0"/>
      </w:pPr>
      <w:r w:rsidRPr="00591AC0">
        <w:rPr>
          <w:i/>
          <w:iCs/>
        </w:rPr>
        <w:t>// Текущий уровень зума (1 = 100%, без масштабирования)</w:t>
      </w:r>
    </w:p>
    <w:p w14:paraId="7639C1E9" w14:textId="4309075C" w:rsidR="00E956E1" w:rsidRDefault="00E956E1" w:rsidP="00E956E1">
      <w:pPr>
        <w:pStyle w:val="aff0"/>
      </w:pPr>
      <w:r w:rsidRPr="00591AC0">
        <w:t xml:space="preserve">    </w:t>
      </w:r>
      <w:r w:rsidRPr="00E956E1">
        <w:rPr>
          <w:lang w:val="en-US"/>
        </w:rPr>
        <w:t>const</w:t>
      </w:r>
      <w:r w:rsidRPr="00591AC0">
        <w:t xml:space="preserve"> [</w:t>
      </w:r>
      <w:r w:rsidRPr="00E956E1">
        <w:rPr>
          <w:lang w:val="en-US"/>
        </w:rPr>
        <w:t>zoom</w:t>
      </w:r>
      <w:r w:rsidRPr="00591AC0">
        <w:t xml:space="preserve">, </w:t>
      </w:r>
      <w:r w:rsidRPr="00E956E1">
        <w:rPr>
          <w:lang w:val="en-US"/>
        </w:rPr>
        <w:t>setZoom</w:t>
      </w:r>
      <w:r w:rsidRPr="00591AC0">
        <w:t xml:space="preserve">] = </w:t>
      </w:r>
      <w:r w:rsidRPr="00E956E1">
        <w:rPr>
          <w:lang w:val="en-US"/>
        </w:rPr>
        <w:t>useState</w:t>
      </w:r>
      <w:r w:rsidRPr="00591AC0">
        <w:t>(1);</w:t>
      </w:r>
    </w:p>
    <w:p w14:paraId="6034DB1A" w14:textId="05999582" w:rsidR="00591AC0" w:rsidRPr="00591AC0" w:rsidRDefault="00591AC0" w:rsidP="00591AC0">
      <w:pPr>
        <w:pStyle w:val="aff0"/>
      </w:pPr>
      <w:r w:rsidRPr="00591AC0">
        <w:rPr>
          <w:i/>
          <w:iCs/>
        </w:rPr>
        <w:t xml:space="preserve">// Пиксельные координаты выделенной области. </w:t>
      </w:r>
    </w:p>
    <w:p w14:paraId="155FD812" w14:textId="4E8FE8AB" w:rsidR="00591AC0" w:rsidRPr="00591AC0" w:rsidRDefault="00591AC0" w:rsidP="00E956E1">
      <w:pPr>
        <w:pStyle w:val="aff0"/>
      </w:pPr>
      <w:r w:rsidRPr="00591AC0">
        <w:rPr>
          <w:i/>
          <w:iCs/>
        </w:rPr>
        <w:t>// Нужны для финального обрезания картинки</w:t>
      </w:r>
    </w:p>
    <w:p w14:paraId="70C8AE3A" w14:textId="77777777" w:rsidR="00154E7B" w:rsidRPr="008D4467" w:rsidRDefault="00E956E1" w:rsidP="00E956E1">
      <w:pPr>
        <w:pStyle w:val="aff0"/>
      </w:pPr>
      <w:r w:rsidRPr="00591AC0">
        <w:t xml:space="preserve">    </w:t>
      </w:r>
      <w:r w:rsidRPr="00E956E1">
        <w:rPr>
          <w:lang w:val="en-US"/>
        </w:rPr>
        <w:t>const</w:t>
      </w:r>
      <w:r w:rsidRPr="008D4467">
        <w:t xml:space="preserve"> [</w:t>
      </w:r>
      <w:r w:rsidRPr="00E956E1">
        <w:rPr>
          <w:lang w:val="en-US"/>
        </w:rPr>
        <w:t>croppedAreaPixels</w:t>
      </w:r>
      <w:r w:rsidRPr="008D4467">
        <w:t xml:space="preserve">, </w:t>
      </w:r>
      <w:r w:rsidRPr="00E956E1">
        <w:rPr>
          <w:lang w:val="en-US"/>
        </w:rPr>
        <w:t>setCroppedAreaPixels</w:t>
      </w:r>
      <w:r w:rsidRPr="008D4467">
        <w:t>] =</w:t>
      </w:r>
    </w:p>
    <w:p w14:paraId="20D110EA" w14:textId="08289CAB" w:rsidR="00E956E1" w:rsidRDefault="00154E7B" w:rsidP="00E956E1">
      <w:pPr>
        <w:pStyle w:val="aff0"/>
      </w:pPr>
      <w:r w:rsidRPr="008D4467">
        <w:t xml:space="preserve">      </w:t>
      </w:r>
      <w:r w:rsidR="00E956E1" w:rsidRPr="00E956E1">
        <w:rPr>
          <w:lang w:val="en-US"/>
        </w:rPr>
        <w:t>useState</w:t>
      </w:r>
      <w:r w:rsidR="00E956E1" w:rsidRPr="008D4467">
        <w:t>&lt;</w:t>
      </w:r>
      <w:r w:rsidR="00E956E1" w:rsidRPr="00E956E1">
        <w:rPr>
          <w:lang w:val="en-US"/>
        </w:rPr>
        <w:t>Area</w:t>
      </w:r>
      <w:r w:rsidR="00E956E1" w:rsidRPr="008D4467">
        <w:t xml:space="preserve"> | </w:t>
      </w:r>
      <w:r w:rsidR="00E956E1" w:rsidRPr="00E956E1">
        <w:rPr>
          <w:lang w:val="en-US"/>
        </w:rPr>
        <w:t>null</w:t>
      </w:r>
      <w:r w:rsidR="00E956E1" w:rsidRPr="008D4467">
        <w:t>&gt;(</w:t>
      </w:r>
      <w:r w:rsidR="00E956E1" w:rsidRPr="00E956E1">
        <w:rPr>
          <w:lang w:val="en-US"/>
        </w:rPr>
        <w:t>null</w:t>
      </w:r>
      <w:r w:rsidR="00E956E1" w:rsidRPr="008D4467">
        <w:t>);</w:t>
      </w:r>
    </w:p>
    <w:p w14:paraId="3252D875" w14:textId="5552F5BF" w:rsidR="00B44269" w:rsidRPr="00B44269" w:rsidRDefault="00B44269" w:rsidP="00E956E1">
      <w:pPr>
        <w:pStyle w:val="aff0"/>
      </w:pPr>
      <w:r>
        <w:rPr>
          <w:i/>
          <w:iCs/>
        </w:rPr>
        <w:t>/</w:t>
      </w:r>
      <w:r w:rsidRPr="00B44269">
        <w:rPr>
          <w:i/>
          <w:iCs/>
        </w:rPr>
        <w:t>/ Флаг загрузки: блокирует кнопку подтверждения во время сохранения/обработки</w:t>
      </w:r>
    </w:p>
    <w:p w14:paraId="0F82B1DC" w14:textId="77777777" w:rsidR="00E956E1" w:rsidRPr="008D4467" w:rsidRDefault="00E956E1" w:rsidP="00E956E1">
      <w:pPr>
        <w:pStyle w:val="aff0"/>
        <w:rPr>
          <w:lang w:val="en-US"/>
        </w:rPr>
      </w:pPr>
      <w:r w:rsidRPr="008D4467">
        <w:t xml:space="preserve">    </w:t>
      </w:r>
      <w:r w:rsidRPr="00E956E1">
        <w:rPr>
          <w:lang w:val="en-US"/>
        </w:rPr>
        <w:t>const [isSaving, setIsSaving] = useState(false);</w:t>
      </w:r>
    </w:p>
    <w:p w14:paraId="2B41FC2C" w14:textId="6EC20BD2" w:rsidR="00B44269" w:rsidRPr="00B44269" w:rsidRDefault="00B44269" w:rsidP="00E956E1">
      <w:pPr>
        <w:pStyle w:val="aff0"/>
      </w:pPr>
      <w:r w:rsidRPr="00B44269">
        <w:rPr>
          <w:i/>
          <w:iCs/>
        </w:rPr>
        <w:t>// Хранит текст ошибки, если что-то пойдёт не так (валидация, загрузка, обрезка)</w:t>
      </w:r>
    </w:p>
    <w:p w14:paraId="3F684DDF" w14:textId="1F803550" w:rsidR="00B63F34" w:rsidRPr="008D4467" w:rsidRDefault="00E956E1" w:rsidP="00E956E1">
      <w:pPr>
        <w:pStyle w:val="aff0"/>
        <w:rPr>
          <w:lang w:val="en-US"/>
        </w:rPr>
      </w:pPr>
      <w:r w:rsidRPr="008D4467">
        <w:t xml:space="preserve">    </w:t>
      </w:r>
      <w:r w:rsidRPr="00E956E1">
        <w:rPr>
          <w:lang w:val="en-US"/>
        </w:rPr>
        <w:t>const [error, setError] = useState&lt;string | null&gt;(null);</w:t>
      </w:r>
    </w:p>
    <w:p w14:paraId="0B79E781" w14:textId="63E7325C" w:rsidR="00B63F34" w:rsidRPr="00B63F34" w:rsidRDefault="00B63F34" w:rsidP="00E956E1">
      <w:pPr>
        <w:pStyle w:val="aff0"/>
      </w:pPr>
      <w:r w:rsidRPr="00B63F34">
        <w:rPr>
          <w:i/>
          <w:iCs/>
        </w:rPr>
        <w:t xml:space="preserve">// Колбэк, вызываемый </w:t>
      </w:r>
      <w:r w:rsidR="00B60464" w:rsidRPr="00591AC0">
        <w:rPr>
          <w:i/>
          <w:iCs/>
        </w:rPr>
        <w:t xml:space="preserve">Cropper </w:t>
      </w:r>
      <w:r w:rsidRPr="00B63F34">
        <w:rPr>
          <w:i/>
          <w:iCs/>
        </w:rPr>
        <w:t>при каждом изменении выделения</w:t>
      </w:r>
    </w:p>
    <w:p w14:paraId="66B73C2C" w14:textId="77777777" w:rsidR="00154E7B" w:rsidRPr="008D4467" w:rsidRDefault="00E956E1" w:rsidP="00E956E1">
      <w:pPr>
        <w:pStyle w:val="aff0"/>
        <w:rPr>
          <w:lang w:val="en-US"/>
        </w:rPr>
      </w:pPr>
      <w:r w:rsidRPr="00B63F34">
        <w:t xml:space="preserve">    </w:t>
      </w:r>
      <w:r w:rsidRPr="00E956E1">
        <w:rPr>
          <w:lang w:val="en-US"/>
        </w:rPr>
        <w:t xml:space="preserve">const onCropComplete = </w:t>
      </w:r>
    </w:p>
    <w:p w14:paraId="66C9D181" w14:textId="2C3F4F92" w:rsidR="00E956E1" w:rsidRPr="00E956E1" w:rsidRDefault="00154E7B" w:rsidP="00E956E1">
      <w:pPr>
        <w:pStyle w:val="aff0"/>
        <w:rPr>
          <w:lang w:val="en-US"/>
        </w:rPr>
      </w:pPr>
      <w:r w:rsidRPr="00154E7B">
        <w:rPr>
          <w:lang w:val="en-US"/>
        </w:rPr>
        <w:t xml:space="preserve">      </w:t>
      </w:r>
      <w:r w:rsidR="00E956E1" w:rsidRPr="00E956E1">
        <w:rPr>
          <w:lang w:val="en-US"/>
        </w:rPr>
        <w:t>useCallback((_croppedArea: Area, croppedPixels: Area) =&gt; {</w:t>
      </w:r>
    </w:p>
    <w:p w14:paraId="67773494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setCroppedAreaPixels(croppedPixels);</w:t>
      </w:r>
    </w:p>
    <w:p w14:paraId="6328EF20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}, []);</w:t>
      </w:r>
    </w:p>
    <w:p w14:paraId="346A84E7" w14:textId="77777777" w:rsidR="00E956E1" w:rsidRPr="00E956E1" w:rsidRDefault="00E956E1" w:rsidP="00E956E1">
      <w:pPr>
        <w:pStyle w:val="aff0"/>
        <w:rPr>
          <w:lang w:val="en-US"/>
        </w:rPr>
      </w:pPr>
    </w:p>
    <w:p w14:paraId="4408C221" w14:textId="46097A55" w:rsidR="00E956E1" w:rsidRPr="008D4467" w:rsidRDefault="002F5982" w:rsidP="00E956E1">
      <w:pPr>
        <w:pStyle w:val="aff0"/>
        <w:rPr>
          <w:lang w:val="en-US"/>
        </w:rPr>
      </w:pPr>
      <w:r w:rsidRPr="008D4467">
        <w:rPr>
          <w:i/>
          <w:iCs/>
          <w:lang w:val="en-US"/>
        </w:rPr>
        <w:t xml:space="preserve">    </w:t>
      </w:r>
      <w:r w:rsidR="00301EAF" w:rsidRPr="008D4467">
        <w:rPr>
          <w:i/>
          <w:iCs/>
          <w:lang w:val="en-US"/>
        </w:rPr>
        <w:t xml:space="preserve">... </w:t>
      </w:r>
      <w:r w:rsidRPr="008D4467">
        <w:rPr>
          <w:i/>
          <w:iCs/>
          <w:lang w:val="en-US"/>
        </w:rPr>
        <w:t xml:space="preserve">// </w:t>
      </w:r>
      <w:r w:rsidR="00301EAF" w:rsidRPr="008D4467">
        <w:rPr>
          <w:i/>
          <w:iCs/>
          <w:lang w:val="en-US"/>
        </w:rPr>
        <w:t>(</w:t>
      </w:r>
      <w:r w:rsidR="00301EAF">
        <w:rPr>
          <w:i/>
          <w:iCs/>
        </w:rPr>
        <w:t>логика</w:t>
      </w:r>
      <w:r w:rsidR="00301EAF" w:rsidRPr="008D4467">
        <w:rPr>
          <w:i/>
          <w:iCs/>
          <w:lang w:val="en-US"/>
        </w:rPr>
        <w:t xml:space="preserve"> </w:t>
      </w:r>
      <w:r w:rsidR="00301EAF" w:rsidRPr="00301EAF">
        <w:rPr>
          <w:i/>
          <w:iCs/>
        </w:rPr>
        <w:t>валидаци</w:t>
      </w:r>
      <w:r w:rsidR="00301EAF">
        <w:rPr>
          <w:i/>
          <w:iCs/>
        </w:rPr>
        <w:t>и</w:t>
      </w:r>
      <w:r w:rsidR="00301EAF" w:rsidRPr="008D4467">
        <w:rPr>
          <w:i/>
          <w:iCs/>
          <w:lang w:val="en-US"/>
        </w:rPr>
        <w:t>)</w:t>
      </w:r>
    </w:p>
    <w:p w14:paraId="1F0C454E" w14:textId="77777777" w:rsidR="00E956E1" w:rsidRPr="00E956E1" w:rsidRDefault="00E956E1" w:rsidP="00E956E1">
      <w:pPr>
        <w:pStyle w:val="aff0"/>
        <w:rPr>
          <w:lang w:val="en-US"/>
        </w:rPr>
      </w:pPr>
      <w:r w:rsidRPr="008D4467">
        <w:rPr>
          <w:lang w:val="en-US"/>
        </w:rPr>
        <w:lastRenderedPageBreak/>
        <w:t xml:space="preserve">    </w:t>
      </w:r>
      <w:r w:rsidRPr="00E956E1">
        <w:rPr>
          <w:lang w:val="en-US"/>
        </w:rPr>
        <w:t>return (</w:t>
      </w:r>
    </w:p>
    <w:p w14:paraId="34CB8898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&lt;CommonModal</w:t>
      </w:r>
    </w:p>
    <w:p w14:paraId="7F43FF17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isOpen={isOpen}</w:t>
      </w:r>
    </w:p>
    <w:p w14:paraId="6E9E0752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onClose={onCancel}</w:t>
      </w:r>
    </w:p>
    <w:p w14:paraId="3F8BB945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title="Кадрирование фотографии"</w:t>
      </w:r>
    </w:p>
    <w:p w14:paraId="71A3536D" w14:textId="4A284ACA" w:rsidR="00E956E1" w:rsidRPr="008D4467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</w:t>
      </w:r>
      <w:r w:rsidR="001F08E8" w:rsidRPr="008D4467">
        <w:rPr>
          <w:lang w:val="en-US"/>
        </w:rPr>
        <w:t>...</w:t>
      </w:r>
      <w:r w:rsidRPr="00E956E1">
        <w:rPr>
          <w:lang w:val="en-US"/>
        </w:rPr>
        <w:t>&gt;</w:t>
      </w:r>
    </w:p>
    <w:p w14:paraId="21C46DD1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&lt;div className={styles.cropBody}&gt;</w:t>
      </w:r>
    </w:p>
    <w:p w14:paraId="07B5B017" w14:textId="61BC1643" w:rsidR="00E956E1" w:rsidRPr="008D4467" w:rsidRDefault="00F22654" w:rsidP="00F22654">
      <w:pPr>
        <w:pStyle w:val="aff0"/>
        <w:rPr>
          <w:lang w:val="en-US"/>
        </w:rPr>
      </w:pPr>
      <w:r w:rsidRPr="008D4467">
        <w:rPr>
          <w:lang w:val="en-US"/>
        </w:rPr>
        <w:t xml:space="preserve">                ...</w:t>
      </w:r>
    </w:p>
    <w:p w14:paraId="60310891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&lt;div className={styles.cropContainer}&gt;</w:t>
      </w:r>
    </w:p>
    <w:p w14:paraId="542294F1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{imageSrc ? (</w:t>
      </w:r>
    </w:p>
    <w:p w14:paraId="42FC9CDF" w14:textId="6A550DB4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&lt;Cropper</w:t>
      </w:r>
      <w:r w:rsidR="002F5982" w:rsidRPr="002F5982">
        <w:rPr>
          <w:lang w:val="en-US"/>
        </w:rPr>
        <w:t xml:space="preserve"> </w:t>
      </w:r>
      <w:r w:rsidRPr="00E956E1">
        <w:rPr>
          <w:lang w:val="en-US"/>
        </w:rPr>
        <w:t>image={imageSrc}</w:t>
      </w:r>
    </w:p>
    <w:p w14:paraId="701AEC47" w14:textId="7C0BC36C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crop={crop}</w:t>
      </w:r>
    </w:p>
    <w:p w14:paraId="53E754C1" w14:textId="1E31EADC" w:rsidR="00E956E1" w:rsidRDefault="00E956E1" w:rsidP="00E956E1">
      <w:pPr>
        <w:pStyle w:val="aff0"/>
      </w:pPr>
      <w:r w:rsidRPr="00E956E1">
        <w:rPr>
          <w:lang w:val="en-US"/>
        </w:rPr>
        <w:t xml:space="preserve">                           zoom</w:t>
      </w:r>
      <w:r w:rsidRPr="002F5982">
        <w:t>={</w:t>
      </w:r>
      <w:r w:rsidRPr="00E956E1">
        <w:rPr>
          <w:lang w:val="en-US"/>
        </w:rPr>
        <w:t>zoom</w:t>
      </w:r>
      <w:r w:rsidRPr="002F5982">
        <w:t>}</w:t>
      </w:r>
    </w:p>
    <w:p w14:paraId="2B29B27D" w14:textId="0BAD1D15" w:rsidR="002F5982" w:rsidRPr="002F5982" w:rsidRDefault="002F5982" w:rsidP="00E956E1">
      <w:pPr>
        <w:pStyle w:val="aff0"/>
      </w:pPr>
      <w:r>
        <w:rPr>
          <w:i/>
          <w:iCs/>
        </w:rPr>
        <w:t xml:space="preserve">                   </w:t>
      </w:r>
      <w:r w:rsidRPr="002F5982">
        <w:rPr>
          <w:i/>
          <w:iCs/>
        </w:rPr>
        <w:t>//</w:t>
      </w:r>
      <w:r w:rsidRPr="00E956E1">
        <w:rPr>
          <w:lang w:val="en-US"/>
        </w:rPr>
        <w:t>aspect</w:t>
      </w:r>
      <w:r w:rsidRPr="002F5982">
        <w:rPr>
          <w:i/>
          <w:iCs/>
        </w:rPr>
        <w:t xml:space="preserve"> задаёт квадратное соотношение сторон</w:t>
      </w:r>
    </w:p>
    <w:p w14:paraId="6CAB5EC8" w14:textId="1D7A5E8D" w:rsidR="00E956E1" w:rsidRPr="008D4467" w:rsidRDefault="00E956E1" w:rsidP="00E956E1">
      <w:pPr>
        <w:pStyle w:val="aff0"/>
        <w:rPr>
          <w:lang w:val="en-US"/>
        </w:rPr>
      </w:pPr>
      <w:r w:rsidRPr="002F5982">
        <w:t xml:space="preserve">                           </w:t>
      </w:r>
      <w:r w:rsidRPr="00E956E1">
        <w:rPr>
          <w:lang w:val="en-US"/>
        </w:rPr>
        <w:t>aspect</w:t>
      </w:r>
      <w:r w:rsidRPr="008D4467">
        <w:rPr>
          <w:lang w:val="en-US"/>
        </w:rPr>
        <w:t>={1}</w:t>
      </w:r>
    </w:p>
    <w:p w14:paraId="0560035D" w14:textId="39DAE470" w:rsidR="00E956E1" w:rsidRPr="00E956E1" w:rsidRDefault="00E956E1" w:rsidP="00E956E1">
      <w:pPr>
        <w:pStyle w:val="aff0"/>
        <w:rPr>
          <w:lang w:val="en-US"/>
        </w:rPr>
      </w:pPr>
      <w:r w:rsidRPr="008D4467">
        <w:rPr>
          <w:lang w:val="en-US"/>
        </w:rPr>
        <w:t xml:space="preserve">                           </w:t>
      </w:r>
      <w:r w:rsidRPr="00E956E1">
        <w:rPr>
          <w:lang w:val="en-US"/>
        </w:rPr>
        <w:t>onCropChange={setCrop}</w:t>
      </w:r>
    </w:p>
    <w:p w14:paraId="4F6DBF0E" w14:textId="4A3DA474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onZoomChange={setZoom}</w:t>
      </w:r>
    </w:p>
    <w:p w14:paraId="404765BC" w14:textId="3C2DF5DB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onCropComplete={onCropComplete}</w:t>
      </w:r>
    </w:p>
    <w:p w14:paraId="0E16BB7C" w14:textId="1EE116A2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/&gt;</w:t>
      </w:r>
    </w:p>
    <w:p w14:paraId="192343E3" w14:textId="2AD2DE49" w:rsidR="00E956E1" w:rsidRPr="008D4467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):(</w:t>
      </w:r>
    </w:p>
    <w:p w14:paraId="455C1176" w14:textId="5470AB14" w:rsidR="00E91792" w:rsidRPr="008D4467" w:rsidRDefault="00E91792" w:rsidP="00E956E1">
      <w:pPr>
        <w:pStyle w:val="aff0"/>
        <w:rPr>
          <w:lang w:val="en-US"/>
        </w:rPr>
      </w:pPr>
      <w:r>
        <w:rPr>
          <w:i/>
          <w:iCs/>
          <w:lang w:val="en-US"/>
        </w:rPr>
        <w:t xml:space="preserve">                       </w:t>
      </w:r>
      <w:r w:rsidRPr="008D4467">
        <w:rPr>
          <w:i/>
          <w:iCs/>
          <w:lang w:val="en-US"/>
        </w:rPr>
        <w:t>//</w:t>
      </w:r>
      <w:r>
        <w:rPr>
          <w:i/>
          <w:iCs/>
          <w:lang w:val="en-US"/>
        </w:rPr>
        <w:t>E</w:t>
      </w:r>
      <w:r w:rsidRPr="00E91792">
        <w:rPr>
          <w:i/>
          <w:iCs/>
        </w:rPr>
        <w:t>сли</w:t>
      </w:r>
      <w:r w:rsidRPr="008D4467">
        <w:rPr>
          <w:i/>
          <w:iCs/>
          <w:lang w:val="en-US"/>
        </w:rPr>
        <w:t xml:space="preserve"> </w:t>
      </w:r>
      <w:r w:rsidRPr="00E91792">
        <w:rPr>
          <w:i/>
          <w:iCs/>
        </w:rPr>
        <w:t>не</w:t>
      </w:r>
      <w:r w:rsidRPr="008D4467">
        <w:rPr>
          <w:i/>
          <w:iCs/>
          <w:lang w:val="en-US"/>
        </w:rPr>
        <w:t xml:space="preserve"> </w:t>
      </w:r>
      <w:r w:rsidRPr="00E91792">
        <w:rPr>
          <w:i/>
          <w:iCs/>
        </w:rPr>
        <w:t>передали</w:t>
      </w:r>
      <w:r w:rsidRPr="008D4467">
        <w:rPr>
          <w:i/>
          <w:iCs/>
          <w:lang w:val="en-US"/>
        </w:rPr>
        <w:t xml:space="preserve"> src </w:t>
      </w:r>
      <w:r w:rsidRPr="00E91792">
        <w:rPr>
          <w:i/>
          <w:iCs/>
        </w:rPr>
        <w:t>картинки</w:t>
      </w:r>
    </w:p>
    <w:p w14:paraId="52C530EA" w14:textId="76A66664" w:rsidR="001F08E8" w:rsidRPr="002F5982" w:rsidRDefault="00E956E1" w:rsidP="00E956E1">
      <w:pPr>
        <w:pStyle w:val="aff0"/>
        <w:rPr>
          <w:lang w:val="en-US"/>
        </w:rPr>
      </w:pPr>
      <w:r w:rsidRPr="008D4467">
        <w:rPr>
          <w:lang w:val="en-US"/>
        </w:rPr>
        <w:t xml:space="preserve">                       </w:t>
      </w:r>
      <w:r w:rsidRPr="00E956E1">
        <w:rPr>
          <w:lang w:val="en-US"/>
        </w:rPr>
        <w:t>&lt;div className={styles.cropPlaceholder}&gt;</w:t>
      </w:r>
    </w:p>
    <w:p w14:paraId="78F30FBE" w14:textId="7D16660D" w:rsidR="001F08E8" w:rsidRPr="002F5982" w:rsidRDefault="002F5982" w:rsidP="002F5982">
      <w:pPr>
        <w:pStyle w:val="aff0"/>
        <w:rPr>
          <w:lang w:val="en-US"/>
        </w:rPr>
      </w:pPr>
      <w:r w:rsidRPr="002F5982">
        <w:rPr>
          <w:lang w:val="en-US"/>
        </w:rPr>
        <w:t xml:space="preserve"> </w:t>
      </w:r>
      <w:r w:rsidRPr="008D4467">
        <w:rPr>
          <w:lang w:val="en-US"/>
        </w:rPr>
        <w:t xml:space="preserve">                          </w:t>
      </w:r>
      <w:r w:rsidR="00E956E1" w:rsidRPr="00E956E1">
        <w:rPr>
          <w:lang w:val="en-US"/>
        </w:rPr>
        <w:t>Изображение не выбрано</w:t>
      </w:r>
    </w:p>
    <w:p w14:paraId="78F02C02" w14:textId="3E961644" w:rsidR="00E956E1" w:rsidRPr="008D4467" w:rsidRDefault="002F5982" w:rsidP="002F5982">
      <w:pPr>
        <w:pStyle w:val="aff0"/>
      </w:pPr>
      <w:r w:rsidRPr="008D4467">
        <w:rPr>
          <w:lang w:val="en-US"/>
        </w:rPr>
        <w:t xml:space="preserve">                       </w:t>
      </w:r>
      <w:r w:rsidR="00E956E1" w:rsidRPr="008D4467">
        <w:t>&lt;/</w:t>
      </w:r>
      <w:r w:rsidR="00E956E1" w:rsidRPr="00E956E1">
        <w:rPr>
          <w:lang w:val="en-US"/>
        </w:rPr>
        <w:t>div</w:t>
      </w:r>
      <w:r w:rsidR="00E956E1" w:rsidRPr="008D4467">
        <w:t>&gt;</w:t>
      </w:r>
    </w:p>
    <w:p w14:paraId="30D5530C" w14:textId="77777777" w:rsidR="00E956E1" w:rsidRPr="008D4467" w:rsidRDefault="00E956E1" w:rsidP="00E956E1">
      <w:pPr>
        <w:pStyle w:val="aff0"/>
      </w:pPr>
      <w:r w:rsidRPr="008D4467">
        <w:t xml:space="preserve">                    )}</w:t>
      </w:r>
    </w:p>
    <w:p w14:paraId="02DFB2D4" w14:textId="77777777" w:rsidR="00E956E1" w:rsidRPr="008D4467" w:rsidRDefault="00E956E1" w:rsidP="00E956E1">
      <w:pPr>
        <w:pStyle w:val="aff0"/>
      </w:pPr>
      <w:r w:rsidRPr="008D4467">
        <w:t xml:space="preserve">                &lt;/</w:t>
      </w:r>
      <w:r w:rsidRPr="00E956E1">
        <w:rPr>
          <w:lang w:val="en-US"/>
        </w:rPr>
        <w:t>div</w:t>
      </w:r>
      <w:r w:rsidRPr="008D4467">
        <w:t>&gt;</w:t>
      </w:r>
    </w:p>
    <w:p w14:paraId="5A001281" w14:textId="01C43FDD" w:rsidR="00E91792" w:rsidRPr="008D4467" w:rsidRDefault="00537328" w:rsidP="00E956E1">
      <w:pPr>
        <w:pStyle w:val="aff0"/>
      </w:pPr>
      <w:r w:rsidRPr="00537328">
        <w:t> {</w:t>
      </w:r>
      <w:r w:rsidRPr="00537328">
        <w:rPr>
          <w:i/>
          <w:iCs/>
        </w:rPr>
        <w:t>/* Слайдер зума: диапазон 1x–3x, шаг 0.05 для плавности */</w:t>
      </w:r>
      <w:r w:rsidRPr="00537328">
        <w:t>}</w:t>
      </w:r>
    </w:p>
    <w:p w14:paraId="5ADC1CB8" w14:textId="77777777" w:rsidR="00E956E1" w:rsidRPr="008D4467" w:rsidRDefault="00E956E1" w:rsidP="00E956E1">
      <w:pPr>
        <w:pStyle w:val="aff0"/>
      </w:pPr>
      <w:r w:rsidRPr="00E91792">
        <w:t xml:space="preserve">                </w:t>
      </w:r>
      <w:r w:rsidRPr="008D4467">
        <w:t>&lt;</w:t>
      </w:r>
      <w:r w:rsidRPr="00E956E1">
        <w:rPr>
          <w:lang w:val="en-US"/>
        </w:rPr>
        <w:t>div</w:t>
      </w:r>
      <w:r w:rsidRPr="008D4467">
        <w:t xml:space="preserve"> </w:t>
      </w:r>
      <w:r w:rsidRPr="00E956E1">
        <w:rPr>
          <w:lang w:val="en-US"/>
        </w:rPr>
        <w:t>className</w:t>
      </w:r>
      <w:r w:rsidRPr="008D4467">
        <w:t>={</w:t>
      </w:r>
      <w:r w:rsidRPr="00E956E1">
        <w:rPr>
          <w:lang w:val="en-US"/>
        </w:rPr>
        <w:t>styles</w:t>
      </w:r>
      <w:r w:rsidRPr="008D4467">
        <w:t>.</w:t>
      </w:r>
      <w:r w:rsidRPr="00E956E1">
        <w:rPr>
          <w:lang w:val="en-US"/>
        </w:rPr>
        <w:t>cropControls</w:t>
      </w:r>
      <w:r w:rsidRPr="008D4467">
        <w:t>}&gt;</w:t>
      </w:r>
    </w:p>
    <w:p w14:paraId="38F6E53A" w14:textId="485A27C9" w:rsidR="00E956E1" w:rsidRPr="008D4467" w:rsidRDefault="00E956E1" w:rsidP="00E956E1">
      <w:pPr>
        <w:pStyle w:val="aff0"/>
      </w:pPr>
      <w:r w:rsidRPr="008D4467">
        <w:t xml:space="preserve">                    &lt;</w:t>
      </w:r>
      <w:r w:rsidRPr="00E956E1">
        <w:rPr>
          <w:lang w:val="en-US"/>
        </w:rPr>
        <w:t>label</w:t>
      </w:r>
      <w:r w:rsidRPr="008D4467">
        <w:t xml:space="preserve"> </w:t>
      </w:r>
      <w:r w:rsidRPr="00E956E1">
        <w:rPr>
          <w:lang w:val="en-US"/>
        </w:rPr>
        <w:t>className</w:t>
      </w:r>
      <w:r w:rsidRPr="008D4467">
        <w:t>={</w:t>
      </w:r>
      <w:r w:rsidRPr="00E956E1">
        <w:rPr>
          <w:lang w:val="en-US"/>
        </w:rPr>
        <w:t>styles</w:t>
      </w:r>
      <w:r w:rsidRPr="008D4467">
        <w:t>.</w:t>
      </w:r>
      <w:r w:rsidRPr="00E956E1">
        <w:rPr>
          <w:lang w:val="en-US"/>
        </w:rPr>
        <w:t>zoomLabel</w:t>
      </w:r>
      <w:r w:rsidRPr="008D4467">
        <w:t>}&gt;Масштаб</w:t>
      </w:r>
    </w:p>
    <w:p w14:paraId="7EBD5E95" w14:textId="3BECA095" w:rsidR="00E956E1" w:rsidRPr="00E956E1" w:rsidRDefault="00E956E1" w:rsidP="00E956E1">
      <w:pPr>
        <w:pStyle w:val="aff0"/>
        <w:rPr>
          <w:lang w:val="en-US"/>
        </w:rPr>
      </w:pPr>
      <w:r w:rsidRPr="008D4467">
        <w:t xml:space="preserve">                        </w:t>
      </w:r>
      <w:r w:rsidRPr="00E956E1">
        <w:rPr>
          <w:lang w:val="en-US"/>
        </w:rPr>
        <w:t>&lt;input</w:t>
      </w:r>
      <w:r w:rsidR="00F22654" w:rsidRPr="004C39DB">
        <w:rPr>
          <w:lang w:val="en-US"/>
        </w:rPr>
        <w:t xml:space="preserve"> </w:t>
      </w:r>
      <w:r w:rsidRPr="00E956E1">
        <w:rPr>
          <w:lang w:val="en-US"/>
        </w:rPr>
        <w:t>type="range"</w:t>
      </w:r>
    </w:p>
    <w:p w14:paraId="41E27A2E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 min={1}</w:t>
      </w:r>
    </w:p>
    <w:p w14:paraId="287620E3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 max={3}</w:t>
      </w:r>
    </w:p>
    <w:p w14:paraId="56D866B3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 step={0.05}</w:t>
      </w:r>
    </w:p>
    <w:p w14:paraId="46E8D0BF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 value={zoom}</w:t>
      </w:r>
    </w:p>
    <w:p w14:paraId="536A1308" w14:textId="77777777" w:rsidR="004C39DB" w:rsidRPr="008D4467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 onChange={(event) =&gt; </w:t>
      </w:r>
    </w:p>
    <w:p w14:paraId="6C9D028E" w14:textId="0CE79C65" w:rsidR="00E956E1" w:rsidRPr="00E956E1" w:rsidRDefault="004C39DB" w:rsidP="00E956E1">
      <w:pPr>
        <w:pStyle w:val="aff0"/>
        <w:rPr>
          <w:lang w:val="en-US"/>
        </w:rPr>
      </w:pPr>
      <w:r w:rsidRPr="004C39DB">
        <w:rPr>
          <w:lang w:val="en-US"/>
        </w:rPr>
        <w:t xml:space="preserve">                            </w:t>
      </w:r>
      <w:r w:rsidR="00E956E1" w:rsidRPr="00E956E1">
        <w:rPr>
          <w:lang w:val="en-US"/>
        </w:rPr>
        <w:t>setZoom(Number(event.target.value))}</w:t>
      </w:r>
    </w:p>
    <w:p w14:paraId="3ABBCD38" w14:textId="1B49CE2A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        className={styles.zoomRange}/&gt;</w:t>
      </w:r>
    </w:p>
    <w:p w14:paraId="51BCB78F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    &lt;/label&gt;</w:t>
      </w:r>
    </w:p>
    <w:p w14:paraId="4FDAB719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&lt;/div&gt;</w:t>
      </w:r>
    </w:p>
    <w:p w14:paraId="6C4C48BA" w14:textId="77C07EBC" w:rsidR="00E956E1" w:rsidRPr="008D4467" w:rsidRDefault="00E956E1" w:rsidP="004C39DB">
      <w:pPr>
        <w:pStyle w:val="aff0"/>
        <w:rPr>
          <w:lang w:val="en-US"/>
        </w:rPr>
      </w:pPr>
      <w:r w:rsidRPr="00E956E1">
        <w:rPr>
          <w:lang w:val="en-US"/>
        </w:rPr>
        <w:t xml:space="preserve">                </w:t>
      </w:r>
      <w:r w:rsidR="004C39DB" w:rsidRPr="008D4467">
        <w:rPr>
          <w:lang w:val="en-US"/>
        </w:rPr>
        <w:t>...</w:t>
      </w:r>
    </w:p>
    <w:p w14:paraId="458F0719" w14:textId="77777777" w:rsidR="00E956E1" w:rsidRPr="00E956E1" w:rsidRDefault="00E956E1" w:rsidP="00E956E1">
      <w:pPr>
        <w:pStyle w:val="aff0"/>
        <w:rPr>
          <w:lang w:val="en-US"/>
        </w:rPr>
      </w:pPr>
      <w:r w:rsidRPr="008D4467">
        <w:rPr>
          <w:lang w:val="en-US"/>
        </w:rPr>
        <w:t xml:space="preserve">            </w:t>
      </w:r>
      <w:r w:rsidRPr="00E956E1">
        <w:rPr>
          <w:lang w:val="en-US"/>
        </w:rPr>
        <w:t>&lt;/div&gt;</w:t>
      </w:r>
    </w:p>
    <w:p w14:paraId="1B1029EB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    &lt;/CommonModal&gt;</w:t>
      </w:r>
    </w:p>
    <w:p w14:paraId="5624DC0F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 xml:space="preserve">    );</w:t>
      </w:r>
    </w:p>
    <w:p w14:paraId="5F1B146C" w14:textId="77777777" w:rsidR="00E956E1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>};</w:t>
      </w:r>
    </w:p>
    <w:p w14:paraId="2CEB5F6F" w14:textId="77777777" w:rsidR="00E956E1" w:rsidRPr="00E956E1" w:rsidRDefault="00E956E1" w:rsidP="00E956E1">
      <w:pPr>
        <w:pStyle w:val="aff0"/>
        <w:rPr>
          <w:lang w:val="en-US"/>
        </w:rPr>
      </w:pPr>
    </w:p>
    <w:p w14:paraId="539EDA68" w14:textId="5CB8E3E3" w:rsidR="00EC7F28" w:rsidRPr="00E956E1" w:rsidRDefault="00E956E1" w:rsidP="00E956E1">
      <w:pPr>
        <w:pStyle w:val="aff0"/>
        <w:rPr>
          <w:lang w:val="en-US"/>
        </w:rPr>
      </w:pPr>
      <w:r w:rsidRPr="00E956E1">
        <w:rPr>
          <w:lang w:val="en-US"/>
        </w:rPr>
        <w:t>export default ImageCropModal;</w:t>
      </w:r>
    </w:p>
    <w:p w14:paraId="2CEA794D" w14:textId="2F1F215F" w:rsidR="00F4028D" w:rsidRDefault="00A761C2" w:rsidP="00771672">
      <w:pPr>
        <w:pStyle w:val="1"/>
      </w:pPr>
      <w:bookmarkStart w:id="47" w:name="_Toc229831266"/>
      <w:r w:rsidRPr="00D24B0A">
        <w:lastRenderedPageBreak/>
        <w:t>Тестирование</w:t>
      </w:r>
      <w:r>
        <w:t xml:space="preserve"> </w:t>
      </w:r>
      <w:r w:rsidR="00F67499">
        <w:t>программного обеспечения</w:t>
      </w:r>
      <w:bookmarkEnd w:id="47"/>
    </w:p>
    <w:p w14:paraId="7B70675F" w14:textId="6D410DF7" w:rsidR="00C64E38" w:rsidRPr="004B0E45" w:rsidRDefault="004B0E45" w:rsidP="00C64E38">
      <w:pPr>
        <w:pStyle w:val="a3"/>
      </w:pPr>
      <w:r>
        <w:t xml:space="preserve">Проведение тестирования </w:t>
      </w:r>
      <w:r w:rsidR="00207C93">
        <w:t>ПП</w:t>
      </w:r>
      <w:r>
        <w:t xml:space="preserve"> является неотъемлемой ча</w:t>
      </w:r>
      <w:r w:rsidR="008F115D">
        <w:t xml:space="preserve">стью жизненного цикла продукта. Во время </w:t>
      </w:r>
      <w:r w:rsidR="000B38FF">
        <w:t>дипломного проектирования проведено тестирование методом белого ящика для</w:t>
      </w:r>
      <w:r w:rsidR="00C64E38">
        <w:t>, результаты представлены в таблице 1</w:t>
      </w:r>
      <w:r w:rsidR="00C64E38" w:rsidRPr="00C64E38">
        <w:t xml:space="preserve"> [</w:t>
      </w:r>
      <w:r w:rsidR="004A0D9D" w:rsidRPr="004A0D9D">
        <w:t>1</w:t>
      </w:r>
      <w:r w:rsidR="00C4036D" w:rsidRPr="00C4036D">
        <w:t>2</w:t>
      </w:r>
      <w:r w:rsidR="00C64E38" w:rsidRPr="00C64E38">
        <w:t>]</w:t>
      </w:r>
      <w:r w:rsidR="00C64E38">
        <w:t xml:space="preserve">. </w:t>
      </w:r>
    </w:p>
    <w:p w14:paraId="1D68F2A6" w14:textId="2B2933B7" w:rsidR="006F1B0E" w:rsidRDefault="006F1B0E" w:rsidP="00C64E38">
      <w:pPr>
        <w:pStyle w:val="aff2"/>
      </w:pPr>
      <w:r w:rsidRPr="00C64E38">
        <w:rPr>
          <w:spacing w:val="40"/>
        </w:rPr>
        <w:t>Таблица</w:t>
      </w:r>
      <w:r>
        <w:t xml:space="preserve"> 1</w:t>
      </w:r>
      <w:r w:rsidR="00C64E38">
        <w:t xml:space="preserve"> – Результаты тестирования методом белого ящика</w:t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3114"/>
        <w:gridCol w:w="3544"/>
        <w:gridCol w:w="2406"/>
      </w:tblGrid>
      <w:tr w:rsidR="00C64E38" w14:paraId="3034860F" w14:textId="77777777" w:rsidTr="00C03800">
        <w:trPr>
          <w:trHeight w:val="454"/>
        </w:trPr>
        <w:tc>
          <w:tcPr>
            <w:tcW w:w="3114" w:type="dxa"/>
            <w:vAlign w:val="center"/>
          </w:tcPr>
          <w:p w14:paraId="65D71203" w14:textId="00FDAAC7" w:rsidR="00C64E38" w:rsidRPr="00C966A7" w:rsidRDefault="00C966A7" w:rsidP="00C966A7">
            <w:pPr>
              <w:jc w:val="center"/>
              <w:rPr>
                <w:b/>
                <w:bCs/>
                <w:sz w:val="24"/>
                <w:szCs w:val="20"/>
              </w:rPr>
            </w:pPr>
            <w:r w:rsidRPr="00C966A7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544" w:type="dxa"/>
            <w:vAlign w:val="center"/>
          </w:tcPr>
          <w:p w14:paraId="06DADAD4" w14:textId="1748EF88" w:rsidR="00C64E38" w:rsidRPr="00C966A7" w:rsidRDefault="00C966A7" w:rsidP="00C966A7">
            <w:pPr>
              <w:jc w:val="center"/>
              <w:rPr>
                <w:b/>
                <w:bCs/>
                <w:sz w:val="24"/>
                <w:szCs w:val="20"/>
              </w:rPr>
            </w:pPr>
            <w:r w:rsidRPr="00C966A7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2406" w:type="dxa"/>
            <w:vAlign w:val="center"/>
          </w:tcPr>
          <w:p w14:paraId="1509B369" w14:textId="6FFDF4F1" w:rsidR="00C64E38" w:rsidRPr="00C966A7" w:rsidRDefault="00C966A7" w:rsidP="00C966A7">
            <w:pPr>
              <w:jc w:val="center"/>
              <w:rPr>
                <w:b/>
                <w:bCs/>
                <w:sz w:val="24"/>
                <w:szCs w:val="20"/>
              </w:rPr>
            </w:pPr>
            <w:r w:rsidRPr="00C966A7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C64E38" w14:paraId="77B06D84" w14:textId="77777777" w:rsidTr="00C03800">
        <w:trPr>
          <w:trHeight w:val="2212"/>
        </w:trPr>
        <w:tc>
          <w:tcPr>
            <w:tcW w:w="3114" w:type="dxa"/>
          </w:tcPr>
          <w:p w14:paraId="6A07A8CA" w14:textId="0E449E9B" w:rsidR="00C64E38" w:rsidRPr="00687322" w:rsidRDefault="00687322" w:rsidP="002A622E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 странице «Студенты», во вкладке «Новый студент» </w:t>
            </w:r>
            <w:r w:rsidR="00682F8D">
              <w:rPr>
                <w:sz w:val="24"/>
                <w:szCs w:val="20"/>
              </w:rPr>
              <w:t xml:space="preserve">в поле «Контактный телефон» </w:t>
            </w:r>
            <w:r>
              <w:rPr>
                <w:sz w:val="24"/>
                <w:szCs w:val="20"/>
              </w:rPr>
              <w:t xml:space="preserve">ввести номер телефона </w:t>
            </w:r>
            <w:r w:rsidR="00AE6501">
              <w:rPr>
                <w:sz w:val="24"/>
                <w:szCs w:val="20"/>
              </w:rPr>
              <w:t>8</w:t>
            </w:r>
            <w:r>
              <w:rPr>
                <w:sz w:val="24"/>
                <w:szCs w:val="20"/>
              </w:rPr>
              <w:t>0000000000</w:t>
            </w:r>
            <w:r w:rsidR="00CF4EF7">
              <w:rPr>
                <w:sz w:val="24"/>
                <w:szCs w:val="20"/>
              </w:rPr>
              <w:t>. После ввода номера телефона нажать кнопку «Добавить»</w:t>
            </w:r>
          </w:p>
        </w:tc>
        <w:tc>
          <w:tcPr>
            <w:tcW w:w="3544" w:type="dxa"/>
          </w:tcPr>
          <w:p w14:paraId="42E34831" w14:textId="79854B9D" w:rsidR="00C64E38" w:rsidRPr="00CF4EF7" w:rsidRDefault="00AE6501" w:rsidP="002A622E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Над полем ввода отображается ошибка валидации поля. Ошибка сообщает о неверном формате номера и подсказывает верный формат +7X</w:t>
            </w:r>
            <w:r>
              <w:rPr>
                <w:sz w:val="24"/>
                <w:szCs w:val="20"/>
                <w:lang w:val="en-US"/>
              </w:rPr>
              <w:t>XXXXXXXXX</w:t>
            </w:r>
            <w:r w:rsidR="00CF4EF7">
              <w:rPr>
                <w:sz w:val="24"/>
                <w:szCs w:val="20"/>
              </w:rPr>
              <w:t>.</w:t>
            </w:r>
          </w:p>
        </w:tc>
        <w:tc>
          <w:tcPr>
            <w:tcW w:w="2406" w:type="dxa"/>
          </w:tcPr>
          <w:p w14:paraId="24554E7A" w14:textId="2D42C8B3" w:rsidR="00C64E38" w:rsidRPr="00C966A7" w:rsidRDefault="00C966A7" w:rsidP="002A622E">
            <w:pPr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C64E38" w14:paraId="1C2770C7" w14:textId="77777777" w:rsidTr="001A40EF">
        <w:trPr>
          <w:trHeight w:val="3847"/>
        </w:trPr>
        <w:tc>
          <w:tcPr>
            <w:tcW w:w="3114" w:type="dxa"/>
            <w:tcBorders>
              <w:bottom w:val="single" w:sz="4" w:space="0" w:color="auto"/>
            </w:tcBorders>
          </w:tcPr>
          <w:p w14:paraId="466660EE" w14:textId="3D4D6499" w:rsidR="00C64E38" w:rsidRPr="00827713" w:rsidRDefault="00AB5BE6" w:rsidP="002A622E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На странице «</w:t>
            </w:r>
            <w:r w:rsidR="00EA0CBE">
              <w:rPr>
                <w:sz w:val="24"/>
                <w:szCs w:val="20"/>
              </w:rPr>
              <w:t>Студенты</w:t>
            </w:r>
            <w:r>
              <w:rPr>
                <w:sz w:val="24"/>
                <w:szCs w:val="20"/>
              </w:rPr>
              <w:t>»</w:t>
            </w:r>
            <w:r w:rsidR="002C37EF">
              <w:rPr>
                <w:sz w:val="24"/>
                <w:szCs w:val="20"/>
              </w:rPr>
              <w:t xml:space="preserve"> во вкладке «Список»</w:t>
            </w:r>
            <w:r w:rsidR="00EA0CBE">
              <w:rPr>
                <w:sz w:val="24"/>
                <w:szCs w:val="20"/>
              </w:rPr>
              <w:t xml:space="preserve"> </w:t>
            </w:r>
            <w:commentRangeStart w:id="48"/>
            <w:r w:rsidR="00EA0CBE" w:rsidRPr="00DE56B0">
              <w:rPr>
                <w:sz w:val="24"/>
                <w:szCs w:val="20"/>
              </w:rPr>
              <w:t>выбрать студента</w:t>
            </w:r>
            <w:r w:rsidR="00FC799D" w:rsidRPr="00DE56B0">
              <w:rPr>
                <w:sz w:val="24"/>
                <w:szCs w:val="20"/>
              </w:rPr>
              <w:t xml:space="preserve"> </w:t>
            </w:r>
            <w:r w:rsidR="006E5D5B" w:rsidRPr="00DE56B0">
              <w:rPr>
                <w:sz w:val="24"/>
                <w:szCs w:val="20"/>
              </w:rPr>
              <w:t>«Екимов Вячеслав Андреевич»</w:t>
            </w:r>
            <w:r w:rsidR="006E5D5B">
              <w:rPr>
                <w:sz w:val="24"/>
                <w:szCs w:val="20"/>
              </w:rPr>
              <w:t xml:space="preserve"> </w:t>
            </w:r>
            <w:commentRangeEnd w:id="48"/>
            <w:r w:rsidR="00DE56B0">
              <w:rPr>
                <w:rStyle w:val="aff4"/>
                <w:sz w:val="24"/>
                <w:szCs w:val="20"/>
              </w:rPr>
              <w:commentReference w:id="48"/>
            </w:r>
            <w:r w:rsidR="00EA0CBE">
              <w:rPr>
                <w:sz w:val="24"/>
                <w:szCs w:val="20"/>
              </w:rPr>
              <w:t>и нажать на иконку</w:t>
            </w:r>
            <w:r w:rsidR="002C37EF">
              <w:rPr>
                <w:sz w:val="24"/>
                <w:szCs w:val="20"/>
              </w:rPr>
              <w:t xml:space="preserve"> в конце строки таблицы, после перехода на страницу </w:t>
            </w:r>
            <w:r w:rsidR="00827713">
              <w:rPr>
                <w:sz w:val="24"/>
                <w:szCs w:val="20"/>
              </w:rPr>
              <w:t xml:space="preserve">«Карточка студента» необходимо изменить адресную ссылку в браузере с </w:t>
            </w:r>
            <w:r w:rsidR="00827713" w:rsidRPr="00827713">
              <w:rPr>
                <w:sz w:val="24"/>
                <w:szCs w:val="20"/>
              </w:rPr>
              <w:t>/dashboard/students/</w:t>
            </w:r>
            <w:r w:rsidR="00827713">
              <w:rPr>
                <w:sz w:val="24"/>
                <w:szCs w:val="20"/>
              </w:rPr>
              <w:t xml:space="preserve">число </w:t>
            </w:r>
            <w:r w:rsidR="00BA55FF">
              <w:rPr>
                <w:sz w:val="24"/>
                <w:szCs w:val="20"/>
              </w:rPr>
              <w:t xml:space="preserve">на </w:t>
            </w:r>
            <w:r w:rsidR="00BA55FF" w:rsidRPr="00BA55FF">
              <w:rPr>
                <w:sz w:val="24"/>
                <w:szCs w:val="20"/>
              </w:rPr>
              <w:t>/dashboard/students/</w:t>
            </w:r>
            <w:r w:rsidR="00BA55FF">
              <w:rPr>
                <w:sz w:val="24"/>
                <w:szCs w:val="20"/>
              </w:rPr>
              <w:t>-1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60A16D97" w14:textId="5FC02804" w:rsidR="00C64E38" w:rsidRPr="00806CAD" w:rsidRDefault="00806CAD" w:rsidP="002A622E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 изменении адресной строки на несуществующий идентификатор студента происходит автоматическая переадресация на страницу 404</w:t>
            </w:r>
            <w:r w:rsidR="009670D2">
              <w:rPr>
                <w:sz w:val="24"/>
                <w:szCs w:val="20"/>
              </w:rPr>
              <w:t xml:space="preserve"> с маршрутом </w:t>
            </w:r>
            <w:r w:rsidR="009670D2" w:rsidRPr="009670D2">
              <w:rPr>
                <w:sz w:val="24"/>
                <w:szCs w:val="20"/>
              </w:rPr>
              <w:t>/not-found</w:t>
            </w:r>
          </w:p>
        </w:tc>
        <w:tc>
          <w:tcPr>
            <w:tcW w:w="2406" w:type="dxa"/>
            <w:tcBorders>
              <w:bottom w:val="single" w:sz="4" w:space="0" w:color="auto"/>
            </w:tcBorders>
          </w:tcPr>
          <w:p w14:paraId="2BF61F9C" w14:textId="763B05DA" w:rsidR="00C64E38" w:rsidRPr="00C966A7" w:rsidRDefault="00C966A7" w:rsidP="002A622E">
            <w:pPr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C64E38" w14:paraId="532276EB" w14:textId="77777777" w:rsidTr="006B61D5">
        <w:trPr>
          <w:trHeight w:val="3108"/>
        </w:trPr>
        <w:tc>
          <w:tcPr>
            <w:tcW w:w="3114" w:type="dxa"/>
            <w:tcBorders>
              <w:bottom w:val="nil"/>
            </w:tcBorders>
          </w:tcPr>
          <w:p w14:paraId="73E04D9D" w14:textId="03EEAC18" w:rsidR="007A3843" w:rsidRDefault="00E26D63" w:rsidP="002A622E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боковом меню выбр</w:t>
            </w:r>
            <w:r w:rsidR="00006322">
              <w:rPr>
                <w:sz w:val="24"/>
                <w:szCs w:val="20"/>
              </w:rPr>
              <w:t>ать</w:t>
            </w:r>
            <w:r>
              <w:rPr>
                <w:sz w:val="24"/>
                <w:szCs w:val="20"/>
              </w:rPr>
              <w:t xml:space="preserve"> пункт</w:t>
            </w:r>
            <w:r w:rsidR="002E0AEC">
              <w:rPr>
                <w:sz w:val="24"/>
                <w:szCs w:val="20"/>
              </w:rPr>
              <w:t xml:space="preserve"> «Общежитие», наж</w:t>
            </w:r>
            <w:r w:rsidR="00006322">
              <w:rPr>
                <w:sz w:val="24"/>
                <w:szCs w:val="20"/>
              </w:rPr>
              <w:t>ать</w:t>
            </w:r>
            <w:r w:rsidR="002E0AEC">
              <w:rPr>
                <w:sz w:val="24"/>
                <w:szCs w:val="20"/>
              </w:rPr>
              <w:t xml:space="preserve"> </w:t>
            </w:r>
            <w:r w:rsidR="007A3843">
              <w:rPr>
                <w:sz w:val="24"/>
                <w:szCs w:val="20"/>
              </w:rPr>
              <w:t>«+ Добавить» вв</w:t>
            </w:r>
            <w:r w:rsidR="00006322">
              <w:rPr>
                <w:sz w:val="24"/>
                <w:szCs w:val="20"/>
              </w:rPr>
              <w:t>ести</w:t>
            </w:r>
            <w:r w:rsidR="007A3843">
              <w:rPr>
                <w:sz w:val="24"/>
                <w:szCs w:val="20"/>
              </w:rPr>
              <w:t xml:space="preserve"> данные для добавления нового здания</w:t>
            </w:r>
          </w:p>
          <w:p w14:paraId="629CE936" w14:textId="4A558087" w:rsidR="007A3843" w:rsidRPr="00DE56B0" w:rsidRDefault="007A3843" w:rsidP="002A622E">
            <w:pPr>
              <w:rPr>
                <w:sz w:val="24"/>
                <w:szCs w:val="20"/>
              </w:rPr>
            </w:pPr>
            <w:commentRangeStart w:id="49"/>
            <w:r w:rsidRPr="00DE56B0">
              <w:rPr>
                <w:sz w:val="24"/>
                <w:szCs w:val="20"/>
              </w:rPr>
              <w:t xml:space="preserve">Название: </w:t>
            </w:r>
            <w:r w:rsidR="00403CDB" w:rsidRPr="00DE56B0">
              <w:rPr>
                <w:sz w:val="24"/>
                <w:szCs w:val="20"/>
              </w:rPr>
              <w:t>Общежитие №1</w:t>
            </w:r>
          </w:p>
          <w:p w14:paraId="15DEA018" w14:textId="6F459A9B" w:rsidR="00C64E38" w:rsidRDefault="007A3843" w:rsidP="002A622E">
            <w:pPr>
              <w:rPr>
                <w:sz w:val="24"/>
                <w:szCs w:val="20"/>
              </w:rPr>
            </w:pPr>
            <w:r w:rsidRPr="00DE56B0">
              <w:rPr>
                <w:sz w:val="24"/>
                <w:szCs w:val="20"/>
              </w:rPr>
              <w:t xml:space="preserve">Адрес: </w:t>
            </w:r>
            <w:r w:rsidR="00403CDB" w:rsidRPr="00DE56B0">
              <w:rPr>
                <w:sz w:val="24"/>
                <w:szCs w:val="20"/>
              </w:rPr>
              <w:t>ул. Воронина 30к3</w:t>
            </w:r>
            <w:commentRangeEnd w:id="49"/>
            <w:r w:rsidR="00DE56B0">
              <w:rPr>
                <w:rStyle w:val="aff4"/>
                <w:sz w:val="24"/>
                <w:szCs w:val="20"/>
              </w:rPr>
              <w:commentReference w:id="49"/>
            </w:r>
          </w:p>
          <w:p w14:paraId="301E3240" w14:textId="2A62742D" w:rsidR="007A3843" w:rsidRPr="007A3843" w:rsidRDefault="007A3843" w:rsidP="002A622E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После ввода </w:t>
            </w:r>
            <w:r w:rsidR="009C0726">
              <w:rPr>
                <w:sz w:val="24"/>
                <w:szCs w:val="20"/>
              </w:rPr>
              <w:t>данных для тестирования</w:t>
            </w:r>
            <w:r>
              <w:rPr>
                <w:sz w:val="24"/>
                <w:szCs w:val="20"/>
              </w:rPr>
              <w:t xml:space="preserve"> наж</w:t>
            </w:r>
            <w:r w:rsidR="00006322">
              <w:rPr>
                <w:sz w:val="24"/>
                <w:szCs w:val="20"/>
              </w:rPr>
              <w:t xml:space="preserve">ать </w:t>
            </w:r>
            <w:r>
              <w:rPr>
                <w:sz w:val="24"/>
                <w:szCs w:val="20"/>
              </w:rPr>
              <w:t>на кнопку «Добавить»</w:t>
            </w:r>
          </w:p>
        </w:tc>
        <w:tc>
          <w:tcPr>
            <w:tcW w:w="3544" w:type="dxa"/>
            <w:tcBorders>
              <w:bottom w:val="nil"/>
            </w:tcBorders>
          </w:tcPr>
          <w:p w14:paraId="117A7E52" w14:textId="1DDCF2E8" w:rsidR="00C64E38" w:rsidRPr="00C966A7" w:rsidRDefault="009C0726" w:rsidP="002A622E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При нажатии на кнопку «+ Добавить» открывается модальное окно. После ввода данных для тестирования и нажатия на кнопку «Добавить», ошибок валидации не отображается, модальное окно закрывается и </w:t>
            </w:r>
            <w:r w:rsidR="006C4C82">
              <w:rPr>
                <w:sz w:val="24"/>
                <w:szCs w:val="20"/>
              </w:rPr>
              <w:t>в списке начинает отображать только что добавленное строение</w:t>
            </w:r>
          </w:p>
        </w:tc>
        <w:tc>
          <w:tcPr>
            <w:tcW w:w="2406" w:type="dxa"/>
            <w:tcBorders>
              <w:bottom w:val="nil"/>
            </w:tcBorders>
          </w:tcPr>
          <w:p w14:paraId="234CC4B1" w14:textId="508394D0" w:rsidR="00C64E38" w:rsidRPr="00C966A7" w:rsidRDefault="00C966A7" w:rsidP="002A622E">
            <w:pPr>
              <w:rPr>
                <w:sz w:val="24"/>
                <w:szCs w:val="20"/>
              </w:rPr>
            </w:pPr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62F71653" w14:textId="77777777" w:rsidR="00BD31D7" w:rsidRDefault="00BD31D7" w:rsidP="00BD31D7">
      <w:r>
        <w:br w:type="page"/>
      </w:r>
    </w:p>
    <w:p w14:paraId="720616A4" w14:textId="79879F4C" w:rsidR="003D0467" w:rsidRPr="002A622E" w:rsidRDefault="002A622E" w:rsidP="002A622E">
      <w:pPr>
        <w:pStyle w:val="aff2"/>
        <w:rPr>
          <w:i/>
          <w:iCs/>
        </w:rPr>
      </w:pPr>
      <w:r w:rsidRPr="002A622E">
        <w:rPr>
          <w:i/>
          <w:iCs/>
        </w:rPr>
        <w:lastRenderedPageBreak/>
        <w:t>Продолжение таблицы 1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3544"/>
        <w:gridCol w:w="2404"/>
      </w:tblGrid>
      <w:tr w:rsidR="00127A08" w14:paraId="4B8FB8AA" w14:textId="77777777" w:rsidTr="00D939F6">
        <w:trPr>
          <w:trHeight w:val="454"/>
        </w:trPr>
        <w:tc>
          <w:tcPr>
            <w:tcW w:w="3114" w:type="dxa"/>
            <w:vAlign w:val="center"/>
          </w:tcPr>
          <w:p w14:paraId="11D97310" w14:textId="63ACE78D" w:rsidR="00127A08" w:rsidRDefault="00127A08" w:rsidP="00127A08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544" w:type="dxa"/>
            <w:vAlign w:val="center"/>
          </w:tcPr>
          <w:p w14:paraId="5E1FE5FB" w14:textId="7B3BF08C" w:rsidR="00127A08" w:rsidRDefault="00127A08" w:rsidP="00127A08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2404" w:type="dxa"/>
            <w:vAlign w:val="center"/>
          </w:tcPr>
          <w:p w14:paraId="08C6BEBB" w14:textId="45883361" w:rsidR="00127A08" w:rsidRDefault="00127A08" w:rsidP="00127A08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127A08" w14:paraId="4BC71B36" w14:textId="77777777" w:rsidTr="00D939F6">
        <w:trPr>
          <w:trHeight w:val="5225"/>
        </w:trPr>
        <w:tc>
          <w:tcPr>
            <w:tcW w:w="3114" w:type="dxa"/>
          </w:tcPr>
          <w:p w14:paraId="63AC3C74" w14:textId="012C4680" w:rsidR="00127A08" w:rsidRDefault="00127A08" w:rsidP="00127A08">
            <w:r>
              <w:rPr>
                <w:sz w:val="24"/>
                <w:szCs w:val="20"/>
              </w:rPr>
              <w:t>На странице «Здание» наж</w:t>
            </w:r>
            <w:r w:rsidR="00006322">
              <w:rPr>
                <w:sz w:val="24"/>
                <w:szCs w:val="20"/>
              </w:rPr>
              <w:t>ать</w:t>
            </w:r>
            <w:r>
              <w:rPr>
                <w:sz w:val="24"/>
                <w:szCs w:val="20"/>
              </w:rPr>
              <w:t xml:space="preserve"> на </w:t>
            </w:r>
            <w:r w:rsidR="006B61D5">
              <w:rPr>
                <w:sz w:val="24"/>
                <w:szCs w:val="20"/>
              </w:rPr>
              <w:t xml:space="preserve">здание с названием </w:t>
            </w:r>
            <w:commentRangeStart w:id="50"/>
            <w:r w:rsidR="00403CDB" w:rsidRPr="00DE56B0">
              <w:rPr>
                <w:sz w:val="24"/>
                <w:szCs w:val="20"/>
              </w:rPr>
              <w:t>«Общежитие №1»</w:t>
            </w:r>
            <w:commentRangeEnd w:id="50"/>
            <w:r w:rsidR="00DE56B0" w:rsidRPr="00DE56B0">
              <w:rPr>
                <w:rStyle w:val="aff4"/>
                <w:sz w:val="24"/>
                <w:szCs w:val="20"/>
              </w:rPr>
              <w:commentReference w:id="50"/>
            </w:r>
            <w:r w:rsidRPr="00DE56B0">
              <w:rPr>
                <w:sz w:val="24"/>
                <w:szCs w:val="20"/>
              </w:rPr>
              <w:t>,</w:t>
            </w:r>
            <w:r>
              <w:rPr>
                <w:sz w:val="24"/>
                <w:szCs w:val="20"/>
              </w:rPr>
              <w:t xml:space="preserve"> в открывшемся модальном окне</w:t>
            </w:r>
            <w:r w:rsidR="00006322">
              <w:rPr>
                <w:sz w:val="24"/>
                <w:szCs w:val="20"/>
              </w:rPr>
              <w:t xml:space="preserve"> необходимо</w:t>
            </w:r>
            <w:r>
              <w:rPr>
                <w:sz w:val="24"/>
                <w:szCs w:val="20"/>
              </w:rPr>
              <w:t xml:space="preserve"> наж</w:t>
            </w:r>
            <w:r w:rsidR="00006322">
              <w:rPr>
                <w:sz w:val="24"/>
                <w:szCs w:val="20"/>
              </w:rPr>
              <w:t xml:space="preserve">ать </w:t>
            </w:r>
            <w:r>
              <w:rPr>
                <w:sz w:val="24"/>
                <w:szCs w:val="20"/>
              </w:rPr>
              <w:t>на кнопку «Структура»</w:t>
            </w:r>
          </w:p>
        </w:tc>
        <w:tc>
          <w:tcPr>
            <w:tcW w:w="3544" w:type="dxa"/>
          </w:tcPr>
          <w:p w14:paraId="7CDC308C" w14:textId="77777777" w:rsidR="00D65A77" w:rsidRDefault="00127A08" w:rsidP="00127A08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При нажатии на тестовое здание из списка происходит открытие модального окна выбранного здания, при нажатии на кнопку «Структура» модальное окно закрывается и происходит переход на структуру тестового здания. Адресный маршрут становиться </w:t>
            </w:r>
            <w:r w:rsidRPr="003D0467">
              <w:rPr>
                <w:sz w:val="24"/>
                <w:szCs w:val="20"/>
              </w:rPr>
              <w:t>/dashboard/accomodation/</w:t>
            </w:r>
            <w:r>
              <w:rPr>
                <w:sz w:val="24"/>
                <w:szCs w:val="20"/>
              </w:rPr>
              <w:t>число</w:t>
            </w:r>
          </w:p>
          <w:p w14:paraId="61982127" w14:textId="30A83F4D" w:rsidR="00D65A77" w:rsidRPr="00D65A77" w:rsidRDefault="00D65A77" w:rsidP="00127A08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 верху экрана начинает отображаться стрелка назад и название выбранного тестового здания</w:t>
            </w:r>
          </w:p>
        </w:tc>
        <w:tc>
          <w:tcPr>
            <w:tcW w:w="2404" w:type="dxa"/>
          </w:tcPr>
          <w:p w14:paraId="243CCE67" w14:textId="01B32E4D" w:rsidR="00127A08" w:rsidRDefault="00127A08" w:rsidP="00127A08">
            <w:r w:rsidRPr="0044290F">
              <w:rPr>
                <w:sz w:val="24"/>
                <w:szCs w:val="20"/>
              </w:rPr>
              <w:t>Совпадает с ожидаемым</w:t>
            </w:r>
          </w:p>
        </w:tc>
      </w:tr>
      <w:tr w:rsidR="00127A08" w14:paraId="6ECAF3A7" w14:textId="77777777" w:rsidTr="00D939F6">
        <w:trPr>
          <w:trHeight w:val="2234"/>
        </w:trPr>
        <w:tc>
          <w:tcPr>
            <w:tcW w:w="3114" w:type="dxa"/>
            <w:tcBorders>
              <w:bottom w:val="single" w:sz="4" w:space="0" w:color="auto"/>
            </w:tcBorders>
          </w:tcPr>
          <w:p w14:paraId="306BBFA2" w14:textId="53EEDF86" w:rsidR="00127A08" w:rsidRPr="00C006AA" w:rsidRDefault="00C006AA" w:rsidP="00127A08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Со страницы структуры здания</w:t>
            </w:r>
            <w:r w:rsidR="003C7632">
              <w:rPr>
                <w:sz w:val="24"/>
                <w:szCs w:val="20"/>
              </w:rPr>
              <w:t xml:space="preserve"> с </w:t>
            </w:r>
            <w:commentRangeStart w:id="51"/>
            <w:r w:rsidR="003C7632" w:rsidRPr="00DE56B0">
              <w:rPr>
                <w:sz w:val="24"/>
                <w:szCs w:val="20"/>
              </w:rPr>
              <w:t>названием</w:t>
            </w:r>
            <w:r w:rsidRPr="00DE56B0">
              <w:rPr>
                <w:sz w:val="24"/>
                <w:szCs w:val="20"/>
              </w:rPr>
              <w:t xml:space="preserve"> </w:t>
            </w:r>
            <w:r w:rsidR="006B61D5" w:rsidRPr="00DE56B0">
              <w:rPr>
                <w:sz w:val="24"/>
                <w:szCs w:val="20"/>
              </w:rPr>
              <w:t>«</w:t>
            </w:r>
            <w:r w:rsidR="00403CDB" w:rsidRPr="00DE56B0">
              <w:rPr>
                <w:sz w:val="24"/>
                <w:szCs w:val="20"/>
              </w:rPr>
              <w:t>Общежитие №1</w:t>
            </w:r>
            <w:r w:rsidR="006B61D5" w:rsidRPr="00DE56B0">
              <w:rPr>
                <w:sz w:val="24"/>
                <w:szCs w:val="20"/>
              </w:rPr>
              <w:t>»</w:t>
            </w:r>
            <w:r w:rsidR="006B61D5">
              <w:rPr>
                <w:sz w:val="24"/>
                <w:szCs w:val="20"/>
              </w:rPr>
              <w:t xml:space="preserve"> </w:t>
            </w:r>
            <w:commentRangeEnd w:id="51"/>
            <w:r w:rsidR="00DE56B0">
              <w:rPr>
                <w:rStyle w:val="aff4"/>
                <w:sz w:val="24"/>
                <w:szCs w:val="20"/>
              </w:rPr>
              <w:commentReference w:id="51"/>
            </w:r>
            <w:r>
              <w:rPr>
                <w:sz w:val="24"/>
                <w:szCs w:val="20"/>
              </w:rPr>
              <w:t>при помощи бокового меню</w:t>
            </w:r>
            <w:r w:rsidR="003D1FDF">
              <w:rPr>
                <w:sz w:val="24"/>
                <w:szCs w:val="20"/>
              </w:rPr>
              <w:t xml:space="preserve"> необходимо нажать</w:t>
            </w:r>
            <w:r>
              <w:rPr>
                <w:sz w:val="24"/>
                <w:szCs w:val="20"/>
              </w:rPr>
              <w:t xml:space="preserve"> на </w:t>
            </w:r>
            <w:r w:rsidR="00A87D13">
              <w:rPr>
                <w:sz w:val="24"/>
                <w:szCs w:val="20"/>
              </w:rPr>
              <w:t>пункт «Студенты» и обратно на пункт «Общежитие»</w:t>
            </w:r>
          </w:p>
        </w:tc>
        <w:tc>
          <w:tcPr>
            <w:tcW w:w="3544" w:type="dxa"/>
            <w:tcBorders>
              <w:bottom w:val="single" w:sz="4" w:space="0" w:color="auto"/>
            </w:tcBorders>
          </w:tcPr>
          <w:p w14:paraId="30A37B99" w14:textId="2255E475" w:rsidR="00127A08" w:rsidRPr="00C006AA" w:rsidRDefault="00A87D13" w:rsidP="00127A08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При переключении на другие пункты бокового меню и обратно на пункт «Общежитие», состояние выбранного здания сохраняется и отображается структура</w:t>
            </w:r>
          </w:p>
        </w:tc>
        <w:tc>
          <w:tcPr>
            <w:tcW w:w="2404" w:type="dxa"/>
            <w:tcBorders>
              <w:bottom w:val="single" w:sz="4" w:space="0" w:color="auto"/>
            </w:tcBorders>
          </w:tcPr>
          <w:p w14:paraId="0AC97CF2" w14:textId="5203F120" w:rsidR="00127A08" w:rsidRPr="00C006AA" w:rsidRDefault="00127A08" w:rsidP="00127A08">
            <w:pPr>
              <w:rPr>
                <w:sz w:val="24"/>
                <w:szCs w:val="20"/>
              </w:rPr>
            </w:pPr>
            <w:r w:rsidRPr="00C006AA">
              <w:rPr>
                <w:sz w:val="24"/>
                <w:szCs w:val="20"/>
              </w:rPr>
              <w:t>Совпадает с ожидаемым</w:t>
            </w:r>
          </w:p>
        </w:tc>
      </w:tr>
      <w:tr w:rsidR="00127A08" w14:paraId="510183B8" w14:textId="77777777" w:rsidTr="00BD31D7">
        <w:trPr>
          <w:trHeight w:val="4879"/>
        </w:trPr>
        <w:tc>
          <w:tcPr>
            <w:tcW w:w="3114" w:type="dxa"/>
            <w:tcBorders>
              <w:bottom w:val="nil"/>
            </w:tcBorders>
          </w:tcPr>
          <w:p w14:paraId="6A5E7E72" w14:textId="52E2D566" w:rsidR="00127A08" w:rsidRDefault="00A35EEF" w:rsidP="00080FF6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 странице </w:t>
            </w:r>
            <w:r w:rsidR="003C7632">
              <w:rPr>
                <w:sz w:val="24"/>
                <w:szCs w:val="20"/>
              </w:rPr>
              <w:t xml:space="preserve">здания с названием </w:t>
            </w:r>
            <w:r w:rsidR="003C7632" w:rsidRPr="001B1D95">
              <w:rPr>
                <w:sz w:val="24"/>
                <w:szCs w:val="20"/>
              </w:rPr>
              <w:t>«</w:t>
            </w:r>
            <w:commentRangeStart w:id="52"/>
            <w:r w:rsidR="00403CDB" w:rsidRPr="001B1D95">
              <w:rPr>
                <w:sz w:val="24"/>
                <w:szCs w:val="20"/>
              </w:rPr>
              <w:t>Общежитие №1</w:t>
            </w:r>
            <w:r w:rsidR="003C7632" w:rsidRPr="001B1D95">
              <w:rPr>
                <w:sz w:val="24"/>
                <w:szCs w:val="20"/>
              </w:rPr>
              <w:t>»</w:t>
            </w:r>
            <w:commentRangeEnd w:id="52"/>
            <w:r w:rsidR="001B1D95">
              <w:rPr>
                <w:rStyle w:val="aff4"/>
                <w:sz w:val="24"/>
                <w:szCs w:val="20"/>
              </w:rPr>
              <w:commentReference w:id="52"/>
            </w:r>
            <w:r>
              <w:rPr>
                <w:sz w:val="24"/>
                <w:szCs w:val="20"/>
              </w:rPr>
              <w:t xml:space="preserve"> здания</w:t>
            </w:r>
            <w:r w:rsidR="00FE1713">
              <w:rPr>
                <w:sz w:val="24"/>
                <w:szCs w:val="20"/>
              </w:rPr>
              <w:t xml:space="preserve"> требуется </w:t>
            </w:r>
            <w:r w:rsidR="003D1FDF">
              <w:rPr>
                <w:sz w:val="24"/>
                <w:szCs w:val="20"/>
              </w:rPr>
              <w:t>нажать</w:t>
            </w:r>
            <w:r>
              <w:rPr>
                <w:sz w:val="24"/>
                <w:szCs w:val="20"/>
              </w:rPr>
              <w:t xml:space="preserve"> на кнопку «</w:t>
            </w:r>
            <w:r w:rsidR="0074278D">
              <w:rPr>
                <w:sz w:val="24"/>
                <w:szCs w:val="20"/>
              </w:rPr>
              <w:t>+ Добавить</w:t>
            </w:r>
            <w:r>
              <w:rPr>
                <w:sz w:val="24"/>
                <w:szCs w:val="20"/>
              </w:rPr>
              <w:t>»</w:t>
            </w:r>
            <w:r w:rsidR="0074278D">
              <w:rPr>
                <w:sz w:val="24"/>
                <w:szCs w:val="20"/>
              </w:rPr>
              <w:t>, в открывшемся модальном окне «Добавить комнату» вв</w:t>
            </w:r>
            <w:r w:rsidR="003D1FDF">
              <w:rPr>
                <w:sz w:val="24"/>
                <w:szCs w:val="20"/>
              </w:rPr>
              <w:t>ести</w:t>
            </w:r>
            <w:r w:rsidR="0074278D">
              <w:rPr>
                <w:sz w:val="24"/>
                <w:szCs w:val="20"/>
              </w:rPr>
              <w:t xml:space="preserve"> тестовые данные для создания новой комнаты:</w:t>
            </w:r>
          </w:p>
          <w:p w14:paraId="377FFD9C" w14:textId="77777777" w:rsidR="0074278D" w:rsidRDefault="00FE1713" w:rsidP="00080FF6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Номер этажа: 9</w:t>
            </w:r>
          </w:p>
          <w:p w14:paraId="1BAD5E09" w14:textId="77777777" w:rsidR="00FE1713" w:rsidRDefault="00FE1713" w:rsidP="00080FF6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Номер комнаты: 100</w:t>
            </w:r>
          </w:p>
          <w:p w14:paraId="603A5EF0" w14:textId="77777777" w:rsidR="00FE1713" w:rsidRDefault="00FE1713" w:rsidP="00080FF6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Вместительность: 20</w:t>
            </w:r>
          </w:p>
          <w:p w14:paraId="7AF24028" w14:textId="6AB5C1A6" w:rsidR="00FE1713" w:rsidRPr="00C006AA" w:rsidRDefault="00FE1713" w:rsidP="00080FF6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После необходимо нажать </w:t>
            </w:r>
            <w:r w:rsidR="003D1FDF">
              <w:rPr>
                <w:sz w:val="24"/>
                <w:szCs w:val="20"/>
              </w:rPr>
              <w:t>на кнопку «Добавить»</w:t>
            </w:r>
          </w:p>
        </w:tc>
        <w:tc>
          <w:tcPr>
            <w:tcW w:w="3544" w:type="dxa"/>
            <w:tcBorders>
              <w:bottom w:val="nil"/>
            </w:tcBorders>
          </w:tcPr>
          <w:p w14:paraId="3A942D5A" w14:textId="2FE7ED47" w:rsidR="00127A08" w:rsidRPr="00C006AA" w:rsidRDefault="003D1FDF" w:rsidP="00080FF6">
            <w:pPr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В результате нажатия на кнопку «+ Добавить» открывается модальное окно «Добавить комнату» с полями ввода «Номер этажа», «Номер комнаты», «Вместительность». После ввода </w:t>
            </w:r>
            <w:r w:rsidR="0034158B">
              <w:rPr>
                <w:sz w:val="24"/>
                <w:szCs w:val="20"/>
              </w:rPr>
              <w:t>данных для тестирования и нажатия на кнопку «Добавить», над полем «Номер комнаты» отображается ошибка валидации которая сообщает о максимальном значении поля равным 99, аналогичное происходит и с полем «Вместительность»</w:t>
            </w:r>
            <w:r w:rsidR="00080FF6">
              <w:rPr>
                <w:sz w:val="24"/>
                <w:szCs w:val="20"/>
              </w:rPr>
              <w:t>, только максимальное значение равно 10</w:t>
            </w:r>
          </w:p>
        </w:tc>
        <w:tc>
          <w:tcPr>
            <w:tcW w:w="2404" w:type="dxa"/>
            <w:tcBorders>
              <w:bottom w:val="nil"/>
            </w:tcBorders>
          </w:tcPr>
          <w:p w14:paraId="619CA20C" w14:textId="433609D0" w:rsidR="00127A08" w:rsidRPr="00C006AA" w:rsidRDefault="00970C01" w:rsidP="00080FF6">
            <w:pPr>
              <w:rPr>
                <w:sz w:val="24"/>
                <w:szCs w:val="20"/>
              </w:rPr>
            </w:pPr>
            <w:r w:rsidRPr="00C006AA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733E94CF" w14:textId="77777777" w:rsidR="00BD31D7" w:rsidRDefault="00BD31D7" w:rsidP="00BD31D7">
      <w:r>
        <w:br w:type="page"/>
      </w:r>
    </w:p>
    <w:p w14:paraId="3899C7EE" w14:textId="47DB040C" w:rsidR="00080FF6" w:rsidRDefault="00080FF6" w:rsidP="00080FF6">
      <w:pPr>
        <w:pStyle w:val="aff2"/>
        <w:rPr>
          <w:i/>
          <w:iCs/>
        </w:rPr>
      </w:pPr>
      <w:r w:rsidRPr="00080FF6">
        <w:rPr>
          <w:i/>
          <w:iCs/>
        </w:rPr>
        <w:lastRenderedPageBreak/>
        <w:t>Продолжение таблицы 1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3114"/>
        <w:gridCol w:w="3544"/>
        <w:gridCol w:w="2404"/>
      </w:tblGrid>
      <w:tr w:rsidR="006C5199" w14:paraId="7D1E0390" w14:textId="77777777" w:rsidTr="00D939F6">
        <w:trPr>
          <w:trHeight w:val="454"/>
        </w:trPr>
        <w:tc>
          <w:tcPr>
            <w:tcW w:w="3114" w:type="dxa"/>
            <w:vAlign w:val="center"/>
          </w:tcPr>
          <w:p w14:paraId="1A556A88" w14:textId="2D884BA0" w:rsidR="006C5199" w:rsidRDefault="006C5199" w:rsidP="006C5199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Действие</w:t>
            </w:r>
          </w:p>
        </w:tc>
        <w:tc>
          <w:tcPr>
            <w:tcW w:w="3544" w:type="dxa"/>
            <w:vAlign w:val="center"/>
          </w:tcPr>
          <w:p w14:paraId="59E49349" w14:textId="60CA1489" w:rsidR="006C5199" w:rsidRDefault="006C5199" w:rsidP="006C5199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Ожидаемый результат</w:t>
            </w:r>
          </w:p>
        </w:tc>
        <w:tc>
          <w:tcPr>
            <w:tcW w:w="2404" w:type="dxa"/>
            <w:vAlign w:val="center"/>
          </w:tcPr>
          <w:p w14:paraId="30F333FB" w14:textId="4382BCB0" w:rsidR="006C5199" w:rsidRDefault="006C5199" w:rsidP="006C5199">
            <w:pPr>
              <w:jc w:val="center"/>
            </w:pPr>
            <w:r w:rsidRPr="00C966A7">
              <w:rPr>
                <w:b/>
                <w:bCs/>
                <w:sz w:val="24"/>
                <w:szCs w:val="20"/>
              </w:rPr>
              <w:t>Фактический результат</w:t>
            </w:r>
          </w:p>
        </w:tc>
      </w:tr>
      <w:tr w:rsidR="006C5199" w14:paraId="15435CE8" w14:textId="77777777" w:rsidTr="00D939F6">
        <w:trPr>
          <w:trHeight w:val="454"/>
        </w:trPr>
        <w:tc>
          <w:tcPr>
            <w:tcW w:w="3114" w:type="dxa"/>
          </w:tcPr>
          <w:p w14:paraId="037BB449" w14:textId="13866A09" w:rsidR="006C5199" w:rsidRDefault="00F93908" w:rsidP="006C5199">
            <w:r>
              <w:t xml:space="preserve">После </w:t>
            </w:r>
            <w:r w:rsidR="00EF16DD">
              <w:t xml:space="preserve">перейти на страницу </w:t>
            </w:r>
            <w:commentRangeStart w:id="53"/>
            <w:r w:rsidR="00EF16DD" w:rsidRPr="001B1D95">
              <w:t xml:space="preserve">здания </w:t>
            </w:r>
            <w:r w:rsidR="00403CDB" w:rsidRPr="001B1D95">
              <w:t>«Общежитие №1»</w:t>
            </w:r>
            <w:r w:rsidR="006E5D5B">
              <w:t xml:space="preserve"> </w:t>
            </w:r>
            <w:commentRangeEnd w:id="53"/>
            <w:r w:rsidR="001B1D95">
              <w:rPr>
                <w:rStyle w:val="aff4"/>
                <w:sz w:val="28"/>
                <w:szCs w:val="22"/>
              </w:rPr>
              <w:commentReference w:id="53"/>
            </w:r>
            <w:r w:rsidR="00EF16DD">
              <w:t xml:space="preserve">и нажать на добавленную комнату. </w:t>
            </w:r>
            <w:r w:rsidR="00071A16">
              <w:t xml:space="preserve">После открытия модального окна блока, в правом верхнем углу нажать на кнопку с иконкой меню. </w:t>
            </w:r>
            <w:commentRangeStart w:id="54"/>
            <w:r w:rsidR="001E39EF" w:rsidRPr="001B1D95">
              <w:t>Переместить</w:t>
            </w:r>
            <w:r w:rsidR="00071A16" w:rsidRPr="001B1D95">
              <w:t xml:space="preserve"> запись </w:t>
            </w:r>
            <w:r w:rsidR="00AF21F6" w:rsidRPr="001B1D95">
              <w:t>о</w:t>
            </w:r>
            <w:r w:rsidR="00071A16" w:rsidRPr="001B1D95">
              <w:t xml:space="preserve"> студент</w:t>
            </w:r>
            <w:r w:rsidR="00AF21F6" w:rsidRPr="001B1D95">
              <w:t xml:space="preserve">е </w:t>
            </w:r>
            <w:r w:rsidR="00056B02" w:rsidRPr="001B1D95">
              <w:t>«Екимов Вячеслав»</w:t>
            </w:r>
            <w:r w:rsidR="00071A16" w:rsidRPr="001B1D95">
              <w:t xml:space="preserve"> </w:t>
            </w:r>
            <w:r w:rsidR="00056B02" w:rsidRPr="001B1D95">
              <w:t>в область «+ Свободное место»</w:t>
            </w:r>
            <w:commentRangeEnd w:id="54"/>
            <w:r w:rsidR="001B1D95">
              <w:rPr>
                <w:rStyle w:val="aff4"/>
                <w:sz w:val="28"/>
                <w:szCs w:val="22"/>
              </w:rPr>
              <w:commentReference w:id="54"/>
            </w:r>
          </w:p>
        </w:tc>
        <w:tc>
          <w:tcPr>
            <w:tcW w:w="3544" w:type="dxa"/>
          </w:tcPr>
          <w:p w14:paraId="3BC0097F" w14:textId="4E4B3D1E" w:rsidR="006C5199" w:rsidRPr="00134353" w:rsidRDefault="00071A16" w:rsidP="006C5199">
            <w:r>
              <w:t xml:space="preserve">При нажатии на кнопку </w:t>
            </w:r>
            <w:r w:rsidR="00970C01">
              <w:t>с иконкой меню происходит открытие левого бокового меню «Заселение». При перетаскивании студена на свободное место комнаты происходит заселение студента в комнату</w:t>
            </w:r>
            <w:r w:rsidR="00134353">
              <w:t>. В правом нижнем углу отображается</w:t>
            </w:r>
            <w:r w:rsidR="00134353" w:rsidRPr="00134353">
              <w:t xml:space="preserve"> </w:t>
            </w:r>
            <w:r w:rsidR="00134353">
              <w:t>всплывающее сообщение «Студент успешно заселен», спустя несколько секунд оно пропадает</w:t>
            </w:r>
          </w:p>
        </w:tc>
        <w:tc>
          <w:tcPr>
            <w:tcW w:w="2404" w:type="dxa"/>
          </w:tcPr>
          <w:p w14:paraId="513910B9" w14:textId="7322347B" w:rsidR="006C5199" w:rsidRDefault="00970C01" w:rsidP="006C5199">
            <w:r w:rsidRPr="00C006AA">
              <w:rPr>
                <w:sz w:val="24"/>
                <w:szCs w:val="20"/>
              </w:rPr>
              <w:t>Совпадает с ожидаемым</w:t>
            </w:r>
          </w:p>
        </w:tc>
      </w:tr>
      <w:tr w:rsidR="006C5199" w14:paraId="012D033E" w14:textId="77777777" w:rsidTr="00D939F6">
        <w:trPr>
          <w:trHeight w:val="454"/>
        </w:trPr>
        <w:tc>
          <w:tcPr>
            <w:tcW w:w="3114" w:type="dxa"/>
          </w:tcPr>
          <w:p w14:paraId="544FDFA3" w14:textId="73C43527" w:rsidR="006C5199" w:rsidRPr="002E63BC" w:rsidRDefault="00751F96" w:rsidP="006C5199">
            <w:r>
              <w:t xml:space="preserve">На странице «Студенты» во вкладке «Новый студент» </w:t>
            </w:r>
            <w:r w:rsidR="00EA3D23">
              <w:t xml:space="preserve">нажать на область для добавления фотографии, выбрать фотографию </w:t>
            </w:r>
            <w:r w:rsidR="002E63BC">
              <w:t xml:space="preserve">в формате </w:t>
            </w:r>
            <w:r w:rsidR="002E63BC" w:rsidRPr="002E63BC">
              <w:t>.</w:t>
            </w:r>
            <w:r w:rsidR="002E63BC">
              <w:rPr>
                <w:lang w:val="en-US"/>
              </w:rPr>
              <w:t>png</w:t>
            </w:r>
            <w:r w:rsidR="002E63BC" w:rsidRPr="002E63BC">
              <w:t xml:space="preserve"> </w:t>
            </w:r>
            <w:r w:rsidR="00EA3D23">
              <w:t>с устройства</w:t>
            </w:r>
            <w:r w:rsidR="002E63BC">
              <w:t>,</w:t>
            </w:r>
            <w:r w:rsidR="002364C4">
              <w:t xml:space="preserve"> кадрировать фотографию на области лица и нажать «Применить»</w:t>
            </w:r>
          </w:p>
        </w:tc>
        <w:tc>
          <w:tcPr>
            <w:tcW w:w="3544" w:type="dxa"/>
          </w:tcPr>
          <w:p w14:paraId="17434244" w14:textId="00E81A5A" w:rsidR="006C5199" w:rsidRDefault="002364C4" w:rsidP="006C5199">
            <w:r>
              <w:t xml:space="preserve">При нажатии на область </w:t>
            </w:r>
            <w:r w:rsidR="00D939F6">
              <w:t>для добавления</w:t>
            </w:r>
            <w:r>
              <w:t xml:space="preserve"> фотографии открывается диалоговое окно выбора файла с предложенными форматами изображений.</w:t>
            </w:r>
            <w:r w:rsidR="00D939F6">
              <w:t xml:space="preserve"> После выбора необходимой фотографии открывается модальное окно «Кадрирование фотографии», область кадрирования перемещается. При нажатии на кнопку «Применить» выбранная область фотографии начинает отображаться в области фотографии</w:t>
            </w:r>
          </w:p>
        </w:tc>
        <w:tc>
          <w:tcPr>
            <w:tcW w:w="2404" w:type="dxa"/>
          </w:tcPr>
          <w:p w14:paraId="0A51DA36" w14:textId="6BDB13FE" w:rsidR="006C5199" w:rsidRDefault="00970C01" w:rsidP="006C5199">
            <w:r w:rsidRPr="00C006AA">
              <w:rPr>
                <w:sz w:val="24"/>
                <w:szCs w:val="20"/>
              </w:rPr>
              <w:t>Совпадает с ожидаемым</w:t>
            </w:r>
          </w:p>
        </w:tc>
      </w:tr>
    </w:tbl>
    <w:p w14:paraId="78F5942A" w14:textId="77777777" w:rsidR="000B568D" w:rsidRDefault="000B568D" w:rsidP="000B568D">
      <w:pPr>
        <w:pStyle w:val="a3"/>
      </w:pPr>
    </w:p>
    <w:p w14:paraId="64FE5046" w14:textId="72B27449" w:rsidR="00080FF6" w:rsidRPr="00080FF6" w:rsidRDefault="000B568D" w:rsidP="000B568D">
      <w:pPr>
        <w:pStyle w:val="a3"/>
      </w:pPr>
      <w:r w:rsidRPr="000B568D">
        <w:t xml:space="preserve">По результатам тестирования можно сделать вывод, что разработанное </w:t>
      </w:r>
      <w:r w:rsidR="008E6FD1">
        <w:t>программное обеспечение</w:t>
      </w:r>
      <w:r w:rsidRPr="000B568D">
        <w:t xml:space="preserve"> работает корректно и согласно ожиданиям.</w:t>
      </w:r>
    </w:p>
    <w:p w14:paraId="23AB9DF2" w14:textId="3C94E890" w:rsidR="00F4028D" w:rsidRDefault="00F67499" w:rsidP="00D13073">
      <w:pPr>
        <w:pStyle w:val="1"/>
      </w:pPr>
      <w:bookmarkStart w:id="55" w:name="_Toc229831267"/>
      <w:r>
        <w:lastRenderedPageBreak/>
        <w:t>Инструкция по эксплуатации программного обеспечения</w:t>
      </w:r>
      <w:bookmarkEnd w:id="55"/>
    </w:p>
    <w:p w14:paraId="09D718BF" w14:textId="6F018101" w:rsidR="00F4028D" w:rsidRDefault="00411741" w:rsidP="004379DD">
      <w:pPr>
        <w:pStyle w:val="2"/>
      </w:pPr>
      <w:bookmarkStart w:id="56" w:name="_Toc229831268"/>
      <w:commentRangeStart w:id="57"/>
      <w:r>
        <w:t>Установка программно обеспечения</w:t>
      </w:r>
      <w:bookmarkEnd w:id="56"/>
      <w:commentRangeEnd w:id="57"/>
      <w:r w:rsidR="003F24FE">
        <w:rPr>
          <w:rStyle w:val="aff4"/>
          <w:sz w:val="28"/>
          <w:szCs w:val="32"/>
        </w:rPr>
        <w:commentReference w:id="57"/>
      </w:r>
    </w:p>
    <w:p w14:paraId="635EC8AF" w14:textId="0ED12BDB" w:rsidR="00F87013" w:rsidRDefault="00F87013" w:rsidP="00F87013">
      <w:pPr>
        <w:pStyle w:val="a3"/>
      </w:pPr>
      <w:r>
        <w:t>Для функционирования системы на стороне сервера достаточны следующие программные и технические средства</w:t>
      </w:r>
      <w:r w:rsidR="005E1075" w:rsidRPr="005E1075">
        <w:t xml:space="preserve"> [1</w:t>
      </w:r>
      <w:r w:rsidR="00555811" w:rsidRPr="00555811">
        <w:t>8</w:t>
      </w:r>
      <w:r w:rsidR="005E1075" w:rsidRPr="005E1075">
        <w:t>]</w:t>
      </w:r>
      <w:r>
        <w:t>:</w:t>
      </w:r>
    </w:p>
    <w:p w14:paraId="4645C587" w14:textId="42F4495F" w:rsidR="00F87013" w:rsidRDefault="00F01F78" w:rsidP="00F87013">
      <w:pPr>
        <w:pStyle w:val="a1"/>
      </w:pPr>
      <w:r>
        <w:t xml:space="preserve">операционная система </w:t>
      </w:r>
      <w:r w:rsidR="00F87013">
        <w:t>Ubuntu Server версии 20.04 или аналоги</w:t>
      </w:r>
      <w:r w:rsidR="00F87013" w:rsidRPr="009E56FC">
        <w:t>;</w:t>
      </w:r>
    </w:p>
    <w:p w14:paraId="7DB7B1B8" w14:textId="77777777" w:rsidR="00F87013" w:rsidRDefault="00F87013" w:rsidP="00F87013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0B29CC58" w14:textId="77777777" w:rsidR="00F87013" w:rsidRDefault="00F87013" w:rsidP="00F87013">
      <w:pPr>
        <w:pStyle w:val="a1"/>
      </w:pPr>
      <w:r>
        <w:t>свободная оперативная память объемом 4 ГБ</w:t>
      </w:r>
      <w:r w:rsidRPr="009965FB">
        <w:t>;</w:t>
      </w:r>
    </w:p>
    <w:p w14:paraId="5D91000B" w14:textId="77777777" w:rsidR="00F87013" w:rsidRDefault="00F87013" w:rsidP="00F87013">
      <w:pPr>
        <w:pStyle w:val="a1"/>
      </w:pPr>
      <w:r>
        <w:t xml:space="preserve">дополнительные компоненты: </w:t>
      </w:r>
      <w:r>
        <w:rPr>
          <w:lang w:val="en-US"/>
        </w:rPr>
        <w:t>Docker</w:t>
      </w:r>
      <w:r>
        <w:t xml:space="preserve">, </w:t>
      </w:r>
      <w:r>
        <w:rPr>
          <w:lang w:val="en-US"/>
        </w:rPr>
        <w:t>docker</w:t>
      </w:r>
      <w:r w:rsidRPr="00555C61">
        <w:t>-</w:t>
      </w:r>
      <w:r>
        <w:rPr>
          <w:lang w:val="en-US"/>
        </w:rPr>
        <w:t>compose</w:t>
      </w:r>
      <w:r>
        <w:t xml:space="preserve">, MySQL 8.0 (или выше), </w:t>
      </w:r>
      <w:r>
        <w:rPr>
          <w:lang w:val="en-US"/>
        </w:rPr>
        <w:t>Caddy</w:t>
      </w:r>
      <w:r w:rsidRPr="00555C61">
        <w:t xml:space="preserve"> </w:t>
      </w:r>
      <w:r>
        <w:t>(или Nginx</w:t>
      </w:r>
      <w:r w:rsidRPr="00286649">
        <w:t xml:space="preserve">), </w:t>
      </w:r>
      <w:r>
        <w:t>.</w:t>
      </w:r>
      <w:r>
        <w:rPr>
          <w:lang w:val="en-US"/>
        </w:rPr>
        <w:t>Net</w:t>
      </w:r>
      <w:r w:rsidRPr="00AC08D3">
        <w:t xml:space="preserve"> </w:t>
      </w:r>
      <w:r>
        <w:rPr>
          <w:lang w:val="en-US"/>
        </w:rPr>
        <w:t>SDK</w:t>
      </w:r>
      <w:r>
        <w:t xml:space="preserve"> версии не ниже 8.0</w:t>
      </w:r>
      <w:r w:rsidRPr="0021693F">
        <w:t xml:space="preserve"> </w:t>
      </w:r>
      <w:r>
        <w:t xml:space="preserve">для работы </w:t>
      </w:r>
      <w:r>
        <w:rPr>
          <w:lang w:val="en-US"/>
        </w:rPr>
        <w:t>API</w:t>
      </w:r>
      <w:r w:rsidRPr="0021693F">
        <w:t>.</w:t>
      </w:r>
    </w:p>
    <w:p w14:paraId="1EBB890E" w14:textId="77777777" w:rsidR="00F87013" w:rsidRDefault="00F87013" w:rsidP="00F87013">
      <w:pPr>
        <w:pStyle w:val="a1"/>
        <w:numPr>
          <w:ilvl w:val="0"/>
          <w:numId w:val="0"/>
        </w:numPr>
        <w:ind w:firstLine="709"/>
      </w:pPr>
      <w:r>
        <w:t>Для установки серверной части необходимо выполнить следующую последовательность действий:</w:t>
      </w:r>
    </w:p>
    <w:p w14:paraId="1B859682" w14:textId="77777777" w:rsidR="00F87013" w:rsidRDefault="00F87013" w:rsidP="00D60F6E">
      <w:pPr>
        <w:pStyle w:val="a1"/>
      </w:pPr>
      <w:r>
        <w:t xml:space="preserve"> поместить файлы проекта на сервер</w:t>
      </w:r>
      <w:r w:rsidRPr="00E0137E">
        <w:t>;</w:t>
      </w:r>
    </w:p>
    <w:p w14:paraId="214F16E3" w14:textId="272FEEF1" w:rsidR="000A0156" w:rsidRDefault="00F87013" w:rsidP="00D60F6E">
      <w:pPr>
        <w:pStyle w:val="a1"/>
      </w:pPr>
      <w:r>
        <w:t>добавить в корень проекта файл .env</w:t>
      </w:r>
      <w:r w:rsidRPr="00CF3017">
        <w:t xml:space="preserve"> </w:t>
      </w:r>
      <w:r>
        <w:t>и задать значения переменных окружения (листинг 8)</w:t>
      </w:r>
      <w:r w:rsidRPr="00E0137E">
        <w:t>;</w:t>
      </w:r>
    </w:p>
    <w:p w14:paraId="2EF0DAEE" w14:textId="2305274E" w:rsidR="005D2DE3" w:rsidRPr="00E91236" w:rsidRDefault="00F87013" w:rsidP="00D60F6E">
      <w:pPr>
        <w:pStyle w:val="a1"/>
      </w:pPr>
      <w:r>
        <w:t xml:space="preserve">в корневой папке проекта через терминал выполнить команду </w:t>
      </w:r>
      <w:r w:rsidRPr="005D2DE3">
        <w:rPr>
          <w:lang w:val="en-US"/>
        </w:rPr>
        <w:t>docker</w:t>
      </w:r>
      <w:r w:rsidRPr="009951BE">
        <w:t xml:space="preserve"> </w:t>
      </w:r>
      <w:r w:rsidRPr="005D2DE3">
        <w:rPr>
          <w:lang w:val="en-US"/>
        </w:rPr>
        <w:t>compose</w:t>
      </w:r>
      <w:r w:rsidRPr="009951BE">
        <w:t xml:space="preserve"> </w:t>
      </w:r>
      <w:r w:rsidRPr="005D2DE3">
        <w:rPr>
          <w:lang w:val="en-US"/>
        </w:rPr>
        <w:t>up</w:t>
      </w:r>
      <w:r w:rsidRPr="009951BE">
        <w:t xml:space="preserve"> -</w:t>
      </w:r>
      <w:r w:rsidRPr="005D2DE3">
        <w:rPr>
          <w:lang w:val="en-US"/>
        </w:rPr>
        <w:t>d</w:t>
      </w:r>
      <w:r w:rsidR="005D2DE3">
        <w:t>.</w:t>
      </w:r>
    </w:p>
    <w:p w14:paraId="4CDE40DF" w14:textId="77777777" w:rsidR="00F87013" w:rsidRDefault="00F87013" w:rsidP="00F87013">
      <w:pPr>
        <w:pStyle w:val="aff2"/>
        <w:rPr>
          <w:lang w:val="en-US"/>
        </w:rPr>
      </w:pPr>
      <w:r w:rsidRPr="00E91236">
        <w:rPr>
          <w:rStyle w:val="aff"/>
        </w:rPr>
        <w:t>Листинг</w:t>
      </w:r>
      <w:r w:rsidRPr="00D0117F">
        <w:rPr>
          <w:rStyle w:val="aff"/>
          <w:lang w:val="en-US"/>
        </w:rPr>
        <w:t xml:space="preserve"> 8</w:t>
      </w:r>
      <w:r w:rsidRPr="00D0117F">
        <w:rPr>
          <w:lang w:val="en-US"/>
        </w:rPr>
        <w:t xml:space="preserve"> – </w:t>
      </w:r>
      <w:r>
        <w:t>Пример</w:t>
      </w:r>
      <w:r w:rsidRPr="00D0117F">
        <w:rPr>
          <w:lang w:val="en-US"/>
        </w:rPr>
        <w:t xml:space="preserve"> </w:t>
      </w:r>
      <w:r>
        <w:t>файла</w:t>
      </w:r>
      <w:r w:rsidRPr="00D0117F">
        <w:rPr>
          <w:lang w:val="en-US"/>
        </w:rPr>
        <w:t xml:space="preserve"> .</w:t>
      </w:r>
      <w:r>
        <w:rPr>
          <w:lang w:val="en-US"/>
        </w:rPr>
        <w:t>env</w:t>
      </w:r>
    </w:p>
    <w:p w14:paraId="73264E45" w14:textId="1F2AF807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ASPNETCORE_ENVIRONMENT=</w:t>
      </w:r>
      <w:r>
        <w:rPr>
          <w:lang w:val="en-US"/>
        </w:rPr>
        <w:t>Production</w:t>
      </w:r>
    </w:p>
    <w:p w14:paraId="27A67B9A" w14:textId="77777777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DB_HOST=localhost</w:t>
      </w:r>
    </w:p>
    <w:p w14:paraId="38E07E5D" w14:textId="77777777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DB_PORT=3306</w:t>
      </w:r>
    </w:p>
    <w:p w14:paraId="175C9133" w14:textId="53A0F95C" w:rsidR="000564EC" w:rsidRPr="00972512" w:rsidRDefault="000564EC" w:rsidP="000564EC">
      <w:pPr>
        <w:pStyle w:val="aff0"/>
      </w:pPr>
      <w:r w:rsidRPr="000564EC">
        <w:rPr>
          <w:lang w:val="en-US"/>
        </w:rPr>
        <w:t>DB</w:t>
      </w:r>
      <w:r w:rsidRPr="00972512">
        <w:t>_</w:t>
      </w:r>
      <w:r w:rsidRPr="000564EC">
        <w:rPr>
          <w:lang w:val="en-US"/>
        </w:rPr>
        <w:t>NAME</w:t>
      </w:r>
      <w:r w:rsidRPr="00972512">
        <w:t>=</w:t>
      </w:r>
      <w:r w:rsidR="00972512" w:rsidRPr="00972512">
        <w:t>...</w:t>
      </w:r>
      <w:r w:rsidR="000E2518" w:rsidRPr="00972512">
        <w:t xml:space="preserve"> //</w:t>
      </w:r>
      <w:r w:rsidR="000E2518">
        <w:t>Имя</w:t>
      </w:r>
      <w:r w:rsidR="000E2518" w:rsidRPr="00972512">
        <w:t xml:space="preserve"> </w:t>
      </w:r>
      <w:r w:rsidR="000E2518">
        <w:t>БД</w:t>
      </w:r>
    </w:p>
    <w:p w14:paraId="553B1C14" w14:textId="090631A6" w:rsidR="000564EC" w:rsidRPr="000E2518" w:rsidRDefault="000564EC" w:rsidP="000564EC">
      <w:pPr>
        <w:pStyle w:val="aff0"/>
      </w:pPr>
      <w:r w:rsidRPr="000564EC">
        <w:rPr>
          <w:lang w:val="en-US"/>
        </w:rPr>
        <w:t>DB</w:t>
      </w:r>
      <w:r w:rsidRPr="000E2518">
        <w:t>_</w:t>
      </w:r>
      <w:r w:rsidRPr="000564EC">
        <w:rPr>
          <w:lang w:val="en-US"/>
        </w:rPr>
        <w:t>USER</w:t>
      </w:r>
      <w:r w:rsidRPr="000E2518">
        <w:t>=</w:t>
      </w:r>
      <w:r w:rsidR="00972512" w:rsidRPr="00972512">
        <w:t xml:space="preserve">... </w:t>
      </w:r>
      <w:r w:rsidR="000E2518" w:rsidRPr="00BD437B">
        <w:t>//</w:t>
      </w:r>
      <w:r w:rsidR="000E2518">
        <w:t>Имя</w:t>
      </w:r>
      <w:r w:rsidR="000E2518" w:rsidRPr="00BD437B">
        <w:t xml:space="preserve"> </w:t>
      </w:r>
      <w:r w:rsidR="000E2518">
        <w:t>пользователя в БД</w:t>
      </w:r>
    </w:p>
    <w:p w14:paraId="57B12134" w14:textId="38AF0117" w:rsidR="000564EC" w:rsidRPr="00762B6F" w:rsidRDefault="000564EC" w:rsidP="000564EC">
      <w:pPr>
        <w:pStyle w:val="aff0"/>
      </w:pPr>
      <w:r w:rsidRPr="000564EC">
        <w:rPr>
          <w:lang w:val="en-US"/>
        </w:rPr>
        <w:t>DB</w:t>
      </w:r>
      <w:r w:rsidRPr="00762B6F">
        <w:t>_</w:t>
      </w:r>
      <w:r w:rsidRPr="000564EC">
        <w:rPr>
          <w:lang w:val="en-US"/>
        </w:rPr>
        <w:t>PASSWORD</w:t>
      </w:r>
      <w:r w:rsidRPr="00762B6F">
        <w:t>=</w:t>
      </w:r>
      <w:r w:rsidR="00972512" w:rsidRPr="00972512">
        <w:t xml:space="preserve">... </w:t>
      </w:r>
      <w:r w:rsidR="00762B6F" w:rsidRPr="00BD437B">
        <w:t>//</w:t>
      </w:r>
      <w:r w:rsidR="00762B6F">
        <w:t>Пароль</w:t>
      </w:r>
      <w:r w:rsidR="00762B6F" w:rsidRPr="00BD437B">
        <w:t xml:space="preserve"> </w:t>
      </w:r>
      <w:r w:rsidR="00762B6F">
        <w:t>пользователя в БД</w:t>
      </w:r>
    </w:p>
    <w:p w14:paraId="41539DFC" w14:textId="78968FED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DB_ROOT_PASSWORD=</w:t>
      </w:r>
      <w:r w:rsidR="0009480C" w:rsidRPr="0009480C">
        <w:rPr>
          <w:lang w:val="en-US"/>
        </w:rPr>
        <w:t xml:space="preserve"> </w:t>
      </w:r>
      <w:r w:rsidR="00972512">
        <w:rPr>
          <w:lang w:val="en-US"/>
        </w:rPr>
        <w:t>...</w:t>
      </w:r>
    </w:p>
    <w:p w14:paraId="3FE09B12" w14:textId="735CC9AA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DB_VOLUME_NAME</w:t>
      </w:r>
      <w:r w:rsidR="00972512">
        <w:rPr>
          <w:lang w:val="en-US"/>
        </w:rPr>
        <w:t>=...</w:t>
      </w:r>
    </w:p>
    <w:p w14:paraId="6D2384EA" w14:textId="4A7A9C45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JWT_KEY=</w:t>
      </w:r>
      <w:r w:rsidR="00972512" w:rsidRPr="00972512">
        <w:rPr>
          <w:lang w:val="en-US"/>
        </w:rPr>
        <w:t>KEY_32_CHARS_MIN</w:t>
      </w:r>
    </w:p>
    <w:p w14:paraId="2C256098" w14:textId="77777777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CORS_ORIGINS=http://localhost:5173</w:t>
      </w:r>
    </w:p>
    <w:p w14:paraId="30F76124" w14:textId="77777777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FRONTEND_API_URL=http://localhost:5000</w:t>
      </w:r>
    </w:p>
    <w:p w14:paraId="734D68E0" w14:textId="33A3657E" w:rsidR="000564EC" w:rsidRPr="000564EC" w:rsidRDefault="000564EC" w:rsidP="000564EC">
      <w:pPr>
        <w:pStyle w:val="aff0"/>
        <w:rPr>
          <w:lang w:val="en-US"/>
        </w:rPr>
      </w:pPr>
      <w:r w:rsidRPr="000564EC">
        <w:rPr>
          <w:lang w:val="en-US"/>
        </w:rPr>
        <w:t>VITE_API_URL=http://localhost:5173</w:t>
      </w:r>
    </w:p>
    <w:p w14:paraId="797123EB" w14:textId="77777777" w:rsidR="00F87013" w:rsidRPr="007B0B32" w:rsidRDefault="00F87013" w:rsidP="00F87013">
      <w:pPr>
        <w:pStyle w:val="a3"/>
      </w:pPr>
      <w:r>
        <w:lastRenderedPageBreak/>
        <w:t>Для функционирования веб-приложения на стороне клиента достаточны следующие программные и технические средства:</w:t>
      </w:r>
    </w:p>
    <w:p w14:paraId="047BEECD" w14:textId="77777777" w:rsidR="00F87013" w:rsidRDefault="00F87013" w:rsidP="00F87013">
      <w:pPr>
        <w:pStyle w:val="a1"/>
      </w:pPr>
      <w:r>
        <w:t>веб-браузер: Google Chrome (версии 90 и выше), Mozilla Firefox (версии 88 и выше)</w:t>
      </w:r>
      <w:r w:rsidRPr="009E56FC">
        <w:t>;</w:t>
      </w:r>
    </w:p>
    <w:p w14:paraId="2184EED7" w14:textId="77777777" w:rsidR="00F87013" w:rsidRDefault="00F87013" w:rsidP="00F87013">
      <w:pPr>
        <w:pStyle w:val="a1"/>
      </w:pPr>
      <w:r>
        <w:t>процессор с частотой 2 ГГц</w:t>
      </w:r>
      <w:r>
        <w:rPr>
          <w:lang w:val="en-US"/>
        </w:rPr>
        <w:t>;</w:t>
      </w:r>
    </w:p>
    <w:p w14:paraId="03CB62B6" w14:textId="77777777" w:rsidR="00F87013" w:rsidRDefault="00F87013" w:rsidP="00F87013">
      <w:pPr>
        <w:pStyle w:val="a1"/>
      </w:pPr>
      <w:r>
        <w:t>оперативная память: минимум 1 ГБ</w:t>
      </w:r>
      <w:r>
        <w:rPr>
          <w:lang w:val="en-US"/>
        </w:rPr>
        <w:t>;</w:t>
      </w:r>
    </w:p>
    <w:p w14:paraId="2C9680DD" w14:textId="77777777" w:rsidR="00F87013" w:rsidRDefault="00F87013" w:rsidP="00F87013">
      <w:pPr>
        <w:pStyle w:val="a1"/>
      </w:pPr>
      <w:r>
        <w:t>постоянное интернет-подключение.</w:t>
      </w:r>
    </w:p>
    <w:p w14:paraId="24DA6039" w14:textId="77777777" w:rsidR="00F87013" w:rsidRDefault="00F87013" w:rsidP="00F87013">
      <w:pPr>
        <w:pStyle w:val="a3"/>
      </w:pPr>
      <w:r>
        <w:t xml:space="preserve">В </w:t>
      </w:r>
      <w:r w:rsidRPr="00352843">
        <w:t>веб</w:t>
      </w:r>
      <w:r>
        <w:t>-приложении используются следующие данные для авторизации:</w:t>
      </w:r>
    </w:p>
    <w:p w14:paraId="68AA3E8D" w14:textId="77777777" w:rsidR="00F87013" w:rsidRDefault="00F87013" w:rsidP="00F87013">
      <w:pPr>
        <w:pStyle w:val="a1"/>
        <w:rPr>
          <w:lang w:val="en-US"/>
        </w:rPr>
      </w:pPr>
      <w:r>
        <w:t xml:space="preserve">логин – </w:t>
      </w:r>
      <w:r>
        <w:rPr>
          <w:lang w:val="en-US"/>
        </w:rPr>
        <w:t>admin;</w:t>
      </w:r>
    </w:p>
    <w:p w14:paraId="696BB07E" w14:textId="61172B13" w:rsidR="00F87013" w:rsidRPr="005D2DE3" w:rsidRDefault="00F87013" w:rsidP="005D2DE3">
      <w:pPr>
        <w:pStyle w:val="a1"/>
        <w:rPr>
          <w:lang w:val="en-US"/>
        </w:rPr>
      </w:pPr>
      <w:r>
        <w:t xml:space="preserve">пароль – </w:t>
      </w:r>
      <w:r>
        <w:rPr>
          <w:lang w:val="en-US"/>
        </w:rPr>
        <w:t>admin.</w:t>
      </w:r>
    </w:p>
    <w:p w14:paraId="6440D748" w14:textId="4E341BAB" w:rsidR="00411741" w:rsidRDefault="00B01F68" w:rsidP="004379DD">
      <w:pPr>
        <w:pStyle w:val="2"/>
      </w:pPr>
      <w:bookmarkStart w:id="58" w:name="_Toc229831269"/>
      <w:r>
        <w:t>Импорт данных</w:t>
      </w:r>
      <w:bookmarkEnd w:id="58"/>
    </w:p>
    <w:p w14:paraId="34CB5694" w14:textId="2509AEA7" w:rsidR="00B01F68" w:rsidRDefault="00B01F68" w:rsidP="00B01F68">
      <w:pPr>
        <w:pStyle w:val="a3"/>
      </w:pPr>
      <w:r>
        <w:t xml:space="preserve">В системе УНФО предусмотрен импорт данных студентов и мебели. Оба экрана реализованы </w:t>
      </w:r>
      <w:r w:rsidR="00857936">
        <w:t>с точной идентичностью, но для разных данных. Вид страницы импорта данных представлен на рисунке 6.</w:t>
      </w:r>
    </w:p>
    <w:p w14:paraId="218F10BD" w14:textId="5D38AED6" w:rsidR="00A21DC5" w:rsidRDefault="00A21DC5" w:rsidP="00A21DC5">
      <w:pPr>
        <w:pStyle w:val="afd"/>
      </w:pPr>
      <w:r w:rsidRPr="00A21DC5">
        <w:drawing>
          <wp:inline distT="0" distB="0" distL="0" distR="0" wp14:anchorId="6298276D" wp14:editId="2B677F7D">
            <wp:extent cx="5419642" cy="3301855"/>
            <wp:effectExtent l="19050" t="19050" r="10160" b="13335"/>
            <wp:docPr id="6941589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158975" name=""/>
                    <pic:cNvPicPr/>
                  </pic:nvPicPr>
                  <pic:blipFill rotWithShape="1">
                    <a:blip r:embed="rId17"/>
                    <a:srcRect l="669" t="1930" b="1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6186" cy="3305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1FB534" w14:textId="1430C647" w:rsidR="00A21DC5" w:rsidRDefault="00A21DC5" w:rsidP="00A21DC5">
      <w:pPr>
        <w:pStyle w:val="afe"/>
      </w:pPr>
      <w:r>
        <w:t>Рисунок 6 – УНФО. Вид страницы импорта данных</w:t>
      </w:r>
    </w:p>
    <w:p w14:paraId="1B4B28E5" w14:textId="79C225DE" w:rsidR="00613787" w:rsidRDefault="0063442C" w:rsidP="00A21DC5">
      <w:pPr>
        <w:pStyle w:val="a3"/>
      </w:pPr>
      <w:r>
        <w:lastRenderedPageBreak/>
        <w:t>В верхней части страницы находиться область для загрузки файла .</w:t>
      </w:r>
      <w:r>
        <w:rPr>
          <w:lang w:val="en-US"/>
        </w:rPr>
        <w:t>xlsx</w:t>
      </w:r>
      <w:r w:rsidRPr="0063442C">
        <w:t xml:space="preserve"> </w:t>
      </w:r>
      <w:r w:rsidR="00A2411D">
        <w:t xml:space="preserve">или </w:t>
      </w:r>
      <w:r w:rsidRPr="0063442C">
        <w:t>.</w:t>
      </w:r>
      <w:r w:rsidR="00A2411D">
        <w:rPr>
          <w:lang w:val="en-US"/>
        </w:rPr>
        <w:t>xls</w:t>
      </w:r>
      <w:r w:rsidR="00A2411D">
        <w:t xml:space="preserve"> размером до 200 МБ. Файл можно </w:t>
      </w:r>
      <w:commentRangeStart w:id="59"/>
      <w:r w:rsidR="00AF21F6" w:rsidRPr="00FC308E">
        <w:t>переместить</w:t>
      </w:r>
      <w:r w:rsidR="00A2411D">
        <w:t xml:space="preserve"> </w:t>
      </w:r>
      <w:commentRangeEnd w:id="59"/>
      <w:r w:rsidR="00FC308E">
        <w:rPr>
          <w:rStyle w:val="aff4"/>
          <w:sz w:val="28"/>
          <w:szCs w:val="22"/>
        </w:rPr>
        <w:commentReference w:id="59"/>
      </w:r>
      <w:r w:rsidR="00A2411D">
        <w:t>в область или выбрать через стандартное диалоговое окно</w:t>
      </w:r>
      <w:r w:rsidR="007E6801">
        <w:t xml:space="preserve"> при нажатии на область.</w:t>
      </w:r>
      <w:r w:rsidR="001C255E">
        <w:t xml:space="preserve"> Импорт данных происходит при нажатии на кнопку «Загрузить», которая расположена внизу экрана.</w:t>
      </w:r>
    </w:p>
    <w:p w14:paraId="22371B69" w14:textId="6F596C92" w:rsidR="007E6801" w:rsidRDefault="009F6F67" w:rsidP="006A0F06">
      <w:pPr>
        <w:pStyle w:val="a3"/>
      </w:pPr>
      <w:r>
        <w:t>После загрузки файла в таблице «Предварительный просмотр» отобразятся данные для проверки с учетом предварительной валидации</w:t>
      </w:r>
      <w:r w:rsidR="00680806">
        <w:t xml:space="preserve">. </w:t>
      </w:r>
      <w:r w:rsidR="00D864D3">
        <w:t xml:space="preserve">Таблица содержит поля для импорта данных. Рядом с названиями полей </w:t>
      </w:r>
      <w:commentRangeStart w:id="60"/>
      <w:r w:rsidR="00A42D77" w:rsidRPr="00FC308E">
        <w:t>расположены</w:t>
      </w:r>
      <w:r w:rsidR="00D864D3" w:rsidRPr="00FC308E">
        <w:t xml:space="preserve"> информационные значки</w:t>
      </w:r>
      <w:r w:rsidR="00D864D3">
        <w:t xml:space="preserve"> </w:t>
      </w:r>
      <w:commentRangeEnd w:id="60"/>
      <w:r w:rsidR="00FC308E">
        <w:rPr>
          <w:rStyle w:val="aff4"/>
          <w:sz w:val="28"/>
          <w:szCs w:val="22"/>
        </w:rPr>
        <w:commentReference w:id="60"/>
      </w:r>
      <w:r w:rsidR="00D864D3">
        <w:t>с подсказками по валидации</w:t>
      </w:r>
      <w:r w:rsidR="00025148">
        <w:t xml:space="preserve">. При нажатии на информационный значок </w:t>
      </w:r>
      <w:r w:rsidR="00331E9B">
        <w:t xml:space="preserve">открывается модальное окно с подсказками по валидации </w:t>
      </w:r>
      <w:r w:rsidR="00DE31E0">
        <w:t xml:space="preserve">в котором отображаются </w:t>
      </w:r>
      <w:r w:rsidR="006A0D7B">
        <w:t xml:space="preserve">возможные ошибки и варианты их решения </w:t>
      </w:r>
      <w:r w:rsidR="00DE31E0">
        <w:t>для правильного заполнения выбранного поля. Модальное окно подсказки изображено на рисунке 7.</w:t>
      </w:r>
    </w:p>
    <w:p w14:paraId="537330D1" w14:textId="66540FE4" w:rsidR="007E6801" w:rsidRDefault="006A0F06" w:rsidP="006A0F06">
      <w:pPr>
        <w:pStyle w:val="afd"/>
      </w:pPr>
      <w:r w:rsidRPr="006A0F06">
        <w:drawing>
          <wp:inline distT="0" distB="0" distL="0" distR="0" wp14:anchorId="3F0A2AF3" wp14:editId="041E8166">
            <wp:extent cx="3029373" cy="2324424"/>
            <wp:effectExtent l="0" t="0" r="0" b="0"/>
            <wp:docPr id="7837289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289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F775" w14:textId="7031268A" w:rsidR="006A0F06" w:rsidRPr="006A0F06" w:rsidRDefault="006A0F06" w:rsidP="006A0F06">
      <w:pPr>
        <w:pStyle w:val="afe"/>
      </w:pPr>
      <w:r>
        <w:t>Рисунок 7 – УНФО. Вид модального окна подсказки</w:t>
      </w:r>
    </w:p>
    <w:p w14:paraId="02C0F98A" w14:textId="29BC77A9" w:rsidR="00A21DC5" w:rsidRDefault="00A21DC5" w:rsidP="00A21DC5">
      <w:pPr>
        <w:pStyle w:val="a3"/>
      </w:pPr>
      <w:r>
        <w:t>Для</w:t>
      </w:r>
      <w:r w:rsidR="00F14A84">
        <w:t xml:space="preserve"> качественного импорта данных на странице предусмотрен</w:t>
      </w:r>
      <w:r w:rsidR="00B8760E">
        <w:t>а возможность скачать шаблон при нажати</w:t>
      </w:r>
      <w:r w:rsidR="000556DF">
        <w:t xml:space="preserve">и </w:t>
      </w:r>
      <w:r w:rsidR="00B81EDE">
        <w:t>на кнопку</w:t>
      </w:r>
      <w:r w:rsidR="00982125">
        <w:t xml:space="preserve"> «Скачать шаблон»,</w:t>
      </w:r>
      <w:r w:rsidR="000556DF">
        <w:t xml:space="preserve"> расположенную</w:t>
      </w:r>
      <w:r w:rsidR="00613787">
        <w:t xml:space="preserve"> под таблицей</w:t>
      </w:r>
      <w:r w:rsidR="00982125">
        <w:t>.</w:t>
      </w:r>
      <w:r w:rsidR="00AB724E">
        <w:t xml:space="preserve"> При импорте некачественных данных в таблице поля таблицы будут окрашены в красный цвет</w:t>
      </w:r>
      <w:r w:rsidR="00B42911">
        <w:t xml:space="preserve">, записи с ошибками валидации </w:t>
      </w:r>
      <w:r w:rsidR="00CA0C3A">
        <w:lastRenderedPageBreak/>
        <w:t>будут пропущены при загрузке. Вид страницы с некачественными данными отображен на рисунке 8.</w:t>
      </w:r>
    </w:p>
    <w:p w14:paraId="51BEF6C4" w14:textId="0D0179C6" w:rsidR="00CA0C3A" w:rsidRDefault="00095F08" w:rsidP="00095F08">
      <w:pPr>
        <w:pStyle w:val="afd"/>
      </w:pPr>
      <w:r w:rsidRPr="00095F08">
        <w:drawing>
          <wp:inline distT="0" distB="0" distL="0" distR="0" wp14:anchorId="0CA96ABD" wp14:editId="038A648D">
            <wp:extent cx="5939790" cy="3374390"/>
            <wp:effectExtent l="19050" t="19050" r="22860" b="16510"/>
            <wp:docPr id="1320138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1384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743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8C895B" w14:textId="1B437D35" w:rsidR="00095F08" w:rsidRDefault="00095F08" w:rsidP="00023983">
      <w:pPr>
        <w:pStyle w:val="afe"/>
      </w:pPr>
      <w:r>
        <w:t xml:space="preserve">Рисунок 8 – УНФО. </w:t>
      </w:r>
      <w:commentRangeStart w:id="61"/>
      <w:r w:rsidR="00197E81" w:rsidRPr="00B17EEE">
        <w:t>Вид страницы после импорта некачественных данных</w:t>
      </w:r>
      <w:commentRangeEnd w:id="61"/>
      <w:r w:rsidR="00FC308E">
        <w:rPr>
          <w:rStyle w:val="aff4"/>
          <w:sz w:val="28"/>
          <w:szCs w:val="22"/>
        </w:rPr>
        <w:commentReference w:id="61"/>
      </w:r>
    </w:p>
    <w:p w14:paraId="7C3D7B22" w14:textId="704DE5FB" w:rsidR="006C3F35" w:rsidRDefault="00666462" w:rsidP="004379DD">
      <w:pPr>
        <w:pStyle w:val="2"/>
      </w:pPr>
      <w:bookmarkStart w:id="62" w:name="_Toc229831270"/>
      <w:r>
        <w:t>Просмотр истории проживания</w:t>
      </w:r>
      <w:bookmarkEnd w:id="62"/>
    </w:p>
    <w:p w14:paraId="45998DBF" w14:textId="0BDD5FC4" w:rsidR="000D278B" w:rsidRDefault="001B642A" w:rsidP="00392F77">
      <w:pPr>
        <w:pStyle w:val="a3"/>
      </w:pPr>
      <w:r>
        <w:t xml:space="preserve">В системе реализована возможность отслеживания полной хронологии проживания </w:t>
      </w:r>
      <w:r w:rsidR="006C2D52">
        <w:t xml:space="preserve">каждого студента. </w:t>
      </w:r>
      <w:r w:rsidR="009F2F14">
        <w:t xml:space="preserve">Для просмотра истории проживания студента </w:t>
      </w:r>
      <w:commentRangeStart w:id="63"/>
      <w:r w:rsidR="009F2F14" w:rsidRPr="00042D5F">
        <w:t>необходимо</w:t>
      </w:r>
      <w:r w:rsidR="00250F15" w:rsidRPr="00042D5F">
        <w:t xml:space="preserve">, </w:t>
      </w:r>
      <w:r w:rsidR="009F2F14" w:rsidRPr="00042D5F">
        <w:t>чтоб</w:t>
      </w:r>
      <w:r w:rsidR="00250F15" w:rsidRPr="00042D5F">
        <w:t>ы</w:t>
      </w:r>
      <w:r w:rsidR="009F2F14">
        <w:t xml:space="preserve"> </w:t>
      </w:r>
      <w:commentRangeEnd w:id="63"/>
      <w:r w:rsidR="00042D5F">
        <w:rPr>
          <w:rStyle w:val="aff4"/>
          <w:sz w:val="28"/>
          <w:szCs w:val="22"/>
        </w:rPr>
        <w:commentReference w:id="63"/>
      </w:r>
      <w:r w:rsidR="009F2F14">
        <w:t xml:space="preserve">студент хоть раз переселялся в другую комнату. </w:t>
      </w:r>
      <w:r w:rsidR="006C2D52">
        <w:t>Кнопка «</w:t>
      </w:r>
      <w:r w:rsidR="009F2F14">
        <w:t>История</w:t>
      </w:r>
      <w:r w:rsidR="006C2D52">
        <w:t>»</w:t>
      </w:r>
      <w:r w:rsidR="009F2F14">
        <w:t xml:space="preserve"> расположена </w:t>
      </w:r>
      <w:r w:rsidR="00D2213B">
        <w:t>во вкладке «Проживание» на странице «Карточка студента»</w:t>
      </w:r>
      <w:r w:rsidR="00C82C24">
        <w:t xml:space="preserve"> (рисунок 9)</w:t>
      </w:r>
      <w:r w:rsidR="00D2213B">
        <w:t>. При нажатии на кнопку открывается модальное окно «История проживания»</w:t>
      </w:r>
      <w:r w:rsidR="009F5FE3">
        <w:t xml:space="preserve"> (рисунок 10)</w:t>
      </w:r>
      <w:r w:rsidR="00D2213B">
        <w:t>, которое отображает информацию во вложенной структуре периодов</w:t>
      </w:r>
      <w:r w:rsidR="000D278B">
        <w:t>.</w:t>
      </w:r>
      <w:r w:rsidR="00246859">
        <w:t xml:space="preserve"> </w:t>
      </w:r>
      <w:r w:rsidR="00246859" w:rsidRPr="00246859">
        <w:t>Первый уровень вложенности разделен на учебные года, каждая запись обозначает период с первого сентября года до тридцатого июня следующего года. Второй уровень вложенности оп</w:t>
      </w:r>
      <w:r w:rsidR="00392F77">
        <w:t xml:space="preserve">ределяет период проживания студента </w:t>
      </w:r>
      <w:commentRangeStart w:id="64"/>
      <w:r w:rsidR="00392F77" w:rsidRPr="00042D5F">
        <w:t xml:space="preserve">внутри учебного </w:t>
      </w:r>
      <w:r w:rsidR="00684C04" w:rsidRPr="00042D5F">
        <w:t>г</w:t>
      </w:r>
      <w:r w:rsidR="00392F77" w:rsidRPr="00042D5F">
        <w:t>ода</w:t>
      </w:r>
      <w:commentRangeEnd w:id="64"/>
      <w:r w:rsidR="00042D5F">
        <w:rPr>
          <w:rStyle w:val="aff4"/>
          <w:sz w:val="28"/>
          <w:szCs w:val="22"/>
        </w:rPr>
        <w:commentReference w:id="64"/>
      </w:r>
      <w:r w:rsidR="00392F77">
        <w:t xml:space="preserve">. Внутри этого периода отображаются соседи </w:t>
      </w:r>
      <w:r w:rsidR="0080297E">
        <w:t>студента,</w:t>
      </w:r>
      <w:r w:rsidR="00392F77">
        <w:t xml:space="preserve"> которые жили с ним в этот момент.</w:t>
      </w:r>
    </w:p>
    <w:p w14:paraId="5004F0BB" w14:textId="77777777" w:rsidR="00C82C24" w:rsidRDefault="00C82C24" w:rsidP="00C82C24">
      <w:pPr>
        <w:pStyle w:val="afd"/>
      </w:pPr>
      <w:r w:rsidRPr="00C82C24">
        <w:lastRenderedPageBreak/>
        <w:drawing>
          <wp:inline distT="0" distB="0" distL="0" distR="0" wp14:anchorId="3A36CA7E" wp14:editId="3BB2FCB3">
            <wp:extent cx="5939790" cy="4210685"/>
            <wp:effectExtent l="19050" t="19050" r="22860" b="18415"/>
            <wp:docPr id="8610514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0514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10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2D28B" w14:textId="386CA5AC" w:rsidR="00C82C24" w:rsidRPr="00C82C24" w:rsidRDefault="00C82C24" w:rsidP="00684C04">
      <w:pPr>
        <w:pStyle w:val="afe"/>
      </w:pPr>
      <w:r>
        <w:t xml:space="preserve">Рисунок 9 – УНФО. </w:t>
      </w:r>
      <w:commentRangeStart w:id="65"/>
      <w:r w:rsidR="00684C04" w:rsidRPr="003C6399">
        <w:t>Вид карточки студента с кнопкой «История»</w:t>
      </w:r>
      <w:commentRangeEnd w:id="65"/>
      <w:r w:rsidR="003C6399" w:rsidRPr="00C82C24">
        <w:rPr>
          <w:rStyle w:val="aff4"/>
          <w:sz w:val="28"/>
          <w:szCs w:val="22"/>
        </w:rPr>
        <w:commentReference w:id="65"/>
      </w:r>
    </w:p>
    <w:p w14:paraId="04A5B92D" w14:textId="50FB33F4" w:rsidR="003B18B1" w:rsidRDefault="003B18B1" w:rsidP="00C82C24">
      <w:pPr>
        <w:pStyle w:val="afd"/>
      </w:pPr>
      <w:r w:rsidRPr="003B18B1">
        <w:drawing>
          <wp:inline distT="0" distB="0" distL="0" distR="0" wp14:anchorId="782329E3" wp14:editId="60459CAF">
            <wp:extent cx="4007457" cy="3297532"/>
            <wp:effectExtent l="0" t="0" r="0" b="0"/>
            <wp:docPr id="2229571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957177" name=""/>
                    <pic:cNvPicPr/>
                  </pic:nvPicPr>
                  <pic:blipFill rotWithShape="1">
                    <a:blip r:embed="rId21"/>
                    <a:srcRect l="11113" t="17393" r="10963" b="17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432" cy="3299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82C24" w:rsidRPr="00C82C24">
        <w:t xml:space="preserve"> </w:t>
      </w:r>
    </w:p>
    <w:p w14:paraId="52632DF9" w14:textId="7E5C28AF" w:rsidR="003B18B1" w:rsidRDefault="003B18B1" w:rsidP="000154C5">
      <w:pPr>
        <w:pStyle w:val="afe"/>
      </w:pPr>
      <w:r>
        <w:t xml:space="preserve">Рисунок </w:t>
      </w:r>
      <w:r w:rsidR="0080297E">
        <w:t>10</w:t>
      </w:r>
      <w:r>
        <w:t xml:space="preserve"> – УНФО. Вид модального окна истории</w:t>
      </w:r>
      <w:r w:rsidR="000154C5">
        <w:t xml:space="preserve"> проживания</w:t>
      </w:r>
    </w:p>
    <w:p w14:paraId="42617D93" w14:textId="1AEC01C4" w:rsidR="001D6A01" w:rsidRDefault="001D6A01" w:rsidP="004379DD">
      <w:pPr>
        <w:pStyle w:val="2"/>
      </w:pPr>
      <w:bookmarkStart w:id="66" w:name="_Toc229831271"/>
      <w:r>
        <w:lastRenderedPageBreak/>
        <w:t>Получение постельного белья</w:t>
      </w:r>
      <w:bookmarkEnd w:id="66"/>
    </w:p>
    <w:p w14:paraId="5B4CEC47" w14:textId="0589A07A" w:rsidR="0080297E" w:rsidRPr="0080297E" w:rsidRDefault="0080297E" w:rsidP="0080297E">
      <w:pPr>
        <w:pStyle w:val="a3"/>
      </w:pPr>
      <w:r>
        <w:t xml:space="preserve">Система предусматривает удобный формат учета </w:t>
      </w:r>
      <w:r w:rsidR="00EC191C">
        <w:t xml:space="preserve">комплектов постельного белья, которое выдается студентам при заселении. Для просмотра общей статистики по постельному </w:t>
      </w:r>
      <w:r w:rsidR="00F23DF6">
        <w:t xml:space="preserve">необходимо при помощи бокового меню перейти на пункт «Постельное», который доступен </w:t>
      </w:r>
      <w:r w:rsidR="00733F7C">
        <w:t>только пользователю с ролью Комендант или Администратор. Вид страницы «Постельное» представлен на рисунке 11.</w:t>
      </w:r>
    </w:p>
    <w:p w14:paraId="559AEB54" w14:textId="77777777" w:rsidR="0080297E" w:rsidRDefault="0080297E" w:rsidP="0080297E">
      <w:pPr>
        <w:pStyle w:val="afd"/>
      </w:pPr>
      <w:r w:rsidRPr="0080297E">
        <w:drawing>
          <wp:inline distT="0" distB="0" distL="0" distR="0" wp14:anchorId="27BA4978" wp14:editId="3F0CC0EF">
            <wp:extent cx="5939790" cy="2934335"/>
            <wp:effectExtent l="19050" t="19050" r="22860" b="18415"/>
            <wp:docPr id="651113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1138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343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42E0E4" w14:textId="197BB551" w:rsidR="0080297E" w:rsidRDefault="0080297E" w:rsidP="0080297E">
      <w:pPr>
        <w:pStyle w:val="afe"/>
      </w:pPr>
      <w:r>
        <w:t>Рисунок 11 – УНФО. Вид страницы «Постельное»</w:t>
      </w:r>
    </w:p>
    <w:p w14:paraId="6064CF3B" w14:textId="71475284" w:rsidR="00733F7C" w:rsidRDefault="00733F7C" w:rsidP="00733F7C">
      <w:pPr>
        <w:pStyle w:val="a3"/>
      </w:pPr>
      <w:r>
        <w:t xml:space="preserve">В верхней части экрана предусмотрен поиск по названию категории </w:t>
      </w:r>
      <w:r w:rsidR="001B4E2E">
        <w:t xml:space="preserve">постельного </w:t>
      </w:r>
      <w:commentRangeStart w:id="67"/>
      <w:r w:rsidR="00172B82" w:rsidRPr="008E327C">
        <w:t xml:space="preserve">с возможностью </w:t>
      </w:r>
      <w:r w:rsidR="00FD3A4E" w:rsidRPr="008E327C">
        <w:t xml:space="preserve">сброса </w:t>
      </w:r>
      <w:r w:rsidR="00172B82" w:rsidRPr="008E327C">
        <w:t>результатов поиска</w:t>
      </w:r>
      <w:commentRangeEnd w:id="67"/>
      <w:r w:rsidR="008E327C" w:rsidRPr="008E327C">
        <w:rPr>
          <w:rStyle w:val="aff4"/>
          <w:sz w:val="28"/>
          <w:szCs w:val="22"/>
        </w:rPr>
        <w:commentReference w:id="67"/>
      </w:r>
      <w:r w:rsidR="001B4E2E" w:rsidRPr="008E327C">
        <w:t>.</w:t>
      </w:r>
      <w:r w:rsidR="001B4E2E">
        <w:t xml:space="preserve"> Чуть ниже располагается таблица, в которой отображены </w:t>
      </w:r>
      <w:r w:rsidR="00E33A07">
        <w:t>категории</w:t>
      </w:r>
      <w:r w:rsidR="001B4E2E">
        <w:t xml:space="preserve">, общее количество </w:t>
      </w:r>
      <w:r w:rsidR="00E33A07">
        <w:t xml:space="preserve">конкретного вида постельного, сколько используется в текущий момент и сколько лежит на </w:t>
      </w:r>
      <w:r w:rsidR="00B64739">
        <w:t>складе. В конце таблицы расположена кнопка действия, при нажатии на которую открывается меню</w:t>
      </w:r>
      <w:r w:rsidR="00BF27B1">
        <w:t>. Реализована возможность добавления и списания.</w:t>
      </w:r>
    </w:p>
    <w:p w14:paraId="321E75D3" w14:textId="5CB5A5A0" w:rsidR="0080297E" w:rsidRDefault="00BF27B1" w:rsidP="00BF27B1">
      <w:pPr>
        <w:pStyle w:val="a3"/>
      </w:pPr>
      <w:r>
        <w:lastRenderedPageBreak/>
        <w:t xml:space="preserve">Для списания конкретного вида постельного </w:t>
      </w:r>
      <w:commentRangeStart w:id="68"/>
      <w:r w:rsidRPr="008E327C">
        <w:t>необходимо</w:t>
      </w:r>
      <w:r w:rsidR="008942E9" w:rsidRPr="008E327C">
        <w:t xml:space="preserve">, </w:t>
      </w:r>
      <w:r w:rsidRPr="008E327C">
        <w:t>чтоб</w:t>
      </w:r>
      <w:r w:rsidR="008942E9" w:rsidRPr="008E327C">
        <w:t>ы</w:t>
      </w:r>
      <w:r>
        <w:t xml:space="preserve"> </w:t>
      </w:r>
      <w:commentRangeEnd w:id="68"/>
      <w:r w:rsidR="008E327C">
        <w:rPr>
          <w:rStyle w:val="aff4"/>
          <w:sz w:val="28"/>
          <w:szCs w:val="22"/>
        </w:rPr>
        <w:commentReference w:id="68"/>
      </w:r>
      <w:r>
        <w:t>нужное количество находилось на складе.</w:t>
      </w:r>
    </w:p>
    <w:p w14:paraId="0680ABBF" w14:textId="683798C9" w:rsidR="00BF27B1" w:rsidRDefault="004B6888" w:rsidP="00452C5C">
      <w:pPr>
        <w:pStyle w:val="a3"/>
      </w:pPr>
      <w:r>
        <w:t>На странице выбранного общения во вкладке «Постельно</w:t>
      </w:r>
      <w:r w:rsidR="00120966">
        <w:t>е</w:t>
      </w:r>
      <w:r>
        <w:t>» (рисунок 12) отображается таблица выданных комплектов постельного белья в выбранном общежитии.</w:t>
      </w:r>
      <w:r w:rsidR="00452C5C" w:rsidRPr="00452C5C">
        <w:t xml:space="preserve"> </w:t>
      </w:r>
      <w:r w:rsidR="00452C5C">
        <w:t>Таблица</w:t>
      </w:r>
      <w:r w:rsidR="00452C5C" w:rsidRPr="00A77396">
        <w:t xml:space="preserve"> распределения постельного включает в себя столбец студента и столбцы выданных категорий с указанием количества. В конце строки располагается кнопка меню, из которого доступно редактирование и удаление записи о распределении.</w:t>
      </w:r>
    </w:p>
    <w:p w14:paraId="59D9F8B7" w14:textId="1EEA42E3" w:rsidR="001D6A01" w:rsidRDefault="00A77396" w:rsidP="00E77E52">
      <w:pPr>
        <w:pStyle w:val="afd"/>
      </w:pPr>
      <w:r w:rsidRPr="00A77396">
        <w:drawing>
          <wp:inline distT="0" distB="0" distL="0" distR="0" wp14:anchorId="23FF365C" wp14:editId="461A2BD0">
            <wp:extent cx="5865402" cy="4192438"/>
            <wp:effectExtent l="0" t="0" r="2540" b="0"/>
            <wp:docPr id="21094342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4342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92878" cy="4212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3D661" w14:textId="595CA4B2" w:rsidR="00E77E52" w:rsidRDefault="00E77E52" w:rsidP="00E77E52">
      <w:pPr>
        <w:pStyle w:val="afe"/>
      </w:pPr>
      <w:r>
        <w:t xml:space="preserve">Рисунок </w:t>
      </w:r>
      <w:r w:rsidR="001B5723">
        <w:t>12</w:t>
      </w:r>
      <w:r>
        <w:t xml:space="preserve"> – УНФО. Вид вкладки «Постельное»</w:t>
      </w:r>
    </w:p>
    <w:p w14:paraId="700449B8" w14:textId="77777777" w:rsidR="00A671E1" w:rsidRDefault="002623C4" w:rsidP="002623C4">
      <w:pPr>
        <w:pStyle w:val="a3"/>
      </w:pPr>
      <w:r>
        <w:t xml:space="preserve">Для добавления новой записи необходимо нажать на кнопку «+ Добавить». После нажатия откроется модальное </w:t>
      </w:r>
      <w:r w:rsidR="00B10123">
        <w:t xml:space="preserve">окно добавления нового распределения. </w:t>
      </w:r>
      <w:r w:rsidR="0006715A">
        <w:t xml:space="preserve">Добавление записи о распределении доступно только </w:t>
      </w:r>
      <w:r w:rsidR="00FB41A4">
        <w:t>для студентов,</w:t>
      </w:r>
      <w:r w:rsidR="0006715A">
        <w:t xml:space="preserve"> которые уже заселены в комнату и еще не получили постельное.</w:t>
      </w:r>
    </w:p>
    <w:p w14:paraId="0C95ABA6" w14:textId="38BCACB2" w:rsidR="008461FD" w:rsidRDefault="008461FD" w:rsidP="00411741">
      <w:pPr>
        <w:pStyle w:val="1"/>
      </w:pPr>
      <w:bookmarkStart w:id="69" w:name="_Toc229831272"/>
      <w:commentRangeStart w:id="70"/>
      <w:r w:rsidRPr="00411741">
        <w:lastRenderedPageBreak/>
        <w:t>Определение</w:t>
      </w:r>
      <w:r>
        <w:t xml:space="preserve"> затрат на создание</w:t>
      </w:r>
      <w:r w:rsidR="00E23184">
        <w:t xml:space="preserve"> программного продукта</w:t>
      </w:r>
      <w:bookmarkEnd w:id="69"/>
      <w:commentRangeEnd w:id="70"/>
      <w:r w:rsidR="00C84710">
        <w:rPr>
          <w:rStyle w:val="aff4"/>
          <w:sz w:val="32"/>
          <w:szCs w:val="40"/>
        </w:rPr>
        <w:commentReference w:id="70"/>
      </w:r>
    </w:p>
    <w:p w14:paraId="1F3FCE08" w14:textId="78628148" w:rsidR="00A57C2D" w:rsidRDefault="00E23184" w:rsidP="00046F98">
      <w:pPr>
        <w:pStyle w:val="a3"/>
      </w:pPr>
      <w:r>
        <w:t xml:space="preserve">Для расчета экономического обоснования разработки </w:t>
      </w:r>
      <w:r w:rsidR="00A57C2D">
        <w:t xml:space="preserve">системы УНФО </w:t>
      </w:r>
      <w:r>
        <w:t>необходимо сделать расчет трудозатрат и денежных средств, затраченных на проект</w:t>
      </w:r>
      <w:r w:rsidR="001B21BC" w:rsidRPr="001B21BC">
        <w:t xml:space="preserve"> [</w:t>
      </w:r>
      <w:r w:rsidR="00B15574" w:rsidRPr="00AE22EC">
        <w:t>9</w:t>
      </w:r>
      <w:r w:rsidR="001B21BC" w:rsidRPr="001B21BC">
        <w:t>]</w:t>
      </w:r>
      <w:r>
        <w:t>.</w:t>
      </w:r>
    </w:p>
    <w:p w14:paraId="7E3DDD00" w14:textId="0681C239" w:rsidR="00C260CA" w:rsidRDefault="00C260CA" w:rsidP="00C260CA">
      <w:pPr>
        <w:pStyle w:val="a3"/>
      </w:pPr>
      <w:r>
        <w:t>Затраты на создан</w:t>
      </w:r>
      <w:r w:rsidRPr="001430C0">
        <w:rPr>
          <w:rFonts w:cs="Times New Roman"/>
        </w:rPr>
        <w:t xml:space="preserve">ие </w:t>
      </w:r>
      <w:r w:rsidR="00207C93" w:rsidRPr="001430C0">
        <w:rPr>
          <w:rFonts w:cs="Times New Roman"/>
        </w:rPr>
        <w:t>ПП</w:t>
      </w:r>
      <w:r w:rsidRPr="001430C0">
        <w:rPr>
          <w:rFonts w:cs="Times New Roman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спп</m:t>
            </m:r>
          </m:sub>
        </m:sSub>
      </m:oMath>
      <w:r w:rsidRPr="001430C0">
        <w:rPr>
          <w:rFonts w:cs="Times New Roman"/>
        </w:rPr>
        <w:t>, руб., определяются по формуле</w:t>
      </w:r>
    </w:p>
    <w:p w14:paraId="05512A94" w14:textId="34327666" w:rsidR="00CF0D66" w:rsidRPr="000C4C36" w:rsidRDefault="00000000" w:rsidP="00F72C84">
      <w:pPr>
        <w:pStyle w:val="afd"/>
        <w:rPr>
          <w:rFonts w:cs="Times New Roman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спп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</m:t>
              </m:r>
              <m:sSubSup>
                <m:sSubSup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</w:rPr>
                    <m:t xml:space="preserve"> 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спп</m:t>
                  </m:r>
                </m:sub>
                <m:sup>
                  <m:r>
                    <m:rPr>
                      <m:nor/>
                    </m:rPr>
                    <w:rPr>
                      <w:rFonts w:cs="Times New Roman"/>
                    </w:rPr>
                    <m:t>МВ</m:t>
                  </m:r>
                </m:sup>
              </m:sSubSup>
              <m:r>
                <m:rPr>
                  <m:nor/>
                </m:rPr>
                <w:rPr>
                  <w:rFonts w:cs="Times New Roman"/>
                </w:rPr>
                <m:t xml:space="preserve"> + </m:t>
              </m:r>
              <m:sSub>
                <m:sSubPr>
                  <m:ctrlPr>
                    <w:rPr>
                      <w:rFonts w:ascii="Cambria Math" w:hAnsi="Cambria Math" w:cs="Times New Roman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общ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(1)</m:t>
              </m:r>
            </m:e>
          </m:eqArr>
        </m:oMath>
      </m:oMathPara>
    </w:p>
    <w:p w14:paraId="10670D9F" w14:textId="32B9FD27" w:rsidR="00EF4E0E" w:rsidRPr="001430C0" w:rsidRDefault="00F64F08" w:rsidP="00B83A4C">
      <w:pPr>
        <w:pStyle w:val="a3"/>
        <w:ind w:left="567" w:hanging="567"/>
        <w:rPr>
          <w:rFonts w:eastAsiaTheme="minorEastAsia" w:cs="Times New Roman"/>
        </w:rPr>
      </w:pPr>
      <w:r>
        <w:rPr>
          <w:rFonts w:eastAsiaTheme="minorEastAsia"/>
        </w:rPr>
        <w:t>г</w:t>
      </w:r>
      <w:r w:rsidR="00901689" w:rsidRPr="001430C0">
        <w:rPr>
          <w:rFonts w:eastAsiaTheme="minorEastAsia" w:cs="Times New Roman"/>
        </w:rPr>
        <w:t>де</w:t>
      </w:r>
      <w:r>
        <w:rPr>
          <w:rFonts w:eastAsiaTheme="minorEastAsia" w:cs="Times New Roman"/>
        </w:rPr>
        <w:t> 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спп</m:t>
            </m:r>
          </m:sub>
          <m:sup>
            <m:r>
              <m:rPr>
                <m:nor/>
              </m:rPr>
              <w:rPr>
                <w:rFonts w:cs="Times New Roman"/>
              </w:rPr>
              <m:t>МВ</m:t>
            </m:r>
          </m:sup>
        </m:sSubSup>
      </m:oMath>
      <w:r w:rsidR="0004201A" w:rsidRPr="001430C0">
        <w:rPr>
          <w:rFonts w:eastAsiaTheme="minorEastAsia" w:cs="Times New Roman"/>
        </w:rPr>
        <w:t xml:space="preserve"> </w:t>
      </w:r>
      <w:r w:rsidR="00901689" w:rsidRPr="001430C0">
        <w:rPr>
          <w:rFonts w:eastAsiaTheme="minorEastAsia" w:cs="Times New Roman"/>
        </w:rPr>
        <w:t>– затраты на оплату машинного времени, руб.;</w:t>
      </w:r>
    </w:p>
    <w:p w14:paraId="3FE4D6E0" w14:textId="344BAA2F" w:rsidR="00901689" w:rsidRPr="001430C0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общ</m:t>
            </m:r>
          </m:sub>
        </m:sSub>
      </m:oMath>
      <w:r w:rsidR="00901689" w:rsidRPr="001430C0">
        <w:rPr>
          <w:rFonts w:cs="Times New Roman"/>
        </w:rPr>
        <w:t xml:space="preserve"> – общие затраты, руб.</w:t>
      </w:r>
    </w:p>
    <w:p w14:paraId="19E3F58F" w14:textId="25B7FE03" w:rsidR="000D07E6" w:rsidRDefault="000D07E6" w:rsidP="000D07E6">
      <w:pPr>
        <w:pStyle w:val="a3"/>
      </w:pPr>
      <w:r w:rsidRPr="000D07E6">
        <w:t xml:space="preserve">Трудоёмкость разработки </w:t>
      </w:r>
      <w:r w:rsidR="00207C93">
        <w:t>ПП</w:t>
      </w:r>
      <w:r w:rsidR="005671F4">
        <w:t xml:space="preserve"> </w:t>
      </w:r>
      <w:r w:rsidR="00C649F7">
        <w:rPr>
          <w:lang w:val="en-US"/>
        </w:rPr>
        <w:t>t</w:t>
      </w:r>
      <w:r w:rsidRPr="000D07E6">
        <w:t>, чел.ч, определяется по формуле</w:t>
      </w:r>
    </w:p>
    <w:p w14:paraId="39E3EDD9" w14:textId="0D5F71D8" w:rsidR="000D07E6" w:rsidRPr="00F50416" w:rsidRDefault="00000000" w:rsidP="001430C0">
      <w:pPr>
        <w:pStyle w:val="afd"/>
        <w:rPr>
          <w:rFonts w:cs="Times New Roman"/>
          <w:lang w:val="en-US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r>
                <m:rPr>
                  <m:nor/>
                </m:rPr>
                <w:rPr>
                  <w:rFonts w:cs="Times New Roman"/>
                  <w:lang w:val="en-US"/>
                </w:rPr>
                <m:t>t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u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a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cs="Times New Roman"/>
                      <w:lang w:val="en-US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о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тл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  <w:lang w:val="en-US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</m:t>
                  </m:r>
                </m:sub>
              </m:sSub>
              <m:r>
                <m:rPr>
                  <m:nor/>
                </m:rPr>
                <w:rPr>
                  <w:rFonts w:cs="Times New Roman"/>
                  <w:lang w:val="en-US"/>
                </w:rPr>
                <m:t>,</m:t>
              </m:r>
              <m:r>
                <w:rPr>
                  <w:rFonts w:ascii="Cambria Math" w:hAnsi="Cambria Math" w:cs="Times New Roman"/>
                  <w:lang w:val="en-US"/>
                </w:rPr>
                <m:t>#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(2)</m:t>
              </m:r>
            </m:e>
          </m:eqArr>
        </m:oMath>
      </m:oMathPara>
    </w:p>
    <w:p w14:paraId="6621660A" w14:textId="071EA2DD" w:rsidR="00F94D62" w:rsidRPr="00F94D62" w:rsidRDefault="007D2C37" w:rsidP="002140C3">
      <w:pPr>
        <w:pStyle w:val="a3"/>
        <w:ind w:left="426" w:hanging="426"/>
      </w:pPr>
      <w:r>
        <w:t>г</w:t>
      </w:r>
      <w:r w:rsidR="00F94D62" w:rsidRPr="00F94D62">
        <w:t>де</w:t>
      </w:r>
      <w:r>
        <w:t> 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o</m:t>
            </m:r>
          </m:sub>
        </m:sSub>
      </m:oMath>
      <w:r w:rsidR="001F3C98" w:rsidRPr="001F3C98">
        <w:rPr>
          <w:rFonts w:eastAsiaTheme="minorEastAsia"/>
        </w:rPr>
        <w:t xml:space="preserve"> </w:t>
      </w:r>
      <w:r w:rsidR="00F94D62" w:rsidRPr="00F94D62">
        <w:t>–</w:t>
      </w:r>
      <w:r w:rsidR="001F3C98" w:rsidRPr="001F3C98">
        <w:t xml:space="preserve"> </w:t>
      </w:r>
      <w:r w:rsidR="00F94D62" w:rsidRPr="00F94D62">
        <w:t>затраты труда на описание задачи, чел.ч.;</w:t>
      </w:r>
    </w:p>
    <w:p w14:paraId="2A547243" w14:textId="3276B991" w:rsidR="00F94D62" w:rsidRPr="001E7CE5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lang w:val="en-US"/>
              </w:rPr>
              <m:t>u</m:t>
            </m:r>
          </m:sub>
        </m:sSub>
      </m:oMath>
      <w:r w:rsidR="001F3C98" w:rsidRPr="001E7CE5">
        <w:rPr>
          <w:rFonts w:eastAsiaTheme="minorEastAsia" w:cs="Times New Roman"/>
        </w:rPr>
        <w:t xml:space="preserve"> </w:t>
      </w:r>
      <w:r w:rsidR="00F94D62" w:rsidRPr="001E7CE5">
        <w:rPr>
          <w:rFonts w:cs="Times New Roman"/>
        </w:rPr>
        <w:t>–</w:t>
      </w:r>
      <w:r w:rsidR="001D0D0A">
        <w:rPr>
          <w:rFonts w:cs="Times New Roman"/>
        </w:rPr>
        <w:t xml:space="preserve"> </w:t>
      </w:r>
      <w:r w:rsidR="00F94D62" w:rsidRPr="001E7CE5">
        <w:rPr>
          <w:rFonts w:cs="Times New Roman"/>
        </w:rPr>
        <w:t>затраты труда на исследование алгоритма решения, чел.ч.;</w:t>
      </w:r>
    </w:p>
    <w:p w14:paraId="04B04C03" w14:textId="0A2267DC" w:rsidR="00F94D62" w:rsidRPr="001E7CE5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lang w:val="en-US"/>
              </w:rPr>
              <m:t>a</m:t>
            </m:r>
          </m:sub>
        </m:sSub>
      </m:oMath>
      <w:r w:rsidR="001D0D0A">
        <w:rPr>
          <w:rFonts w:eastAsiaTheme="minorEastAsia" w:cs="Times New Roman"/>
        </w:rPr>
        <w:t xml:space="preserve"> </w:t>
      </w:r>
      <w:r w:rsidR="00F94D62" w:rsidRPr="001E7CE5">
        <w:rPr>
          <w:rFonts w:cs="Times New Roman"/>
        </w:rPr>
        <w:t>–</w:t>
      </w:r>
      <w:r w:rsidR="001D0D0A">
        <w:rPr>
          <w:rFonts w:cs="Times New Roman"/>
        </w:rPr>
        <w:t xml:space="preserve"> </w:t>
      </w:r>
      <w:r w:rsidR="00F94D62" w:rsidRPr="001E7CE5">
        <w:rPr>
          <w:rFonts w:cs="Times New Roman"/>
        </w:rPr>
        <w:t>затраты труда на разработку алгоритма, чел.ч.;</w:t>
      </w:r>
    </w:p>
    <w:p w14:paraId="7A60B021" w14:textId="113DC7B0" w:rsidR="00F94D62" w:rsidRPr="001E7CE5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п</m:t>
            </m:r>
          </m:sub>
        </m:sSub>
      </m:oMath>
      <w:r w:rsidR="001D0D0A">
        <w:rPr>
          <w:rFonts w:eastAsiaTheme="minorEastAsia" w:cs="Times New Roman"/>
        </w:rPr>
        <w:t xml:space="preserve"> </w:t>
      </w:r>
      <w:r w:rsidR="00F94D62" w:rsidRPr="001E7CE5">
        <w:rPr>
          <w:rFonts w:cs="Times New Roman"/>
        </w:rPr>
        <w:t>– затраты труда на программирование, чел.ч.;</w:t>
      </w:r>
    </w:p>
    <w:p w14:paraId="6A51E629" w14:textId="0BB9C7FE" w:rsidR="00F94D62" w:rsidRPr="001E7CE5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отл</m:t>
            </m:r>
          </m:sub>
        </m:sSub>
      </m:oMath>
      <w:r w:rsidR="00F94D62" w:rsidRPr="001E7CE5">
        <w:rPr>
          <w:rFonts w:cs="Times New Roman"/>
        </w:rPr>
        <w:t>– затраты труда на отладку программы, чел.ч.;</w:t>
      </w:r>
    </w:p>
    <w:p w14:paraId="2AA0461C" w14:textId="47FE8001" w:rsidR="00F94D62" w:rsidRPr="001E7CE5" w:rsidRDefault="00000000" w:rsidP="00F72C84">
      <w:pPr>
        <w:pStyle w:val="a3"/>
        <w:ind w:firstLine="426"/>
        <w:rPr>
          <w:rFonts w:cs="Times New Roman"/>
        </w:rPr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д</m:t>
            </m:r>
          </m:sub>
        </m:sSub>
      </m:oMath>
      <w:r w:rsidR="00F94D62" w:rsidRPr="001E7CE5">
        <w:rPr>
          <w:rFonts w:cs="Times New Roman"/>
        </w:rPr>
        <w:t>– затраты труда на подготовку документации, чел.ч.</w:t>
      </w:r>
    </w:p>
    <w:p w14:paraId="457743BC" w14:textId="4ED4C4D3" w:rsidR="00000BBC" w:rsidRDefault="0066514A" w:rsidP="00000BBC">
      <w:pPr>
        <w:pStyle w:val="a3"/>
      </w:pPr>
      <w:r w:rsidRPr="0066514A">
        <w:t xml:space="preserve">Для вычисления затрат труда по разработке </w:t>
      </w:r>
      <w:r w:rsidR="00207C93">
        <w:t>ПП</w:t>
      </w:r>
      <w:r w:rsidRPr="0066514A">
        <w:t xml:space="preserve"> используется значение условного числа операторов. Условное число операторов </w:t>
      </w:r>
      <w:r w:rsidR="005C2455">
        <w:rPr>
          <w:lang w:val="en-US"/>
        </w:rPr>
        <w:t>Q</w:t>
      </w:r>
      <w:r w:rsidRPr="0066514A">
        <w:t>, ед, в программе определяется по формуле</w:t>
      </w:r>
    </w:p>
    <w:p w14:paraId="56B3B200" w14:textId="54CCE248" w:rsidR="0066514A" w:rsidRPr="007D1079" w:rsidRDefault="00000000" w:rsidP="00701621">
      <w:pPr>
        <w:pStyle w:val="afd"/>
        <w:rPr>
          <w:rFonts w:eastAsiaTheme="minorEastAsia" w:cs="Times New Roman"/>
          <w:i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eqArrPr>
            <m:e>
              <m:r>
                <m:rPr>
                  <m:nor/>
                </m:rPr>
                <w:rPr>
                  <w:rFonts w:cs="Times New Roman"/>
                </w:rPr>
                <m:t xml:space="preserve">Q =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q</m:t>
              </m:r>
              <m:r>
                <m:rPr>
                  <m:nor/>
                </m:rPr>
                <w:rPr>
                  <w:rFonts w:cs="Times New Roman"/>
                </w:rPr>
                <m:t xml:space="preserve"> ∙ </m:t>
              </m:r>
              <m:r>
                <m:rPr>
                  <m:nor/>
                </m:rPr>
                <w:rPr>
                  <w:rFonts w:cs="Times New Roman"/>
                  <w:lang w:val="en-US"/>
                </w:rPr>
                <m:t>c</m:t>
              </m:r>
              <m:r>
                <m:rPr>
                  <m:nor/>
                </m:rPr>
                <w:rPr>
                  <w:rFonts w:cs="Times New Roman"/>
                </w:rPr>
                <m:t xml:space="preserve"> ∙ </m:t>
              </m:r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</w:rPr>
                    <m:t xml:space="preserve">1 + </m:t>
                  </m:r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p</m:t>
                  </m:r>
                  <m:ctrlPr>
                    <w:rPr>
                      <w:rFonts w:ascii="Cambria Math" w:eastAsiaTheme="minorEastAsia" w:hAnsi="Cambria Math" w:cs="Times New Roman"/>
                      <w:lang w:val="en-US"/>
                    </w:rPr>
                  </m:ctrlPr>
                </m:e>
              </m:d>
              <m:r>
                <m:rPr>
                  <m:nor/>
                </m:rPr>
                <w:rPr>
                  <w:rFonts w:eastAsiaTheme="minorEastAsia"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eastAsiaTheme="minorEastAsia" w:cs="Times New Roman"/>
                </w:rPr>
                <m:t>(3)</m:t>
              </m:r>
              <m:ctrlPr>
                <w:rPr>
                  <w:rFonts w:ascii="Cambria Math" w:hAnsi="Cambria Math" w:cs="Times New Roman"/>
                </w:rPr>
              </m:ctrlPr>
            </m:e>
          </m:eqArr>
        </m:oMath>
      </m:oMathPara>
    </w:p>
    <w:p w14:paraId="79E361FF" w14:textId="3B798E65" w:rsidR="00000BBC" w:rsidRPr="00257FB4" w:rsidRDefault="00F115F3" w:rsidP="002140C3">
      <w:pPr>
        <w:pStyle w:val="a3"/>
        <w:ind w:left="426" w:hanging="426"/>
      </w:pPr>
      <w:r>
        <w:t>г</w:t>
      </w:r>
      <w:r w:rsidR="00000BBC" w:rsidRPr="005875AA">
        <w:t>де</w:t>
      </w:r>
      <w:r w:rsidR="005875AA">
        <w:rPr>
          <w:lang w:val="en-US"/>
        </w:rPr>
        <w:t> </w:t>
      </w:r>
      <w:r w:rsidR="00174345" w:rsidRPr="005875AA">
        <w:rPr>
          <w:lang w:val="en-US"/>
        </w:rPr>
        <w:t>q</w:t>
      </w:r>
      <w:r w:rsidR="00000BBC" w:rsidRPr="00257FB4">
        <w:t xml:space="preserve"> – число операторов (исходных команд), ед;</w:t>
      </w:r>
    </w:p>
    <w:p w14:paraId="63055A65" w14:textId="58132AB3" w:rsidR="00000BBC" w:rsidRPr="00257FB4" w:rsidRDefault="00174345" w:rsidP="002140C3">
      <w:pPr>
        <w:pStyle w:val="a3"/>
        <w:ind w:left="426" w:firstLine="0"/>
      </w:pPr>
      <w:r>
        <w:rPr>
          <w:lang w:val="en-US"/>
        </w:rPr>
        <w:t>c</w:t>
      </w:r>
      <w:r w:rsidR="00000BBC" w:rsidRPr="00257FB4">
        <w:t xml:space="preserve"> – коэффициент, учитывающий новизну и сложность программы;</w:t>
      </w:r>
    </w:p>
    <w:p w14:paraId="2289284B" w14:textId="6AB23FD5" w:rsidR="0066514A" w:rsidRDefault="00174345" w:rsidP="002140C3">
      <w:pPr>
        <w:pStyle w:val="a3"/>
        <w:ind w:left="426" w:firstLine="0"/>
      </w:pPr>
      <w:r>
        <w:rPr>
          <w:lang w:val="en-US"/>
        </w:rPr>
        <w:lastRenderedPageBreak/>
        <w:t>p</w:t>
      </w:r>
      <w:r w:rsidR="00000BBC" w:rsidRPr="00257FB4">
        <w:t xml:space="preserve"> – коэффициент коррекции программы в ходе разработки, зависит от точности и корректности поставленной задачи (</w:t>
      </w:r>
      <w:r w:rsidR="002A6663">
        <w:t xml:space="preserve">от </w:t>
      </w:r>
      <w:r w:rsidR="00000BBC" w:rsidRPr="00257FB4">
        <w:t>0</w:t>
      </w:r>
      <w:r w:rsidR="002A6663" w:rsidRPr="002A6663">
        <w:t>,</w:t>
      </w:r>
      <w:r w:rsidR="00000BBC" w:rsidRPr="00257FB4">
        <w:t>05</w:t>
      </w:r>
      <w:r w:rsidR="002A6663">
        <w:t xml:space="preserve"> до </w:t>
      </w:r>
      <w:r w:rsidR="00000BBC" w:rsidRPr="00257FB4">
        <w:t>0</w:t>
      </w:r>
      <w:r w:rsidR="002A6663" w:rsidRPr="002A6663">
        <w:t>,</w:t>
      </w:r>
      <w:r w:rsidR="00000BBC" w:rsidRPr="00257FB4">
        <w:t>10).</w:t>
      </w:r>
    </w:p>
    <w:p w14:paraId="0C11A3DA" w14:textId="59D04FC3" w:rsidR="00B27D9B" w:rsidRPr="002E389B" w:rsidRDefault="00B8398A" w:rsidP="00326C49">
      <w:pPr>
        <w:pStyle w:val="a3"/>
      </w:pPr>
      <w:r>
        <w:t xml:space="preserve">В разработанной программе число операторов </w:t>
      </w:r>
      <m:oMath>
        <m:r>
          <m:rPr>
            <m:nor/>
          </m:rPr>
          <w:rPr>
            <w:rFonts w:cs="Times New Roman"/>
          </w:rPr>
          <m:t>q</m:t>
        </m:r>
      </m:oMath>
      <w:r w:rsidR="002E389B" w:rsidRPr="002E389B">
        <w:rPr>
          <w:rFonts w:eastAsiaTheme="minorEastAsia"/>
        </w:rPr>
        <w:t xml:space="preserve"> </w:t>
      </w:r>
      <w:r>
        <w:t xml:space="preserve">составляет около </w:t>
      </w:r>
      <w:r w:rsidR="005F2880" w:rsidRPr="005F2880">
        <w:t>540</w:t>
      </w:r>
      <w:r w:rsidR="002E389B" w:rsidRPr="002E389B">
        <w:t>.</w:t>
      </w:r>
    </w:p>
    <w:p w14:paraId="3B7417C6" w14:textId="0CCFA78C" w:rsidR="00C02540" w:rsidRDefault="00C02540" w:rsidP="00C02540">
      <w:pPr>
        <w:pStyle w:val="a3"/>
      </w:pPr>
      <w:r>
        <w:t>Коэффициент, учитывающий новизну и сложность программы</w:t>
      </w:r>
      <w:r w:rsidR="00530E9F">
        <w:t xml:space="preserve"> </w:t>
      </w:r>
      <w:r w:rsidR="00281040">
        <w:rPr>
          <w:lang w:val="en-US"/>
        </w:rPr>
        <w:t>c</w:t>
      </w:r>
      <w:r>
        <w:t xml:space="preserve">, определяются исходя из таблицы </w:t>
      </w:r>
      <w:r w:rsidR="00225791" w:rsidRPr="006F1B0E">
        <w:t>2</w:t>
      </w:r>
      <w:r>
        <w:t xml:space="preserve"> на пересечении групп сложности и степени новизны.</w:t>
      </w:r>
    </w:p>
    <w:p w14:paraId="3DF1CEFF" w14:textId="1DA0B2FA" w:rsidR="00C02540" w:rsidRPr="002E60B0" w:rsidRDefault="002E60B0" w:rsidP="00C02540">
      <w:pPr>
        <w:pStyle w:val="a3"/>
      </w:pPr>
      <w:r>
        <w:t>ПП</w:t>
      </w:r>
      <w:r w:rsidR="00C02540">
        <w:t xml:space="preserve"> по степени новизны подразделяются на четыре группы:</w:t>
      </w:r>
    </w:p>
    <w:p w14:paraId="009EEA14" w14:textId="5B2DB8CB" w:rsidR="00C02540" w:rsidRDefault="00C02540" w:rsidP="00C02540">
      <w:pPr>
        <w:pStyle w:val="a1"/>
      </w:pPr>
      <w:r>
        <w:t>группа А – разработка принципиально новых задач;</w:t>
      </w:r>
    </w:p>
    <w:p w14:paraId="6B86A1C8" w14:textId="09632C4D" w:rsidR="00C02540" w:rsidRDefault="00C02540" w:rsidP="00C02540">
      <w:pPr>
        <w:pStyle w:val="a1"/>
      </w:pPr>
      <w:r>
        <w:t>группа Б – разработка оригинальных программ;</w:t>
      </w:r>
    </w:p>
    <w:p w14:paraId="26F96F6B" w14:textId="7692FF9A" w:rsidR="00C02540" w:rsidRDefault="00C02540" w:rsidP="00C02540">
      <w:pPr>
        <w:pStyle w:val="a1"/>
      </w:pPr>
      <w:r>
        <w:t>группа В – разработка программ с использованием типовых решений;</w:t>
      </w:r>
    </w:p>
    <w:p w14:paraId="4A342154" w14:textId="30AB1762" w:rsidR="00C02540" w:rsidRDefault="00C02540" w:rsidP="00C02540">
      <w:pPr>
        <w:pStyle w:val="a1"/>
      </w:pPr>
      <w:r>
        <w:t>группа Г – разовая типовая задача.</w:t>
      </w:r>
    </w:p>
    <w:p w14:paraId="1A739484" w14:textId="579526C2" w:rsidR="00C02540" w:rsidRDefault="00C02540" w:rsidP="00C02540">
      <w:pPr>
        <w:pStyle w:val="a3"/>
      </w:pPr>
      <w:r>
        <w:t xml:space="preserve">По степени сложности </w:t>
      </w:r>
      <w:r w:rsidR="00207C93">
        <w:t>ПП</w:t>
      </w:r>
      <w:r>
        <w:t xml:space="preserve"> подразделяются на три группы:</w:t>
      </w:r>
    </w:p>
    <w:p w14:paraId="5F154100" w14:textId="7F6EFB13" w:rsidR="00C02540" w:rsidRDefault="00F64E2B" w:rsidP="00C02540">
      <w:pPr>
        <w:pStyle w:val="a1"/>
      </w:pPr>
      <w:r>
        <w:t xml:space="preserve"> группа 1 – </w:t>
      </w:r>
      <w:r w:rsidR="00C02540">
        <w:t>алгоритмы</w:t>
      </w:r>
      <w:r>
        <w:t xml:space="preserve"> </w:t>
      </w:r>
      <w:r w:rsidR="00C02540">
        <w:t xml:space="preserve"> оптимизации и моделирования систем;</w:t>
      </w:r>
    </w:p>
    <w:p w14:paraId="4D6B8DEB" w14:textId="3F413AB7" w:rsidR="00C02540" w:rsidRDefault="00F64E2B" w:rsidP="00C02540">
      <w:pPr>
        <w:pStyle w:val="a1"/>
      </w:pPr>
      <w:r>
        <w:t xml:space="preserve">группа 2 – </w:t>
      </w:r>
      <w:r w:rsidR="00C02540">
        <w:t>задачи учета, отчетности и статистики;</w:t>
      </w:r>
    </w:p>
    <w:p w14:paraId="6042DA46" w14:textId="0C6BE4DA" w:rsidR="00C02540" w:rsidRDefault="00F64E2B" w:rsidP="00C02540">
      <w:pPr>
        <w:pStyle w:val="a1"/>
      </w:pPr>
      <w:r>
        <w:t xml:space="preserve">группа 3 – </w:t>
      </w:r>
      <w:r w:rsidR="00C02540">
        <w:t>стандартные алгоритмы.</w:t>
      </w:r>
    </w:p>
    <w:p w14:paraId="3616CE87" w14:textId="5E7F2288" w:rsidR="00701621" w:rsidRPr="00AB692C" w:rsidRDefault="006351AC" w:rsidP="00F10A83">
      <w:pPr>
        <w:pStyle w:val="a3"/>
      </w:pPr>
      <w:r>
        <w:t xml:space="preserve">Созданный </w:t>
      </w:r>
      <w:r w:rsidR="002E60B0">
        <w:t xml:space="preserve">ПП </w:t>
      </w:r>
      <w:r>
        <w:t>по степени новизны относится к разработке программ с использованием типовых решений (группа В), а по степени сложности алгоритма</w:t>
      </w:r>
      <w:r w:rsidR="00624640">
        <w:t xml:space="preserve"> </w:t>
      </w:r>
      <w:r>
        <w:t>к задачам учета, отчетности и статистики (группа 2)</w:t>
      </w:r>
      <w:r w:rsidR="00BE4E3C">
        <w:t>.</w:t>
      </w:r>
      <w:r w:rsidR="001D22A2">
        <w:t xml:space="preserve"> </w:t>
      </w:r>
      <w:r w:rsidR="00BE4E3C" w:rsidRPr="00BE4E3C">
        <w:t xml:space="preserve">По таблице </w:t>
      </w:r>
      <w:r w:rsidR="00BE4E3C" w:rsidRPr="006F6FE0">
        <w:t>2</w:t>
      </w:r>
      <w:r w:rsidR="00BE4E3C">
        <w:t xml:space="preserve"> </w:t>
      </w:r>
      <w:r w:rsidR="001B400E" w:rsidRPr="00BE4E3C">
        <w:t>коэффициент,</w:t>
      </w:r>
      <w:r w:rsidR="00BE4E3C" w:rsidRPr="00BE4E3C">
        <w:t xml:space="preserve"> учитывающий новизну и сложность программы </w:t>
      </w:r>
      <w:r w:rsidR="00D96274">
        <w:rPr>
          <w:lang w:val="en-US"/>
        </w:rPr>
        <w:t>c</w:t>
      </w:r>
      <w:r w:rsidR="00D96274" w:rsidRPr="00D96274">
        <w:t xml:space="preserve"> </w:t>
      </w:r>
      <w:r w:rsidR="00BE4E3C" w:rsidRPr="00BE4E3C">
        <w:t>= 1,0</w:t>
      </w:r>
      <w:r w:rsidR="006440BB" w:rsidRPr="006440BB">
        <w:t>8</w:t>
      </w:r>
      <w:r w:rsidR="00BE4E3C" w:rsidRPr="00BE4E3C">
        <w:t xml:space="preserve"> и коэффициент </w:t>
      </w:r>
      <w:r w:rsidR="008D489D">
        <w:rPr>
          <w:lang w:val="en-US"/>
        </w:rPr>
        <w:t>B</w:t>
      </w:r>
      <w:r w:rsidR="00BE4E3C" w:rsidRPr="00BE4E3C">
        <w:t xml:space="preserve"> = 1,</w:t>
      </w:r>
      <w:r w:rsidR="006440BB" w:rsidRPr="006440BB">
        <w:t>35</w:t>
      </w:r>
      <w:r w:rsidR="00BE4E3C" w:rsidRPr="00BE4E3C">
        <w:t>.</w:t>
      </w:r>
    </w:p>
    <w:p w14:paraId="00DE28C7" w14:textId="529CEFD4" w:rsidR="00C02540" w:rsidRPr="00F86CCF" w:rsidRDefault="00225791" w:rsidP="000F03FF">
      <w:pPr>
        <w:pStyle w:val="aff2"/>
        <w:rPr>
          <w:rFonts w:eastAsiaTheme="minorEastAsia"/>
        </w:rPr>
      </w:pPr>
      <w:commentRangeStart w:id="71"/>
      <w:r w:rsidRPr="003D78CE">
        <w:rPr>
          <w:spacing w:val="40"/>
        </w:rPr>
        <w:t>Таблица</w:t>
      </w:r>
      <w:r w:rsidR="003D78CE">
        <w:t xml:space="preserve"> </w:t>
      </w:r>
      <w:r w:rsidRPr="006F6FE0">
        <w:t>2</w:t>
      </w:r>
      <w:r>
        <w:t xml:space="preserve"> – Значение </w:t>
      </w:r>
      <w:r w:rsidR="003C29E6">
        <w:t>коэффициента</w:t>
      </w:r>
      <w:r>
        <w:t xml:space="preserve"> </w:t>
      </w:r>
      <w:r w:rsidR="00F86CCF">
        <w:rPr>
          <w:lang w:val="en-US"/>
        </w:rPr>
        <w:t>c</w:t>
      </w:r>
      <w:r>
        <w:t xml:space="preserve"> и </w:t>
      </w:r>
      <w:r w:rsidR="00F86CCF">
        <w:rPr>
          <w:lang w:val="en-US"/>
        </w:rPr>
        <w:t>B</w:t>
      </w:r>
      <w:commentRangeEnd w:id="71"/>
      <w:r w:rsidR="00C84710" w:rsidRPr="00F86CCF">
        <w:rPr>
          <w:rStyle w:val="aff4"/>
          <w:rFonts w:eastAsiaTheme="minorEastAsia"/>
          <w:sz w:val="28"/>
          <w:szCs w:val="22"/>
        </w:rPr>
        <w:commentReference w:id="71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2339"/>
        <w:gridCol w:w="1367"/>
        <w:gridCol w:w="915"/>
        <w:gridCol w:w="915"/>
        <w:gridCol w:w="915"/>
        <w:gridCol w:w="915"/>
        <w:gridCol w:w="1978"/>
      </w:tblGrid>
      <w:tr w:rsidR="00E006EE" w14:paraId="03294D38" w14:textId="77777777" w:rsidTr="001D22A2">
        <w:trPr>
          <w:trHeight w:val="454"/>
        </w:trPr>
        <w:tc>
          <w:tcPr>
            <w:tcW w:w="2339" w:type="dxa"/>
            <w:vMerge w:val="restart"/>
            <w:vAlign w:val="center"/>
          </w:tcPr>
          <w:p w14:paraId="102D9675" w14:textId="3325DAB3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Язык программирования</w:t>
            </w:r>
          </w:p>
        </w:tc>
        <w:tc>
          <w:tcPr>
            <w:tcW w:w="1367" w:type="dxa"/>
            <w:vMerge w:val="restart"/>
            <w:vAlign w:val="center"/>
          </w:tcPr>
          <w:p w14:paraId="3FF1B004" w14:textId="5050267E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Группа сложности</w:t>
            </w:r>
          </w:p>
        </w:tc>
        <w:tc>
          <w:tcPr>
            <w:tcW w:w="3660" w:type="dxa"/>
            <w:gridSpan w:val="4"/>
            <w:vAlign w:val="center"/>
          </w:tcPr>
          <w:p w14:paraId="69D13D8A" w14:textId="0B1633AA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Степе</w:t>
            </w:r>
            <w:r w:rsidR="00912611">
              <w:rPr>
                <w:rFonts w:cs="Times New Roman"/>
                <w:b/>
                <w:bCs/>
                <w:sz w:val="24"/>
                <w:szCs w:val="24"/>
              </w:rPr>
              <w:t>н</w:t>
            </w:r>
            <w:r w:rsidRPr="009E4669">
              <w:rPr>
                <w:rFonts w:cs="Times New Roman"/>
                <w:b/>
                <w:bCs/>
                <w:sz w:val="24"/>
                <w:szCs w:val="24"/>
              </w:rPr>
              <w:t>ь новизны</w:t>
            </w:r>
          </w:p>
        </w:tc>
        <w:tc>
          <w:tcPr>
            <w:tcW w:w="1978" w:type="dxa"/>
            <w:vMerge w:val="restart"/>
            <w:vAlign w:val="center"/>
          </w:tcPr>
          <w:p w14:paraId="1B32B3D2" w14:textId="29268B55" w:rsidR="00E006EE" w:rsidRPr="00FC68DF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  <w:lang w:val="en-US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 xml:space="preserve">Коэффициент </w:t>
            </w:r>
            <w:r w:rsidR="00FC68DF">
              <w:rPr>
                <w:rFonts w:cs="Times New Roman"/>
                <w:b/>
                <w:bCs/>
                <w:sz w:val="24"/>
                <w:szCs w:val="24"/>
              </w:rPr>
              <w:t>B</w:t>
            </w:r>
          </w:p>
        </w:tc>
      </w:tr>
      <w:tr w:rsidR="00E006EE" w14:paraId="7AA82C99" w14:textId="77777777" w:rsidTr="00B97D9A">
        <w:trPr>
          <w:trHeight w:val="454"/>
        </w:trPr>
        <w:tc>
          <w:tcPr>
            <w:tcW w:w="2339" w:type="dxa"/>
            <w:vMerge/>
            <w:tcBorders>
              <w:bottom w:val="single" w:sz="4" w:space="0" w:color="auto"/>
            </w:tcBorders>
            <w:vAlign w:val="center"/>
          </w:tcPr>
          <w:p w14:paraId="62840D39" w14:textId="77777777" w:rsidR="00E006EE" w:rsidRPr="00E006EE" w:rsidRDefault="00E006EE" w:rsidP="001779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67" w:type="dxa"/>
            <w:vMerge/>
            <w:vAlign w:val="center"/>
          </w:tcPr>
          <w:p w14:paraId="7EFC202B" w14:textId="77777777" w:rsidR="00E006EE" w:rsidRPr="00E006EE" w:rsidRDefault="00E006EE" w:rsidP="001779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915" w:type="dxa"/>
            <w:vAlign w:val="center"/>
          </w:tcPr>
          <w:p w14:paraId="296B0802" w14:textId="3BBDCFEB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915" w:type="dxa"/>
            <w:vAlign w:val="center"/>
          </w:tcPr>
          <w:p w14:paraId="0A1F0E45" w14:textId="7BDE32C0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915" w:type="dxa"/>
            <w:vAlign w:val="center"/>
          </w:tcPr>
          <w:p w14:paraId="647322DD" w14:textId="164DDB6D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915" w:type="dxa"/>
            <w:vAlign w:val="center"/>
          </w:tcPr>
          <w:p w14:paraId="300D6229" w14:textId="43E798D3" w:rsidR="00E006EE" w:rsidRPr="009E4669" w:rsidRDefault="00E006EE" w:rsidP="0017796F">
            <w:pPr>
              <w:jc w:val="center"/>
              <w:rPr>
                <w:rFonts w:cs="Times New Roman"/>
                <w:b/>
                <w:bCs/>
                <w:sz w:val="24"/>
                <w:szCs w:val="24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1978" w:type="dxa"/>
            <w:vMerge/>
            <w:vAlign w:val="center"/>
          </w:tcPr>
          <w:p w14:paraId="0C7B8BA0" w14:textId="77777777" w:rsidR="00E006EE" w:rsidRPr="00E006EE" w:rsidRDefault="00E006EE" w:rsidP="001779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</w:tr>
      <w:tr w:rsidR="0017796F" w14:paraId="15244196" w14:textId="77777777" w:rsidTr="00B97D9A">
        <w:trPr>
          <w:trHeight w:val="454"/>
        </w:trPr>
        <w:tc>
          <w:tcPr>
            <w:tcW w:w="2339" w:type="dxa"/>
            <w:vMerge w:val="restart"/>
            <w:tcBorders>
              <w:bottom w:val="nil"/>
            </w:tcBorders>
            <w:vAlign w:val="center"/>
          </w:tcPr>
          <w:p w14:paraId="20C3E19F" w14:textId="0AF49BC9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Высокого уровня</w:t>
            </w:r>
          </w:p>
        </w:tc>
        <w:tc>
          <w:tcPr>
            <w:tcW w:w="1367" w:type="dxa"/>
            <w:vAlign w:val="center"/>
          </w:tcPr>
          <w:p w14:paraId="15B343F1" w14:textId="0142B7C2" w:rsidR="0017796F" w:rsidRPr="009E4669" w:rsidRDefault="0017796F" w:rsidP="0017796F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15" w:type="dxa"/>
            <w:vAlign w:val="center"/>
          </w:tcPr>
          <w:p w14:paraId="19422A5A" w14:textId="459AEC99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1,38</w:t>
            </w:r>
          </w:p>
        </w:tc>
        <w:tc>
          <w:tcPr>
            <w:tcW w:w="915" w:type="dxa"/>
            <w:vAlign w:val="center"/>
          </w:tcPr>
          <w:p w14:paraId="1A5F8235" w14:textId="1E688FA3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915" w:type="dxa"/>
            <w:vAlign w:val="center"/>
          </w:tcPr>
          <w:p w14:paraId="5D12F7FB" w14:textId="1B113B4A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915" w:type="dxa"/>
            <w:vAlign w:val="center"/>
          </w:tcPr>
          <w:p w14:paraId="3BC03206" w14:textId="241852D4" w:rsidR="0017796F" w:rsidRPr="00E006EE" w:rsidRDefault="00D746C2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  <w:r w:rsidR="0017796F">
              <w:rPr>
                <w:rFonts w:cs="Times New Roman"/>
                <w:sz w:val="24"/>
                <w:szCs w:val="24"/>
              </w:rPr>
              <w:t>,</w:t>
            </w:r>
            <w:r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978" w:type="dxa"/>
            <w:vAlign w:val="center"/>
          </w:tcPr>
          <w:p w14:paraId="574BE1DA" w14:textId="3BF90BF1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 w:rsidR="00F412A6">
              <w:rPr>
                <w:rFonts w:cs="Times New Roman"/>
                <w:sz w:val="24"/>
                <w:szCs w:val="24"/>
              </w:rPr>
              <w:t>20</w:t>
            </w:r>
          </w:p>
        </w:tc>
      </w:tr>
      <w:tr w:rsidR="0017796F" w14:paraId="4B83814C" w14:textId="77777777" w:rsidTr="00B97D9A">
        <w:trPr>
          <w:trHeight w:val="454"/>
        </w:trPr>
        <w:tc>
          <w:tcPr>
            <w:tcW w:w="2339" w:type="dxa"/>
            <w:vMerge/>
            <w:tcBorders>
              <w:bottom w:val="nil"/>
            </w:tcBorders>
            <w:vAlign w:val="center"/>
          </w:tcPr>
          <w:p w14:paraId="2AF4E5B8" w14:textId="77777777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67" w:type="dxa"/>
            <w:tcBorders>
              <w:bottom w:val="single" w:sz="4" w:space="0" w:color="auto"/>
            </w:tcBorders>
            <w:vAlign w:val="center"/>
          </w:tcPr>
          <w:p w14:paraId="101D8F99" w14:textId="77902BE5" w:rsidR="0017796F" w:rsidRPr="009E4669" w:rsidRDefault="0017796F" w:rsidP="0017796F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591AAC8F" w14:textId="048368E6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1,30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6F5ACAD4" w14:textId="414AEE38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092421E7" w14:textId="7CB10379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08</w:t>
            </w:r>
          </w:p>
        </w:tc>
        <w:tc>
          <w:tcPr>
            <w:tcW w:w="915" w:type="dxa"/>
            <w:tcBorders>
              <w:bottom w:val="single" w:sz="4" w:space="0" w:color="auto"/>
            </w:tcBorders>
            <w:vAlign w:val="center"/>
          </w:tcPr>
          <w:p w14:paraId="4A354A33" w14:textId="1009D2CF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0,</w:t>
            </w:r>
            <w:r w:rsidR="00D746C2">
              <w:rPr>
                <w:rFonts w:cs="Times New Roman"/>
                <w:sz w:val="24"/>
                <w:szCs w:val="24"/>
              </w:rPr>
              <w:t>65</w:t>
            </w:r>
          </w:p>
        </w:tc>
        <w:tc>
          <w:tcPr>
            <w:tcW w:w="1978" w:type="dxa"/>
            <w:tcBorders>
              <w:bottom w:val="single" w:sz="4" w:space="0" w:color="auto"/>
            </w:tcBorders>
            <w:vAlign w:val="center"/>
          </w:tcPr>
          <w:p w14:paraId="796C519A" w14:textId="6A0FC24C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 w:rsidR="00F412A6">
              <w:rPr>
                <w:rFonts w:cs="Times New Roman"/>
                <w:sz w:val="24"/>
                <w:szCs w:val="24"/>
              </w:rPr>
              <w:t>35</w:t>
            </w:r>
          </w:p>
        </w:tc>
      </w:tr>
      <w:tr w:rsidR="0017796F" w14:paraId="5CB685D7" w14:textId="77777777" w:rsidTr="00B97D9A">
        <w:trPr>
          <w:trHeight w:val="454"/>
        </w:trPr>
        <w:tc>
          <w:tcPr>
            <w:tcW w:w="2339" w:type="dxa"/>
            <w:vMerge/>
            <w:tcBorders>
              <w:bottom w:val="nil"/>
            </w:tcBorders>
            <w:vAlign w:val="center"/>
          </w:tcPr>
          <w:p w14:paraId="0F04204C" w14:textId="77777777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1367" w:type="dxa"/>
            <w:tcBorders>
              <w:bottom w:val="nil"/>
            </w:tcBorders>
            <w:vAlign w:val="center"/>
          </w:tcPr>
          <w:p w14:paraId="2C57B55D" w14:textId="70F0E6A7" w:rsidR="0017796F" w:rsidRPr="009E4669" w:rsidRDefault="0017796F" w:rsidP="0017796F">
            <w:pPr>
              <w:jc w:val="center"/>
              <w:rPr>
                <w:rFonts w:cs="Times New Roman"/>
                <w:sz w:val="24"/>
                <w:szCs w:val="24"/>
                <w:lang w:val="en-US"/>
              </w:rPr>
            </w:pPr>
            <w:r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15" w:type="dxa"/>
            <w:tcBorders>
              <w:bottom w:val="nil"/>
            </w:tcBorders>
            <w:vAlign w:val="center"/>
          </w:tcPr>
          <w:p w14:paraId="3BD57BA4" w14:textId="22258FFA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1,20</w:t>
            </w:r>
          </w:p>
        </w:tc>
        <w:tc>
          <w:tcPr>
            <w:tcW w:w="915" w:type="dxa"/>
            <w:tcBorders>
              <w:bottom w:val="nil"/>
            </w:tcBorders>
            <w:vAlign w:val="center"/>
          </w:tcPr>
          <w:p w14:paraId="07F507AA" w14:textId="3D9C0280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915" w:type="dxa"/>
            <w:tcBorders>
              <w:bottom w:val="nil"/>
            </w:tcBorders>
            <w:vAlign w:val="center"/>
          </w:tcPr>
          <w:p w14:paraId="5E33CA5D" w14:textId="6739304C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 w:rsidR="00D746C2">
              <w:rPr>
                <w:rFonts w:cs="Times New Roman"/>
                <w:sz w:val="24"/>
                <w:szCs w:val="24"/>
              </w:rPr>
              <w:t>00</w:t>
            </w:r>
          </w:p>
        </w:tc>
        <w:tc>
          <w:tcPr>
            <w:tcW w:w="915" w:type="dxa"/>
            <w:tcBorders>
              <w:bottom w:val="nil"/>
            </w:tcBorders>
            <w:vAlign w:val="center"/>
          </w:tcPr>
          <w:p w14:paraId="03E7482D" w14:textId="7C4981D4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0,</w:t>
            </w:r>
            <w:r w:rsidR="00D746C2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1978" w:type="dxa"/>
            <w:tcBorders>
              <w:bottom w:val="nil"/>
            </w:tcBorders>
            <w:vAlign w:val="center"/>
          </w:tcPr>
          <w:p w14:paraId="5AC89986" w14:textId="37EEAAC3" w:rsidR="0017796F" w:rsidRPr="00E006EE" w:rsidRDefault="0017796F" w:rsidP="0017796F">
            <w:pPr>
              <w:jc w:val="center"/>
              <w:rPr>
                <w:rFonts w:cs="Times New Roman"/>
                <w:sz w:val="24"/>
                <w:szCs w:val="24"/>
              </w:rPr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 w:rsidR="00F412A6">
              <w:rPr>
                <w:rFonts w:cs="Times New Roman"/>
                <w:sz w:val="24"/>
                <w:szCs w:val="24"/>
              </w:rPr>
              <w:t>50</w:t>
            </w:r>
          </w:p>
        </w:tc>
      </w:tr>
    </w:tbl>
    <w:p w14:paraId="54D0ABA5" w14:textId="77777777" w:rsidR="003D78CE" w:rsidRDefault="003D78CE" w:rsidP="000A4911">
      <w:pPr>
        <w:pStyle w:val="a3"/>
      </w:pPr>
    </w:p>
    <w:p w14:paraId="28875478" w14:textId="77777777" w:rsidR="00B97D9A" w:rsidRDefault="00B97D9A" w:rsidP="000A4911">
      <w:pPr>
        <w:pStyle w:val="a3"/>
      </w:pPr>
    </w:p>
    <w:p w14:paraId="73768097" w14:textId="04722FE8" w:rsidR="00B97D9A" w:rsidRPr="00B97D9A" w:rsidRDefault="00B97D9A" w:rsidP="00B97D9A">
      <w:pPr>
        <w:pStyle w:val="aff2"/>
        <w:rPr>
          <w:i/>
          <w:iCs/>
        </w:rPr>
      </w:pPr>
      <w:r w:rsidRPr="00DC1915">
        <w:rPr>
          <w:i/>
          <w:iCs/>
        </w:rPr>
        <w:lastRenderedPageBreak/>
        <w:t>Продолжение таблицы 2</w:t>
      </w:r>
    </w:p>
    <w:tbl>
      <w:tblPr>
        <w:tblStyle w:val="af1"/>
        <w:tblW w:w="0" w:type="auto"/>
        <w:tblLayout w:type="fixed"/>
        <w:tblLook w:val="04A0" w:firstRow="1" w:lastRow="0" w:firstColumn="1" w:lastColumn="0" w:noHBand="0" w:noVBand="1"/>
      </w:tblPr>
      <w:tblGrid>
        <w:gridCol w:w="2339"/>
        <w:gridCol w:w="1367"/>
        <w:gridCol w:w="915"/>
        <w:gridCol w:w="915"/>
        <w:gridCol w:w="915"/>
        <w:gridCol w:w="915"/>
        <w:gridCol w:w="1978"/>
      </w:tblGrid>
      <w:tr w:rsidR="00B97D9A" w14:paraId="71E7CC67" w14:textId="77777777" w:rsidTr="00325E7B">
        <w:trPr>
          <w:trHeight w:val="454"/>
        </w:trPr>
        <w:tc>
          <w:tcPr>
            <w:tcW w:w="2339" w:type="dxa"/>
            <w:vMerge w:val="restart"/>
            <w:vAlign w:val="center"/>
          </w:tcPr>
          <w:p w14:paraId="2C9EF286" w14:textId="7D7CAEF4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Язык программирования</w:t>
            </w:r>
          </w:p>
        </w:tc>
        <w:tc>
          <w:tcPr>
            <w:tcW w:w="1367" w:type="dxa"/>
            <w:vMerge w:val="restart"/>
            <w:vAlign w:val="center"/>
          </w:tcPr>
          <w:p w14:paraId="68CACB8E" w14:textId="3350D049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Группа сложности</w:t>
            </w:r>
          </w:p>
        </w:tc>
        <w:tc>
          <w:tcPr>
            <w:tcW w:w="3660" w:type="dxa"/>
            <w:gridSpan w:val="4"/>
            <w:vAlign w:val="center"/>
          </w:tcPr>
          <w:p w14:paraId="1B7B0B85" w14:textId="3E534DEC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Степе</w:t>
            </w:r>
            <w:r>
              <w:rPr>
                <w:rFonts w:cs="Times New Roman"/>
                <w:b/>
                <w:bCs/>
                <w:sz w:val="24"/>
                <w:szCs w:val="24"/>
              </w:rPr>
              <w:t>н</w:t>
            </w:r>
            <w:r w:rsidRPr="009E4669">
              <w:rPr>
                <w:rFonts w:cs="Times New Roman"/>
                <w:b/>
                <w:bCs/>
                <w:sz w:val="24"/>
                <w:szCs w:val="24"/>
              </w:rPr>
              <w:t>ь новизны</w:t>
            </w:r>
          </w:p>
        </w:tc>
        <w:tc>
          <w:tcPr>
            <w:tcW w:w="1978" w:type="dxa"/>
            <w:vMerge w:val="restart"/>
            <w:vAlign w:val="center"/>
          </w:tcPr>
          <w:p w14:paraId="5A75BD30" w14:textId="6552D8F3" w:rsidR="00B97D9A" w:rsidRPr="00FD47E0" w:rsidRDefault="00B97D9A" w:rsidP="00B97D9A">
            <w:pPr>
              <w:jc w:val="center"/>
              <w:rPr>
                <w:lang w:val="en-US"/>
              </w:rPr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 xml:space="preserve">Коэффициент </w:t>
            </w:r>
            <w:r w:rsidR="00FD47E0">
              <w:rPr>
                <w:rFonts w:cs="Times New Roman"/>
                <w:b/>
                <w:bCs/>
                <w:sz w:val="24"/>
                <w:szCs w:val="24"/>
                <w:lang w:val="en-US"/>
              </w:rPr>
              <w:t>B</w:t>
            </w:r>
          </w:p>
        </w:tc>
      </w:tr>
      <w:tr w:rsidR="00B97D9A" w14:paraId="0C1B3F17" w14:textId="77777777" w:rsidTr="00325E7B">
        <w:trPr>
          <w:trHeight w:val="454"/>
        </w:trPr>
        <w:tc>
          <w:tcPr>
            <w:tcW w:w="2339" w:type="dxa"/>
            <w:vMerge/>
            <w:vAlign w:val="center"/>
          </w:tcPr>
          <w:p w14:paraId="64996FD2" w14:textId="77777777" w:rsidR="00B97D9A" w:rsidRDefault="00B97D9A" w:rsidP="00B97D9A">
            <w:pPr>
              <w:jc w:val="center"/>
            </w:pPr>
          </w:p>
        </w:tc>
        <w:tc>
          <w:tcPr>
            <w:tcW w:w="1367" w:type="dxa"/>
            <w:vMerge/>
            <w:vAlign w:val="center"/>
          </w:tcPr>
          <w:p w14:paraId="6D63B469" w14:textId="77777777" w:rsidR="00B97D9A" w:rsidRDefault="00B97D9A" w:rsidP="00B97D9A">
            <w:pPr>
              <w:jc w:val="center"/>
            </w:pPr>
          </w:p>
        </w:tc>
        <w:tc>
          <w:tcPr>
            <w:tcW w:w="915" w:type="dxa"/>
            <w:vAlign w:val="center"/>
          </w:tcPr>
          <w:p w14:paraId="250D1A48" w14:textId="38379B9A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А</w:t>
            </w:r>
          </w:p>
        </w:tc>
        <w:tc>
          <w:tcPr>
            <w:tcW w:w="915" w:type="dxa"/>
            <w:vAlign w:val="center"/>
          </w:tcPr>
          <w:p w14:paraId="02B5F2A2" w14:textId="485926AE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Б</w:t>
            </w:r>
          </w:p>
        </w:tc>
        <w:tc>
          <w:tcPr>
            <w:tcW w:w="915" w:type="dxa"/>
            <w:vAlign w:val="center"/>
          </w:tcPr>
          <w:p w14:paraId="1929E65A" w14:textId="1F2DC2D8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В</w:t>
            </w:r>
          </w:p>
        </w:tc>
        <w:tc>
          <w:tcPr>
            <w:tcW w:w="915" w:type="dxa"/>
            <w:vAlign w:val="center"/>
          </w:tcPr>
          <w:p w14:paraId="7776D8B2" w14:textId="3998A5F2" w:rsidR="00B97D9A" w:rsidRDefault="00B97D9A" w:rsidP="00B97D9A">
            <w:pPr>
              <w:jc w:val="center"/>
            </w:pPr>
            <w:r w:rsidRPr="009E4669">
              <w:rPr>
                <w:rFonts w:cs="Times New Roman"/>
                <w:b/>
                <w:bCs/>
                <w:sz w:val="24"/>
                <w:szCs w:val="24"/>
              </w:rPr>
              <w:t>Г</w:t>
            </w:r>
          </w:p>
        </w:tc>
        <w:tc>
          <w:tcPr>
            <w:tcW w:w="1978" w:type="dxa"/>
            <w:vMerge/>
            <w:vAlign w:val="center"/>
          </w:tcPr>
          <w:p w14:paraId="256418E1" w14:textId="77777777" w:rsidR="00B97D9A" w:rsidRDefault="00B97D9A" w:rsidP="00B97D9A">
            <w:pPr>
              <w:jc w:val="center"/>
            </w:pPr>
          </w:p>
        </w:tc>
      </w:tr>
      <w:tr w:rsidR="00B97D9A" w14:paraId="3EEF3ECF" w14:textId="77777777" w:rsidTr="00325E7B">
        <w:trPr>
          <w:trHeight w:val="454"/>
        </w:trPr>
        <w:tc>
          <w:tcPr>
            <w:tcW w:w="2339" w:type="dxa"/>
            <w:vMerge w:val="restart"/>
            <w:vAlign w:val="center"/>
          </w:tcPr>
          <w:p w14:paraId="0C50168C" w14:textId="69F3C4B4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</w:rPr>
              <w:t>Низкого уровня</w:t>
            </w:r>
          </w:p>
        </w:tc>
        <w:tc>
          <w:tcPr>
            <w:tcW w:w="1367" w:type="dxa"/>
            <w:vAlign w:val="center"/>
          </w:tcPr>
          <w:p w14:paraId="777DAD62" w14:textId="00E57497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915" w:type="dxa"/>
            <w:vAlign w:val="center"/>
          </w:tcPr>
          <w:p w14:paraId="2B716F1B" w14:textId="0E97C505" w:rsidR="00B97D9A" w:rsidRDefault="00B97D9A" w:rsidP="00B97D9A">
            <w:pPr>
              <w:jc w:val="center"/>
            </w:pPr>
            <w:r w:rsidRPr="00C1713E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58</w:t>
            </w:r>
          </w:p>
        </w:tc>
        <w:tc>
          <w:tcPr>
            <w:tcW w:w="915" w:type="dxa"/>
            <w:vAlign w:val="center"/>
          </w:tcPr>
          <w:p w14:paraId="39C024DE" w14:textId="6F6E1B25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45</w:t>
            </w:r>
          </w:p>
        </w:tc>
        <w:tc>
          <w:tcPr>
            <w:tcW w:w="915" w:type="dxa"/>
            <w:vAlign w:val="center"/>
          </w:tcPr>
          <w:p w14:paraId="1B532C1F" w14:textId="6E143B79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32</w:t>
            </w:r>
          </w:p>
        </w:tc>
        <w:tc>
          <w:tcPr>
            <w:tcW w:w="915" w:type="dxa"/>
            <w:vAlign w:val="center"/>
          </w:tcPr>
          <w:p w14:paraId="60D06213" w14:textId="193A737E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</w:rPr>
              <w:t>0,79</w:t>
            </w:r>
          </w:p>
        </w:tc>
        <w:tc>
          <w:tcPr>
            <w:tcW w:w="1978" w:type="dxa"/>
            <w:vAlign w:val="center"/>
          </w:tcPr>
          <w:p w14:paraId="354F5150" w14:textId="5A7BBCC8" w:rsidR="00B97D9A" w:rsidRDefault="00B97D9A" w:rsidP="00B97D9A">
            <w:pPr>
              <w:jc w:val="center"/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20</w:t>
            </w:r>
          </w:p>
        </w:tc>
      </w:tr>
      <w:tr w:rsidR="00B97D9A" w14:paraId="2C1C2733" w14:textId="77777777" w:rsidTr="00325E7B">
        <w:trPr>
          <w:trHeight w:val="454"/>
        </w:trPr>
        <w:tc>
          <w:tcPr>
            <w:tcW w:w="2339" w:type="dxa"/>
            <w:vMerge/>
            <w:vAlign w:val="center"/>
          </w:tcPr>
          <w:p w14:paraId="3944B272" w14:textId="77777777" w:rsidR="00B97D9A" w:rsidRDefault="00B97D9A" w:rsidP="00B97D9A">
            <w:pPr>
              <w:jc w:val="center"/>
            </w:pPr>
          </w:p>
        </w:tc>
        <w:tc>
          <w:tcPr>
            <w:tcW w:w="1367" w:type="dxa"/>
            <w:vAlign w:val="center"/>
          </w:tcPr>
          <w:p w14:paraId="1B7E9536" w14:textId="7DB6752E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915" w:type="dxa"/>
            <w:vAlign w:val="center"/>
          </w:tcPr>
          <w:p w14:paraId="622EEB44" w14:textId="726D56DA" w:rsidR="00B97D9A" w:rsidRDefault="00B97D9A" w:rsidP="00B97D9A">
            <w:pPr>
              <w:jc w:val="center"/>
            </w:pPr>
            <w:r w:rsidRPr="00C1713E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49</w:t>
            </w:r>
          </w:p>
        </w:tc>
        <w:tc>
          <w:tcPr>
            <w:tcW w:w="915" w:type="dxa"/>
            <w:vAlign w:val="center"/>
          </w:tcPr>
          <w:p w14:paraId="3D0487D0" w14:textId="67A9DE3B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37</w:t>
            </w:r>
          </w:p>
        </w:tc>
        <w:tc>
          <w:tcPr>
            <w:tcW w:w="915" w:type="dxa"/>
            <w:vAlign w:val="center"/>
          </w:tcPr>
          <w:p w14:paraId="71DB16EB" w14:textId="7ABF7325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915" w:type="dxa"/>
            <w:vAlign w:val="center"/>
          </w:tcPr>
          <w:p w14:paraId="7D0B25D6" w14:textId="1DB139FF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</w:rPr>
              <w:t>0,74</w:t>
            </w:r>
          </w:p>
        </w:tc>
        <w:tc>
          <w:tcPr>
            <w:tcW w:w="1978" w:type="dxa"/>
            <w:vAlign w:val="center"/>
          </w:tcPr>
          <w:p w14:paraId="2FB7754F" w14:textId="580628FC" w:rsidR="00B97D9A" w:rsidRDefault="00B97D9A" w:rsidP="00B97D9A">
            <w:pPr>
              <w:jc w:val="center"/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35</w:t>
            </w:r>
          </w:p>
        </w:tc>
      </w:tr>
      <w:tr w:rsidR="00B97D9A" w14:paraId="1106FC3C" w14:textId="77777777" w:rsidTr="00325E7B">
        <w:trPr>
          <w:trHeight w:val="454"/>
        </w:trPr>
        <w:tc>
          <w:tcPr>
            <w:tcW w:w="2339" w:type="dxa"/>
            <w:vMerge/>
            <w:vAlign w:val="center"/>
          </w:tcPr>
          <w:p w14:paraId="4FBA2ADA" w14:textId="77777777" w:rsidR="00B97D9A" w:rsidRDefault="00B97D9A" w:rsidP="00B97D9A">
            <w:pPr>
              <w:jc w:val="center"/>
            </w:pPr>
          </w:p>
        </w:tc>
        <w:tc>
          <w:tcPr>
            <w:tcW w:w="1367" w:type="dxa"/>
            <w:vAlign w:val="center"/>
          </w:tcPr>
          <w:p w14:paraId="340AC144" w14:textId="5BBA6BFB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915" w:type="dxa"/>
            <w:vAlign w:val="center"/>
          </w:tcPr>
          <w:p w14:paraId="1BA51FE7" w14:textId="330AA050" w:rsidR="00B97D9A" w:rsidRDefault="00B97D9A" w:rsidP="00B97D9A">
            <w:pPr>
              <w:jc w:val="center"/>
            </w:pPr>
            <w:r w:rsidRPr="00C1713E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38</w:t>
            </w:r>
          </w:p>
        </w:tc>
        <w:tc>
          <w:tcPr>
            <w:tcW w:w="915" w:type="dxa"/>
            <w:vAlign w:val="center"/>
          </w:tcPr>
          <w:p w14:paraId="28C59E5C" w14:textId="39B4EB23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26</w:t>
            </w:r>
          </w:p>
        </w:tc>
        <w:tc>
          <w:tcPr>
            <w:tcW w:w="915" w:type="dxa"/>
            <w:vAlign w:val="center"/>
          </w:tcPr>
          <w:p w14:paraId="4059072A" w14:textId="6CAD81E4" w:rsidR="00B97D9A" w:rsidRDefault="00B97D9A" w:rsidP="00B97D9A">
            <w:pPr>
              <w:jc w:val="center"/>
            </w:pPr>
            <w:r w:rsidRPr="00E32229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915" w:type="dxa"/>
            <w:vAlign w:val="center"/>
          </w:tcPr>
          <w:p w14:paraId="3274A4A2" w14:textId="575D0269" w:rsidR="00B97D9A" w:rsidRDefault="00B97D9A" w:rsidP="00B97D9A">
            <w:pPr>
              <w:jc w:val="center"/>
            </w:pPr>
            <w:r>
              <w:rPr>
                <w:rFonts w:cs="Times New Roman"/>
                <w:sz w:val="24"/>
                <w:szCs w:val="24"/>
              </w:rPr>
              <w:t>0,69</w:t>
            </w:r>
          </w:p>
        </w:tc>
        <w:tc>
          <w:tcPr>
            <w:tcW w:w="1978" w:type="dxa"/>
            <w:vAlign w:val="center"/>
          </w:tcPr>
          <w:p w14:paraId="3FDCB48B" w14:textId="7F5F2DB3" w:rsidR="00B97D9A" w:rsidRDefault="00B97D9A" w:rsidP="00B97D9A">
            <w:pPr>
              <w:jc w:val="center"/>
            </w:pPr>
            <w:r w:rsidRPr="001478E0">
              <w:rPr>
                <w:rFonts w:cs="Times New Roman"/>
                <w:sz w:val="24"/>
                <w:szCs w:val="24"/>
              </w:rPr>
              <w:t>1,</w:t>
            </w:r>
            <w:r>
              <w:rPr>
                <w:rFonts w:cs="Times New Roman"/>
                <w:sz w:val="24"/>
                <w:szCs w:val="24"/>
              </w:rPr>
              <w:t>50</w:t>
            </w:r>
          </w:p>
        </w:tc>
      </w:tr>
    </w:tbl>
    <w:p w14:paraId="0CC98215" w14:textId="77777777" w:rsidR="00B97D9A" w:rsidRPr="000A4911" w:rsidRDefault="00B97D9A" w:rsidP="000A4911">
      <w:pPr>
        <w:pStyle w:val="a3"/>
      </w:pPr>
    </w:p>
    <w:p w14:paraId="52EB56B4" w14:textId="46769BB4" w:rsidR="000A4911" w:rsidRPr="00AE433F" w:rsidRDefault="004929BC" w:rsidP="000A4911">
      <w:pPr>
        <w:pStyle w:val="a3"/>
      </w:pPr>
      <w:r w:rsidRPr="00AE433F">
        <w:t xml:space="preserve">С учетом того, что задача поставлена достаточно четко, коэффициент </w:t>
      </w:r>
      <m:oMath>
        <m:r>
          <m:rPr>
            <m:nor/>
          </m:rPr>
          <w:rPr>
            <w:rFonts w:cs="Times New Roman"/>
          </w:rPr>
          <m:t>p</m:t>
        </m:r>
      </m:oMath>
      <w:r w:rsidR="00192670" w:rsidRPr="00192670">
        <w:rPr>
          <w:rFonts w:eastAsiaTheme="minorEastAsia"/>
        </w:rPr>
        <w:t xml:space="preserve"> </w:t>
      </w:r>
      <w:r w:rsidRPr="00AE433F">
        <w:t>принимается равным 0,06 (</w:t>
      </w:r>
      <w:r w:rsidR="00193C09">
        <w:rPr>
          <w:lang w:val="en-US"/>
        </w:rPr>
        <w:t>p</w:t>
      </w:r>
      <w:r w:rsidR="000163C2" w:rsidRPr="000163C2">
        <w:rPr>
          <w:rFonts w:eastAsiaTheme="minorEastAsia"/>
        </w:rPr>
        <w:t xml:space="preserve"> </w:t>
      </w:r>
      <w:r w:rsidRPr="00AE433F">
        <w:t>=</w:t>
      </w:r>
      <w:r w:rsidR="000163C2" w:rsidRPr="000163C2">
        <w:t xml:space="preserve"> </w:t>
      </w:r>
      <w:r w:rsidRPr="00AE433F">
        <w:t>0,06)</w:t>
      </w:r>
    </w:p>
    <w:p w14:paraId="49DCF7C6" w14:textId="6D9C7D5B" w:rsidR="000E7E66" w:rsidRPr="004F1166" w:rsidRDefault="000E7E66" w:rsidP="004F1166">
      <w:pPr>
        <w:pStyle w:val="a3"/>
        <w:rPr>
          <w:color w:val="000000" w:themeColor="text1"/>
        </w:rPr>
      </w:pPr>
      <w:r w:rsidRPr="004F1166">
        <w:rPr>
          <w:color w:val="000000" w:themeColor="text1"/>
        </w:rPr>
        <w:t>Таким образом, по формуле (3) находится условное число операторов</w:t>
      </w:r>
    </w:p>
    <w:p w14:paraId="2EFC2C8B" w14:textId="4BDC68E0" w:rsidR="004F1166" w:rsidRPr="007C3AF0" w:rsidRDefault="007C3AF0" w:rsidP="004F1166">
      <w:pPr>
        <w:pStyle w:val="afd"/>
        <w:rPr>
          <w:rFonts w:eastAsiaTheme="minorEastAsia" w:cs="Times New Roman"/>
          <w:i/>
        </w:rPr>
      </w:pPr>
      <m:oMathPara>
        <m:oMath>
          <m:r>
            <m:rPr>
              <m:nor/>
            </m:rPr>
            <w:rPr>
              <w:rFonts w:cs="Times New Roman"/>
            </w:rPr>
            <m:t xml:space="preserve">Q = 540 ∙ 1,08 ∙ </m:t>
          </m:r>
          <m:d>
            <m:dPr>
              <m:ctrlPr>
                <w:rPr>
                  <w:rFonts w:ascii="Cambria Math" w:hAnsi="Cambria Math" w:cs="Times New Roman"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</w:rPr>
                <m:t>1 + 0,6</m:t>
              </m: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e>
          </m:d>
          <m:r>
            <m:rPr>
              <m:nor/>
            </m:rPr>
            <w:rPr>
              <w:rFonts w:eastAsiaTheme="minorEastAsia" w:cs="Times New Roman"/>
            </w:rPr>
            <m:t xml:space="preserve"> = 933,12 ед</m:t>
          </m:r>
        </m:oMath>
      </m:oMathPara>
    </w:p>
    <w:p w14:paraId="0BB351E6" w14:textId="435ED977" w:rsidR="004F1166" w:rsidRDefault="0036778B" w:rsidP="009A70F4">
      <w:pPr>
        <w:pStyle w:val="a3"/>
      </w:pPr>
      <w:r>
        <w:t>Точные затраты</w:t>
      </w:r>
      <w:r w:rsidR="004F1166">
        <w:t xml:space="preserve"> труда на подготовку описания задачи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о</m:t>
            </m:r>
          </m:sub>
        </m:sSub>
      </m:oMath>
      <w:r w:rsidR="004F1166">
        <w:t xml:space="preserve">, чел.ч, </w:t>
      </w:r>
      <w:r>
        <w:t xml:space="preserve">установить затруднительно из-за </w:t>
      </w:r>
      <w:r w:rsidR="004F1166">
        <w:t>творчес</w:t>
      </w:r>
      <w:r>
        <w:t xml:space="preserve">кого </w:t>
      </w:r>
      <w:r w:rsidR="004F1166">
        <w:t>характер</w:t>
      </w:r>
      <w:r>
        <w:t>а подготовки</w:t>
      </w:r>
      <w:r w:rsidR="00EE7A45">
        <w:t>, поэтому для дальнейшего расчета возьмем</w:t>
      </w:r>
      <w:r w:rsidR="004F1166">
        <w:t xml:space="preserve"> значение равным 30 чел.ч (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о</m:t>
            </m:r>
          </m:sub>
        </m:sSub>
      </m:oMath>
      <w:r w:rsidR="004E3ABB">
        <w:rPr>
          <w:rFonts w:eastAsiaTheme="minorEastAsia"/>
        </w:rPr>
        <w:t xml:space="preserve"> </w:t>
      </w:r>
      <w:r w:rsidR="004F1166">
        <w:t>=</w:t>
      </w:r>
      <w:r w:rsidR="000420AE">
        <w:t xml:space="preserve"> </w:t>
      </w:r>
      <w:r w:rsidR="004F1166">
        <w:t>30).</w:t>
      </w:r>
    </w:p>
    <w:p w14:paraId="4077A458" w14:textId="3D2BFE5C" w:rsidR="000420AE" w:rsidRPr="008D4467" w:rsidRDefault="00877793" w:rsidP="00877793">
      <w:pPr>
        <w:pStyle w:val="a3"/>
      </w:pPr>
      <w:r>
        <w:t xml:space="preserve">Затраты труда на изучение описания задачи с учетом уточнения описания и квалификации программиста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lang w:val="en-US"/>
              </w:rPr>
              <m:t>u</m:t>
            </m:r>
          </m:sub>
        </m:sSub>
      </m:oMath>
      <w:r>
        <w:t>, чел.ч, определяются по формуле</w:t>
      </w:r>
    </w:p>
    <w:p w14:paraId="6FD59B53" w14:textId="07B27B5E" w:rsidR="00E51710" w:rsidRPr="00572BC9" w:rsidRDefault="00000000" w:rsidP="00E51710">
      <w:pPr>
        <w:pStyle w:val="afd"/>
        <w:rPr>
          <w:rFonts w:eastAsiaTheme="minorEastAsia" w:cs="Times New Roman"/>
          <w:i/>
          <w:noProof w:val="0"/>
          <w:color w:val="auto"/>
          <w:szCs w:val="22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noProof w:val="0"/>
                  <w:color w:val="auto"/>
                  <w:szCs w:val="22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noProof w:val="0"/>
                      <w:color w:val="auto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u</m:t>
                  </m:r>
                </m:sub>
              </m:sSub>
              <m:r>
                <m:rPr>
                  <m:nor/>
                </m:rPr>
                <w:rPr>
                  <w:rFonts w:cs="Times New Roman"/>
                  <w:noProof w:val="0"/>
                  <w:color w:val="auto"/>
                  <w:szCs w:val="22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noProof w:val="0"/>
                      <w:color w:val="auto"/>
                      <w:szCs w:val="22"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  <w:noProof w:val="0"/>
                      <w:color w:val="auto"/>
                      <w:szCs w:val="22"/>
                      <w:lang w:val="en-US"/>
                    </w:rPr>
                    <m:t>Q</m:t>
                  </m:r>
                  <m:r>
                    <m:rPr>
                      <m:nor/>
                    </m:rPr>
                    <w:rPr>
                      <w:rFonts w:cs="Times New Roman"/>
                      <w:noProof w:val="0"/>
                      <w:color w:val="auto"/>
                      <w:szCs w:val="22"/>
                    </w:rPr>
                    <m:t xml:space="preserve"> ∙ </m:t>
                  </m:r>
                  <m:r>
                    <m:rPr>
                      <m:nor/>
                    </m:rPr>
                    <w:rPr>
                      <w:rFonts w:cs="Times New Roman"/>
                      <w:noProof w:val="0"/>
                      <w:color w:val="auto"/>
                      <w:szCs w:val="22"/>
                      <w:lang w:val="en-US"/>
                    </w:rPr>
                    <m:t>B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  <w:noProof w:val="0"/>
                      <w:color w:val="auto"/>
                      <w:szCs w:val="22"/>
                    </w:rPr>
                    <m:t xml:space="preserve">75 … 85 ∙ </m:t>
                  </m:r>
                  <m:r>
                    <m:rPr>
                      <m:nor/>
                    </m:rPr>
                    <w:rPr>
                      <w:rFonts w:cs="Times New Roman"/>
                      <w:noProof w:val="0"/>
                      <w:color w:val="auto"/>
                      <w:szCs w:val="22"/>
                      <w:lang w:val="en-US"/>
                    </w:rPr>
                    <m:t>K</m:t>
                  </m:r>
                </m:den>
              </m:f>
              <m:r>
                <m:rPr>
                  <m:nor/>
                </m:rPr>
                <w:rPr>
                  <w:rFonts w:cs="Times New Roman"/>
                  <w:noProof w:val="0"/>
                  <w:color w:val="auto"/>
                  <w:szCs w:val="22"/>
                </w:rPr>
                <m:t>,</m:t>
              </m:r>
              <m:r>
                <w:rPr>
                  <w:rFonts w:ascii="Cambria Math" w:cs="Times New Roman"/>
                  <w:noProof w:val="0"/>
                  <w:color w:val="auto"/>
                  <w:szCs w:val="22"/>
                </w:rPr>
                <m:t>#</m:t>
              </m:r>
              <m:r>
                <m:rPr>
                  <m:nor/>
                </m:rPr>
                <w:rPr>
                  <w:rFonts w:ascii="Cambria Math" w:cs="Times New Roman"/>
                  <w:noProof w:val="0"/>
                  <w:color w:val="auto"/>
                  <w:szCs w:val="22"/>
                </w:rPr>
                <m:t>(4)</m:t>
              </m:r>
              <m:ctrlPr>
                <w:rPr>
                  <w:rFonts w:ascii="Cambria Math" w:hAnsi="Cambria Math" w:cs="Times New Roman"/>
                  <w:i/>
                  <w:noProof w:val="0"/>
                  <w:color w:val="auto"/>
                  <w:szCs w:val="22"/>
                </w:rPr>
              </m:ctrlPr>
            </m:e>
          </m:eqArr>
        </m:oMath>
      </m:oMathPara>
    </w:p>
    <w:p w14:paraId="090E2FBE" w14:textId="638FFFE5" w:rsidR="00C35061" w:rsidRPr="00C35061" w:rsidRDefault="00C35061" w:rsidP="00B83A4C">
      <w:pPr>
        <w:pStyle w:val="a3"/>
        <w:ind w:left="426" w:hanging="426"/>
      </w:pPr>
      <w:r w:rsidRPr="00C35061">
        <w:t>где</w:t>
      </w:r>
      <w:r w:rsidR="002C1F2C">
        <w:rPr>
          <w:lang w:val="en-US"/>
        </w:rPr>
        <w:t> </w:t>
      </w:r>
      <w:r w:rsidR="009E7EAF">
        <w:rPr>
          <w:lang w:val="en-US"/>
        </w:rPr>
        <w:t>B</w:t>
      </w:r>
      <w:r w:rsidR="009E7EAF" w:rsidRPr="009E7EAF">
        <w:t xml:space="preserve"> </w:t>
      </w:r>
      <w:r w:rsidRPr="00C35061">
        <w:t>– коэффициент увеличения затрат труда, вследствие недостаточного описания задачи уточнений и некоторой недоработки;</w:t>
      </w:r>
    </w:p>
    <w:p w14:paraId="5BEC86CF" w14:textId="2548220C" w:rsidR="00851D89" w:rsidRPr="008D4467" w:rsidRDefault="009E7EAF" w:rsidP="00275790">
      <w:pPr>
        <w:pStyle w:val="a3"/>
        <w:ind w:firstLine="426"/>
      </w:pPr>
      <w:r>
        <w:rPr>
          <w:lang w:val="en-US"/>
        </w:rPr>
        <w:t>K</w:t>
      </w:r>
      <w:r w:rsidR="00C35061" w:rsidRPr="00C35061">
        <w:t xml:space="preserve"> – коэффициент квалификации работника.</w:t>
      </w:r>
    </w:p>
    <w:p w14:paraId="2474E846" w14:textId="5629E6D8" w:rsidR="001D3294" w:rsidRDefault="00252341" w:rsidP="00B83A4C">
      <w:pPr>
        <w:pStyle w:val="a3"/>
        <w:ind w:firstLine="426"/>
      </w:pPr>
      <w:r>
        <w:t>Согласно таблице 3 коэффициент квалификации</w:t>
      </w:r>
      <w:r w:rsidR="00075DBB">
        <w:t xml:space="preserve"> </w:t>
      </w:r>
      <w:r w:rsidR="00035C49">
        <w:rPr>
          <w:lang w:val="en-US"/>
        </w:rPr>
        <w:t>K</w:t>
      </w:r>
      <w:r w:rsidR="008C5BE9" w:rsidRPr="008C5BE9">
        <w:t xml:space="preserve"> </w:t>
      </w:r>
      <w:r w:rsidR="005B0F29">
        <w:t>равен</w:t>
      </w:r>
      <w:r w:rsidR="00075DBB">
        <w:t xml:space="preserve"> </w:t>
      </w:r>
      <w:r w:rsidR="001D3294" w:rsidRPr="0027629F">
        <w:t>0</w:t>
      </w:r>
      <w:r w:rsidR="002A6663" w:rsidRPr="0027629F">
        <w:t>,</w:t>
      </w:r>
      <w:r w:rsidR="001D3294" w:rsidRPr="0027629F">
        <w:t>8</w:t>
      </w:r>
      <w:r w:rsidR="002A6663" w:rsidRPr="0027629F">
        <w:t>0</w:t>
      </w:r>
      <w:r w:rsidR="001D3294" w:rsidRPr="001D3294">
        <w:t>.</w:t>
      </w:r>
    </w:p>
    <w:p w14:paraId="134E8D74" w14:textId="77777777" w:rsidR="00EC072D" w:rsidRDefault="00EC072D" w:rsidP="00B83A4C">
      <w:pPr>
        <w:pStyle w:val="a3"/>
        <w:ind w:firstLine="426"/>
      </w:pPr>
    </w:p>
    <w:p w14:paraId="462F527C" w14:textId="77777777" w:rsidR="00EC072D" w:rsidRDefault="00EC072D" w:rsidP="00B83A4C">
      <w:pPr>
        <w:pStyle w:val="a3"/>
        <w:ind w:firstLine="426"/>
      </w:pPr>
    </w:p>
    <w:p w14:paraId="7E2D36F5" w14:textId="77777777" w:rsidR="00FE5533" w:rsidRPr="002A6663" w:rsidRDefault="00FE5533" w:rsidP="00B83A4C">
      <w:pPr>
        <w:pStyle w:val="a3"/>
        <w:ind w:firstLine="426"/>
      </w:pPr>
    </w:p>
    <w:p w14:paraId="255A4563" w14:textId="079BB7AB" w:rsidR="0085496F" w:rsidRPr="005B0F29" w:rsidRDefault="0085496F" w:rsidP="0085496F">
      <w:pPr>
        <w:pStyle w:val="aff2"/>
      </w:pPr>
      <w:commentRangeStart w:id="72"/>
      <w:r w:rsidRPr="0085496F">
        <w:rPr>
          <w:spacing w:val="40"/>
        </w:rPr>
        <w:lastRenderedPageBreak/>
        <w:t>Таблица</w:t>
      </w:r>
      <w:r w:rsidRPr="0085496F">
        <w:t xml:space="preserve"> </w:t>
      </w:r>
      <w:r w:rsidRPr="00506FC7">
        <w:t>3</w:t>
      </w:r>
      <w:r w:rsidRPr="0085496F">
        <w:t xml:space="preserve"> – Коэффициент квалификации разработчика</w:t>
      </w:r>
      <w:commentRangeEnd w:id="72"/>
      <w:r w:rsidR="008F30C6" w:rsidRPr="005B0F29">
        <w:rPr>
          <w:rStyle w:val="aff4"/>
          <w:sz w:val="28"/>
          <w:szCs w:val="22"/>
        </w:rPr>
        <w:commentReference w:id="72"/>
      </w:r>
    </w:p>
    <w:tbl>
      <w:tblPr>
        <w:tblStyle w:val="af1"/>
        <w:tblW w:w="0" w:type="auto"/>
        <w:tblLook w:val="04A0" w:firstRow="1" w:lastRow="0" w:firstColumn="1" w:lastColumn="0" w:noHBand="0" w:noVBand="1"/>
      </w:tblPr>
      <w:tblGrid>
        <w:gridCol w:w="4672"/>
        <w:gridCol w:w="4672"/>
      </w:tblGrid>
      <w:tr w:rsidR="00376624" w14:paraId="25A9C0E4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6121F7D0" w14:textId="608B4B15" w:rsidR="00376624" w:rsidRPr="00376624" w:rsidRDefault="00376624" w:rsidP="00376624">
            <w:pPr>
              <w:jc w:val="center"/>
              <w:rPr>
                <w:b/>
                <w:bCs/>
                <w:sz w:val="24"/>
                <w:szCs w:val="20"/>
              </w:rPr>
            </w:pPr>
            <w:r w:rsidRPr="00376624">
              <w:rPr>
                <w:b/>
                <w:bCs/>
                <w:sz w:val="24"/>
                <w:szCs w:val="20"/>
              </w:rPr>
              <w:t>Опыт работы</w:t>
            </w:r>
          </w:p>
        </w:tc>
        <w:tc>
          <w:tcPr>
            <w:tcW w:w="4672" w:type="dxa"/>
            <w:vAlign w:val="center"/>
          </w:tcPr>
          <w:p w14:paraId="6F2CD30E" w14:textId="4E3F4D95" w:rsidR="00376624" w:rsidRPr="00376624" w:rsidRDefault="00376624" w:rsidP="00376624">
            <w:pPr>
              <w:jc w:val="center"/>
              <w:rPr>
                <w:b/>
                <w:bCs/>
                <w:sz w:val="24"/>
                <w:szCs w:val="20"/>
              </w:rPr>
            </w:pPr>
            <w:r w:rsidRPr="00376624">
              <w:rPr>
                <w:b/>
                <w:bCs/>
                <w:sz w:val="24"/>
                <w:szCs w:val="20"/>
              </w:rPr>
              <w:t>Коэффициент квалификации</w:t>
            </w:r>
          </w:p>
        </w:tc>
      </w:tr>
      <w:tr w:rsidR="00376624" w14:paraId="2E5EB8B6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7C59A797" w14:textId="18E87B1A" w:rsidR="00376624" w:rsidRPr="00376624" w:rsidRDefault="00376624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До двух лет</w:t>
            </w:r>
          </w:p>
        </w:tc>
        <w:tc>
          <w:tcPr>
            <w:tcW w:w="4672" w:type="dxa"/>
            <w:vAlign w:val="center"/>
          </w:tcPr>
          <w:p w14:paraId="167F57F9" w14:textId="080A93EF" w:rsidR="00376624" w:rsidRPr="005B1AAD" w:rsidRDefault="005B1AAD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0,80</w:t>
            </w:r>
          </w:p>
        </w:tc>
      </w:tr>
      <w:tr w:rsidR="00376624" w14:paraId="4BB9D406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02E0DC03" w14:textId="333E0E56" w:rsidR="00376624" w:rsidRPr="00376624" w:rsidRDefault="00376624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2-3 года</w:t>
            </w:r>
          </w:p>
        </w:tc>
        <w:tc>
          <w:tcPr>
            <w:tcW w:w="4672" w:type="dxa"/>
            <w:vAlign w:val="center"/>
          </w:tcPr>
          <w:p w14:paraId="076513EB" w14:textId="252763EC" w:rsidR="00376624" w:rsidRPr="005B1AAD" w:rsidRDefault="005B1AAD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1,00</w:t>
            </w:r>
          </w:p>
        </w:tc>
      </w:tr>
      <w:tr w:rsidR="00376624" w14:paraId="2EE70DF7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3307B6C0" w14:textId="79CC495C" w:rsidR="00376624" w:rsidRPr="00376624" w:rsidRDefault="00376624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3-5 лет</w:t>
            </w:r>
          </w:p>
        </w:tc>
        <w:tc>
          <w:tcPr>
            <w:tcW w:w="4672" w:type="dxa"/>
            <w:vAlign w:val="center"/>
          </w:tcPr>
          <w:p w14:paraId="49FAA05E" w14:textId="486A3695" w:rsidR="00376624" w:rsidRPr="005B1AAD" w:rsidRDefault="005B1AAD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1,10 – 1,20</w:t>
            </w:r>
          </w:p>
        </w:tc>
      </w:tr>
      <w:tr w:rsidR="00376624" w14:paraId="75A8BE37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710F9212" w14:textId="019D03AA" w:rsidR="00376624" w:rsidRPr="005B1AAD" w:rsidRDefault="005B1AAD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5-7 лет</w:t>
            </w:r>
          </w:p>
        </w:tc>
        <w:tc>
          <w:tcPr>
            <w:tcW w:w="4672" w:type="dxa"/>
            <w:vAlign w:val="center"/>
          </w:tcPr>
          <w:p w14:paraId="7D63B878" w14:textId="7747F065" w:rsidR="00376624" w:rsidRPr="00376624" w:rsidRDefault="005B1AAD" w:rsidP="00376624">
            <w:pPr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1,30 – 1,40</w:t>
            </w:r>
          </w:p>
        </w:tc>
      </w:tr>
      <w:tr w:rsidR="00376624" w14:paraId="6183CDF3" w14:textId="77777777" w:rsidTr="00376624">
        <w:trPr>
          <w:trHeight w:val="454"/>
        </w:trPr>
        <w:tc>
          <w:tcPr>
            <w:tcW w:w="4672" w:type="dxa"/>
            <w:vAlign w:val="center"/>
          </w:tcPr>
          <w:p w14:paraId="6596301A" w14:textId="3F1AD5BD" w:rsidR="00376624" w:rsidRPr="005B1AAD" w:rsidRDefault="005B1AAD" w:rsidP="00376624">
            <w:pPr>
              <w:jc w:val="center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Более 7 лет</w:t>
            </w:r>
          </w:p>
        </w:tc>
        <w:tc>
          <w:tcPr>
            <w:tcW w:w="4672" w:type="dxa"/>
            <w:vAlign w:val="center"/>
          </w:tcPr>
          <w:p w14:paraId="4DC0337B" w14:textId="6DC9BA8F" w:rsidR="00376624" w:rsidRPr="00376624" w:rsidRDefault="005B1AAD" w:rsidP="00376624">
            <w:pPr>
              <w:jc w:val="center"/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</w:rPr>
              <w:t>1,50 – 1,60</w:t>
            </w:r>
          </w:p>
        </w:tc>
      </w:tr>
    </w:tbl>
    <w:p w14:paraId="04B3DAA4" w14:textId="77777777" w:rsidR="00376624" w:rsidRPr="00701621" w:rsidRDefault="00376624" w:rsidP="00701621">
      <w:pPr>
        <w:pStyle w:val="a3"/>
      </w:pPr>
    </w:p>
    <w:p w14:paraId="3309CDC4" w14:textId="2B06B2CE" w:rsidR="00DA3580" w:rsidRDefault="00DA3580" w:rsidP="00376624">
      <w:pPr>
        <w:pStyle w:val="a3"/>
      </w:pPr>
      <w:r w:rsidRPr="00DA3580">
        <w:t xml:space="preserve">Таким образом, по формуле (4) </w:t>
      </w:r>
      <w:commentRangeStart w:id="73"/>
      <w:r w:rsidR="00400A4D" w:rsidRPr="008F30C6">
        <w:rPr>
          <w:color w:val="000000" w:themeColor="text1"/>
        </w:rPr>
        <w:t>находятся</w:t>
      </w:r>
      <w:r w:rsidR="00400A4D" w:rsidRPr="004F1166">
        <w:rPr>
          <w:color w:val="000000" w:themeColor="text1"/>
        </w:rPr>
        <w:t xml:space="preserve"> </w:t>
      </w:r>
      <w:commentRangeEnd w:id="73"/>
      <w:r w:rsidR="008F30C6" w:rsidRPr="00DA3580">
        <w:rPr>
          <w:rStyle w:val="aff4"/>
          <w:sz w:val="28"/>
          <w:szCs w:val="22"/>
        </w:rPr>
        <w:commentReference w:id="73"/>
      </w:r>
      <w:r w:rsidRPr="00DA3580">
        <w:t>затраты</w:t>
      </w:r>
      <w:r>
        <w:t xml:space="preserve"> </w:t>
      </w:r>
      <w:r w:rsidRPr="00DA3580">
        <w:t>на исследование</w:t>
      </w:r>
      <w:r>
        <w:t xml:space="preserve"> </w:t>
      </w:r>
      <w:r w:rsidRPr="00DA3580">
        <w:t>предметной области</w:t>
      </w:r>
    </w:p>
    <w:p w14:paraId="5DEC32C1" w14:textId="66C0E341" w:rsidR="000163E1" w:rsidRPr="004363D6" w:rsidRDefault="00000000" w:rsidP="000163E1">
      <w:pPr>
        <w:pStyle w:val="afd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  <w:lang w:val="en-US"/>
                </w:rPr>
                <m:t>u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933,12 ∙ 1,35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85 ∙ 0,8</m:t>
              </m:r>
            </m:den>
          </m:f>
          <m:r>
            <m:rPr>
              <m:nor/>
            </m:rPr>
            <w:rPr>
              <w:rFonts w:eastAsiaTheme="minorEastAsia" w:cs="Times New Roman"/>
            </w:rPr>
            <m:t xml:space="preserve"> = 18,53 чел.ч</m:t>
          </m:r>
        </m:oMath>
      </m:oMathPara>
    </w:p>
    <w:p w14:paraId="0DEC59A2" w14:textId="5A24F2E2" w:rsidR="002D13A5" w:rsidRPr="008D4467" w:rsidRDefault="002D13A5" w:rsidP="002D13A5">
      <w:pPr>
        <w:pStyle w:val="a3"/>
      </w:pPr>
      <w:r w:rsidRPr="002D13A5">
        <w:t>Затраты труда на разработку алгоритма решения задачи</w:t>
      </w:r>
      <w: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a</m:t>
            </m:r>
          </m:sub>
        </m:sSub>
      </m:oMath>
      <w:r>
        <w:t xml:space="preserve"> </w:t>
      </w:r>
      <w:r w:rsidRPr="002D13A5">
        <w:t>рассчитываются по формуле</w:t>
      </w:r>
    </w:p>
    <w:p w14:paraId="7C001035" w14:textId="204EC3F3" w:rsidR="002D13A5" w:rsidRPr="00F50416" w:rsidRDefault="00000000" w:rsidP="00577214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noProof w:val="0"/>
                      <w:color w:val="auto"/>
                      <w:szCs w:val="22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a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Q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 xml:space="preserve">50 … 75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w:sym w:font="Symbol" w:char="F0D7"/>
                  </m:r>
                  <m:r>
                    <m:rPr>
                      <m:nor/>
                    </m:rPr>
                    <w:rPr>
                      <w:rFonts w:cs="Times New Roman"/>
                    </w:rPr>
                    <m:t xml:space="preserve"> K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</m:t>
              </m:r>
              <m:r>
                <m:rPr>
                  <m:nor/>
                </m:rPr>
                <w:rPr>
                  <w:rFonts w:ascii="Cambria Math" w:cs="Times New Roman"/>
                </w:rPr>
                <m:t>5</m:t>
              </m:r>
              <m:r>
                <m:rPr>
                  <m:nor/>
                </m:rPr>
                <w:rPr>
                  <w:rFonts w:cs="Times New Roman"/>
                </w:rPr>
                <m:t>)</m:t>
              </m:r>
              <m:ctrlPr>
                <w:rPr>
                  <w:rFonts w:ascii="Cambria Math" w:hAnsi="Cambria Math" w:cs="Times New Roman"/>
                </w:rPr>
              </m:ctrlPr>
            </m:e>
          </m:eqArr>
        </m:oMath>
      </m:oMathPara>
    </w:p>
    <w:p w14:paraId="765925AD" w14:textId="3055DC4C" w:rsidR="00786AAD" w:rsidRPr="008F6145" w:rsidRDefault="00925563" w:rsidP="009C5AC7">
      <w:pPr>
        <w:pStyle w:val="a3"/>
      </w:pPr>
      <w:r>
        <w:t>Исходя их формулы</w:t>
      </w:r>
      <w:r w:rsidR="00786AAD" w:rsidRPr="00786AAD">
        <w:t xml:space="preserve"> (5) </w:t>
      </w:r>
      <w:commentRangeStart w:id="74"/>
      <w:r w:rsidR="00400A4D" w:rsidRPr="008F30C6">
        <w:rPr>
          <w:color w:val="000000" w:themeColor="text1"/>
        </w:rPr>
        <w:t>находятся</w:t>
      </w:r>
      <w:r w:rsidR="00400A4D" w:rsidRPr="004F1166">
        <w:rPr>
          <w:color w:val="000000" w:themeColor="text1"/>
        </w:rPr>
        <w:t xml:space="preserve"> </w:t>
      </w:r>
      <w:commentRangeEnd w:id="74"/>
      <w:r w:rsidR="008F30C6" w:rsidRPr="00786AAD">
        <w:rPr>
          <w:rStyle w:val="aff4"/>
          <w:sz w:val="28"/>
          <w:szCs w:val="22"/>
        </w:rPr>
        <w:commentReference w:id="74"/>
      </w:r>
      <w:r w:rsidR="00786AAD" w:rsidRPr="00786AAD">
        <w:t>затраты</w:t>
      </w:r>
      <w:r w:rsidR="00786AAD">
        <w:t xml:space="preserve"> </w:t>
      </w:r>
      <w:r w:rsidR="00786AAD" w:rsidRPr="00786AAD">
        <w:t>труда на</w:t>
      </w:r>
      <w:r w:rsidR="00786AAD">
        <w:t xml:space="preserve"> </w:t>
      </w:r>
      <w:r w:rsidR="00786AAD" w:rsidRPr="00786AAD">
        <w:t>разработку</w:t>
      </w:r>
      <w:r w:rsidR="00786AAD">
        <w:t xml:space="preserve"> </w:t>
      </w:r>
      <w:r w:rsidR="00786AAD" w:rsidRPr="00786AAD">
        <w:t>алгоритма решения задачи</w:t>
      </w:r>
    </w:p>
    <w:p w14:paraId="6965CA67" w14:textId="1C5E4E62" w:rsidR="008E2D4A" w:rsidRPr="00996F69" w:rsidRDefault="00000000" w:rsidP="009C5AC7">
      <w:pPr>
        <w:pStyle w:val="afd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 w:val="0"/>
                  <w:color w:val="auto"/>
                  <w:szCs w:val="22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lang w:val="en-US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  <w:lang w:val="en-US"/>
                </w:rPr>
                <m:t>a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933,12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75 ∙ 0,8</m:t>
              </m:r>
            </m:den>
          </m:f>
          <m:r>
            <m:rPr>
              <m:nor/>
            </m:rPr>
            <w:rPr>
              <w:rFonts w:cs="Times New Roman"/>
            </w:rPr>
            <m:t xml:space="preserve"> = 15,55 чел.ч</m:t>
          </m:r>
        </m:oMath>
      </m:oMathPara>
    </w:p>
    <w:p w14:paraId="44FBAC3E" w14:textId="1A08BE0B" w:rsidR="008E2D4A" w:rsidRDefault="008E2D4A" w:rsidP="008F6145">
      <w:pPr>
        <w:pStyle w:val="a3"/>
      </w:pPr>
      <w:r w:rsidRPr="008E2D4A">
        <w:t>Затраты труда на составление программы на ЭВМ</w:t>
      </w:r>
      <w:r>
        <w:t xml:space="preserve"> </w:t>
      </w:r>
      <w:r w:rsidRPr="008E2D4A">
        <w:t>по готовой</w:t>
      </w:r>
      <w:r>
        <w:t xml:space="preserve"> </w:t>
      </w:r>
      <w:r w:rsidRPr="008E2D4A">
        <w:t>блок-схеме определяются по формуле</w:t>
      </w:r>
    </w:p>
    <w:p w14:paraId="7713D4B0" w14:textId="77777777" w:rsidR="00C75749" w:rsidRDefault="00C75749" w:rsidP="008F6145">
      <w:pPr>
        <w:pStyle w:val="a3"/>
      </w:pPr>
    </w:p>
    <w:p w14:paraId="77326C98" w14:textId="77777777" w:rsidR="00C75749" w:rsidRPr="008F6145" w:rsidRDefault="00C75749" w:rsidP="008F6145">
      <w:pPr>
        <w:pStyle w:val="a3"/>
      </w:pPr>
    </w:p>
    <w:p w14:paraId="6506FFEA" w14:textId="3AA58F99" w:rsidR="00A3652D" w:rsidRPr="00F50416" w:rsidRDefault="00000000" w:rsidP="009C5AC7">
      <w:pPr>
        <w:pStyle w:val="afd"/>
        <w:spacing w:before="0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Q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 xml:space="preserve">50 … 75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w:sym w:font="Symbol" w:char="F0D7"/>
                  </m:r>
                  <m:r>
                    <m:rPr>
                      <m:nor/>
                    </m:rPr>
                    <w:rPr>
                      <w:rFonts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K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</m:t>
              </m:r>
              <m:r>
                <m:rPr>
                  <m:nor/>
                </m:rPr>
                <w:rPr>
                  <w:rFonts w:ascii="Cambria Math" w:cs="Times New Roman"/>
                </w:rPr>
                <m:t>6</m:t>
              </m:r>
              <m:r>
                <m:rPr>
                  <m:nor/>
                </m:rPr>
                <w:rPr>
                  <w:rFonts w:cs="Times New Roman"/>
                </w:rPr>
                <m:t>)</m:t>
              </m:r>
            </m:e>
          </m:eqArr>
        </m:oMath>
      </m:oMathPara>
    </w:p>
    <w:p w14:paraId="70F6ACEF" w14:textId="230A5930" w:rsidR="009C2BC1" w:rsidRPr="009C2BC1" w:rsidRDefault="008E2D4A" w:rsidP="00725A69">
      <w:pPr>
        <w:pStyle w:val="a3"/>
      </w:pPr>
      <w:r w:rsidRPr="00786AAD">
        <w:t>Таким</w:t>
      </w:r>
      <w:r w:rsidRPr="009C2BC1">
        <w:t xml:space="preserve"> образом, по формуле (6) находятся затраты труда на составление программы на ЭВМ по готовой блок-схеме</w:t>
      </w:r>
    </w:p>
    <w:p w14:paraId="05365BB8" w14:textId="33EB28B5" w:rsidR="009C2BC1" w:rsidRPr="00F50416" w:rsidRDefault="00000000" w:rsidP="000D1BC2">
      <w:pPr>
        <w:pStyle w:val="afd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noProof w:val="0"/>
                  <w:color w:val="auto"/>
                  <w:szCs w:val="22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lang w:val="en-US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п</m:t>
              </m:r>
            </m:sub>
          </m:sSub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933,12</m:t>
              </m:r>
              <m:ctrlPr>
                <w:rPr>
                  <w:rFonts w:ascii="Cambria Math" w:hAnsi="Cambria Math" w:cs="Times New Roman"/>
                  <w:highlight w:val="yellow"/>
                  <w:lang w:val="en-US"/>
                </w:rPr>
              </m:ctrlPr>
            </m:num>
            <m:den>
              <m:r>
                <m:rPr>
                  <m:nor/>
                </m:rPr>
                <w:rPr>
                  <w:rFonts w:cs="Times New Roman"/>
                </w:rPr>
                <m:t xml:space="preserve">75 </m:t>
              </m:r>
              <m:r>
                <m:rPr>
                  <m:nor/>
                </m:rPr>
                <w:rPr>
                  <w:rFonts w:cs="Times New Roman"/>
                </w:rPr>
                <w:sym w:font="Symbol" w:char="F0D7"/>
              </m:r>
              <m:r>
                <m:rPr>
                  <m:nor/>
                </m:rPr>
                <w:rPr>
                  <w:rFonts w:cs="Times New Roman"/>
                </w:rPr>
                <m:t xml:space="preserve"> 0,8</m:t>
              </m:r>
            </m:den>
          </m:f>
          <m:r>
            <m:rPr>
              <m:nor/>
            </m:rPr>
            <w:rPr>
              <w:rFonts w:cs="Times New Roman"/>
            </w:rPr>
            <m:t xml:space="preserve"> = 15,55 чел.ч</m:t>
          </m:r>
        </m:oMath>
      </m:oMathPara>
    </w:p>
    <w:p w14:paraId="31FC4C5C" w14:textId="70EA29FD" w:rsidR="009C2BC1" w:rsidRDefault="009C2BC1" w:rsidP="00725A69">
      <w:pPr>
        <w:pStyle w:val="a3"/>
      </w:pPr>
      <w:r w:rsidRPr="009C2BC1">
        <w:t>Затраты труда на отладку программы на ЭВМ</w:t>
      </w:r>
      <w:r>
        <w:t xml:space="preserve"> </w:t>
      </w:r>
      <w:r w:rsidRPr="009C2BC1">
        <w:t>определяются</w:t>
      </w:r>
      <w:r>
        <w:t xml:space="preserve"> </w:t>
      </w:r>
      <w:r w:rsidRPr="009C2BC1">
        <w:t>по</w:t>
      </w:r>
      <w:r>
        <w:t xml:space="preserve"> </w:t>
      </w:r>
      <w:r w:rsidRPr="009C2BC1">
        <w:t>формуле</w:t>
      </w:r>
    </w:p>
    <w:p w14:paraId="26A588BD" w14:textId="4E4A1019" w:rsidR="009C2BC1" w:rsidRPr="005D47F5" w:rsidRDefault="00000000" w:rsidP="00197FC4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noProof w:val="0"/>
                      <w:color w:val="auto"/>
                      <w:szCs w:val="2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отл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1,5 ∙ </m:t>
              </m:r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отл</m:t>
                  </m:r>
                </m:sub>
                <m:sup>
                  <m:r>
                    <m:rPr>
                      <m:nor/>
                    </m:rPr>
                    <w:rPr>
                      <w:rFonts w:cs="Times New Roman"/>
                    </w:rPr>
                    <m:t>A</m:t>
                  </m:r>
                </m:sup>
              </m:sSubSup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(7)</m:t>
              </m:r>
            </m:e>
          </m:eqArr>
        </m:oMath>
      </m:oMathPara>
    </w:p>
    <w:p w14:paraId="3B80B420" w14:textId="6B88CA17" w:rsidR="00613202" w:rsidRPr="008D4467" w:rsidRDefault="008D405F" w:rsidP="008D405F">
      <w:pPr>
        <w:pStyle w:val="a3"/>
        <w:ind w:left="426" w:hanging="426"/>
      </w:pPr>
      <w:r>
        <w:t>г</w:t>
      </w:r>
      <w:r w:rsidR="00192DB7" w:rsidRPr="00192DB7">
        <w:t>де</w:t>
      </w:r>
      <w:r w:rsidR="00973C73">
        <w:rPr>
          <w:lang w:val="en-US"/>
        </w:rPr>
        <w:t> </w:t>
      </w:r>
      <m:oMath>
        <m:sSubSup>
          <m:sSubSupPr>
            <m:ctrlPr>
              <w:rPr>
                <w:rFonts w:ascii="Cambria Math" w:hAnsi="Cambria Math" w:cs="Times New Roman"/>
              </w:rPr>
            </m:ctrlPr>
          </m:sSubSup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 xml:space="preserve">отл </m:t>
            </m:r>
          </m:sub>
          <m:sup>
            <m:r>
              <m:rPr>
                <m:nor/>
              </m:rPr>
              <w:rPr>
                <w:rFonts w:cs="Times New Roman"/>
                <w:lang w:val="en-US"/>
              </w:rPr>
              <m:t>A</m:t>
            </m:r>
          </m:sup>
        </m:sSubSup>
      </m:oMath>
      <w:r w:rsidR="00192DB7" w:rsidRPr="00192DB7">
        <w:t xml:space="preserve"> </w:t>
      </w:r>
      <w:r w:rsidR="00192DB7">
        <w:t>–</w:t>
      </w:r>
      <w:r w:rsidR="00192DB7" w:rsidRPr="00192DB7">
        <w:t xml:space="preserve"> затраты труда на отладку программы на ЭВМ при автономной отладке одной задачи.</w:t>
      </w:r>
    </w:p>
    <w:p w14:paraId="12DE9759" w14:textId="08C8E238" w:rsidR="00192DB7" w:rsidRPr="00192DB7" w:rsidRDefault="00192DB7" w:rsidP="00192DB7">
      <w:pPr>
        <w:pStyle w:val="a3"/>
      </w:pPr>
      <w:r w:rsidRPr="00192DB7">
        <w:t>Затраты труда на отладку программы на ЭВМ при автономной отладке одной задачи находятся по формуле</w:t>
      </w:r>
    </w:p>
    <w:p w14:paraId="6CBB0102" w14:textId="245DB3F8" w:rsidR="00192DB7" w:rsidRPr="00F50416" w:rsidRDefault="00000000" w:rsidP="00A0192B">
      <w:pPr>
        <w:pStyle w:val="afd"/>
        <w:rPr>
          <w:rFonts w:eastAsiaTheme="minorEastAsia"/>
          <w:i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отл</m:t>
                  </m:r>
                </m:sub>
                <m:sup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A</m:t>
                  </m:r>
                </m:sup>
              </m:sSubSup>
              <m:r>
                <m:rPr>
                  <m:nor/>
                </m:rPr>
                <w:rPr>
                  <w:rFonts w:cs="Times New Roman"/>
                </w:rPr>
                <m:t xml:space="preserve"> =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Q</m:t>
                  </m: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>50 … 75 ∙ K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(8)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23CDAF90" w14:textId="1B8008F7" w:rsidR="00A0192B" w:rsidRDefault="00725A69" w:rsidP="00C75749">
      <w:pPr>
        <w:pStyle w:val="a3"/>
      </w:pPr>
      <w:r w:rsidRPr="00192DB7">
        <w:t>Таким</w:t>
      </w:r>
      <w:r w:rsidRPr="00725A69">
        <w:t xml:space="preserve"> образом, по формуле (</w:t>
      </w:r>
      <w:r w:rsidR="00A0192B" w:rsidRPr="00A0192B">
        <w:t>8</w:t>
      </w:r>
      <w:r w:rsidRPr="00725A69">
        <w:t>) находятся затраты</w:t>
      </w:r>
      <w:r>
        <w:t xml:space="preserve"> </w:t>
      </w:r>
      <w:r w:rsidRPr="00725A69">
        <w:t>труда</w:t>
      </w:r>
      <w:r>
        <w:t xml:space="preserve"> </w:t>
      </w:r>
      <w:r w:rsidRPr="00725A69">
        <w:t>на</w:t>
      </w:r>
      <w:r>
        <w:t xml:space="preserve"> </w:t>
      </w:r>
      <w:r w:rsidR="00A0192B">
        <w:t>ЭВМ при автономной отладке одной задачи</w:t>
      </w:r>
    </w:p>
    <w:p w14:paraId="2F1A4B06" w14:textId="51441EF9" w:rsidR="001D251E" w:rsidRPr="003C506E" w:rsidRDefault="00000000" w:rsidP="00C75749">
      <w:pPr>
        <w:pStyle w:val="afd"/>
        <w:rPr>
          <w:rFonts w:eastAsiaTheme="minorEastAsia" w:cs="Times New Roman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nor/>
                </m:rPr>
                <w:rPr>
                  <w:rFonts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отл</m:t>
              </m:r>
            </m:sub>
            <m:sup>
              <m:r>
                <m:rPr>
                  <m:nor/>
                </m:rPr>
                <w:rPr>
                  <w:rFonts w:cs="Times New Roman"/>
                  <w:lang w:val="en-US"/>
                </w:rPr>
                <m:t>A</m:t>
              </m:r>
            </m:sup>
          </m:sSubSup>
          <m:r>
            <m:rPr>
              <m:nor/>
            </m:rPr>
            <w:rPr>
              <w:rFonts w:cs="Times New Roman"/>
            </w:rPr>
            <m:t xml:space="preserve"> =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933,12</m:t>
              </m:r>
              <m:ctrlPr>
                <w:rPr>
                  <w:rFonts w:ascii="Cambria Math" w:hAnsi="Cambria Math" w:cs="Times New Roman"/>
                  <w:iCs/>
                </w:rPr>
              </m:ctrlPr>
            </m:num>
            <m:den>
              <m:r>
                <m:rPr>
                  <m:nor/>
                </m:rPr>
                <w:rPr>
                  <w:rFonts w:cs="Times New Roman"/>
                </w:rPr>
                <m:t>75 ∙ 0,8</m:t>
              </m:r>
            </m:den>
          </m:f>
          <m:r>
            <m:rPr>
              <m:nor/>
            </m:rPr>
            <w:rPr>
              <w:rFonts w:cs="Times New Roman"/>
            </w:rPr>
            <m:t xml:space="preserve"> = 15,55 чел.ч</m:t>
          </m:r>
        </m:oMath>
      </m:oMathPara>
    </w:p>
    <w:p w14:paraId="53A73374" w14:textId="35487B0A" w:rsidR="001D251E" w:rsidRDefault="001D251E" w:rsidP="00561C0C">
      <w:pPr>
        <w:pStyle w:val="a3"/>
      </w:pPr>
      <w:r w:rsidRPr="00192DB7">
        <w:t>Таким</w:t>
      </w:r>
      <w:r w:rsidRPr="00725A69">
        <w:t xml:space="preserve"> образом, по формуле (</w:t>
      </w:r>
      <w:r>
        <w:t>7</w:t>
      </w:r>
      <w:r w:rsidRPr="00725A69">
        <w:t xml:space="preserve">) находятся </w:t>
      </w:r>
      <w:r w:rsidRPr="009C2BC1">
        <w:t>труда на отладку программы на ЭВМ</w:t>
      </w:r>
    </w:p>
    <w:p w14:paraId="4580D301" w14:textId="77777777" w:rsidR="00C75749" w:rsidRDefault="00C75749" w:rsidP="00561C0C">
      <w:pPr>
        <w:pStyle w:val="a3"/>
      </w:pPr>
    </w:p>
    <w:p w14:paraId="48745B99" w14:textId="77777777" w:rsidR="00C75749" w:rsidRPr="00A0192B" w:rsidRDefault="00C75749" w:rsidP="00561C0C">
      <w:pPr>
        <w:pStyle w:val="a3"/>
      </w:pPr>
    </w:p>
    <w:p w14:paraId="690F4DEA" w14:textId="4CBE491F" w:rsidR="00725A69" w:rsidRPr="00725A69" w:rsidRDefault="00000000" w:rsidP="001C3F12">
      <w:pPr>
        <w:pStyle w:val="afd"/>
        <w:spacing w:before="0"/>
        <w:rPr>
          <w:rFonts w:eastAsiaTheme="minorEastAsia"/>
          <w:i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noProof w:val="0"/>
                      <w:color w:val="auto"/>
                      <w:szCs w:val="22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отл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 xml:space="preserve"> = 1,5 ∙ 15,55 = 23,33 чел.ч</m:t>
              </m:r>
            </m:e>
          </m:eqArr>
        </m:oMath>
      </m:oMathPara>
    </w:p>
    <w:p w14:paraId="0EB7F1B7" w14:textId="6CF53A46" w:rsidR="00725A69" w:rsidRDefault="0067731B" w:rsidP="00725A69">
      <w:pPr>
        <w:pStyle w:val="a3"/>
      </w:pPr>
      <w:r w:rsidRPr="0067731B">
        <w:t>Затраты труда на подготовку документации по задаче определяются</w:t>
      </w:r>
      <w:r>
        <w:t xml:space="preserve"> </w:t>
      </w:r>
      <w:r w:rsidRPr="0067731B">
        <w:t>по</w:t>
      </w:r>
      <w:r>
        <w:t xml:space="preserve"> </w:t>
      </w:r>
      <w:r w:rsidRPr="0067731B">
        <w:t>формуле</w:t>
      </w:r>
    </w:p>
    <w:p w14:paraId="0F784707" w14:textId="1D434607" w:rsidR="00821875" w:rsidRPr="00D541DD" w:rsidRDefault="00000000" w:rsidP="004B135D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др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до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(9)</m:t>
              </m:r>
            </m:e>
          </m:eqArr>
        </m:oMath>
      </m:oMathPara>
    </w:p>
    <w:p w14:paraId="17811F7E" w14:textId="0EE5861D" w:rsidR="004B135D" w:rsidRPr="009854CE" w:rsidRDefault="00136518" w:rsidP="004B135D">
      <w:pPr>
        <w:ind w:left="426" w:hanging="426"/>
        <w:rPr>
          <w:szCs w:val="28"/>
        </w:rPr>
      </w:pPr>
      <w:r>
        <w:rPr>
          <w:szCs w:val="28"/>
        </w:rPr>
        <w:t>г</w:t>
      </w:r>
      <w:r w:rsidR="004B135D" w:rsidRPr="009854CE">
        <w:rPr>
          <w:szCs w:val="28"/>
        </w:rPr>
        <w:t>де</w:t>
      </w:r>
      <w:r w:rsidR="00013DE0">
        <w:rPr>
          <w:szCs w:val="28"/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др</m:t>
            </m:r>
          </m:sub>
        </m:sSub>
      </m:oMath>
      <w:r w:rsidR="004B135D" w:rsidRPr="009854CE">
        <w:rPr>
          <w:szCs w:val="28"/>
        </w:rPr>
        <w:t xml:space="preserve"> – затраты труда на подготовку материалов рукописи;</w:t>
      </w:r>
    </w:p>
    <w:p w14:paraId="4FA1E523" w14:textId="3D154A19" w:rsidR="004B135D" w:rsidRPr="009854CE" w:rsidRDefault="00000000" w:rsidP="004B135D">
      <w:pPr>
        <w:ind w:firstLine="426"/>
        <w:rPr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28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до</m:t>
            </m:r>
          </m:sub>
        </m:sSub>
      </m:oMath>
      <w:r w:rsidR="004B135D" w:rsidRPr="009854CE">
        <w:rPr>
          <w:szCs w:val="28"/>
        </w:rPr>
        <w:t xml:space="preserve"> – затраты на редактирование, печать и оформление документации.</w:t>
      </w:r>
    </w:p>
    <w:p w14:paraId="16A846A7" w14:textId="21B3ADAF" w:rsidR="004B135D" w:rsidRPr="008D4467" w:rsidRDefault="00BF0BEA" w:rsidP="00BF0BEA">
      <w:pPr>
        <w:pStyle w:val="a3"/>
      </w:pPr>
      <w:r w:rsidRPr="00BF0BEA">
        <w:t>Затраты труда на подготовку материалов рукописи находятся по формуле</w:t>
      </w:r>
    </w:p>
    <w:p w14:paraId="5F4C51D4" w14:textId="45015398" w:rsidR="00BF0BEA" w:rsidRPr="00F50416" w:rsidRDefault="00000000" w:rsidP="00BF0BEA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др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cs="Times New Roman"/>
                    </w:rPr>
                    <m:t>Q</m:t>
                  </m:r>
                  <m:ctrlPr>
                    <w:rPr>
                      <w:rFonts w:ascii="Cambria Math" w:hAnsi="Cambria Math" w:cs="Times New Roman"/>
                    </w:rPr>
                  </m:ctrlP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>150…200∙</m:t>
                  </m:r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K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(10)</m:t>
              </m: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>
          </m:eqArr>
        </m:oMath>
      </m:oMathPara>
    </w:p>
    <w:p w14:paraId="48A14D92" w14:textId="6D0F8C02" w:rsidR="00100E53" w:rsidRPr="00A40C5C" w:rsidRDefault="00100E53" w:rsidP="00100E53">
      <w:pPr>
        <w:pStyle w:val="a3"/>
      </w:pPr>
      <w:r w:rsidRPr="00100E53">
        <w:t>Таким образом, по формуле (</w:t>
      </w:r>
      <w:r w:rsidR="00A40C5C" w:rsidRPr="00A40C5C">
        <w:t>1</w:t>
      </w:r>
      <w:r w:rsidR="00A40C5C" w:rsidRPr="00734913">
        <w:t>0</w:t>
      </w:r>
      <w:r w:rsidRPr="00100E53">
        <w:t>) находятся затраты труда на подготовку материалов в рукописи</w:t>
      </w:r>
    </w:p>
    <w:p w14:paraId="1C77A296" w14:textId="0868C291" w:rsidR="00100E53" w:rsidRPr="00770DBA" w:rsidRDefault="00000000" w:rsidP="00100E53">
      <w:pPr>
        <w:pStyle w:val="afd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t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cs="Times New Roman"/>
                </w:rPr>
                <m:t>др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  <w:lang w:val="en-US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933,12</m:t>
              </m:r>
              <m:ctrlPr>
                <w:rPr>
                  <w:rFonts w:ascii="Cambria Math" w:hAnsi="Cambria Math" w:cs="Times New Roman"/>
                </w:rPr>
              </m:ctrlPr>
            </m:num>
            <m:den>
              <m:r>
                <m:rPr>
                  <m:nor/>
                </m:rPr>
                <w:rPr>
                  <w:rFonts w:cs="Times New Roman"/>
                </w:rPr>
                <m:t>175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0,8</m:t>
              </m:r>
            </m:den>
          </m:f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6,67 чел.ч</m:t>
          </m:r>
        </m:oMath>
      </m:oMathPara>
    </w:p>
    <w:p w14:paraId="5BA49078" w14:textId="7124158A" w:rsidR="001F3B11" w:rsidRDefault="001F3B11" w:rsidP="001F3B11">
      <w:pPr>
        <w:pStyle w:val="a3"/>
      </w:pPr>
      <w:r w:rsidRPr="001F3B11">
        <w:t>Затраты труда на редактирование, печать и оформление документов</w:t>
      </w:r>
      <w:r>
        <w:t xml:space="preserve"> </w:t>
      </w:r>
      <w:r w:rsidRPr="001F3B11">
        <w:t>определяются по формуле</w:t>
      </w:r>
    </w:p>
    <w:p w14:paraId="39FEEE7E" w14:textId="3534E604" w:rsidR="001F3B11" w:rsidRPr="00F50416" w:rsidRDefault="00000000" w:rsidP="00734913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до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0,75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др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(11)</m:t>
              </m:r>
              <m:ctrlPr>
                <w:rPr>
                  <w:rFonts w:ascii="Cambria Math" w:hAnsi="Cambria Math" w:cs="Times New Roman"/>
                </w:rPr>
              </m:ctrlPr>
            </m:e>
          </m:eqArr>
        </m:oMath>
      </m:oMathPara>
    </w:p>
    <w:p w14:paraId="27264F9E" w14:textId="60FFD78C" w:rsidR="00D662D2" w:rsidRDefault="00D662D2" w:rsidP="001F3B11">
      <w:pPr>
        <w:pStyle w:val="a3"/>
        <w:rPr>
          <w:rFonts w:eastAsiaTheme="minorEastAsia"/>
        </w:rPr>
      </w:pPr>
      <w:r w:rsidRPr="00D662D2">
        <w:rPr>
          <w:rFonts w:eastAsiaTheme="minorEastAsia"/>
        </w:rPr>
        <w:t>Таким образом, по формуле (1</w:t>
      </w:r>
      <w:r w:rsidR="00137E6F">
        <w:rPr>
          <w:rFonts w:eastAsiaTheme="minorEastAsia"/>
        </w:rPr>
        <w:t>1</w:t>
      </w:r>
      <w:r w:rsidRPr="00D662D2">
        <w:rPr>
          <w:rFonts w:eastAsiaTheme="minorEastAsia"/>
        </w:rPr>
        <w:t>) находятся затраты труда на редактирование, печать и оформление документов</w:t>
      </w:r>
    </w:p>
    <w:p w14:paraId="03645846" w14:textId="77777777" w:rsidR="00F20C2B" w:rsidRDefault="00F20C2B" w:rsidP="001F3B11">
      <w:pPr>
        <w:pStyle w:val="a3"/>
        <w:rPr>
          <w:rFonts w:eastAsiaTheme="minorEastAsia"/>
        </w:rPr>
      </w:pPr>
    </w:p>
    <w:p w14:paraId="4B68D359" w14:textId="77777777" w:rsidR="00F20C2B" w:rsidRDefault="00F20C2B" w:rsidP="001F3B11">
      <w:pPr>
        <w:pStyle w:val="a3"/>
        <w:rPr>
          <w:rFonts w:eastAsiaTheme="minorEastAsia"/>
        </w:rPr>
      </w:pPr>
    </w:p>
    <w:p w14:paraId="647CA21D" w14:textId="77777777" w:rsidR="00F20C2B" w:rsidRPr="00137E6F" w:rsidRDefault="00F20C2B" w:rsidP="001F3B11">
      <w:pPr>
        <w:pStyle w:val="a3"/>
        <w:rPr>
          <w:rFonts w:eastAsiaTheme="minorEastAsia"/>
        </w:rPr>
      </w:pPr>
    </w:p>
    <w:p w14:paraId="034907B8" w14:textId="28A070C9" w:rsidR="001F3B11" w:rsidRPr="009B3E42" w:rsidRDefault="00000000" w:rsidP="00F20C2B">
      <w:pPr>
        <w:pStyle w:val="afd"/>
        <w:spacing w:before="0"/>
        <w:rPr>
          <w:rFonts w:eastAsiaTheme="minorEastAsia" w:cs="Times New Roman"/>
          <w:i/>
          <w:noProof w:val="0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до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0,75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∙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6,67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5,00 чел.ч</m:t>
          </m:r>
        </m:oMath>
      </m:oMathPara>
    </w:p>
    <w:p w14:paraId="4F8B369E" w14:textId="478CE679" w:rsidR="00A56454" w:rsidRDefault="00A56454" w:rsidP="00A56454">
      <w:pPr>
        <w:pStyle w:val="a3"/>
      </w:pPr>
      <w:r w:rsidRPr="00A56454">
        <w:t>Соответственно, по формуле (</w:t>
      </w:r>
      <w:r>
        <w:t>9</w:t>
      </w:r>
      <w:r w:rsidRPr="00A56454">
        <w:t>) находятся затраты</w:t>
      </w:r>
      <w:r>
        <w:t xml:space="preserve"> </w:t>
      </w:r>
      <w:r w:rsidRPr="00A56454">
        <w:t>труда на</w:t>
      </w:r>
      <w:r>
        <w:t xml:space="preserve"> </w:t>
      </w:r>
      <w:r w:rsidRPr="00A56454">
        <w:t>подготовку</w:t>
      </w:r>
      <w:r>
        <w:t xml:space="preserve"> </w:t>
      </w:r>
      <w:r w:rsidRPr="00A56454">
        <w:t>документации по задаче</w:t>
      </w:r>
    </w:p>
    <w:p w14:paraId="33AAC477" w14:textId="1512815C" w:rsidR="00A56454" w:rsidRPr="00A53CFF" w:rsidRDefault="00000000" w:rsidP="00A56454">
      <w:pPr>
        <w:pStyle w:val="afd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t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cs="Times New Roman"/>
                </w:rPr>
                <m:t>д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6,76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</w:rPr>
            <m:t>=</m:t>
          </m:r>
          <m:r>
            <m:rPr>
              <m:nor/>
            </m:rPr>
            <w:rPr>
              <w:rFonts w:ascii="Cambria Math" w:eastAsiaTheme="minorEastAsia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11,66 чел.ч</m:t>
          </m:r>
        </m:oMath>
      </m:oMathPara>
    </w:p>
    <w:p w14:paraId="53A0F7EA" w14:textId="764B554C" w:rsidR="00A56454" w:rsidRDefault="00DC0B0C" w:rsidP="00DC0B0C">
      <w:pPr>
        <w:pStyle w:val="a3"/>
      </w:pPr>
      <w:r w:rsidRPr="00DC0B0C">
        <w:t>Таким образом, по формуле (2) находятся затраты</w:t>
      </w:r>
      <w:r>
        <w:t xml:space="preserve"> </w:t>
      </w:r>
      <w:r w:rsidRPr="00DC0B0C">
        <w:t>трудоёмкости</w:t>
      </w:r>
      <w:r>
        <w:t xml:space="preserve"> </w:t>
      </w:r>
      <w:r w:rsidRPr="00DC0B0C">
        <w:t>разработки программного обеспечения</w:t>
      </w:r>
    </w:p>
    <w:p w14:paraId="4F95E2E2" w14:textId="6711AF0F" w:rsidR="00DC0B0C" w:rsidRPr="00FA6BA9" w:rsidRDefault="00FA6BA9" w:rsidP="00DC0B0C">
      <w:pPr>
        <w:pStyle w:val="afd"/>
        <w:rPr>
          <w:rFonts w:eastAsiaTheme="minorEastAsia" w:cs="Times New Roman"/>
          <w:i/>
        </w:rPr>
      </w:pPr>
      <m:oMathPara>
        <m:oMath>
          <m:r>
            <m:rPr>
              <m:nor/>
            </m:rPr>
            <w:rPr>
              <w:rFonts w:cs="Times New Roman"/>
            </w:rPr>
            <m:t>t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30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18,53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15,55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15,55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23,33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11,66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114,62 чел.ч</m:t>
          </m:r>
        </m:oMath>
      </m:oMathPara>
    </w:p>
    <w:p w14:paraId="4FDAD0CF" w14:textId="5FBD4CEE" w:rsidR="00201F35" w:rsidRPr="007348AF" w:rsidRDefault="00201F35" w:rsidP="00201F35">
      <w:pPr>
        <w:pStyle w:val="a3"/>
      </w:pPr>
      <w:r w:rsidRPr="00201F35">
        <w:t xml:space="preserve">Трудоёмкость составляет </w:t>
      </w:r>
      <w:r w:rsidR="007348AF">
        <w:t>114</w:t>
      </w:r>
      <w:r w:rsidR="0034688C">
        <w:t>,62</w:t>
      </w:r>
      <w:r w:rsidRPr="00201F35">
        <w:t xml:space="preserve"> часов, что </w:t>
      </w:r>
      <w:r w:rsidR="0034688C">
        <w:t xml:space="preserve">соответствует </w:t>
      </w:r>
      <w:r w:rsidR="00404C34">
        <w:t>практически</w:t>
      </w:r>
      <w:r w:rsidR="0034688C">
        <w:t xml:space="preserve"> 15</w:t>
      </w:r>
      <w:r w:rsidR="00250097" w:rsidRPr="00250097">
        <w:t xml:space="preserve"> </w:t>
      </w:r>
      <w:r w:rsidRPr="00201F35">
        <w:t>рабочим</w:t>
      </w:r>
      <w:r w:rsidR="00250097" w:rsidRPr="00250097">
        <w:t xml:space="preserve"> </w:t>
      </w:r>
      <w:r w:rsidRPr="00201F35">
        <w:t xml:space="preserve">дням, при </w:t>
      </w:r>
      <w:r w:rsidR="00CD130F" w:rsidRPr="00201F35">
        <w:t>8-часовом</w:t>
      </w:r>
      <w:r w:rsidRPr="00201F35">
        <w:t xml:space="preserve"> дне.</w:t>
      </w:r>
    </w:p>
    <w:p w14:paraId="1F6716F2" w14:textId="499E5CC9" w:rsidR="00E74832" w:rsidRPr="008D4467" w:rsidRDefault="00E74832" w:rsidP="00734FB3">
      <w:pPr>
        <w:pStyle w:val="a3"/>
      </w:pPr>
      <w:r w:rsidRPr="00E74832">
        <w:t>Затраты на оплату машинного времени при отладке программы</w:t>
      </w:r>
      <w:r w:rsidR="00DF2E9A">
        <w:rPr>
          <w:lang w:val="en-US"/>
        </w:rPr>
        <w:t> 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спп</m:t>
            </m:r>
          </m:sub>
          <m:sup>
            <m:r>
              <m:rPr>
                <m:nor/>
              </m:rPr>
              <w:rPr>
                <w:rFonts w:cs="Times New Roman"/>
              </w:rPr>
              <m:t>МВ</m:t>
            </m:r>
          </m:sup>
        </m:sSubSup>
      </m:oMath>
      <w:r w:rsidRPr="00E74832">
        <w:t>, руб., определяются по формуле</w:t>
      </w:r>
    </w:p>
    <w:p w14:paraId="4CC461EC" w14:textId="77FFF5F0" w:rsidR="00CF5AF9" w:rsidRPr="0041557F" w:rsidRDefault="00000000" w:rsidP="00CF5AF9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Sup>
                <m:sSubSupPr>
                  <m:ctrlPr>
                    <w:rPr>
                      <w:rFonts w:ascii="Cambria Math" w:hAnsi="Cambria Math" w:cs="Times New Roman"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спп</m:t>
                  </m:r>
                </m:sub>
                <m:sup>
                  <m:r>
                    <m:rPr>
                      <m:nor/>
                    </m:rPr>
                    <w:rPr>
                      <w:rFonts w:cs="Times New Roman"/>
                    </w:rPr>
                    <m:t>МВ</m:t>
                  </m:r>
                </m:sup>
              </m:sSubSup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US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час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 xml:space="preserve">∙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(12)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23372B71" w14:textId="39FD3E12" w:rsidR="00761880" w:rsidRPr="00761880" w:rsidRDefault="00476398" w:rsidP="009412F9">
      <w:pPr>
        <w:pStyle w:val="a3"/>
        <w:ind w:firstLine="0"/>
      </w:pPr>
      <w:r>
        <w:t>г</w:t>
      </w:r>
      <w:r w:rsidR="00761880" w:rsidRPr="00761880">
        <w:t>де</w:t>
      </w:r>
      <w:r>
        <w:rPr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C</m:t>
            </m:r>
            <m:ctrlPr>
              <w:rPr>
                <w:rFonts w:ascii="Cambria Math" w:hAnsi="Cambria Math" w:cs="Times New Roman"/>
                <w:i/>
              </w:rPr>
            </m:ctrlPr>
          </m:e>
          <m:sub>
            <m:r>
              <m:rPr>
                <m:nor/>
              </m:rPr>
              <w:rPr>
                <w:rFonts w:cs="Times New Roman"/>
              </w:rPr>
              <m:t>час</m:t>
            </m:r>
          </m:sub>
        </m:sSub>
      </m:oMath>
      <w:r w:rsidR="00761880" w:rsidRPr="00761880">
        <w:t xml:space="preserve"> – цена машино-часа арендного времени, руб/ч;</w:t>
      </w:r>
    </w:p>
    <w:p w14:paraId="5BB55D81" w14:textId="7648472E" w:rsidR="00CF5AF9" w:rsidRDefault="00000000" w:rsidP="009412F9">
      <w:pPr>
        <w:pStyle w:val="a3"/>
        <w:ind w:firstLine="426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="009412F9">
        <w:rPr>
          <w:rFonts w:eastAsiaTheme="minorEastAsia"/>
        </w:rPr>
        <w:t xml:space="preserve"> </w:t>
      </w:r>
      <w:r w:rsidR="00761880" w:rsidRPr="00761880">
        <w:t>–</w:t>
      </w:r>
      <w:r w:rsidR="009412F9">
        <w:t xml:space="preserve"> </w:t>
      </w:r>
      <w:r w:rsidR="00761880" w:rsidRPr="00761880">
        <w:t>фактическое время отладки программы на ЭВМ, чел.ч</w:t>
      </w:r>
    </w:p>
    <w:p w14:paraId="4E5A560D" w14:textId="66B7DAFC" w:rsidR="00F65ABE" w:rsidRDefault="00471E20" w:rsidP="00F65ABE">
      <w:pPr>
        <w:pStyle w:val="a3"/>
      </w:pPr>
      <w:r w:rsidRPr="00471E20">
        <w:t xml:space="preserve">Фактическое время отладки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471E20">
        <w:t>, чел.ч, определяется по формуле</w:t>
      </w:r>
    </w:p>
    <w:p w14:paraId="15DADAFC" w14:textId="68A8243B" w:rsidR="0015480B" w:rsidRPr="000416F2" w:rsidRDefault="00000000" w:rsidP="00F65ABE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  <w:lang w:val="en-GB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отл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д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(13)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6C14ADD2" w14:textId="0BE29B75" w:rsidR="0096526C" w:rsidRDefault="0096526C" w:rsidP="0096526C">
      <w:pPr>
        <w:pStyle w:val="a3"/>
      </w:pPr>
      <w:r w:rsidRPr="0096526C">
        <w:t>Таким образом, по формуле (1</w:t>
      </w:r>
      <w:r w:rsidR="0023799C" w:rsidRPr="0023799C">
        <w:t>3</w:t>
      </w:r>
      <w:r w:rsidRPr="0096526C">
        <w:t>) находится расчёт времени отладки программы на ЭВМ</w:t>
      </w:r>
    </w:p>
    <w:p w14:paraId="24D05BBA" w14:textId="77777777" w:rsidR="00392759" w:rsidRPr="0096526C" w:rsidRDefault="00392759" w:rsidP="0096526C">
      <w:pPr>
        <w:pStyle w:val="a3"/>
      </w:pPr>
    </w:p>
    <w:p w14:paraId="373D20D0" w14:textId="51C35AF7" w:rsidR="00F65ABE" w:rsidRPr="003010B0" w:rsidRDefault="00000000" w:rsidP="00392759">
      <w:pPr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  <w:lang w:val="en-GB"/>
                </w:rPr>
                <m:t>t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ЭВМ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15,55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23,33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11,66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50,54 чел.ч</m:t>
          </m:r>
        </m:oMath>
      </m:oMathPara>
    </w:p>
    <w:p w14:paraId="234F7F63" w14:textId="77777777" w:rsidR="00392759" w:rsidRPr="00A202AD" w:rsidRDefault="00392759" w:rsidP="00392759">
      <w:pPr>
        <w:pStyle w:val="a3"/>
      </w:pPr>
    </w:p>
    <w:p w14:paraId="63BFEA24" w14:textId="05788A2B" w:rsidR="00A202AD" w:rsidRPr="00081DB0" w:rsidRDefault="00A202AD" w:rsidP="00A202AD">
      <w:pPr>
        <w:pStyle w:val="a3"/>
      </w:pPr>
      <w:r w:rsidRPr="00A202AD">
        <w:lastRenderedPageBreak/>
        <w:t xml:space="preserve">Цена машино-часа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  <w:lang w:val="en-US"/>
              </w:rPr>
              <m:t>C</m:t>
            </m:r>
          </m:e>
          <m:sub>
            <m:r>
              <m:rPr>
                <m:nor/>
              </m:rPr>
              <w:rPr>
                <w:rFonts w:cs="Times New Roman"/>
              </w:rPr>
              <m:t>час</m:t>
            </m:r>
          </m:sub>
        </m:sSub>
      </m:oMath>
      <w:r w:rsidRPr="00A202AD">
        <w:t>, руб/ч, определяется по формуле</w:t>
      </w:r>
    </w:p>
    <w:p w14:paraId="590493BD" w14:textId="4C232A66" w:rsidR="00DE485B" w:rsidRPr="00A85179" w:rsidRDefault="00000000" w:rsidP="00A85179">
      <w:pPr>
        <w:pStyle w:val="afd"/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час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З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ЭВМ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  <w:lang w:val="en-US"/>
                        </w:rPr>
                        <m:t>T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ЭВМ</m:t>
                      </m:r>
                    </m:sub>
                  </m:sSub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cs="Times New Roman"/>
                </w:rPr>
                <m:t>#</m:t>
              </m:r>
              <m:r>
                <m:rPr>
                  <m:nor/>
                </m:rPr>
                <w:rPr>
                  <w:rFonts w:ascii="Cambria Math" w:cs="Times New Roman"/>
                </w:rPr>
                <m:t>(14)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37139FCF" w14:textId="76CFBD13" w:rsidR="00052970" w:rsidRPr="00ED3239" w:rsidRDefault="00052970" w:rsidP="00052970">
      <w:pPr>
        <w:pStyle w:val="a3"/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ED3239">
        <w:t xml:space="preserve"> – полные затраты на эксплуатацию ЭВМ;</w:t>
      </w:r>
    </w:p>
    <w:p w14:paraId="06E6A0B1" w14:textId="4629D030" w:rsidR="00052970" w:rsidRDefault="00000000" w:rsidP="00052970">
      <w:pPr>
        <w:pStyle w:val="a3"/>
        <w:ind w:firstLine="426"/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="00052970" w:rsidRPr="00ED3239">
        <w:t xml:space="preserve"> – </w:t>
      </w:r>
      <w:r w:rsidR="00052970">
        <w:t>действительный месячный фонд времени ЭВМ.</w:t>
      </w:r>
    </w:p>
    <w:p w14:paraId="31455E78" w14:textId="4A3BBB00" w:rsidR="00052970" w:rsidRPr="008D4467" w:rsidRDefault="00052970" w:rsidP="00052970">
      <w:pPr>
        <w:pStyle w:val="a3"/>
      </w:pPr>
      <w:r w:rsidRPr="00052970">
        <w:t xml:space="preserve">Действительный месячный фонд времени ЭВМ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052970">
        <w:t>, ч, определяется по формуле</w:t>
      </w:r>
    </w:p>
    <w:p w14:paraId="54094C5A" w14:textId="00EFB2C1" w:rsidR="00C353F0" w:rsidRPr="003778F0" w:rsidRDefault="00000000" w:rsidP="00C353F0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8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д</m:t>
                      </m:r>
                    </m:sub>
                  </m:sSub>
                  <m:r>
                    <w:rPr>
                      <w:rFonts w:ascii="Cambria Math" w:hAnsi="Cambria Math" w:cs="Times New Roman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К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пв</m:t>
                      </m:r>
                    </m:sub>
                  </m:sSub>
                </m:e>
              </m:d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пр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4,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(15)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3E0D5746" w14:textId="0FDDEC39" w:rsidR="00684F8A" w:rsidRPr="00223C0B" w:rsidRDefault="000D7397" w:rsidP="006412F9">
      <w:pPr>
        <w:pStyle w:val="a3"/>
        <w:ind w:firstLine="0"/>
      </w:pPr>
      <w:r>
        <w:t>г</w:t>
      </w:r>
      <w:r w:rsidR="00684F8A" w:rsidRPr="00223C0B">
        <w:t>де</w:t>
      </w:r>
      <w:r w:rsidR="00244D72">
        <w:rPr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д</m:t>
            </m:r>
          </m:sub>
        </m:sSub>
      </m:oMath>
      <w:r w:rsidR="00684F8A" w:rsidRPr="00223C0B">
        <w:t xml:space="preserve"> – общее количество</w:t>
      </w:r>
      <w:r w:rsidR="001E10FA">
        <w:t xml:space="preserve"> календарных дней</w:t>
      </w:r>
      <w:r w:rsidR="00684F8A" w:rsidRPr="00223C0B">
        <w:t>;</w:t>
      </w:r>
    </w:p>
    <w:p w14:paraId="20D9ED53" w14:textId="24A1918B" w:rsidR="00684F8A" w:rsidRPr="00223C0B" w:rsidRDefault="00000000" w:rsidP="00684F8A">
      <w:pPr>
        <w:pStyle w:val="a3"/>
        <w:ind w:left="426" w:firstLine="0"/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пв</m:t>
            </m:r>
          </m:sub>
        </m:sSub>
      </m:oMath>
      <w:r w:rsidR="00684F8A" w:rsidRPr="00223C0B">
        <w:t xml:space="preserve"> – число праздничных и выходных</w:t>
      </w:r>
      <w:r w:rsidR="00A34383">
        <w:t xml:space="preserve"> дней</w:t>
      </w:r>
      <w:r w:rsidR="00684F8A" w:rsidRPr="00223C0B">
        <w:t>;</w:t>
      </w:r>
    </w:p>
    <w:p w14:paraId="426E55D1" w14:textId="4BB8524D" w:rsidR="00C353F0" w:rsidRDefault="00000000" w:rsidP="006412F9">
      <w:pPr>
        <w:pStyle w:val="a3"/>
        <w:ind w:left="426" w:firstLine="0"/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t</m:t>
            </m:r>
          </m:e>
          <m:sub>
            <m:r>
              <m:rPr>
                <m:nor/>
              </m:rPr>
              <w:rPr>
                <w:rFonts w:cs="Times New Roman"/>
              </w:rPr>
              <m:t>пр</m:t>
            </m:r>
          </m:sub>
        </m:sSub>
      </m:oMath>
      <w:r w:rsidR="00684F8A" w:rsidRPr="00223C0B">
        <w:t xml:space="preserve"> – время простоя в профилактических</w:t>
      </w:r>
      <w:r w:rsidR="006412F9">
        <w:t xml:space="preserve"> работах, ч</w:t>
      </w:r>
      <w:r w:rsidR="00684F8A" w:rsidRPr="00223C0B">
        <w:t>.</w:t>
      </w:r>
    </w:p>
    <w:p w14:paraId="712748EC" w14:textId="29072146" w:rsidR="00671E02" w:rsidRDefault="006412F9" w:rsidP="004A2D6B">
      <w:pPr>
        <w:pStyle w:val="a3"/>
      </w:pPr>
      <w:r w:rsidRPr="006412F9">
        <w:t xml:space="preserve">Общее количество календарных дней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д</m:t>
            </m:r>
          </m:sub>
        </m:sSub>
      </m:oMath>
      <w:r w:rsidRPr="006412F9">
        <w:t xml:space="preserve"> равно </w:t>
      </w:r>
      <w:r w:rsidRPr="00FA335D">
        <w:t>2</w:t>
      </w:r>
      <w:r w:rsidR="00605982" w:rsidRPr="00605982">
        <w:t>8</w:t>
      </w:r>
      <w:r w:rsidRPr="006412F9">
        <w:t xml:space="preserve">, число праздничных и выходных дней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К</m:t>
            </m:r>
          </m:e>
          <m:sub>
            <m:r>
              <m:rPr>
                <m:nor/>
              </m:rPr>
              <w:rPr>
                <w:rFonts w:cs="Times New Roman"/>
              </w:rPr>
              <m:t>пв</m:t>
            </m:r>
          </m:sub>
        </m:sSub>
      </m:oMath>
      <w:r w:rsidRPr="006412F9">
        <w:t xml:space="preserve"> равно </w:t>
      </w:r>
      <w:r w:rsidR="00605982" w:rsidRPr="004B05FC">
        <w:t>10</w:t>
      </w:r>
      <w:r w:rsidR="004A2D6B">
        <w:t xml:space="preserve"> </w:t>
      </w:r>
      <w:r w:rsidR="004A2D6B" w:rsidRPr="004A2D6B">
        <w:t>[</w:t>
      </w:r>
      <w:r w:rsidR="00C8545C" w:rsidRPr="00C8545C">
        <w:t>1</w:t>
      </w:r>
      <w:r w:rsidR="00FA5CB0" w:rsidRPr="00047FB7">
        <w:t>4</w:t>
      </w:r>
      <w:r w:rsidR="004A2D6B" w:rsidRPr="004A2D6B">
        <w:t>]</w:t>
      </w:r>
      <w:r w:rsidRPr="006412F9">
        <w:t>.</w:t>
      </w:r>
      <w:r w:rsidR="004A2D6B">
        <w:t xml:space="preserve"> </w:t>
      </w:r>
      <w:r w:rsidR="00671E02" w:rsidRPr="00671E02">
        <w:t>Время простоя в профилактических работах определяется как еженедельная профилактика по 4 часа.</w:t>
      </w:r>
    </w:p>
    <w:p w14:paraId="3BB5ACC5" w14:textId="17DCC7DC" w:rsidR="00671E02" w:rsidRDefault="00671E02" w:rsidP="00671E02">
      <w:pPr>
        <w:pStyle w:val="a3"/>
      </w:pPr>
      <w:r>
        <w:t>Далее требуется рассчитать действительный месячный фонд времени ЭВМ по формуле (15)</w:t>
      </w:r>
    </w:p>
    <w:p w14:paraId="76D1334B" w14:textId="602D3285" w:rsidR="00671E02" w:rsidRPr="00C070EA" w:rsidRDefault="00000000" w:rsidP="004407D3">
      <w:pPr>
        <w:pStyle w:val="afd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Т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ЭВМ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 xml:space="preserve">= 8 ∙ 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</w:rPr>
                <m:t>28</m:t>
              </m:r>
              <m:r>
                <w:rPr>
                  <w:rFonts w:ascii="Cambria Math" w:hAnsi="Cambria Math" w:cs="Times New Roman"/>
                </w:rPr>
                <m:t>-</m:t>
              </m:r>
              <m:r>
                <m:rPr>
                  <m:nor/>
                </m:rPr>
                <w:rPr>
                  <w:rFonts w:cs="Times New Roman"/>
                </w:rPr>
                <m:t>10</m:t>
              </m:r>
            </m:e>
          </m:d>
          <m:r>
            <w:rPr>
              <w:rFonts w:ascii="Cambria Math" w:hAnsi="Cambria Math" w:cs="Times New Roman"/>
            </w:rPr>
            <m:t>-</m:t>
          </m:r>
          <m:r>
            <m:rPr>
              <m:nor/>
            </m:rPr>
            <w:rPr>
              <w:rFonts w:cs="Times New Roman"/>
            </w:rPr>
            <m:t xml:space="preserve">4 ∙ 4 </m:t>
          </m:r>
          <m:r>
            <m:rPr>
              <m:nor/>
            </m:rPr>
            <w:rPr>
              <w:rFonts w:ascii="Cambria Math" w:hAnsi="Cambria Math" w:cs="Times New Roman"/>
            </w:rPr>
            <m:t>=</m:t>
          </m:r>
          <m:r>
            <m:rPr>
              <m:nor/>
            </m:rPr>
            <w:rPr>
              <w:rFonts w:cs="Times New Roman"/>
            </w:rPr>
            <m:t xml:space="preserve"> 128 ч</m:t>
          </m:r>
        </m:oMath>
      </m:oMathPara>
    </w:p>
    <w:p w14:paraId="2D43AE12" w14:textId="21CE694D" w:rsidR="00EA526D" w:rsidRDefault="00EA526D" w:rsidP="00EA526D">
      <w:pPr>
        <w:pStyle w:val="a3"/>
      </w:pPr>
      <w:r w:rsidRPr="00EA526D">
        <w:t xml:space="preserve">Затраты на эксплуатацию ЭВМ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общ</m:t>
            </m:r>
          </m:sub>
        </m:sSub>
      </m:oMath>
      <w:r w:rsidRPr="00EA526D">
        <w:t>, руб., определяются по формуле</w:t>
      </w:r>
    </w:p>
    <w:p w14:paraId="7C1E56B1" w14:textId="27C73695" w:rsidR="00EA526D" w:rsidRPr="00FA08CE" w:rsidRDefault="00000000" w:rsidP="00EA526D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ам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эл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(16)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04749203" w14:textId="242056A9" w:rsidR="00E16DE2" w:rsidRPr="00E16DE2" w:rsidRDefault="00E16DE2" w:rsidP="00E16DE2">
      <w:pPr>
        <w:pStyle w:val="a3"/>
        <w:ind w:firstLine="0"/>
      </w:pPr>
      <w:r w:rsidRPr="00E16DE2"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ам</m:t>
            </m:r>
          </m:sub>
        </m:sSub>
      </m:oMath>
      <w:r w:rsidRPr="00E16DE2">
        <w:rPr>
          <w:rFonts w:eastAsiaTheme="minorEastAsia"/>
        </w:rPr>
        <w:t xml:space="preserve"> </w:t>
      </w:r>
      <w:r w:rsidRPr="00E16DE2">
        <w:t>– издержки на амортизацию, руб;</w:t>
      </w:r>
    </w:p>
    <w:p w14:paraId="56A02D57" w14:textId="45C20574" w:rsidR="00EA526D" w:rsidRPr="008D4467" w:rsidRDefault="00000000" w:rsidP="00E16DE2">
      <w:pPr>
        <w:pStyle w:val="a3"/>
        <w:ind w:firstLine="426"/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эл</m:t>
            </m:r>
          </m:sub>
        </m:sSub>
      </m:oMath>
      <w:r w:rsidR="00E16DE2" w:rsidRPr="00E16DE2">
        <w:rPr>
          <w:rFonts w:eastAsiaTheme="minorEastAsia"/>
        </w:rPr>
        <w:t xml:space="preserve"> </w:t>
      </w:r>
      <w:r w:rsidR="00E16DE2" w:rsidRPr="00E16DE2">
        <w:t>– издержки на электроэнергию, потребляемую ЭВМ, руб.</w:t>
      </w:r>
    </w:p>
    <w:p w14:paraId="2E2FCDDF" w14:textId="42FB17A2" w:rsidR="00883747" w:rsidRPr="00793A09" w:rsidRDefault="00883747" w:rsidP="00883747">
      <w:pPr>
        <w:pStyle w:val="a3"/>
      </w:pPr>
      <w:r w:rsidRPr="00883747">
        <w:lastRenderedPageBreak/>
        <w:t>Компьютер, на котором выполнена разработка программы, приобретен по рыночной цене 90000,00 руб. С учетом того, что рыночная цена компьютера менее 100 тыс. руб., компьютер не является амортизируемым имуществом в соответствии со ст.256-257 НК РФ ч. 2</w:t>
      </w:r>
      <w:r w:rsidR="00793A09" w:rsidRPr="00793A09">
        <w:t xml:space="preserve"> [</w:t>
      </w:r>
      <w:r w:rsidR="00DD56B7">
        <w:t>1</w:t>
      </w:r>
      <w:r w:rsidR="00793A09" w:rsidRPr="00793A09">
        <w:t>]</w:t>
      </w:r>
      <w:r w:rsidRPr="00883747">
        <w:t xml:space="preserve">, следовательно за месяц,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эл</m:t>
            </m:r>
          </m:sub>
        </m:sSub>
      </m:oMath>
      <w:r w:rsidRPr="00883747">
        <w:t>, руб., определяется по формуле</w:t>
      </w:r>
    </w:p>
    <w:p w14:paraId="24FA8F34" w14:textId="6E451B36" w:rsidR="00336BAC" w:rsidRPr="00811CBD" w:rsidRDefault="00000000" w:rsidP="00336BAC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  <m:ctrlPr>
                    <w:rPr>
                      <w:rFonts w:ascii="Cambria Math" w:hAnsi="Cambria Math" w:cs="Times New Roman"/>
                    </w:rPr>
                  </m:ctrlP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эл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P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эвм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C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эл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hAnsi="Cambria Math" w:cs="Times New Roman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</w:rPr>
                    <m:t>17</m:t>
                  </m:r>
                </m:e>
              </m:d>
            </m:e>
          </m:eqArr>
        </m:oMath>
      </m:oMathPara>
    </w:p>
    <w:p w14:paraId="4F7A3F70" w14:textId="07751588" w:rsidR="009766DA" w:rsidRPr="009766DA" w:rsidRDefault="009766DA" w:rsidP="009766DA">
      <w:pPr>
        <w:pStyle w:val="a3"/>
        <w:ind w:firstLine="0"/>
      </w:pPr>
      <w:r w:rsidRPr="009766DA"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P</m:t>
            </m:r>
          </m:e>
          <m:sub>
            <m:r>
              <m:rPr>
                <m:nor/>
              </m:rPr>
              <w:rPr>
                <w:rFonts w:cs="Times New Roman"/>
              </w:rPr>
              <m:t>ЭВМ</m:t>
            </m:r>
          </m:sub>
        </m:sSub>
      </m:oMath>
      <w:r w:rsidRPr="009766DA">
        <w:rPr>
          <w:rFonts w:eastAsiaTheme="minorEastAsia"/>
        </w:rPr>
        <w:t xml:space="preserve"> </w:t>
      </w:r>
      <w:r w:rsidRPr="009766DA">
        <w:t>– суммарная мощность ЭВМ, кВт;</w:t>
      </w:r>
    </w:p>
    <w:p w14:paraId="62D95680" w14:textId="1437A643" w:rsidR="00336BAC" w:rsidRPr="008D4467" w:rsidRDefault="00000000" w:rsidP="009766DA">
      <w:pPr>
        <w:pStyle w:val="a3"/>
        <w:ind w:firstLine="426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C</m:t>
            </m:r>
          </m:e>
          <m:sub>
            <m:r>
              <m:rPr>
                <m:nor/>
              </m:rPr>
              <w:rPr>
                <w:rFonts w:cs="Times New Roman"/>
              </w:rPr>
              <m:t>эл</m:t>
            </m:r>
          </m:sub>
        </m:sSub>
      </m:oMath>
      <w:r w:rsidR="009766DA" w:rsidRPr="009766DA">
        <w:rPr>
          <w:rFonts w:eastAsiaTheme="minorEastAsia"/>
        </w:rPr>
        <w:t xml:space="preserve"> </w:t>
      </w:r>
      <w:r w:rsidR="009766DA" w:rsidRPr="009766DA">
        <w:t>– стоимость 1 кВт·ч электроэнергии, руб.</w:t>
      </w:r>
    </w:p>
    <w:p w14:paraId="6AADD01C" w14:textId="232B7D92" w:rsidR="00D93A4F" w:rsidRDefault="00D93A4F" w:rsidP="00D93A4F">
      <w:pPr>
        <w:pStyle w:val="a3"/>
      </w:pPr>
      <w:r w:rsidRPr="00D93A4F">
        <w:t xml:space="preserve">Согласно техническому паспорту ЭВМ, потребление электроэнергии составляет </w:t>
      </w:r>
      <w:r w:rsidRPr="00E0744B">
        <w:t>0,</w:t>
      </w:r>
      <w:r w:rsidR="00A94FD6">
        <w:t>06</w:t>
      </w:r>
      <w:r w:rsidRPr="00D93A4F">
        <w:t xml:space="preserve"> кВт. Стоимость электроэнергии в г. Архангельске, где проходила разработка, составляет </w:t>
      </w:r>
      <w:r w:rsidR="009A7247" w:rsidRPr="009A7247">
        <w:t>7</w:t>
      </w:r>
      <w:r w:rsidR="0027417A">
        <w:t>,52</w:t>
      </w:r>
      <w:r w:rsidRPr="00D93A4F">
        <w:t xml:space="preserve"> руб/кВт·ч</w:t>
      </w:r>
      <w:r w:rsidR="00E11B92" w:rsidRPr="00E11B92">
        <w:t xml:space="preserve"> [</w:t>
      </w:r>
      <w:r w:rsidR="00C8545C" w:rsidRPr="00C8545C">
        <w:t>4</w:t>
      </w:r>
      <w:r w:rsidR="00E11B92" w:rsidRPr="00E11B92">
        <w:t>]</w:t>
      </w:r>
      <w:r w:rsidRPr="00D93A4F">
        <w:t>.</w:t>
      </w:r>
    </w:p>
    <w:p w14:paraId="0872E4DB" w14:textId="374C1FE3" w:rsidR="00081F34" w:rsidRDefault="00E72C9E" w:rsidP="00D93A4F">
      <w:pPr>
        <w:pStyle w:val="a3"/>
      </w:pPr>
      <w:r w:rsidRPr="00E72C9E">
        <w:t>Таким образом, по формуле (19) находятся затраты</w:t>
      </w:r>
      <w:r>
        <w:t xml:space="preserve"> </w:t>
      </w:r>
      <w:r w:rsidRPr="00E72C9E">
        <w:t>на потребляемую</w:t>
      </w:r>
      <w:r>
        <w:t xml:space="preserve"> </w:t>
      </w:r>
      <w:r w:rsidRPr="00E72C9E">
        <w:t>электроэнергию</w:t>
      </w:r>
    </w:p>
    <w:p w14:paraId="477EAF9A" w14:textId="252D593A" w:rsidR="006E64C7" w:rsidRPr="00131169" w:rsidRDefault="00000000" w:rsidP="006E64C7">
      <w:pPr>
        <w:pStyle w:val="afd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lang w:val="en-US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  <m:ctrlPr>
                <w:rPr>
                  <w:rFonts w:ascii="Cambria Math" w:hAnsi="Cambria Math" w:cs="Times New Roman"/>
                </w:rPr>
              </m:ctrlPr>
            </m:e>
            <m:sub>
              <m:r>
                <m:rPr>
                  <m:nor/>
                </m:rPr>
                <w:rPr>
                  <w:rFonts w:cs="Times New Roman"/>
                </w:rPr>
                <m:t>эл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0,06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∙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128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∙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7,52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57,91 руб.</m:t>
          </m:r>
        </m:oMath>
      </m:oMathPara>
    </w:p>
    <w:p w14:paraId="3F309268" w14:textId="7FD5709F" w:rsidR="001E2F2D" w:rsidRDefault="001E2F2D" w:rsidP="001E2F2D">
      <w:pPr>
        <w:pStyle w:val="a3"/>
      </w:pPr>
      <w:r w:rsidRPr="001E2F2D">
        <w:t>Таким образом, по формуле (</w:t>
      </w:r>
      <w:r w:rsidR="00907705">
        <w:t>16</w:t>
      </w:r>
      <w:r w:rsidRPr="001E2F2D">
        <w:t>) находится общие затраты</w:t>
      </w:r>
      <w:r>
        <w:t xml:space="preserve"> </w:t>
      </w:r>
      <w:r w:rsidRPr="001E2F2D">
        <w:t>на</w:t>
      </w:r>
      <w:r>
        <w:t xml:space="preserve"> </w:t>
      </w:r>
      <w:r w:rsidRPr="001E2F2D">
        <w:t>эксплуатацию ЭВМ</w:t>
      </w:r>
    </w:p>
    <w:p w14:paraId="2CA1747E" w14:textId="44D90C4D" w:rsidR="00907705" w:rsidRPr="00290291" w:rsidRDefault="00000000" w:rsidP="00907705">
      <w:pPr>
        <w:pStyle w:val="afd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ЭВМ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</m:sub>
          </m:sSub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0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57,91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eastAsiaTheme="minorEastAsia" w:cs="Times New Roman"/>
            </w:rPr>
            <m:t>57,91 руб.</m:t>
          </m:r>
        </m:oMath>
      </m:oMathPara>
    </w:p>
    <w:p w14:paraId="75F42B55" w14:textId="16B95AD0" w:rsidR="00A85179" w:rsidRDefault="00A85179" w:rsidP="00A85179">
      <w:pPr>
        <w:pStyle w:val="a3"/>
      </w:pPr>
      <w:r>
        <w:t>Таким</w:t>
      </w:r>
      <w:r w:rsidR="00D27276">
        <w:t xml:space="preserve"> же</w:t>
      </w:r>
      <w:r>
        <w:t xml:space="preserve"> образом, по формуле (14) находится цена машинного арендного времени</w:t>
      </w:r>
    </w:p>
    <w:p w14:paraId="19A5FD7F" w14:textId="32D1AC38" w:rsidR="00A85179" w:rsidRPr="00F23B2B" w:rsidRDefault="00000000" w:rsidP="00F23B2B">
      <w:pPr>
        <w:pStyle w:val="afd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C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час</m:t>
              </m:r>
            </m:sub>
          </m:sSub>
          <m:r>
            <m:rPr>
              <m:nor/>
            </m:rPr>
            <w:rPr>
              <w:rFonts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57,91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128</m:t>
              </m:r>
            </m:den>
          </m:f>
          <m:r>
            <m:rPr>
              <m:nor/>
            </m:rPr>
            <w:rPr>
              <w:rFonts w:cs="Times New Roman"/>
            </w:rPr>
            <m:t>=0,45 руб.</m:t>
          </m:r>
        </m:oMath>
      </m:oMathPara>
    </w:p>
    <w:p w14:paraId="30080464" w14:textId="77777777" w:rsidR="00F23B2B" w:rsidRPr="00F50416" w:rsidRDefault="00F23B2B" w:rsidP="00E35EF7">
      <w:pPr>
        <w:pStyle w:val="a3"/>
      </w:pPr>
    </w:p>
    <w:p w14:paraId="5217BE0C" w14:textId="7508A1EC" w:rsidR="00D27276" w:rsidRDefault="00D27276" w:rsidP="00D27276">
      <w:pPr>
        <w:pStyle w:val="a3"/>
      </w:pPr>
      <w:r w:rsidRPr="00D27276">
        <w:lastRenderedPageBreak/>
        <w:t>Следовательно, по формуле (13) находятся затраты</w:t>
      </w:r>
      <w:r>
        <w:t xml:space="preserve"> </w:t>
      </w:r>
      <w:r w:rsidRPr="00D27276">
        <w:t>труда</w:t>
      </w:r>
      <w:r>
        <w:t xml:space="preserve"> </w:t>
      </w:r>
      <w:r w:rsidRPr="00D27276">
        <w:t>машинного</w:t>
      </w:r>
      <w:r>
        <w:t xml:space="preserve"> </w:t>
      </w:r>
      <w:r w:rsidRPr="00D27276">
        <w:t>времени</w:t>
      </w:r>
    </w:p>
    <w:p w14:paraId="2132A477" w14:textId="66F1F009" w:rsidR="00D27276" w:rsidRPr="00671F46" w:rsidRDefault="00000000" w:rsidP="00D27276">
      <w:pPr>
        <w:pStyle w:val="afd"/>
        <w:rPr>
          <w:rFonts w:eastAsiaTheme="minorEastAsia" w:cs="Times New Roman"/>
          <w:iCs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</w:rPr>
              </m:ctrlPr>
            </m:sSubSup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спп</m:t>
              </m:r>
            </m:sub>
            <m:sup>
              <m:r>
                <m:rPr>
                  <m:nor/>
                </m:rPr>
                <w:rPr>
                  <w:rFonts w:cs="Times New Roman"/>
                </w:rPr>
                <m:t>МВ</m:t>
              </m:r>
            </m:sup>
          </m:sSubSup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0,45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∙ 50,54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22,87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руб.</m:t>
          </m:r>
        </m:oMath>
      </m:oMathPara>
    </w:p>
    <w:p w14:paraId="5034541E" w14:textId="5A243A91" w:rsidR="006C7C88" w:rsidRDefault="0060036F" w:rsidP="0060036F">
      <w:pPr>
        <w:pStyle w:val="a3"/>
      </w:pPr>
      <w:r w:rsidRPr="0060036F">
        <w:t>Общие затраты на эксплуатацию ЭВМ можно определить по</w:t>
      </w:r>
      <w:r>
        <w:t xml:space="preserve"> </w:t>
      </w:r>
      <w:r w:rsidRPr="0060036F">
        <w:t>формуле</w:t>
      </w:r>
    </w:p>
    <w:p w14:paraId="5572B07B" w14:textId="79DF33BD" w:rsidR="004676FD" w:rsidRPr="00FE0D0F" w:rsidRDefault="00000000" w:rsidP="004676FD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общ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зп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св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ам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эл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пр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(18)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6A86AC22" w14:textId="63806EB7" w:rsidR="00A460D9" w:rsidRDefault="00A460D9" w:rsidP="00A460D9">
      <w:pPr>
        <w:pStyle w:val="a3"/>
        <w:ind w:firstLine="0"/>
      </w:pPr>
      <w: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зп</m:t>
            </m:r>
          </m:sub>
        </m:sSub>
      </m:oMath>
      <w:r>
        <w:t xml:space="preserve"> – издержки на заработную плату, руб.;</w:t>
      </w:r>
    </w:p>
    <w:p w14:paraId="4B869334" w14:textId="315DE7DB" w:rsidR="00A460D9" w:rsidRDefault="00000000" w:rsidP="00A460D9">
      <w:pPr>
        <w:pStyle w:val="a3"/>
        <w:ind w:firstLine="426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св</m:t>
            </m:r>
          </m:sub>
        </m:sSub>
      </m:oMath>
      <w:r w:rsidR="00A460D9">
        <w:t xml:space="preserve"> – издержки на страховые взносы с оплаты труда, руб.;</w:t>
      </w:r>
    </w:p>
    <w:p w14:paraId="6677E302" w14:textId="4636778B" w:rsidR="00A460D9" w:rsidRPr="008D4467" w:rsidRDefault="00000000" w:rsidP="00A460D9">
      <w:pPr>
        <w:pStyle w:val="a3"/>
        <w:ind w:firstLine="426"/>
      </w:pP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пр</m:t>
            </m:r>
          </m:sub>
        </m:sSub>
      </m:oMath>
      <w:r w:rsidR="00A460D9">
        <w:t xml:space="preserve"> – издержки на прочие и накладные расходы, руб.</w:t>
      </w:r>
    </w:p>
    <w:p w14:paraId="0C7B0026" w14:textId="494F172C" w:rsidR="006C581B" w:rsidRDefault="006C581B" w:rsidP="006C581B">
      <w:pPr>
        <w:pStyle w:val="a3"/>
      </w:pPr>
      <w:r w:rsidRPr="006C581B">
        <w:t xml:space="preserve">Заработная плата рассчитывается для каждого работника конкретно. В проекте оклад программиста </w:t>
      </w:r>
      <w:r w:rsidR="00375BCF">
        <w:t>рассматривается</w:t>
      </w:r>
      <w:r w:rsidRPr="006C581B">
        <w:t>, как среднемесячн</w:t>
      </w:r>
      <w:r w:rsidR="00375BCF">
        <w:t>ая</w:t>
      </w:r>
      <w:r w:rsidRPr="006C581B">
        <w:t xml:space="preserve"> заработн</w:t>
      </w:r>
      <w:r w:rsidR="00375BCF">
        <w:t xml:space="preserve">ая </w:t>
      </w:r>
      <w:r w:rsidRPr="006C581B">
        <w:t xml:space="preserve">плату по региону, или по величине </w:t>
      </w:r>
      <w:r w:rsidR="00C9737C" w:rsidRPr="006C581B">
        <w:t>минимальн</w:t>
      </w:r>
      <w:r w:rsidR="00C9737C">
        <w:t>ого</w:t>
      </w:r>
      <w:r w:rsidR="00C9737C" w:rsidRPr="006C581B">
        <w:t xml:space="preserve"> размер</w:t>
      </w:r>
      <w:r w:rsidR="00C9737C">
        <w:t>а</w:t>
      </w:r>
      <w:r w:rsidR="00C9737C" w:rsidRPr="006C581B">
        <w:t xml:space="preserve"> оплаты труда</w:t>
      </w:r>
      <w:r w:rsidR="00C9737C">
        <w:t xml:space="preserve"> </w:t>
      </w:r>
      <w:r w:rsidR="00087DA3">
        <w:t>для Архангельской области</w:t>
      </w:r>
      <w:r w:rsidR="00154D96">
        <w:t>, с учетом компенсирующих надбавок</w:t>
      </w:r>
      <w:r w:rsidRPr="006C581B">
        <w:t>. Согласно Федеральному закону «О минимальном размере оплаты труда» от</w:t>
      </w:r>
      <w:r w:rsidR="00956FC6">
        <w:t xml:space="preserve"> </w:t>
      </w:r>
      <w:r w:rsidRPr="006C581B">
        <w:t>2</w:t>
      </w:r>
      <w:r w:rsidR="009910A0">
        <w:t>8</w:t>
      </w:r>
      <w:r w:rsidRPr="006C581B">
        <w:t>.1</w:t>
      </w:r>
      <w:r w:rsidR="009910A0">
        <w:t>1</w:t>
      </w:r>
      <w:r w:rsidRPr="006C581B">
        <w:t>.202</w:t>
      </w:r>
      <w:r w:rsidR="009910A0">
        <w:t>5</w:t>
      </w:r>
      <w:r w:rsidRPr="006C581B">
        <w:t xml:space="preserve"> №</w:t>
      </w:r>
      <w:r w:rsidR="009910A0" w:rsidRPr="009910A0">
        <w:t xml:space="preserve">429-ФЗ </w:t>
      </w:r>
      <w:r w:rsidRPr="006C581B">
        <w:t>установлен минимальный размер оплаты</w:t>
      </w:r>
      <w:r w:rsidR="00C9737C">
        <w:t xml:space="preserve"> </w:t>
      </w:r>
      <w:r w:rsidRPr="006C581B">
        <w:t>труда</w:t>
      </w:r>
      <w:r w:rsidR="00C9737C">
        <w:t xml:space="preserve"> </w:t>
      </w:r>
      <w:r w:rsidRPr="006C581B">
        <w:t>с 1 января 202</w:t>
      </w:r>
      <w:r w:rsidR="00C24C22">
        <w:t>6</w:t>
      </w:r>
      <w:r w:rsidRPr="006C581B">
        <w:t xml:space="preserve"> года в сумме </w:t>
      </w:r>
      <w:r w:rsidR="00956FC6" w:rsidRPr="00956FC6">
        <w:t>27</w:t>
      </w:r>
      <w:r w:rsidR="002769FB">
        <w:t xml:space="preserve"> </w:t>
      </w:r>
      <w:r w:rsidR="00956FC6" w:rsidRPr="00956FC6">
        <w:t>093</w:t>
      </w:r>
      <w:r w:rsidRPr="006C581B">
        <w:t xml:space="preserve"> рублей в месяц [</w:t>
      </w:r>
      <w:r w:rsidR="00E9111E">
        <w:t>3</w:t>
      </w:r>
      <w:r w:rsidRPr="006C581B">
        <w:t>]. Заработная</w:t>
      </w:r>
      <w:r w:rsidR="00087DA3" w:rsidRPr="00C9737C">
        <w:t xml:space="preserve"> </w:t>
      </w:r>
      <w:r w:rsidRPr="006C581B">
        <w:t>плата</w:t>
      </w:r>
      <w:r w:rsidR="00087DA3" w:rsidRPr="00C9737C">
        <w:t xml:space="preserve"> </w:t>
      </w:r>
      <w:r w:rsidRPr="006C581B">
        <w:t>рассчитывается по формуле</w:t>
      </w:r>
    </w:p>
    <w:p w14:paraId="1C576F6F" w14:textId="7DF5BE1A" w:rsidR="00474AD9" w:rsidRPr="008D4424" w:rsidRDefault="00000000" w:rsidP="00474AD9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зп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оклад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cs="Times New Roman"/>
                    </w:rPr>
                    <m:t>1</m:t>
                  </m:r>
                  <m:r>
                    <m:rPr>
                      <m:nor/>
                    </m:rPr>
                    <w:rPr>
                      <w:rFonts w:ascii="Cambria Math"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РК</m:t>
                  </m:r>
                  <m:r>
                    <m:rPr>
                      <m:nor/>
                    </m:rPr>
                    <w:rPr>
                      <w:rFonts w:ascii="Cambria Math"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+</m:t>
                  </m:r>
                  <m:r>
                    <m:rPr>
                      <m:nor/>
                    </m:rPr>
                    <w:rPr>
                      <w:rFonts w:ascii="Cambria Math"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СН</m:t>
                  </m:r>
                </m:e>
              </m:d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cs="Times New Roman"/>
                </w:rPr>
                <m:t>#</m:t>
              </m:r>
              <m:r>
                <m:rPr>
                  <m:nor/>
                </m:rPr>
                <w:rPr>
                  <w:rFonts w:ascii="Cambria Math" w:cs="Times New Roman"/>
                </w:rPr>
                <m:t>(19)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6B97736D" w14:textId="1565B313" w:rsidR="00040CB2" w:rsidRPr="00040CB2" w:rsidRDefault="00040CB2" w:rsidP="00DD6626">
      <w:pPr>
        <w:pStyle w:val="a3"/>
        <w:ind w:left="426" w:hanging="426"/>
      </w:pPr>
      <w:r w:rsidRPr="00040CB2">
        <w:t xml:space="preserve">где </w:t>
      </w:r>
      <w:r w:rsidR="009F75C0">
        <w:rPr>
          <w:lang w:val="en-US"/>
        </w:rPr>
        <w:t>PK</w:t>
      </w:r>
      <w:r w:rsidRPr="00040CB2">
        <w:t xml:space="preserve"> – </w:t>
      </w:r>
      <w:r w:rsidR="00DD6626" w:rsidRPr="00DD6626">
        <w:t>коэффициент, учитывающий северную надбавку для работающих в местах, приравненных к Крайнему Северу;</w:t>
      </w:r>
    </w:p>
    <w:p w14:paraId="5724223E" w14:textId="0B5ED158" w:rsidR="00040CB2" w:rsidRPr="00397C2F" w:rsidRDefault="009F75C0" w:rsidP="00DD6626">
      <w:pPr>
        <w:pStyle w:val="a3"/>
        <w:ind w:left="426" w:firstLine="0"/>
      </w:pPr>
      <w:r>
        <w:rPr>
          <w:lang w:val="en-US"/>
        </w:rPr>
        <w:t>CH</w:t>
      </w:r>
      <w:r w:rsidR="00040CB2" w:rsidRPr="00040CB2">
        <w:t xml:space="preserve"> – </w:t>
      </w:r>
      <w:r w:rsidR="00DD6626" w:rsidRPr="00DD6626">
        <w:t>коэффициент, учитывающий районную надбавку на территориях, приравненных к Крайнему Северу</w:t>
      </w:r>
      <w:r w:rsidR="00397C2F" w:rsidRPr="00397C2F">
        <w:t>.</w:t>
      </w:r>
    </w:p>
    <w:p w14:paraId="152A5A14" w14:textId="2912B1CB" w:rsidR="00073273" w:rsidRDefault="00375BCF" w:rsidP="001D3691">
      <w:pPr>
        <w:pStyle w:val="a3"/>
      </w:pPr>
      <w:r>
        <w:t xml:space="preserve">Районный коэффициент </w:t>
      </w:r>
      <w:r w:rsidR="007F56AB">
        <w:t xml:space="preserve">города Архангельск </w:t>
      </w:r>
      <w:r w:rsidR="005A4397">
        <w:rPr>
          <w:lang w:val="en-US"/>
        </w:rPr>
        <w:t>PK</w:t>
      </w:r>
      <w:r w:rsidR="001D3691" w:rsidRPr="00040CB2">
        <w:t xml:space="preserve"> </w:t>
      </w:r>
      <w:r w:rsidR="001D3691">
        <w:t>рав</w:t>
      </w:r>
      <w:r w:rsidR="00916707">
        <w:t>ен</w:t>
      </w:r>
      <w:r w:rsidR="00073273" w:rsidRPr="001D3691">
        <w:t xml:space="preserve"> 0</w:t>
      </w:r>
      <w:r w:rsidR="005413CA">
        <w:t>,</w:t>
      </w:r>
      <w:r w:rsidR="00073273" w:rsidRPr="001D3691">
        <w:t xml:space="preserve">2, а </w:t>
      </w:r>
      <w:r w:rsidR="00A45A9B">
        <w:rPr>
          <w:lang w:val="en-US"/>
        </w:rPr>
        <w:t>CH</w:t>
      </w:r>
      <w:r w:rsidR="00A45A9B">
        <w:t xml:space="preserve"> </w:t>
      </w:r>
      <w:r w:rsidR="00916707">
        <w:t>равен</w:t>
      </w:r>
      <w:r w:rsidR="00916707" w:rsidRPr="001D3691">
        <w:t xml:space="preserve"> </w:t>
      </w:r>
      <w:r w:rsidR="00073273" w:rsidRPr="001D3691">
        <w:t>0</w:t>
      </w:r>
      <w:r w:rsidR="002A259C">
        <w:t>,</w:t>
      </w:r>
      <w:r w:rsidR="00073273" w:rsidRPr="001D3691">
        <w:t>5</w:t>
      </w:r>
      <w:r w:rsidR="007F56AB">
        <w:t xml:space="preserve"> </w:t>
      </w:r>
      <w:r w:rsidR="00397C2F" w:rsidRPr="00DD6626">
        <w:t>[</w:t>
      </w:r>
      <w:r w:rsidR="00397C2F">
        <w:t>2</w:t>
      </w:r>
      <w:r w:rsidR="00397C2F" w:rsidRPr="00DD6626">
        <w:t>]</w:t>
      </w:r>
      <w:r w:rsidR="00397C2F" w:rsidRPr="00040CB2">
        <w:t>.</w:t>
      </w:r>
    </w:p>
    <w:p w14:paraId="1F0DA2F5" w14:textId="77777777" w:rsidR="007F56AB" w:rsidRPr="00F50416" w:rsidRDefault="007F56AB" w:rsidP="001D3691">
      <w:pPr>
        <w:pStyle w:val="a3"/>
      </w:pPr>
    </w:p>
    <w:p w14:paraId="57E2F8AE" w14:textId="1EE6CF2D" w:rsidR="0075351E" w:rsidRDefault="0075351E" w:rsidP="001D3691">
      <w:pPr>
        <w:pStyle w:val="a3"/>
      </w:pPr>
      <w:r w:rsidRPr="0075351E">
        <w:lastRenderedPageBreak/>
        <w:t>Таким образом, по формуле (1</w:t>
      </w:r>
      <w:r>
        <w:t>9</w:t>
      </w:r>
      <w:r w:rsidRPr="0075351E">
        <w:t>) находится заработная плата</w:t>
      </w:r>
      <w:r>
        <w:t xml:space="preserve"> </w:t>
      </w:r>
      <w:r w:rsidRPr="0075351E">
        <w:t>работника</w:t>
      </w:r>
    </w:p>
    <w:p w14:paraId="576062C7" w14:textId="12734A67" w:rsidR="0075351E" w:rsidRPr="0043062D" w:rsidRDefault="00000000" w:rsidP="0075351E">
      <w:pPr>
        <w:pStyle w:val="afd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зп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27093,00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∙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r>
                <m:rPr>
                  <m:nor/>
                </m:rPr>
                <w:rPr>
                  <w:rFonts w:cs="Times New Roman"/>
                </w:rPr>
                <m:t>1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0,2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+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0,5</m:t>
              </m:r>
            </m:e>
          </m:d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46058,10 руб.</m:t>
          </m:r>
          <m:r>
            <m:rPr>
              <m:sty m:val="p"/>
            </m:rPr>
            <w:rPr>
              <w:rFonts w:ascii="Cambria Math" w:hAnsi="Cambria Math" w:cs="Times New Roman"/>
            </w:rPr>
            <m:t xml:space="preserve"> </m:t>
          </m:r>
        </m:oMath>
      </m:oMathPara>
    </w:p>
    <w:p w14:paraId="1E57DFA8" w14:textId="7ED38E8F" w:rsidR="002C4632" w:rsidRDefault="002C4632" w:rsidP="002C4632">
      <w:pPr>
        <w:pStyle w:val="a3"/>
      </w:pPr>
      <w:r w:rsidRPr="002C4632">
        <w:t>Страховые взносы с оплаты труда – это расходы, связанные</w:t>
      </w:r>
      <w:r>
        <w:t xml:space="preserve"> </w:t>
      </w:r>
      <w:r w:rsidRPr="002C4632">
        <w:t>с</w:t>
      </w:r>
      <w:r>
        <w:t xml:space="preserve"> </w:t>
      </w:r>
      <w:r w:rsidRPr="002C4632">
        <w:t>заработной платой. Размер страховых взносов определяется</w:t>
      </w:r>
      <w:r>
        <w:t xml:space="preserve"> </w:t>
      </w:r>
      <w:r w:rsidRPr="002C4632">
        <w:t>Налоговым</w:t>
      </w:r>
      <w:r>
        <w:t xml:space="preserve"> </w:t>
      </w:r>
      <w:r w:rsidRPr="002C4632">
        <w:t>Кодексом РФ как сумма взносов в Социальный Фонд России.</w:t>
      </w:r>
    </w:p>
    <w:p w14:paraId="5476257D" w14:textId="04C74F24" w:rsidR="001E1ECD" w:rsidRDefault="001E1ECD" w:rsidP="002C4632">
      <w:pPr>
        <w:pStyle w:val="a3"/>
      </w:pPr>
      <w:r>
        <w:t>Издержки на страховые взносы с оплаты труда определяются по формуле</w:t>
      </w:r>
    </w:p>
    <w:p w14:paraId="27432408" w14:textId="70A0491D" w:rsidR="002D7C6E" w:rsidRPr="001E1ECD" w:rsidRDefault="00000000" w:rsidP="002D7C6E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св</m:t>
                  </m:r>
                </m:sub>
              </m:sSub>
              <m:r>
                <m:rPr>
                  <m:nor/>
                </m:rPr>
                <w:rPr>
                  <w:rFonts w:cs="Times New Roma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Ф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от</m:t>
                      </m:r>
                    </m:sub>
                  </m:sSub>
                  <m:r>
                    <m:rPr>
                      <m:nor/>
                    </m:rPr>
                    <w:rPr>
                      <w:rFonts w:cs="Times New Roman"/>
                    </w:rPr>
                    <m:t>∙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Н</m:t>
                      </m:r>
                    </m:e>
                    <m:sub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св</m:t>
                      </m:r>
                    </m:sub>
                  </m:sSub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>100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(20)</m:t>
              </m:r>
              <m:ctrlPr>
                <w:rPr>
                  <w:rFonts w:ascii="Cambria Math" w:hAnsi="Cambria Math" w:cs="Times New Roman"/>
                </w:rPr>
              </m:ctrlPr>
            </m:e>
          </m:eqArr>
        </m:oMath>
      </m:oMathPara>
    </w:p>
    <w:p w14:paraId="60F4C02B" w14:textId="749E77AC" w:rsidR="007940BF" w:rsidRPr="00D81AA5" w:rsidRDefault="00180CAD" w:rsidP="0013600C">
      <w:pPr>
        <w:pStyle w:val="a3"/>
        <w:ind w:firstLine="0"/>
      </w:pPr>
      <w:r>
        <w:t>г</w:t>
      </w:r>
      <w:r w:rsidR="007940BF" w:rsidRPr="00D81AA5">
        <w:t>де</w:t>
      </w:r>
      <w:r>
        <w:rPr>
          <w:lang w:val="en-US"/>
        </w:rPr>
        <w:t> 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Ф</m:t>
            </m:r>
          </m:e>
          <m:sub>
            <m:r>
              <m:rPr>
                <m:nor/>
              </m:rPr>
              <w:rPr>
                <w:rFonts w:cs="Times New Roman"/>
              </w:rPr>
              <m:t>от</m:t>
            </m:r>
          </m:sub>
        </m:sSub>
      </m:oMath>
      <w:r w:rsidR="007940BF" w:rsidRPr="00D81AA5">
        <w:t xml:space="preserve"> – фонд оплаты труда, руб.;</w:t>
      </w:r>
    </w:p>
    <w:p w14:paraId="287D1594" w14:textId="07C07EF4" w:rsidR="007940BF" w:rsidRDefault="00000000" w:rsidP="0096317E">
      <w:pPr>
        <w:pStyle w:val="a3"/>
        <w:ind w:left="426" w:firstLine="0"/>
      </w:pP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28"/>
              </w:rPr>
              <m:t>Н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св</m:t>
            </m:r>
          </m:sub>
        </m:sSub>
      </m:oMath>
      <w:r w:rsidR="007940BF">
        <w:t xml:space="preserve"> – актуальный размер страховых взносов, %.</w:t>
      </w:r>
    </w:p>
    <w:p w14:paraId="4893962B" w14:textId="16673123" w:rsidR="007940BF" w:rsidRDefault="00305EA5" w:rsidP="0013600C">
      <w:pPr>
        <w:pStyle w:val="a3"/>
      </w:pPr>
      <w:commentRangeStart w:id="75"/>
      <w:r>
        <w:rPr>
          <w:rFonts w:eastAsiaTheme="minorEastAsia"/>
        </w:rPr>
        <w:t xml:space="preserve">Фонд оплаты труда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Ф</m:t>
            </m:r>
          </m:e>
          <m:sub>
            <m:r>
              <m:rPr>
                <m:nor/>
              </m:rPr>
              <w:rPr>
                <w:rFonts w:cs="Times New Roman"/>
              </w:rPr>
              <m:t>от</m:t>
            </m:r>
          </m:sub>
        </m:sSub>
      </m:oMath>
      <w:r w:rsidR="0013600C" w:rsidRPr="0013600C">
        <w:t xml:space="preserve"> </w:t>
      </w:r>
      <w:r w:rsidR="0013600C">
        <w:t>ра</w:t>
      </w:r>
      <w:r>
        <w:t>вен</w:t>
      </w:r>
      <w:r w:rsidR="0013600C" w:rsidRPr="0013600C">
        <w:t xml:space="preserve"> </w:t>
      </w:r>
      <w:commentRangeEnd w:id="75"/>
      <w:r>
        <w:rPr>
          <w:rStyle w:val="aff4"/>
          <w:sz w:val="28"/>
          <w:szCs w:val="22"/>
        </w:rPr>
        <w:commentReference w:id="75"/>
      </w:r>
      <w:r w:rsidR="00452E7C">
        <w:t>46 058,10</w:t>
      </w:r>
      <w:r w:rsidR="00452E7C">
        <w:rPr>
          <w:rFonts w:eastAsiaTheme="minorEastAsia"/>
        </w:rPr>
        <w:t> </w:t>
      </w:r>
      <w:r w:rsidR="0013600C" w:rsidRPr="0013600C">
        <w:t>руб., так как это заработная плата</w:t>
      </w:r>
      <w:r w:rsidR="00452E7C">
        <w:t xml:space="preserve"> </w:t>
      </w:r>
      <w:r w:rsidR="0013600C" w:rsidRPr="0013600C">
        <w:t>работника,</w:t>
      </w:r>
      <w:r w:rsidR="00452E7C">
        <w:t xml:space="preserve"> </w:t>
      </w:r>
      <w:r w:rsidR="0013600C" w:rsidRPr="0013600C">
        <w:t xml:space="preserve">а </w:t>
      </w:r>
      <m:oMath>
        <m:sSub>
          <m:sSubPr>
            <m:ctrlPr>
              <w:rPr>
                <w:rFonts w:ascii="Cambria Math" w:hAnsi="Cambria Math" w:cs="Times New Roman"/>
                <w:szCs w:val="28"/>
              </w:rPr>
            </m:ctrlPr>
          </m:sSubPr>
          <m:e>
            <m:r>
              <m:rPr>
                <m:nor/>
              </m:rPr>
              <w:rPr>
                <w:rFonts w:cs="Times New Roman"/>
                <w:szCs w:val="28"/>
              </w:rPr>
              <m:t>Н</m:t>
            </m:r>
          </m:e>
          <m:sub>
            <m:r>
              <m:rPr>
                <m:nor/>
              </m:rPr>
              <w:rPr>
                <w:rFonts w:cs="Times New Roman"/>
                <w:szCs w:val="28"/>
              </w:rPr>
              <m:t>св</m:t>
            </m:r>
          </m:sub>
        </m:sSub>
      </m:oMath>
      <w:r w:rsidR="0013600C" w:rsidRPr="0013600C">
        <w:t xml:space="preserve"> = 30, так как отчисления во страховые взносы составляют 30%. Таким образом, по формуле (18) находятся страховые взносы</w:t>
      </w:r>
    </w:p>
    <w:p w14:paraId="10CEEBD0" w14:textId="644E534A" w:rsidR="004E2835" w:rsidRPr="008B2593" w:rsidRDefault="00000000" w:rsidP="004E2835">
      <w:pPr>
        <w:pStyle w:val="afd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св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nor/>
                </m:rPr>
                <w:rPr>
                  <w:rFonts w:cs="Times New Roman"/>
                </w:rPr>
                <m:t>46058,10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∙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30</m:t>
              </m:r>
            </m:num>
            <m:den>
              <m:r>
                <m:rPr>
                  <m:nor/>
                </m:rPr>
                <w:rPr>
                  <w:rFonts w:cs="Times New Roman"/>
                </w:rPr>
                <m:t>100</m:t>
              </m:r>
            </m:den>
          </m:f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13817,43 руб.</m:t>
          </m:r>
        </m:oMath>
      </m:oMathPara>
    </w:p>
    <w:p w14:paraId="763AC7C9" w14:textId="14700C1A" w:rsidR="009A7E56" w:rsidRDefault="006D24C8" w:rsidP="009E3F9B">
      <w:pPr>
        <w:pStyle w:val="a3"/>
      </w:pPr>
      <w:r w:rsidRPr="006D24C8">
        <w:t xml:space="preserve">Прочие затраты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пр</m:t>
            </m:r>
          </m:sub>
        </m:sSub>
      </m:oMath>
      <w:r w:rsidRPr="006D24C8">
        <w:t>, руб., принимаются в размере 10% в общей сумме затрат и определяются по формуле</w:t>
      </w:r>
    </w:p>
    <w:p w14:paraId="35C01ED8" w14:textId="0A4B36C5" w:rsidR="00223AB0" w:rsidRPr="004B5149" w:rsidRDefault="00000000" w:rsidP="00223AB0">
      <w:pPr>
        <w:pStyle w:val="afd"/>
        <w:rPr>
          <w:rFonts w:eastAsiaTheme="minorEastAsia"/>
          <w:noProof w:val="0"/>
        </w:rPr>
      </w:pPr>
      <m:oMathPara>
        <m:oMath>
          <m:eqArr>
            <m:eqArrPr>
              <m:maxDist m:val="1"/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eqArr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cs="Times New Roman"/>
                    </w:rPr>
                    <m:t>З</m:t>
                  </m:r>
                </m:e>
                <m:sub>
                  <m:r>
                    <m:rPr>
                      <m:nor/>
                    </m:rPr>
                    <w:rPr>
                      <w:rFonts w:cs="Times New Roman"/>
                    </w:rPr>
                    <m:t>пр</m:t>
                  </m:r>
                </m:sub>
              </m:sSub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r>
                <m:rPr>
                  <m:nor/>
                </m:rPr>
                <w:rPr>
                  <w:rFonts w:cs="Times New Roman"/>
                </w:rPr>
                <m:t>=</m:t>
              </m:r>
              <m:r>
                <m:rPr>
                  <m:nor/>
                </m:rPr>
                <w:rPr>
                  <w:rFonts w:ascii="Cambria Math" w:cs="Times New Roman"/>
                </w:rPr>
                <m:t xml:space="preserve"> </m:t>
              </m:r>
              <m:f>
                <m:fPr>
                  <m:ctrlPr>
                    <w:rPr>
                      <w:rFonts w:ascii="Cambria Math" w:hAnsi="Cambria Math" w:cs="Times New Roman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зп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cs="Times New Roman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 xml:space="preserve">+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св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cs="Times New Roman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+</m:t>
                      </m:r>
                      <m:r>
                        <m:rPr>
                          <m:nor/>
                        </m:rPr>
                        <w:rPr>
                          <w:rFonts w:ascii="Cambria Math" w:cs="Times New Roman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эл</m:t>
                          </m:r>
                        </m:sub>
                      </m:sSub>
                      <m:r>
                        <m:rPr>
                          <m:nor/>
                        </m:rPr>
                        <w:rPr>
                          <w:rFonts w:ascii="Cambria Math" w:cs="Times New Roman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cs="Times New Roman"/>
                        </w:rPr>
                        <m:t>+</m:t>
                      </m:r>
                      <m:r>
                        <m:rPr>
                          <m:nor/>
                        </m:rPr>
                        <w:rPr>
                          <w:rFonts w:ascii="Cambria Math" w:cs="Times New Roman"/>
                        </w:rPr>
                        <m:t xml:space="preserve"> 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З</m:t>
                          </m:r>
                        </m:e>
                        <m:sub>
                          <m:r>
                            <m:rPr>
                              <m:nor/>
                            </m:rPr>
                            <w:rPr>
                              <w:rFonts w:cs="Times New Roman"/>
                            </w:rPr>
                            <m:t>ам</m:t>
                          </m:r>
                        </m:sub>
                      </m:sSub>
                    </m:e>
                  </m:d>
                  <m:r>
                    <m:rPr>
                      <m:nor/>
                    </m:rPr>
                    <w:rPr>
                      <w:rFonts w:cs="Times New Roman"/>
                    </w:rPr>
                    <m:t xml:space="preserve"> ∙</m:t>
                  </m:r>
                  <m:r>
                    <m:rPr>
                      <m:nor/>
                    </m:rPr>
                    <w:rPr>
                      <w:rFonts w:ascii="Cambria Math" w:cs="Times New Roman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cs="Times New Roman"/>
                    </w:rPr>
                    <m:t>10</m:t>
                  </m:r>
                </m:num>
                <m:den>
                  <m:r>
                    <m:rPr>
                      <m:nor/>
                    </m:rPr>
                    <w:rPr>
                      <w:rFonts w:cs="Times New Roman"/>
                    </w:rPr>
                    <m:t>90</m:t>
                  </m:r>
                </m:den>
              </m:f>
              <m:r>
                <m:rPr>
                  <m:nor/>
                </m:rPr>
                <w:rPr>
                  <w:rFonts w:cs="Times New Roman"/>
                </w:rPr>
                <m:t>,</m:t>
              </m:r>
              <m:r>
                <w:rPr>
                  <w:rFonts w:ascii="Cambria Math" w:hAnsi="Cambria Math" w:cs="Times New Roman"/>
                </w:rPr>
                <m:t>#</m:t>
              </m:r>
              <m:r>
                <m:rPr>
                  <m:nor/>
                </m:rPr>
                <w:rPr>
                  <w:rFonts w:cs="Times New Roman"/>
                </w:rPr>
                <m:t>(21)</m:t>
              </m:r>
              <m:ctrlPr>
                <w:rPr>
                  <w:rFonts w:ascii="Cambria Math" w:hAnsi="Cambria Math" w:cs="Times New Roman"/>
                  <w:i/>
                </w:rPr>
              </m:ctrlPr>
            </m:e>
          </m:eqArr>
        </m:oMath>
      </m:oMathPara>
    </w:p>
    <w:p w14:paraId="4B70A656" w14:textId="362EC275" w:rsidR="00BB2B0E" w:rsidRDefault="00D53E3F" w:rsidP="0000759C">
      <w:pPr>
        <w:pStyle w:val="a3"/>
      </w:pPr>
      <w:r w:rsidRPr="00D53E3F">
        <w:t>Следовательно, по формуле (21) находятся издержки прочего отчисления</w:t>
      </w:r>
    </w:p>
    <w:p w14:paraId="17337925" w14:textId="77777777" w:rsidR="0000759C" w:rsidRPr="00BB2B0E" w:rsidRDefault="0000759C" w:rsidP="0000759C">
      <w:pPr>
        <w:pStyle w:val="a3"/>
      </w:pPr>
    </w:p>
    <w:p w14:paraId="055FD385" w14:textId="103834C3" w:rsidR="00D53E3F" w:rsidRPr="0000759C" w:rsidRDefault="00000000" w:rsidP="0000759C">
      <w:pPr>
        <w:pStyle w:val="a3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nor/>
                </m:rPr>
                <m:t>З</m:t>
              </m:r>
            </m:e>
            <m:sub>
              <m:r>
                <m:rPr>
                  <m:nor/>
                </m:rPr>
                <m:t>пр</m:t>
              </m:r>
            </m:sub>
          </m:sSub>
          <m:r>
            <m:rPr>
              <m:nor/>
            </m:rPr>
            <w:rPr>
              <w:rFonts w:ascii="Cambria Math"/>
            </w:rPr>
            <m:t xml:space="preserve"> </m:t>
          </m:r>
          <m:r>
            <m:rPr>
              <m:nor/>
            </m:rPr>
            <m:t>=</m:t>
          </m:r>
          <m:r>
            <m:rPr>
              <m:nor/>
            </m:rPr>
            <w:rPr>
              <w:rFonts w:ascii="Cambria Math"/>
            </w:rPr>
            <m:t xml:space="preserve"> 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/>
                    </m:rPr>
                    <m:t>46058,10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+ 13817,43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+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56,99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+</m:t>
                  </m:r>
                  <m:r>
                    <m:rPr>
                      <m:nor/>
                    </m:rPr>
                    <w:rPr>
                      <w:rFonts w:ascii="Cambria Math"/>
                    </w:rPr>
                    <m:t xml:space="preserve"> </m:t>
                  </m:r>
                  <m:r>
                    <m:rPr>
                      <m:nor/>
                    </m:rPr>
                    <m:t>0</m:t>
                  </m:r>
                </m:e>
              </m:d>
              <m:r>
                <m:rPr>
                  <m:nor/>
                </m:rPr>
                <m:t xml:space="preserve"> ∙</m:t>
              </m:r>
              <m:r>
                <m:rPr>
                  <m:nor/>
                </m:rPr>
                <w:rPr>
                  <w:rFonts w:ascii="Cambria Math"/>
                </w:rPr>
                <m:t xml:space="preserve"> </m:t>
              </m:r>
              <m:r>
                <m:rPr>
                  <m:nor/>
                </m:rPr>
                <m:t>10</m:t>
              </m:r>
            </m:num>
            <m:den>
              <m:r>
                <m:rPr>
                  <m:nor/>
                </m:rPr>
                <m:t>90</m:t>
              </m:r>
            </m:den>
          </m:f>
          <m:r>
            <m:rPr>
              <m:nor/>
            </m:rPr>
            <w:rPr>
              <w:rFonts w:ascii="Cambria Math" w:eastAsiaTheme="minorEastAsia"/>
            </w:rPr>
            <m:t xml:space="preserve"> </m:t>
          </m:r>
          <m:r>
            <m:rPr>
              <m:nor/>
            </m:rPr>
            <w:rPr>
              <w:rFonts w:eastAsiaTheme="minorEastAsia"/>
            </w:rPr>
            <m:t>=</m:t>
          </m:r>
          <m:r>
            <m:rPr>
              <m:nor/>
            </m:rPr>
            <w:rPr>
              <w:rFonts w:ascii="Cambria Math" w:eastAsiaTheme="minorEastAsia"/>
            </w:rPr>
            <m:t xml:space="preserve"> </m:t>
          </m:r>
          <m:r>
            <m:rPr>
              <m:nor/>
            </m:rPr>
            <w:rPr>
              <w:rFonts w:eastAsiaTheme="minorEastAsia"/>
            </w:rPr>
            <m:t>6659,17 руб.</m:t>
          </m:r>
        </m:oMath>
      </m:oMathPara>
    </w:p>
    <w:p w14:paraId="2875457F" w14:textId="77777777" w:rsidR="0000759C" w:rsidRPr="00FD540C" w:rsidRDefault="0000759C" w:rsidP="0000759C">
      <w:pPr>
        <w:pStyle w:val="a3"/>
        <w:rPr>
          <w:rFonts w:eastAsiaTheme="minorEastAsia"/>
          <w:i/>
        </w:rPr>
      </w:pPr>
    </w:p>
    <w:p w14:paraId="2E16BE8D" w14:textId="64C530C4" w:rsidR="00DE3037" w:rsidRDefault="00DE3037" w:rsidP="00DE3037">
      <w:pPr>
        <w:pStyle w:val="a3"/>
      </w:pPr>
      <w:r w:rsidRPr="00DE3037">
        <w:t>В результате, по формуле (1</w:t>
      </w:r>
      <w:r>
        <w:t>8</w:t>
      </w:r>
      <w:r w:rsidRPr="00DE3037">
        <w:t>) находятся общие затраты</w:t>
      </w:r>
      <w:r>
        <w:t xml:space="preserve"> </w:t>
      </w:r>
      <w:r w:rsidRPr="00DE3037">
        <w:t>на</w:t>
      </w:r>
      <w:r>
        <w:t xml:space="preserve"> </w:t>
      </w:r>
      <w:r w:rsidRPr="00DE3037">
        <w:t>эксплуатацию ЭВМ</w:t>
      </w:r>
    </w:p>
    <w:p w14:paraId="23708D2B" w14:textId="5879FD67" w:rsidR="00E914CC" w:rsidRPr="00F211EB" w:rsidRDefault="00000000" w:rsidP="00E914CC">
      <w:pPr>
        <w:pStyle w:val="afd"/>
        <w:rPr>
          <w:rFonts w:eastAsiaTheme="minorEastAsia" w:cs="Times New Roman"/>
        </w:rPr>
      </w:pP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m:rPr>
                <m:nor/>
              </m:rPr>
              <w:rPr>
                <w:rFonts w:cs="Times New Roman"/>
              </w:rPr>
              <m:t>З</m:t>
            </m:r>
          </m:e>
          <m:sub>
            <m:r>
              <m:rPr>
                <m:nor/>
              </m:rPr>
              <w:rPr>
                <w:rFonts w:cs="Times New Roman"/>
              </w:rPr>
              <m:t>общ</m:t>
            </m:r>
          </m:sub>
        </m:sSub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=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46058,10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+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13817,43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+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0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+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56,99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+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6659,17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=</m:t>
        </m:r>
        <m:r>
          <m:rPr>
            <m:nor/>
          </m:rPr>
          <w:rPr>
            <w:rFonts w:ascii="Cambria Math" w:cs="Times New Roman"/>
          </w:rPr>
          <m:t xml:space="preserve"> </m:t>
        </m:r>
        <m:r>
          <m:rPr>
            <m:nor/>
          </m:rPr>
          <w:rPr>
            <w:rFonts w:cs="Times New Roman"/>
          </w:rPr>
          <m:t>66591,68</m:t>
        </m:r>
        <m:r>
          <m:rPr>
            <m:nor/>
          </m:rPr>
          <w:rPr>
            <w:rFonts w:eastAsiaTheme="minorEastAsia" w:cs="Times New Roman"/>
          </w:rPr>
          <m:t xml:space="preserve"> руб.</m:t>
        </m:r>
      </m:oMath>
      <w:r w:rsidR="00E32CB6" w:rsidRPr="00F211EB">
        <w:rPr>
          <w:rFonts w:eastAsiaTheme="minorEastAsia" w:cs="Times New Roman"/>
        </w:rPr>
        <w:t xml:space="preserve"> </w:t>
      </w:r>
    </w:p>
    <w:p w14:paraId="609AF695" w14:textId="47EAB704" w:rsidR="001B03D3" w:rsidRPr="00115793" w:rsidRDefault="00E32CB6" w:rsidP="00E32CB6">
      <w:pPr>
        <w:pStyle w:val="a3"/>
      </w:pPr>
      <w:r w:rsidRPr="00E32CB6">
        <w:t>На основе общих затрат построена диаграмма затрат</w:t>
      </w:r>
      <w:r w:rsidR="00C44E52">
        <w:t>,</w:t>
      </w:r>
      <w:r w:rsidR="00877363">
        <w:t xml:space="preserve"> представленная рисунком </w:t>
      </w:r>
      <w:r w:rsidR="00115793">
        <w:t>13</w:t>
      </w:r>
      <w:r w:rsidR="00FA4DAA">
        <w:t>.</w:t>
      </w:r>
    </w:p>
    <w:p w14:paraId="746156A4" w14:textId="49326EEB" w:rsidR="00E32CB6" w:rsidRPr="00253B6F" w:rsidRDefault="00EC2F75" w:rsidP="00EC2F75">
      <w:pPr>
        <w:pStyle w:val="afd"/>
        <w:rPr>
          <w:lang w:val="en-US"/>
        </w:rPr>
      </w:pPr>
      <w:r w:rsidRPr="00EC2F75">
        <w:drawing>
          <wp:inline distT="0" distB="0" distL="0" distR="0" wp14:anchorId="510ADC9D" wp14:editId="26A82A68">
            <wp:extent cx="5892394" cy="3167481"/>
            <wp:effectExtent l="0" t="0" r="0" b="0"/>
            <wp:docPr id="130015359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81" t="8988" r="626" b="9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8135" cy="31705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48276E" w14:textId="3AF6FB91" w:rsidR="00EC2F75" w:rsidRDefault="00DC5F2A" w:rsidP="00EC2F75">
      <w:pPr>
        <w:pStyle w:val="afe"/>
      </w:pPr>
      <w:r>
        <w:t>Рисун</w:t>
      </w:r>
      <w:r w:rsidR="00EC2F75">
        <w:t xml:space="preserve">ок </w:t>
      </w:r>
      <w:r w:rsidR="00115793">
        <w:t>13</w:t>
      </w:r>
      <w:r w:rsidR="00EC2F75">
        <w:t xml:space="preserve"> – Диаграмма затрат. Круговая диаграмма</w:t>
      </w:r>
    </w:p>
    <w:p w14:paraId="15CA17B2" w14:textId="670D2CD9" w:rsidR="00C168B9" w:rsidRPr="008801D5" w:rsidRDefault="006E5895" w:rsidP="008801D5">
      <w:pPr>
        <w:pStyle w:val="a3"/>
      </w:pPr>
      <w:r w:rsidRPr="006E5895">
        <w:t>Таким образом, по формуле (1) находятся затраты</w:t>
      </w:r>
      <w:r>
        <w:t xml:space="preserve"> </w:t>
      </w:r>
      <w:r w:rsidRPr="006E5895">
        <w:t>на</w:t>
      </w:r>
      <w:r>
        <w:t xml:space="preserve"> </w:t>
      </w:r>
      <w:r w:rsidRPr="006E5895">
        <w:t>создание</w:t>
      </w:r>
      <w:r>
        <w:t xml:space="preserve"> </w:t>
      </w:r>
      <w:r w:rsidR="002E60B0">
        <w:t>ПП</w:t>
      </w:r>
    </w:p>
    <w:p w14:paraId="4A638D70" w14:textId="447F174D" w:rsidR="00C168B9" w:rsidRPr="008801D5" w:rsidRDefault="00000000" w:rsidP="008801D5">
      <w:pPr>
        <w:pStyle w:val="afd"/>
        <w:rPr>
          <w:rFonts w:eastAsiaTheme="minorEastAsia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m:rPr>
                  <m:nor/>
                </m:rPr>
                <w:rPr>
                  <w:rFonts w:cs="Times New Roman"/>
                </w:rPr>
                <m:t>З</m:t>
              </m:r>
            </m:e>
            <m:sub>
              <m:r>
                <m:rPr>
                  <m:nor/>
                </m:rPr>
                <w:rPr>
                  <w:rFonts w:cs="Times New Roman"/>
                </w:rPr>
                <m:t>спп</m:t>
              </m:r>
            </m:sub>
          </m:sSub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22,87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+ 66.591,68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=</m:t>
          </m:r>
          <m:r>
            <m:rPr>
              <m:nor/>
            </m:rPr>
            <w:rPr>
              <w:rFonts w:ascii="Cambria Math" w:cs="Times New Roman"/>
            </w:rPr>
            <m:t xml:space="preserve"> </m:t>
          </m:r>
          <m:r>
            <m:rPr>
              <m:nor/>
            </m:rPr>
            <w:rPr>
              <w:rFonts w:cs="Times New Roman"/>
            </w:rPr>
            <m:t>66615,57 руб.</m:t>
          </m:r>
        </m:oMath>
      </m:oMathPara>
    </w:p>
    <w:p w14:paraId="6C1C7961" w14:textId="3A1DA670" w:rsidR="00C168B9" w:rsidRDefault="00C168B9" w:rsidP="00C168B9">
      <w:pPr>
        <w:pStyle w:val="a3"/>
      </w:pPr>
      <w:r>
        <w:t xml:space="preserve">Во время разработки </w:t>
      </w:r>
      <w:commentRangeStart w:id="76"/>
      <w:r w:rsidR="002E60B0" w:rsidRPr="008F30C6">
        <w:t>ПП</w:t>
      </w:r>
      <w:r w:rsidRPr="008F30C6">
        <w:t xml:space="preserve"> существуют</w:t>
      </w:r>
      <w:r>
        <w:t xml:space="preserve"> </w:t>
      </w:r>
      <w:commentRangeEnd w:id="76"/>
      <w:r w:rsidR="008F30C6">
        <w:rPr>
          <w:rStyle w:val="aff4"/>
          <w:sz w:val="28"/>
          <w:szCs w:val="22"/>
        </w:rPr>
        <w:commentReference w:id="76"/>
      </w:r>
      <w:r>
        <w:t xml:space="preserve">различные риски, которые могут оказать негативное влияние на разработку. Возможные риски и способы их минимизации приведены в таблице </w:t>
      </w:r>
      <w:r w:rsidR="00323F3F" w:rsidRPr="006D4C2B">
        <w:t>4</w:t>
      </w:r>
      <w:r w:rsidR="00686E1D">
        <w:t>.</w:t>
      </w:r>
    </w:p>
    <w:p w14:paraId="35AFD5D6" w14:textId="6389D090" w:rsidR="00B117B9" w:rsidRDefault="00B117B9" w:rsidP="00B117B9">
      <w:pPr>
        <w:pStyle w:val="aff2"/>
      </w:pPr>
      <w:r w:rsidRPr="00B117B9">
        <w:rPr>
          <w:spacing w:val="40"/>
        </w:rPr>
        <w:lastRenderedPageBreak/>
        <w:t>Таблица</w:t>
      </w:r>
      <w:r w:rsidRPr="00B117B9">
        <w:t xml:space="preserve"> </w:t>
      </w:r>
      <w:r w:rsidR="006D4C2B">
        <w:t>4</w:t>
      </w:r>
      <w:r w:rsidRPr="00B117B9">
        <w:t xml:space="preserve"> – Возможные риски и способы их минимизации</w:t>
      </w:r>
    </w:p>
    <w:tbl>
      <w:tblPr>
        <w:tblStyle w:val="af1"/>
        <w:tblW w:w="5000" w:type="pct"/>
        <w:tblLook w:val="04A0" w:firstRow="1" w:lastRow="0" w:firstColumn="1" w:lastColumn="0" w:noHBand="0" w:noVBand="1"/>
      </w:tblPr>
      <w:tblGrid>
        <w:gridCol w:w="3964"/>
        <w:gridCol w:w="5380"/>
      </w:tblGrid>
      <w:tr w:rsidR="00175870" w14:paraId="226B4054" w14:textId="77777777" w:rsidTr="005E72FA">
        <w:trPr>
          <w:trHeight w:val="454"/>
        </w:trPr>
        <w:tc>
          <w:tcPr>
            <w:tcW w:w="2121" w:type="pct"/>
            <w:vAlign w:val="center"/>
          </w:tcPr>
          <w:p w14:paraId="1E337A30" w14:textId="48F2B93E" w:rsidR="00175870" w:rsidRPr="00175870" w:rsidRDefault="00175870" w:rsidP="00175870">
            <w:pPr>
              <w:jc w:val="center"/>
              <w:rPr>
                <w:b/>
                <w:bCs/>
                <w:sz w:val="24"/>
                <w:szCs w:val="20"/>
              </w:rPr>
            </w:pPr>
            <w:r w:rsidRPr="00175870">
              <w:rPr>
                <w:b/>
                <w:bCs/>
                <w:sz w:val="24"/>
                <w:szCs w:val="20"/>
              </w:rPr>
              <w:t>Риски</w:t>
            </w:r>
          </w:p>
        </w:tc>
        <w:tc>
          <w:tcPr>
            <w:tcW w:w="2879" w:type="pct"/>
            <w:vAlign w:val="center"/>
          </w:tcPr>
          <w:p w14:paraId="253CA3F9" w14:textId="79AA9C76" w:rsidR="00175870" w:rsidRPr="00175870" w:rsidRDefault="00175870" w:rsidP="00175870">
            <w:pPr>
              <w:jc w:val="center"/>
              <w:rPr>
                <w:b/>
                <w:bCs/>
                <w:sz w:val="24"/>
                <w:szCs w:val="20"/>
              </w:rPr>
            </w:pPr>
            <w:r w:rsidRPr="00175870">
              <w:rPr>
                <w:b/>
                <w:bCs/>
                <w:sz w:val="24"/>
                <w:szCs w:val="20"/>
              </w:rPr>
              <w:t>Способ минимизации риска</w:t>
            </w:r>
          </w:p>
        </w:tc>
      </w:tr>
      <w:tr w:rsidR="00175870" w14:paraId="587AD00C" w14:textId="77777777" w:rsidTr="005E72FA">
        <w:trPr>
          <w:trHeight w:val="794"/>
        </w:trPr>
        <w:tc>
          <w:tcPr>
            <w:tcW w:w="2121" w:type="pct"/>
            <w:vAlign w:val="center"/>
          </w:tcPr>
          <w:p w14:paraId="56EBE8CE" w14:textId="08195FDD" w:rsidR="00175870" w:rsidRPr="00175870" w:rsidRDefault="0063099F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Риски использования нестабильных технологий</w:t>
            </w:r>
          </w:p>
        </w:tc>
        <w:tc>
          <w:tcPr>
            <w:tcW w:w="2879" w:type="pct"/>
            <w:vAlign w:val="center"/>
          </w:tcPr>
          <w:p w14:paraId="78330604" w14:textId="2D2C7986" w:rsidR="00A471CF" w:rsidRPr="00175870" w:rsidRDefault="0063099F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Фиксация версий зависимостей, тестирование обновлений перед внедрением</w:t>
            </w:r>
          </w:p>
        </w:tc>
      </w:tr>
      <w:tr w:rsidR="00175870" w14:paraId="1E1DCCAC" w14:textId="77777777" w:rsidTr="005E72FA">
        <w:trPr>
          <w:trHeight w:val="794"/>
        </w:trPr>
        <w:tc>
          <w:tcPr>
            <w:tcW w:w="2121" w:type="pct"/>
            <w:vAlign w:val="center"/>
          </w:tcPr>
          <w:p w14:paraId="35963034" w14:textId="000AB54A" w:rsidR="00175870" w:rsidRPr="00175870" w:rsidRDefault="00FE5D4B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Риски безопасности данных</w:t>
            </w:r>
          </w:p>
        </w:tc>
        <w:tc>
          <w:tcPr>
            <w:tcW w:w="2879" w:type="pct"/>
            <w:vAlign w:val="center"/>
          </w:tcPr>
          <w:p w14:paraId="42AA6627" w14:textId="3EAE7757" w:rsidR="00175870" w:rsidRPr="00175870" w:rsidRDefault="00FE5D4B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Реализация разграничения прав доступа, хэширование паролей, </w:t>
            </w:r>
            <w:r w:rsidR="007F6E1B">
              <w:rPr>
                <w:sz w:val="24"/>
                <w:szCs w:val="20"/>
              </w:rPr>
              <w:t>использование защищенных маршрутов</w:t>
            </w:r>
          </w:p>
        </w:tc>
      </w:tr>
      <w:tr w:rsidR="00175870" w14:paraId="4052CB6F" w14:textId="77777777" w:rsidTr="005E72FA">
        <w:trPr>
          <w:trHeight w:val="794"/>
        </w:trPr>
        <w:tc>
          <w:tcPr>
            <w:tcW w:w="2121" w:type="pct"/>
            <w:vAlign w:val="center"/>
          </w:tcPr>
          <w:p w14:paraId="7841A88A" w14:textId="678BD857" w:rsidR="00175870" w:rsidRPr="00175870" w:rsidRDefault="00785B41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 xml:space="preserve">Нарушения сроков разработки </w:t>
            </w:r>
            <w:r w:rsidR="002E60B0">
              <w:rPr>
                <w:sz w:val="24"/>
                <w:szCs w:val="20"/>
              </w:rPr>
              <w:t>ПП</w:t>
            </w:r>
          </w:p>
        </w:tc>
        <w:tc>
          <w:tcPr>
            <w:tcW w:w="2879" w:type="pct"/>
            <w:vAlign w:val="center"/>
          </w:tcPr>
          <w:p w14:paraId="31CA7E0F" w14:textId="5DB9F534" w:rsidR="00175870" w:rsidRPr="00175870" w:rsidRDefault="00755FC7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Разбиение проекта на логические этапы, формирование промежутков времени на задачи.</w:t>
            </w:r>
          </w:p>
        </w:tc>
      </w:tr>
      <w:tr w:rsidR="00175870" w14:paraId="5BF727A2" w14:textId="77777777" w:rsidTr="005E72FA">
        <w:trPr>
          <w:trHeight w:val="794"/>
        </w:trPr>
        <w:tc>
          <w:tcPr>
            <w:tcW w:w="2121" w:type="pct"/>
            <w:vAlign w:val="center"/>
          </w:tcPr>
          <w:p w14:paraId="1D946F55" w14:textId="4D22FE92" w:rsidR="00175870" w:rsidRPr="00175870" w:rsidRDefault="00827DE6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Ложная интерпретация целей и задач проекта</w:t>
            </w:r>
          </w:p>
        </w:tc>
        <w:tc>
          <w:tcPr>
            <w:tcW w:w="2879" w:type="pct"/>
            <w:vAlign w:val="center"/>
          </w:tcPr>
          <w:p w14:paraId="5A53CD48" w14:textId="4F7425B9" w:rsidR="00175870" w:rsidRPr="00175870" w:rsidRDefault="005E72FA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Регулярные встречи с заказчиком, для демонстрации промежуточных результатов</w:t>
            </w:r>
          </w:p>
        </w:tc>
      </w:tr>
      <w:tr w:rsidR="00175870" w14:paraId="56550A47" w14:textId="77777777" w:rsidTr="005E72FA">
        <w:trPr>
          <w:trHeight w:val="794"/>
        </w:trPr>
        <w:tc>
          <w:tcPr>
            <w:tcW w:w="2121" w:type="pct"/>
            <w:vAlign w:val="center"/>
          </w:tcPr>
          <w:p w14:paraId="33B861F2" w14:textId="729C7E42" w:rsidR="00175870" w:rsidRPr="00175870" w:rsidRDefault="00D929C7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Риски потери промежуточных результатов</w:t>
            </w:r>
          </w:p>
        </w:tc>
        <w:tc>
          <w:tcPr>
            <w:tcW w:w="2879" w:type="pct"/>
            <w:vAlign w:val="center"/>
          </w:tcPr>
          <w:p w14:paraId="5F29815F" w14:textId="6D653F5D" w:rsidR="00175870" w:rsidRPr="00942536" w:rsidRDefault="00D929C7" w:rsidP="005E72FA">
            <w:pPr>
              <w:jc w:val="left"/>
              <w:rPr>
                <w:sz w:val="24"/>
                <w:szCs w:val="20"/>
              </w:rPr>
            </w:pPr>
            <w:r>
              <w:rPr>
                <w:sz w:val="24"/>
                <w:szCs w:val="20"/>
              </w:rPr>
              <w:t>Ежедневные коммиты в</w:t>
            </w:r>
            <w:r w:rsidR="00942536" w:rsidRPr="00942536">
              <w:rPr>
                <w:sz w:val="24"/>
                <w:szCs w:val="20"/>
              </w:rPr>
              <w:t xml:space="preserve"> </w:t>
            </w:r>
            <w:r w:rsidR="00942536">
              <w:rPr>
                <w:sz w:val="24"/>
                <w:szCs w:val="20"/>
              </w:rPr>
              <w:t>системе контроля версий, использование облачного репозитория.</w:t>
            </w:r>
          </w:p>
        </w:tc>
      </w:tr>
    </w:tbl>
    <w:p w14:paraId="15B90DF1" w14:textId="77777777" w:rsidR="00F03C7B" w:rsidRDefault="00F03C7B" w:rsidP="00F03C7B">
      <w:pPr>
        <w:pStyle w:val="a3"/>
      </w:pPr>
    </w:p>
    <w:p w14:paraId="3A76AB81" w14:textId="6FB0FB56" w:rsidR="00FD76E7" w:rsidRDefault="004A7A24" w:rsidP="00B062B3">
      <w:pPr>
        <w:pStyle w:val="a3"/>
      </w:pPr>
      <w:r w:rsidRPr="00B062B3">
        <w:t xml:space="preserve">Таким образом по рассчитанным показателям трудоемкость проектирования системы </w:t>
      </w:r>
      <w:r w:rsidR="00B062B3">
        <w:t>УНФО</w:t>
      </w:r>
      <w:r w:rsidRPr="00B062B3">
        <w:t xml:space="preserve"> составила </w:t>
      </w:r>
      <w:r w:rsidR="009C3BCE">
        <w:t>114</w:t>
      </w:r>
      <w:r w:rsidRPr="00B062B3">
        <w:t>,</w:t>
      </w:r>
      <w:r w:rsidR="009C3BCE">
        <w:t>62</w:t>
      </w:r>
      <w:r w:rsidRPr="00B062B3">
        <w:t xml:space="preserve"> чел.ч, общие же затраты на создание </w:t>
      </w:r>
      <w:r w:rsidR="002E60B0">
        <w:t>ПП</w:t>
      </w:r>
      <w:r w:rsidRPr="00B062B3">
        <w:t xml:space="preserve"> составили</w:t>
      </w:r>
      <w:r w:rsidR="00B11B2E">
        <w:t xml:space="preserve"> 66 615</w:t>
      </w:r>
      <w:r w:rsidRPr="00B062B3">
        <w:t>,</w:t>
      </w:r>
      <w:r w:rsidR="00B11B2E">
        <w:t>57</w:t>
      </w:r>
      <w:r w:rsidRPr="00B062B3">
        <w:t xml:space="preserve"> руб. Средняя цена аналогичных решений на рынке варьируется в пределах </w:t>
      </w:r>
      <w:r w:rsidR="00485D23">
        <w:t>103 </w:t>
      </w:r>
      <w:r w:rsidRPr="00B062B3">
        <w:t xml:space="preserve">000,00 – </w:t>
      </w:r>
      <w:r w:rsidR="00A02C6A">
        <w:t>200 000</w:t>
      </w:r>
      <w:r w:rsidRPr="00B062B3">
        <w:t xml:space="preserve">,00 руб. и зависит от их функционала и степени внедрения. Учитывая рыночные цены и допустимые уровни себестоимости, проектирование системы </w:t>
      </w:r>
      <w:r w:rsidR="00FD76E7">
        <w:t xml:space="preserve">УНФО </w:t>
      </w:r>
      <w:r w:rsidRPr="00B062B3">
        <w:t xml:space="preserve">является целесообразным. При этом выявленные риски учтены, и затраты на их минимизацию не влекут роста </w:t>
      </w:r>
      <w:r w:rsidR="00FD76E7">
        <w:t>цены</w:t>
      </w:r>
      <w:r w:rsidRPr="00B062B3">
        <w:t xml:space="preserve"> проекта. Таким образом при соблюдении параметров планирования у проекта есть высокая вероятность успешной реализации, достижения поставленных целей и обеспечения экономической эффективности.</w:t>
      </w:r>
    </w:p>
    <w:p w14:paraId="7674B858" w14:textId="70AD111E" w:rsidR="008461FD" w:rsidRPr="00B062B3" w:rsidRDefault="008461FD" w:rsidP="00FD76E7">
      <w:pPr>
        <w:pStyle w:val="1"/>
      </w:pPr>
      <w:bookmarkStart w:id="77" w:name="_Toc229831273"/>
      <w:r w:rsidRPr="00B062B3">
        <w:lastRenderedPageBreak/>
        <w:t xml:space="preserve">Техника безопасности при работе с </w:t>
      </w:r>
      <w:r w:rsidR="00FC3EDA" w:rsidRPr="00B062B3">
        <w:t>персональным компьютером</w:t>
      </w:r>
      <w:bookmarkEnd w:id="77"/>
    </w:p>
    <w:p w14:paraId="0CF2C160" w14:textId="77777777" w:rsidR="00B21A6A" w:rsidRDefault="00B21A6A" w:rsidP="004379DD">
      <w:pPr>
        <w:pStyle w:val="2"/>
      </w:pPr>
      <w:bookmarkStart w:id="78" w:name="_Toc199104003"/>
      <w:bookmarkStart w:id="79" w:name="_Toc199170554"/>
      <w:bookmarkStart w:id="80" w:name="_Toc199172069"/>
      <w:bookmarkStart w:id="81" w:name="_Toc199244615"/>
      <w:bookmarkStart w:id="82" w:name="_Toc199282813"/>
      <w:bookmarkStart w:id="83" w:name="_Toc224746272"/>
      <w:bookmarkStart w:id="84" w:name="_Toc224756195"/>
      <w:bookmarkStart w:id="85" w:name="_Toc224756270"/>
      <w:bookmarkStart w:id="86" w:name="_Toc225807943"/>
      <w:bookmarkStart w:id="87" w:name="_Toc225885849"/>
      <w:bookmarkStart w:id="88" w:name="_Toc226322520"/>
      <w:bookmarkStart w:id="89" w:name="_Toc229831274"/>
      <w:bookmarkStart w:id="90" w:name="_Toc194697003"/>
      <w:bookmarkStart w:id="91" w:name="_Toc215610352"/>
      <w:r>
        <w:t>Общие требования безопасности</w:t>
      </w:r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</w:p>
    <w:p w14:paraId="57F132FA" w14:textId="77777777" w:rsidR="00B21A6A" w:rsidRDefault="00B21A6A" w:rsidP="00B21A6A">
      <w:pPr>
        <w:pStyle w:val="a3"/>
      </w:pPr>
      <w:r>
        <w:t>Освещенность на поверхности стола в зоне размещения рабочего документа должна быть 300-500 лк. Освещение не должно составлять бликов на поверхности экрана и превышать 300 лк. В помещении необходимо наличие как искусственных источников освещения, так и естественных.</w:t>
      </w:r>
    </w:p>
    <w:p w14:paraId="5B3D7603" w14:textId="77777777" w:rsidR="00B21A6A" w:rsidRDefault="00B21A6A" w:rsidP="00B21A6A">
      <w:pPr>
        <w:pStyle w:val="a3"/>
      </w:pPr>
      <w:r>
        <w:t>Рабочее место для работы с ПК должно быть оборудовано следующим:</w:t>
      </w:r>
    </w:p>
    <w:p w14:paraId="5FE53F15" w14:textId="77777777" w:rsidR="00B21A6A" w:rsidRDefault="00B21A6A" w:rsidP="00B21A6A">
      <w:pPr>
        <w:pStyle w:val="a1"/>
      </w:pPr>
      <w:r>
        <w:t>клавиатурой, располагающейся на поверхности стола на расстоянии 100-300 мм от края, обращенного к пользователю;</w:t>
      </w:r>
    </w:p>
    <w:p w14:paraId="78B1FB57" w14:textId="77777777" w:rsidR="00B21A6A" w:rsidRDefault="00B21A6A" w:rsidP="00B21A6A">
      <w:pPr>
        <w:pStyle w:val="a1"/>
      </w:pPr>
      <w:r>
        <w:t>рабочим столом, имеющим ширину от 800 мм до 1400 мм, глубину от 800 мм до 1000 мм, имеющий пространство для ног с высотой не менее 600 мм, высотой не менее 500 мм, глубиной на уровне колен не менее 450 мм и на уровне вытянутых ног не менее 650 мм;</w:t>
      </w:r>
    </w:p>
    <w:p w14:paraId="5F043C54" w14:textId="77777777" w:rsidR="00B21A6A" w:rsidRDefault="00B21A6A" w:rsidP="00B21A6A">
      <w:pPr>
        <w:pStyle w:val="a1"/>
      </w:pPr>
      <w:r>
        <w:t>рабочим стулом, регулируемым по высоте и углам наклона сиденья и спинки;</w:t>
      </w:r>
    </w:p>
    <w:p w14:paraId="408B48F1" w14:textId="77777777" w:rsidR="00B21A6A" w:rsidRDefault="00B21A6A" w:rsidP="00B21A6A">
      <w:pPr>
        <w:pStyle w:val="a1"/>
      </w:pPr>
      <w:r>
        <w:t>расстояние от глаз до экрана должно быть 600 – 700 мм, а также угол наклона экрана монитора должен быть 10 – 15 градусов по отношению к вертикали.</w:t>
      </w:r>
    </w:p>
    <w:p w14:paraId="4D775889" w14:textId="780322B5" w:rsidR="00B21A6A" w:rsidRPr="00E202A1" w:rsidRDefault="00B21A6A" w:rsidP="00E25B86">
      <w:pPr>
        <w:pStyle w:val="a3"/>
      </w:pPr>
      <w:r>
        <w:t>На рабочем месте и в помещении необходимо поддерживать порядок и чистоту, а также проводить систематическое проветривание. В случае аварии нужно прекратить работу до устранения аварийных причин.</w:t>
      </w:r>
    </w:p>
    <w:p w14:paraId="7BD09CF3" w14:textId="77777777" w:rsidR="00B21A6A" w:rsidRDefault="00B21A6A" w:rsidP="004379DD">
      <w:pPr>
        <w:pStyle w:val="2"/>
      </w:pPr>
      <w:bookmarkStart w:id="92" w:name="_Toc199104004"/>
      <w:bookmarkStart w:id="93" w:name="_Toc199170555"/>
      <w:bookmarkStart w:id="94" w:name="_Toc199172070"/>
      <w:bookmarkStart w:id="95" w:name="_Toc199244616"/>
      <w:bookmarkStart w:id="96" w:name="_Toc199282814"/>
      <w:bookmarkStart w:id="97" w:name="_Toc224746273"/>
      <w:bookmarkStart w:id="98" w:name="_Toc224756196"/>
      <w:bookmarkStart w:id="99" w:name="_Toc224756271"/>
      <w:bookmarkStart w:id="100" w:name="_Toc225807944"/>
      <w:bookmarkStart w:id="101" w:name="_Toc225885850"/>
      <w:bookmarkStart w:id="102" w:name="_Toc226322521"/>
      <w:bookmarkStart w:id="103" w:name="_Toc229831275"/>
      <w:r>
        <w:t>Требования безопасности перед началом работы</w:t>
      </w:r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r>
        <w:t xml:space="preserve"> </w:t>
      </w:r>
    </w:p>
    <w:p w14:paraId="0D222372" w14:textId="77777777" w:rsidR="00B21A6A" w:rsidRDefault="00B21A6A" w:rsidP="00B21A6A">
      <w:pPr>
        <w:pStyle w:val="a3"/>
      </w:pPr>
      <w:r>
        <w:t>Перед началом работы с ПК необходимо выполнить следующее:</w:t>
      </w:r>
    </w:p>
    <w:p w14:paraId="71B687FB" w14:textId="77777777" w:rsidR="00B21A6A" w:rsidRDefault="00B21A6A" w:rsidP="00B21A6A">
      <w:pPr>
        <w:pStyle w:val="a1"/>
      </w:pPr>
      <w:r>
        <w:t>подготовить рабочее место;</w:t>
      </w:r>
    </w:p>
    <w:p w14:paraId="028B9189" w14:textId="77777777" w:rsidR="00B21A6A" w:rsidRDefault="00B21A6A" w:rsidP="00B21A6A">
      <w:pPr>
        <w:pStyle w:val="a1"/>
      </w:pPr>
      <w:r>
        <w:t>отрегулировать освещение на рабочем месте;</w:t>
      </w:r>
    </w:p>
    <w:p w14:paraId="3F5AF73B" w14:textId="77777777" w:rsidR="00B21A6A" w:rsidRDefault="00B21A6A" w:rsidP="00B21A6A">
      <w:pPr>
        <w:pStyle w:val="a1"/>
      </w:pPr>
      <w:r>
        <w:lastRenderedPageBreak/>
        <w:t>убедиться в отсутствии бликов на экране;</w:t>
      </w:r>
    </w:p>
    <w:p w14:paraId="1FCB70B3" w14:textId="77777777" w:rsidR="00B21A6A" w:rsidRDefault="00B21A6A" w:rsidP="00B21A6A">
      <w:pPr>
        <w:pStyle w:val="a1"/>
      </w:pPr>
      <w:r>
        <w:t>проверить провода питания и отсутствие оголенных участков;</w:t>
      </w:r>
    </w:p>
    <w:p w14:paraId="5AAF3A79" w14:textId="77777777" w:rsidR="00B21A6A" w:rsidRPr="00E202A1" w:rsidRDefault="00B21A6A" w:rsidP="00B21A6A">
      <w:pPr>
        <w:pStyle w:val="a1"/>
      </w:pPr>
      <w:r>
        <w:t>проверить правильность установки стола, стула, подставки для ног. угла наклона экрана, положения клавиатуры, положения «мыши», при необходимости выполнить регулировку рабочего стола и кресла, а также расположение элементов компьютера в соответствии с требованиями эргономики и для исключения неудобных поз и длительных напряжений тела.</w:t>
      </w:r>
    </w:p>
    <w:p w14:paraId="0F631DAF" w14:textId="77777777" w:rsidR="00B21A6A" w:rsidRDefault="00B21A6A" w:rsidP="004379DD">
      <w:pPr>
        <w:pStyle w:val="2"/>
      </w:pPr>
      <w:bookmarkStart w:id="104" w:name="_Toc199104005"/>
      <w:bookmarkStart w:id="105" w:name="_Toc199170556"/>
      <w:bookmarkStart w:id="106" w:name="_Toc199172071"/>
      <w:bookmarkStart w:id="107" w:name="_Toc199244617"/>
      <w:bookmarkStart w:id="108" w:name="_Toc199282815"/>
      <w:bookmarkStart w:id="109" w:name="_Toc224746274"/>
      <w:bookmarkStart w:id="110" w:name="_Toc224756197"/>
      <w:bookmarkStart w:id="111" w:name="_Toc224756272"/>
      <w:bookmarkStart w:id="112" w:name="_Toc225807945"/>
      <w:bookmarkStart w:id="113" w:name="_Toc225885851"/>
      <w:bookmarkStart w:id="114" w:name="_Toc226322522"/>
      <w:bookmarkStart w:id="115" w:name="_Toc229831276"/>
      <w:r>
        <w:t>Требования безопасности во время работы</w:t>
      </w:r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</w:p>
    <w:p w14:paraId="6876815D" w14:textId="77777777" w:rsidR="00B21A6A" w:rsidRDefault="00B21A6A" w:rsidP="00B21A6A">
      <w:pPr>
        <w:pStyle w:val="a3"/>
      </w:pPr>
      <w:r>
        <w:t>Во время работы с ПК запрещается:</w:t>
      </w:r>
    </w:p>
    <w:p w14:paraId="254DAEDE" w14:textId="77777777" w:rsidR="00B21A6A" w:rsidRPr="008C0DE2" w:rsidRDefault="00B21A6A" w:rsidP="00B21A6A">
      <w:pPr>
        <w:pStyle w:val="a1"/>
      </w:pPr>
      <w:r w:rsidRPr="008C0DE2">
        <w:t>прикасаться к задней панели системного блока при наличии питания;</w:t>
      </w:r>
    </w:p>
    <w:p w14:paraId="303A4B93" w14:textId="77777777" w:rsidR="00B21A6A" w:rsidRPr="008C0DE2" w:rsidRDefault="00B21A6A" w:rsidP="00B21A6A">
      <w:pPr>
        <w:pStyle w:val="a1"/>
      </w:pPr>
      <w:r w:rsidRPr="008C0DE2">
        <w:t>переключать разъёмы интерфейсных кабелей периферийных устройств при включенном питании;</w:t>
      </w:r>
    </w:p>
    <w:p w14:paraId="47720079" w14:textId="77777777" w:rsidR="00B21A6A" w:rsidRPr="008C0DE2" w:rsidRDefault="00B21A6A" w:rsidP="00B21A6A">
      <w:pPr>
        <w:pStyle w:val="a1"/>
      </w:pPr>
      <w:r w:rsidRPr="008C0DE2">
        <w:t>допускать попадание влаги на поверхность системного блока, монитора, рабочую поверхность клавиатуры, принтеров и других устройств;</w:t>
      </w:r>
    </w:p>
    <w:p w14:paraId="7B88F307" w14:textId="77777777" w:rsidR="00B21A6A" w:rsidRPr="008C0DE2" w:rsidRDefault="00B21A6A" w:rsidP="00B21A6A">
      <w:pPr>
        <w:pStyle w:val="a1"/>
      </w:pPr>
      <w:r w:rsidRPr="008C0DE2">
        <w:t>выполнять самостоятельное вскрытие и ремонт оборудования;</w:t>
      </w:r>
    </w:p>
    <w:p w14:paraId="4FE041E9" w14:textId="77777777" w:rsidR="00B21A6A" w:rsidRPr="008C0DE2" w:rsidRDefault="00B21A6A" w:rsidP="00B21A6A">
      <w:pPr>
        <w:pStyle w:val="a1"/>
      </w:pPr>
      <w:r w:rsidRPr="008C0DE2">
        <w:t>работать на компьютере при снятых кожухах;</w:t>
      </w:r>
    </w:p>
    <w:p w14:paraId="694D76E9" w14:textId="77777777" w:rsidR="00B21A6A" w:rsidRPr="008C0DE2" w:rsidRDefault="00B21A6A" w:rsidP="00B21A6A">
      <w:pPr>
        <w:pStyle w:val="a1"/>
      </w:pPr>
      <w:r w:rsidRPr="008C0DE2">
        <w:t>отключать оборудование от электросети и вынимать штепсельную вилку, держась за шнур.</w:t>
      </w:r>
    </w:p>
    <w:p w14:paraId="5BD7BEBB" w14:textId="77777777" w:rsidR="00B21A6A" w:rsidRDefault="00B21A6A" w:rsidP="004379DD">
      <w:pPr>
        <w:pStyle w:val="2"/>
      </w:pPr>
      <w:bookmarkStart w:id="116" w:name="_Toc199104006"/>
      <w:bookmarkStart w:id="117" w:name="_Toc199170557"/>
      <w:bookmarkStart w:id="118" w:name="_Toc199172072"/>
      <w:bookmarkStart w:id="119" w:name="_Toc199244618"/>
      <w:bookmarkStart w:id="120" w:name="_Toc199282816"/>
      <w:bookmarkStart w:id="121" w:name="_Toc224746275"/>
      <w:bookmarkStart w:id="122" w:name="_Toc224756198"/>
      <w:bookmarkStart w:id="123" w:name="_Toc224756273"/>
      <w:bookmarkStart w:id="124" w:name="_Toc225807946"/>
      <w:bookmarkStart w:id="125" w:name="_Toc225885852"/>
      <w:bookmarkStart w:id="126" w:name="_Toc226322523"/>
      <w:bookmarkStart w:id="127" w:name="_Toc229831277"/>
      <w:r>
        <w:t>Требования безопасности по окончанию работы</w:t>
      </w:r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14:paraId="7EBCEFF6" w14:textId="77777777" w:rsidR="00B21A6A" w:rsidRDefault="00B21A6A" w:rsidP="00B21A6A">
      <w:pPr>
        <w:pStyle w:val="a3"/>
      </w:pPr>
      <w:r>
        <w:t>В случаях обрыва проводов питания, неисправности заземления и других повреждений, появления гари, следует немедленно отключить питание и сообщить об аварийной ситуации руководителю.</w:t>
      </w:r>
    </w:p>
    <w:p w14:paraId="314E9D04" w14:textId="77777777" w:rsidR="00B21A6A" w:rsidRDefault="00B21A6A" w:rsidP="00B21A6A">
      <w:pPr>
        <w:pStyle w:val="a3"/>
      </w:pPr>
      <w:r>
        <w:t>При возникновении пожара, задымлении требуется:</w:t>
      </w:r>
    </w:p>
    <w:p w14:paraId="2FEA649E" w14:textId="77777777" w:rsidR="00B21A6A" w:rsidRDefault="00B21A6A" w:rsidP="00B21A6A">
      <w:pPr>
        <w:pStyle w:val="a1"/>
      </w:pPr>
      <w:r>
        <w:t>открыть запасные выходы из здания, обесточить электропитание, закрыть окна и прикрыть двери;</w:t>
      </w:r>
    </w:p>
    <w:p w14:paraId="4E22C3C9" w14:textId="77777777" w:rsidR="00B21A6A" w:rsidRDefault="00B21A6A" w:rsidP="00B21A6A">
      <w:pPr>
        <w:pStyle w:val="a1"/>
      </w:pPr>
      <w:r>
        <w:lastRenderedPageBreak/>
        <w:t>немедленно сообщить по телефону «101» или «112» в пожарную охрану, оповестить работающих, поставить в известность руководителя подразделения, сообщить о возгорании на пост охраны;</w:t>
      </w:r>
    </w:p>
    <w:p w14:paraId="26BDCD50" w14:textId="77777777" w:rsidR="00B21A6A" w:rsidRDefault="00B21A6A" w:rsidP="00B21A6A">
      <w:pPr>
        <w:pStyle w:val="a1"/>
      </w:pPr>
      <w:r>
        <w:t>приступить к тушению пожара первичными средствами пожаротушения, если это не сопряжено с риском для жизни;</w:t>
      </w:r>
    </w:p>
    <w:p w14:paraId="5A7A40FD" w14:textId="77777777" w:rsidR="00B21A6A" w:rsidRDefault="00B21A6A" w:rsidP="00B21A6A">
      <w:pPr>
        <w:pStyle w:val="a1"/>
      </w:pPr>
      <w:r>
        <w:t>организовать встречу пожарной команды;</w:t>
      </w:r>
    </w:p>
    <w:p w14:paraId="1F1C1C54" w14:textId="77777777" w:rsidR="00B21A6A" w:rsidRDefault="00B21A6A" w:rsidP="00B21A6A">
      <w:pPr>
        <w:pStyle w:val="a1"/>
      </w:pPr>
      <w:r>
        <w:t>покинуть здание и находиться в зоне эвакуации.</w:t>
      </w:r>
    </w:p>
    <w:p w14:paraId="14778402" w14:textId="77777777" w:rsidR="00B21A6A" w:rsidRDefault="00B21A6A" w:rsidP="00B21A6A">
      <w:pPr>
        <w:pStyle w:val="a3"/>
      </w:pPr>
      <w:r>
        <w:t>При несчастном случае требуется:</w:t>
      </w:r>
    </w:p>
    <w:p w14:paraId="480FEAC3" w14:textId="77777777" w:rsidR="00B21A6A" w:rsidRDefault="00B21A6A" w:rsidP="00B21A6A">
      <w:pPr>
        <w:pStyle w:val="a1"/>
      </w:pPr>
      <w:r>
        <w:t>немедленно организовать первую помощь пострадавшему и при необходимости доставить его в медицинскую организацию;</w:t>
      </w:r>
    </w:p>
    <w:p w14:paraId="25AE10DC" w14:textId="77777777" w:rsidR="00B21A6A" w:rsidRDefault="00B21A6A" w:rsidP="00B21A6A">
      <w:pPr>
        <w:pStyle w:val="a1"/>
      </w:pPr>
      <w:r>
        <w:t>принять неотложные меры по предотвращению развития аварийной или иной чрезвычайной ситуации и воздействия травмирующих факторов на других лиц;</w:t>
      </w:r>
    </w:p>
    <w:p w14:paraId="21C98F7B" w14:textId="77777777" w:rsidR="00B21A6A" w:rsidRDefault="00B21A6A" w:rsidP="00B21A6A">
      <w:pPr>
        <w:pStyle w:val="a1"/>
      </w:pPr>
      <w:r>
        <w:t>сохранить до начала расследования несчастного случая обстановку, какой она была на момент происшествия, если это не угрожает жизни и здоровью других лиц и не ведёт к катастрофе, аварии или возникновению иных чрезвычайных обстоятельств, а в случае невозможности ее сохранения;</w:t>
      </w:r>
    </w:p>
    <w:p w14:paraId="4C922711" w14:textId="77777777" w:rsidR="00B21A6A" w:rsidRPr="00E202A1" w:rsidRDefault="00B21A6A" w:rsidP="00B21A6A">
      <w:pPr>
        <w:pStyle w:val="a1"/>
      </w:pPr>
      <w:r>
        <w:t>зафиксировать сложившуюся обстановку (составить схемы, провести другие мероприятия).</w:t>
      </w:r>
    </w:p>
    <w:p w14:paraId="26CC7225" w14:textId="77777777" w:rsidR="008461FD" w:rsidRDefault="008461FD" w:rsidP="008461FD">
      <w:pPr>
        <w:pStyle w:val="a7"/>
      </w:pPr>
      <w:bookmarkStart w:id="128" w:name="_Toc229831278"/>
      <w:r>
        <w:lastRenderedPageBreak/>
        <w:t>Заключение</w:t>
      </w:r>
      <w:bookmarkEnd w:id="90"/>
      <w:bookmarkEnd w:id="91"/>
      <w:bookmarkEnd w:id="128"/>
    </w:p>
    <w:p w14:paraId="69CB2C81" w14:textId="711DEE3D" w:rsidR="00A01761" w:rsidRPr="00CE2881" w:rsidRDefault="00A01761" w:rsidP="00A01761">
      <w:pPr>
        <w:pStyle w:val="a3"/>
      </w:pPr>
      <w:bookmarkStart w:id="129" w:name="_Hlk216033518"/>
      <w:r>
        <w:t xml:space="preserve">В рамках дипломного проектирования </w:t>
      </w:r>
      <w:r w:rsidRPr="00CE2881">
        <w:t xml:space="preserve">успешно разработана система </w:t>
      </w:r>
      <w:r>
        <w:t>УНФО</w:t>
      </w:r>
      <w:r w:rsidRPr="00CE2881">
        <w:t xml:space="preserve">. Созданное веб-приложение заменяет устаревшие ручные методы работы на централизованную цифровую систему, </w:t>
      </w:r>
      <w:r w:rsidR="00CF226E">
        <w:t xml:space="preserve">упрощает поиск и хранение информации, </w:t>
      </w:r>
      <w:r w:rsidRPr="00CE2881">
        <w:t>что напрямую</w:t>
      </w:r>
      <w:r>
        <w:t xml:space="preserve"> решает такие задачи как</w:t>
      </w:r>
      <w:r w:rsidRPr="00CE2881">
        <w:t xml:space="preserve"> сокращение временных затрат, минимизация ошибок и обеспечение оперативного доступа к информации.</w:t>
      </w:r>
    </w:p>
    <w:p w14:paraId="255E688B" w14:textId="4FE02BCB" w:rsidR="00CF226E" w:rsidRDefault="00CF226E" w:rsidP="000D0CF7">
      <w:pPr>
        <w:pStyle w:val="a3"/>
      </w:pPr>
      <w:commentRangeStart w:id="130"/>
      <w:r w:rsidRPr="00BC421B">
        <w:t>Цель</w:t>
      </w:r>
      <w:r w:rsidRPr="004A02EF">
        <w:t xml:space="preserve"> </w:t>
      </w:r>
      <w:commentRangeEnd w:id="130"/>
      <w:r w:rsidR="00BC421B">
        <w:rPr>
          <w:rStyle w:val="aff4"/>
          <w:sz w:val="28"/>
          <w:szCs w:val="22"/>
        </w:rPr>
        <w:commentReference w:id="130"/>
      </w:r>
      <w:r>
        <w:t>дипломного</w:t>
      </w:r>
      <w:r w:rsidRPr="004A02EF">
        <w:t xml:space="preserve"> проектирования</w:t>
      </w:r>
      <w:r>
        <w:t xml:space="preserve"> </w:t>
      </w:r>
      <w:r w:rsidR="003A4BE1">
        <w:t>по</w:t>
      </w:r>
      <w:r w:rsidRPr="004A02EF">
        <w:t xml:space="preserve"> </w:t>
      </w:r>
      <w:r>
        <w:t>создани</w:t>
      </w:r>
      <w:r w:rsidR="003A4BE1">
        <w:t xml:space="preserve">ю </w:t>
      </w:r>
      <w:r w:rsidRPr="004A02EF">
        <w:t>программного решения для комендан</w:t>
      </w:r>
      <w:r>
        <w:t>тов</w:t>
      </w:r>
      <w:r w:rsidRPr="004A02EF">
        <w:t xml:space="preserve"> и воспитателей, предназначенного для автоматизации учета проживающих</w:t>
      </w:r>
      <w:r>
        <w:t xml:space="preserve"> в зданиях,</w:t>
      </w:r>
      <w:r w:rsidRPr="004A02EF">
        <w:t xml:space="preserve"> и оперативного управления инфраструктурой студенческого общежития</w:t>
      </w:r>
      <w:r w:rsidR="003A4BE1">
        <w:t xml:space="preserve"> достигнута</w:t>
      </w:r>
      <w:r w:rsidRPr="004A02EF">
        <w:t>.</w:t>
      </w:r>
    </w:p>
    <w:p w14:paraId="24D2BD58" w14:textId="77777777" w:rsidR="00A01761" w:rsidRDefault="00A01761" w:rsidP="00A01761">
      <w:pPr>
        <w:pStyle w:val="a3"/>
      </w:pPr>
      <w:r w:rsidRPr="00CE2881">
        <w:t xml:space="preserve">В процессе выполнения решены все ключевые задачи: </w:t>
      </w:r>
    </w:p>
    <w:p w14:paraId="1163D83D" w14:textId="77777777" w:rsidR="000D0CF7" w:rsidRDefault="000D0CF7" w:rsidP="00CD5A77">
      <w:pPr>
        <w:pStyle w:val="a1"/>
      </w:pPr>
      <w:commentRangeStart w:id="131"/>
      <w:r>
        <w:t>п</w:t>
      </w:r>
      <w:r w:rsidRPr="004A02EF">
        <w:t>рове</w:t>
      </w:r>
      <w:r>
        <w:t>ден</w:t>
      </w:r>
      <w:r w:rsidRPr="004A02EF">
        <w:t xml:space="preserve"> анализ предметной области и выяв</w:t>
      </w:r>
      <w:r>
        <w:t>лены</w:t>
      </w:r>
      <w:r w:rsidRPr="004A02EF">
        <w:t xml:space="preserve"> функциональные требования к системе</w:t>
      </w:r>
      <w:r w:rsidRPr="00741242">
        <w:t>;</w:t>
      </w:r>
    </w:p>
    <w:p w14:paraId="3E6B4DB0" w14:textId="77777777" w:rsidR="000D0CF7" w:rsidRPr="00B40037" w:rsidRDefault="000D0CF7" w:rsidP="00CD5A77">
      <w:pPr>
        <w:pStyle w:val="a1"/>
      </w:pPr>
      <w:r>
        <w:t>п</w:t>
      </w:r>
      <w:r w:rsidRPr="004A02EF">
        <w:t>рове</w:t>
      </w:r>
      <w:r>
        <w:t>ден</w:t>
      </w:r>
      <w:r w:rsidRPr="004A02EF">
        <w:t xml:space="preserve"> </w:t>
      </w:r>
      <w:r>
        <w:t>анализ целевой аудитории</w:t>
      </w:r>
      <w:r>
        <w:rPr>
          <w:lang w:val="en-US"/>
        </w:rPr>
        <w:t>;</w:t>
      </w:r>
    </w:p>
    <w:p w14:paraId="35903540" w14:textId="77777777" w:rsidR="000D0CF7" w:rsidRDefault="000D0CF7" w:rsidP="00CD5A77">
      <w:pPr>
        <w:pStyle w:val="a1"/>
      </w:pPr>
      <w:r>
        <w:t>спроектирована архитектуру системы</w:t>
      </w:r>
    </w:p>
    <w:p w14:paraId="7857A9B2" w14:textId="77777777" w:rsidR="000D0CF7" w:rsidRDefault="000D0CF7" w:rsidP="00CD5A77">
      <w:pPr>
        <w:pStyle w:val="a1"/>
      </w:pPr>
      <w:r w:rsidRPr="00630C95">
        <w:t>выбра</w:t>
      </w:r>
      <w:r>
        <w:t>н</w:t>
      </w:r>
      <w:r w:rsidRPr="00630C95">
        <w:t xml:space="preserve"> состав программных и технических средств для реализации веб-приложения;</w:t>
      </w:r>
    </w:p>
    <w:p w14:paraId="5615FC83" w14:textId="77777777" w:rsidR="000D0CF7" w:rsidRDefault="000D0CF7" w:rsidP="00CD5A77">
      <w:pPr>
        <w:pStyle w:val="a1"/>
      </w:pPr>
      <w:r>
        <w:t>спроектирована БД</w:t>
      </w:r>
      <w:r w:rsidRPr="00105128">
        <w:t>;</w:t>
      </w:r>
    </w:p>
    <w:p w14:paraId="24850854" w14:textId="77777777" w:rsidR="000D0CF7" w:rsidRPr="004A02EF" w:rsidRDefault="000D0CF7" w:rsidP="00CD5A77">
      <w:pPr>
        <w:pStyle w:val="a1"/>
      </w:pPr>
      <w:r>
        <w:t xml:space="preserve">разработано </w:t>
      </w:r>
      <w:r>
        <w:rPr>
          <w:lang w:val="en-US"/>
        </w:rPr>
        <w:t>API</w:t>
      </w:r>
      <w:r w:rsidRPr="00083A48">
        <w:t xml:space="preserve"> </w:t>
      </w:r>
      <w:r>
        <w:t>для веб-приложения;</w:t>
      </w:r>
    </w:p>
    <w:p w14:paraId="1E9D5715" w14:textId="77777777" w:rsidR="000D0CF7" w:rsidRDefault="000D0CF7" w:rsidP="00CD5A77">
      <w:pPr>
        <w:pStyle w:val="a1"/>
      </w:pPr>
      <w:r>
        <w:t>реализовано разграничение прав доступа;</w:t>
      </w:r>
    </w:p>
    <w:p w14:paraId="15228EEF" w14:textId="77777777" w:rsidR="000D0CF7" w:rsidRPr="004A02EF" w:rsidRDefault="000D0CF7" w:rsidP="00CD5A77">
      <w:pPr>
        <w:pStyle w:val="a1"/>
      </w:pPr>
      <w:r>
        <w:t>р</w:t>
      </w:r>
      <w:r w:rsidRPr="004A02EF">
        <w:t>азработа</w:t>
      </w:r>
      <w:r>
        <w:t>но</w:t>
      </w:r>
      <w:r w:rsidRPr="004A02EF">
        <w:t xml:space="preserve"> веб-приложение для коменданта и воспитателя</w:t>
      </w:r>
      <w:r w:rsidRPr="006E6A76">
        <w:t>;</w:t>
      </w:r>
    </w:p>
    <w:p w14:paraId="69D2132E" w14:textId="77777777" w:rsidR="000D0CF7" w:rsidRDefault="000D0CF7" w:rsidP="00CD5A77">
      <w:pPr>
        <w:pStyle w:val="a1"/>
      </w:pPr>
      <w:r>
        <w:t>п</w:t>
      </w:r>
      <w:r w:rsidRPr="004A02EF">
        <w:t>рове</w:t>
      </w:r>
      <w:r>
        <w:t>дено</w:t>
      </w:r>
      <w:r w:rsidRPr="004A02EF">
        <w:t xml:space="preserve"> тестирование функционал</w:t>
      </w:r>
      <w:r>
        <w:t>ьности;</w:t>
      </w:r>
    </w:p>
    <w:p w14:paraId="3B36B9EE" w14:textId="77777777" w:rsidR="000D0CF7" w:rsidRDefault="000D0CF7" w:rsidP="00CD5A77">
      <w:pPr>
        <w:pStyle w:val="a1"/>
      </w:pPr>
      <w:r>
        <w:t>подготовлена документация и руководство пользователя;</w:t>
      </w:r>
    </w:p>
    <w:p w14:paraId="3D87C0B8" w14:textId="77777777" w:rsidR="000D0CF7" w:rsidRDefault="000D0CF7" w:rsidP="00CD5A77">
      <w:pPr>
        <w:pStyle w:val="a1"/>
      </w:pPr>
      <w:r>
        <w:t>определены затраты на разработку ПП;</w:t>
      </w:r>
    </w:p>
    <w:p w14:paraId="1BF923D8" w14:textId="77777777" w:rsidR="000D0CF7" w:rsidRDefault="000D0CF7" w:rsidP="00CD5A77">
      <w:pPr>
        <w:pStyle w:val="a1"/>
      </w:pPr>
      <w:r>
        <w:t>проведена оценка рисков разработки ПП.</w:t>
      </w:r>
      <w:commentRangeEnd w:id="131"/>
      <w:r w:rsidR="00BC421B">
        <w:rPr>
          <w:rStyle w:val="aff4"/>
          <w:sz w:val="28"/>
          <w:szCs w:val="22"/>
        </w:rPr>
        <w:commentReference w:id="131"/>
      </w:r>
    </w:p>
    <w:p w14:paraId="4344516E" w14:textId="15AD96EF" w:rsidR="008F3100" w:rsidRPr="00D45A8D" w:rsidRDefault="00154EC0" w:rsidP="001A3A2F">
      <w:pPr>
        <w:pStyle w:val="a3"/>
      </w:pPr>
      <w:r>
        <w:t xml:space="preserve">По результатам </w:t>
      </w:r>
      <w:r w:rsidR="00A01761" w:rsidRPr="00BB7764">
        <w:t>проделанной работы</w:t>
      </w:r>
      <w:r w:rsidR="00A01761">
        <w:t xml:space="preserve"> </w:t>
      </w:r>
      <w:r>
        <w:t>создан</w:t>
      </w:r>
      <w:r w:rsidR="00232B2A">
        <w:t>а система УНФО</w:t>
      </w:r>
      <w:bookmarkEnd w:id="129"/>
      <w:r w:rsidR="0068430A">
        <w:t xml:space="preserve"> для сотрудников общежити</w:t>
      </w:r>
      <w:r w:rsidR="001A3A2F">
        <w:t>й, с возможностью учета зданий, студентов, комнат, мебели и постельного белья.</w:t>
      </w:r>
    </w:p>
    <w:p w14:paraId="1D5792A7" w14:textId="77777777" w:rsidR="008461FD" w:rsidRDefault="008461FD" w:rsidP="00A31998">
      <w:pPr>
        <w:pStyle w:val="a7"/>
      </w:pPr>
      <w:bookmarkStart w:id="132" w:name="_Toc194697004"/>
      <w:bookmarkStart w:id="133" w:name="_Toc215610353"/>
      <w:bookmarkStart w:id="134" w:name="_Toc229831279"/>
      <w:commentRangeStart w:id="135"/>
      <w:r>
        <w:lastRenderedPageBreak/>
        <w:t>Список использованных источников</w:t>
      </w:r>
      <w:bookmarkEnd w:id="132"/>
      <w:bookmarkEnd w:id="133"/>
      <w:bookmarkEnd w:id="134"/>
      <w:commentRangeEnd w:id="135"/>
      <w:r w:rsidR="007167C4">
        <w:rPr>
          <w:rStyle w:val="aff4"/>
          <w:sz w:val="32"/>
          <w:szCs w:val="56"/>
        </w:rPr>
        <w:commentReference w:id="135"/>
      </w:r>
    </w:p>
    <w:p w14:paraId="3006120A" w14:textId="77777777" w:rsidR="00374C7D" w:rsidRPr="00810BA3" w:rsidRDefault="00374C7D" w:rsidP="00280708">
      <w:pPr>
        <w:pStyle w:val="a"/>
        <w:numPr>
          <w:ilvl w:val="0"/>
          <w:numId w:val="25"/>
        </w:numPr>
        <w:tabs>
          <w:tab w:val="left" w:pos="1134"/>
        </w:tabs>
        <w:ind w:left="0" w:firstLine="709"/>
      </w:pPr>
      <w:r w:rsidRPr="00810BA3">
        <w:t xml:space="preserve">Российская Федерация. Законы. Налоговый Кодекс Российской Федерации. Часть вторая: Федеральный закон № 117-ФЗ: [принят Государственной думой 19 июля 2000 года : одобрен Советом Федерации 26 июля 2000 года]. – Текст: электронный // КонсультантПлюс : [сайт]. – 2026. – URL: </w:t>
      </w:r>
      <w:r w:rsidRPr="00810BA3">
        <w:rPr>
          <w:color w:val="000000" w:themeColor="text1"/>
        </w:rPr>
        <w:t>https://www.consultant.ru/document/cons_doc_LAW_28165/</w:t>
      </w:r>
      <w:r w:rsidRPr="00810BA3">
        <w:t xml:space="preserve"> (дата обращения: 06.05.2026).</w:t>
      </w:r>
    </w:p>
    <w:p w14:paraId="73EED083" w14:textId="77777777" w:rsidR="00374C7D" w:rsidRPr="00810BA3" w:rsidRDefault="00374C7D" w:rsidP="00280708">
      <w:pPr>
        <w:pStyle w:val="a"/>
        <w:numPr>
          <w:ilvl w:val="0"/>
          <w:numId w:val="25"/>
        </w:numPr>
        <w:tabs>
          <w:tab w:val="left" w:pos="1134"/>
        </w:tabs>
        <w:ind w:left="0" w:firstLine="709"/>
      </w:pPr>
      <w:r w:rsidRPr="00810BA3">
        <w:t xml:space="preserve">Российская Федерация. Законы. О государственных гарантиях и компенсациях для лиц, работающих и проживающих в районах Крайнего Севера и приравненных к ним местностях: Федеральный закон № 4520-1: [принят и одобрен Президентом Российской Федерации Б. Ельциным 19 февраля 1993 года]. – Текст: электронный // КонсультантПлюс : [сайт]. – 2026. – URL: </w:t>
      </w:r>
      <w:r w:rsidRPr="00810BA3">
        <w:rPr>
          <w:color w:val="000000" w:themeColor="text1"/>
        </w:rPr>
        <w:t>https://www.consultant.ru/document/cons_doc_LAW_1786/</w:t>
      </w:r>
      <w:r w:rsidRPr="00810BA3">
        <w:t xml:space="preserve"> (дата обращения: 07.05.2026).</w:t>
      </w:r>
    </w:p>
    <w:p w14:paraId="2BC22B5A" w14:textId="77777777" w:rsidR="00374C7D" w:rsidRPr="00810BA3" w:rsidRDefault="00374C7D" w:rsidP="00280708">
      <w:pPr>
        <w:pStyle w:val="a"/>
        <w:numPr>
          <w:ilvl w:val="0"/>
          <w:numId w:val="25"/>
        </w:numPr>
        <w:tabs>
          <w:tab w:val="left" w:pos="1134"/>
        </w:tabs>
        <w:ind w:left="0" w:firstLine="709"/>
      </w:pPr>
      <w:r w:rsidRPr="00810BA3">
        <w:t xml:space="preserve">Российская Федерация. Законы. О минимальном размере оплаты труда: Федеральный закон № 82-ФЗ: [принят Государственной Думой 2 июня 2000 года : одобрен Советом Федерации 7 июня 2000 года]. – Текст: электронный // КонсультантПлюс : [сайт]. – 2026. – URL: </w:t>
      </w:r>
      <w:r w:rsidRPr="00810BA3">
        <w:rPr>
          <w:color w:val="000000" w:themeColor="text1"/>
        </w:rPr>
        <w:t>https://www.consultant.ru/document/cons_doc_LAW_27572/</w:t>
      </w:r>
      <w:r w:rsidRPr="00810BA3">
        <w:t xml:space="preserve"> (дата обращения: 07.05.2026).</w:t>
      </w:r>
    </w:p>
    <w:p w14:paraId="4EA7A51D" w14:textId="203367EF" w:rsidR="00CF4233" w:rsidRPr="00810BA3" w:rsidRDefault="00CF4233" w:rsidP="00280708">
      <w:pPr>
        <w:pStyle w:val="a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 xml:space="preserve">Архангельская область. Агентство по тарифам и ценам Архангельской области. Об установлении цен (тарифов) на электрическую энергию для населения и приравненных к нему категорий потребителей по Архангельской области : Постановление от 29.12.2025 № 75-э/3. – Архангельск, 2025. – Текст : электронный. – URL: </w:t>
      </w:r>
      <w:r w:rsidR="007B62B9" w:rsidRPr="00810BA3">
        <w:rPr>
          <w:color w:val="000000" w:themeColor="text1"/>
        </w:rPr>
        <w:t xml:space="preserve">https://tarif29.ru/files/instruct/2025/12/30/2025-12-30-75-e5-dfb9b1b150.pdf </w:t>
      </w:r>
      <w:r w:rsidRPr="00810BA3">
        <w:rPr>
          <w:color w:val="000000" w:themeColor="text1"/>
        </w:rPr>
        <w:t xml:space="preserve">(дата обращения: </w:t>
      </w:r>
      <w:r w:rsidR="00CC6F56" w:rsidRPr="00810BA3">
        <w:rPr>
          <w:color w:val="000000" w:themeColor="text1"/>
        </w:rPr>
        <w:t>10.05.2026).</w:t>
      </w:r>
    </w:p>
    <w:p w14:paraId="22EB66DF" w14:textId="77777777" w:rsidR="006C4B7D" w:rsidRPr="00810BA3" w:rsidRDefault="006C4B7D" w:rsidP="002E11E2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 xml:space="preserve">Гагарина, Л. Г. Проектирование и архитектура программных систем : учебное пособие / Л.Г. Гагарина, А.Р. Федоров, П.А. Федоров. — 2-е изд., </w:t>
      </w:r>
      <w:r w:rsidRPr="00810BA3">
        <w:rPr>
          <w:color w:val="000000" w:themeColor="text1"/>
        </w:rPr>
        <w:lastRenderedPageBreak/>
        <w:t>испр. и доп. — Москва : ИНФРА-М, 2025. — 334 с. — (Высшее образование). — DOI 10.12737/1077727. - ISBN 978-5-16-016016-0. - Текст : электронный. – URL: https://znanium.ru/catalog/product/1077727 (дата обращения: 20.04.2026). – Режим доступа: по подписке.</w:t>
      </w:r>
    </w:p>
    <w:p w14:paraId="3BD6381A" w14:textId="77777777" w:rsidR="006C4B7D" w:rsidRPr="00810BA3" w:rsidRDefault="006C4B7D" w:rsidP="0002574D">
      <w:pPr>
        <w:pStyle w:val="a3"/>
        <w:numPr>
          <w:ilvl w:val="0"/>
          <w:numId w:val="25"/>
        </w:numPr>
        <w:tabs>
          <w:tab w:val="left" w:pos="1134"/>
        </w:tabs>
        <w:ind w:left="0" w:firstLine="709"/>
      </w:pPr>
      <w:r w:rsidRPr="00810BA3">
        <w:t xml:space="preserve">Гагарина, Л. Г. Технология разработки программного обеспечения : учебное пособие / Л.Г. Гагарина, Е.В. Кокорева, Б.Д. Сидорова-Виснадул ; под ред. Л.Г. Гагариной. </w:t>
      </w:r>
      <w:r w:rsidRPr="00810BA3">
        <w:rPr>
          <w:color w:val="000000" w:themeColor="text1"/>
        </w:rPr>
        <w:t>–</w:t>
      </w:r>
      <w:r w:rsidRPr="00810BA3">
        <w:t xml:space="preserve">Москва : ФОРУМ : ИНФРА-М, 2025. </w:t>
      </w:r>
      <w:r w:rsidRPr="00810BA3">
        <w:rPr>
          <w:color w:val="000000" w:themeColor="text1"/>
        </w:rPr>
        <w:t>–</w:t>
      </w:r>
      <w:r w:rsidRPr="00810BA3">
        <w:t xml:space="preserve">400 с. </w:t>
      </w:r>
      <w:r w:rsidRPr="00810BA3">
        <w:rPr>
          <w:color w:val="000000" w:themeColor="text1"/>
        </w:rPr>
        <w:t>–</w:t>
      </w:r>
      <w:r w:rsidRPr="00810BA3">
        <w:t xml:space="preserve"> (Высшее образование). </w:t>
      </w:r>
      <w:r w:rsidRPr="00810BA3">
        <w:rPr>
          <w:color w:val="000000" w:themeColor="text1"/>
        </w:rPr>
        <w:t xml:space="preserve">– </w:t>
      </w:r>
      <w:r w:rsidRPr="00810BA3">
        <w:t xml:space="preserve">ISBN 978-5-8199-0707-8. </w:t>
      </w:r>
      <w:r w:rsidRPr="00810BA3">
        <w:rPr>
          <w:color w:val="000000" w:themeColor="text1"/>
        </w:rPr>
        <w:t xml:space="preserve">– </w:t>
      </w:r>
      <w:r w:rsidRPr="00810BA3">
        <w:t xml:space="preserve">Текст : электронный. </w:t>
      </w:r>
      <w:r w:rsidRPr="00810BA3">
        <w:rPr>
          <w:color w:val="000000" w:themeColor="text1"/>
        </w:rPr>
        <w:t xml:space="preserve">– </w:t>
      </w:r>
      <w:r w:rsidRPr="00810BA3">
        <w:t xml:space="preserve">URL: </w:t>
      </w:r>
      <w:r w:rsidRPr="00810BA3">
        <w:rPr>
          <w:color w:val="000000" w:themeColor="text1"/>
        </w:rPr>
        <w:t>https://znanium.ru/catalog/product/2178802</w:t>
      </w:r>
      <w:r w:rsidRPr="00810BA3">
        <w:t xml:space="preserve"> (дата обращения: 24.04.2026). – Режим доступа: по подписке.</w:t>
      </w:r>
    </w:p>
    <w:p w14:paraId="2433150A" w14:textId="77777777" w:rsidR="006C4B7D" w:rsidRPr="00810BA3" w:rsidRDefault="006C4B7D" w:rsidP="00DB2F5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>Документация по языку программирования C# : [сайт] / Microsoft. – США, 2023–2026. – Режим доступа: для всех пользователей. – URL: https://learn.microsoft.com/ru-ru/dotnet/csharp/ (дата обращения: 30.04.2026). – Текст : электронный.</w:t>
      </w:r>
    </w:p>
    <w:p w14:paraId="56BAE112" w14:textId="77777777" w:rsidR="006C4B7D" w:rsidRPr="00810BA3" w:rsidRDefault="006C4B7D" w:rsidP="00DB2F5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>Игнаткин, А. А. Объектно-ориентированное программирование : курс лекций / А. А. Игнаткин. – Москва : ИД МИСиС, 2005. –149 с. –Текст : электронный. – URL: https://znanium.com/catalog/product/1232338 (дата обращения: 21.04.2026). – Режим доступа: по подписке.</w:t>
      </w:r>
    </w:p>
    <w:p w14:paraId="5A595178" w14:textId="77777777" w:rsidR="006C4B7D" w:rsidRPr="00810BA3" w:rsidRDefault="006C4B7D" w:rsidP="00BB672D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>Короткова, С. Н. Технико</w:t>
      </w:r>
      <w:r w:rsidRPr="00810BA3">
        <w:rPr>
          <w:rFonts w:eastAsia="Times New Roman" w:cs="Times New Roman"/>
          <w:color w:val="000000" w:themeColor="text1"/>
        </w:rPr>
        <w:t>-</w:t>
      </w:r>
      <w:r w:rsidRPr="00810BA3">
        <w:rPr>
          <w:color w:val="000000" w:themeColor="text1"/>
        </w:rPr>
        <w:t>экономическое обоснование дипломных</w:t>
      </w:r>
      <w:r w:rsidRPr="00810BA3">
        <w:rPr>
          <w:rFonts w:eastAsia="Times New Roman" w:cs="Times New Roman"/>
          <w:color w:val="000000" w:themeColor="text1"/>
        </w:rPr>
        <w:t xml:space="preserve"> </w:t>
      </w:r>
      <w:r w:rsidRPr="00810BA3">
        <w:rPr>
          <w:color w:val="000000" w:themeColor="text1"/>
        </w:rPr>
        <w:t>проектов. Учебно</w:t>
      </w:r>
      <w:r w:rsidRPr="00810BA3">
        <w:rPr>
          <w:rFonts w:eastAsia="Times New Roman" w:cs="Times New Roman"/>
          <w:color w:val="000000" w:themeColor="text1"/>
        </w:rPr>
        <w:t>-</w:t>
      </w:r>
      <w:r w:rsidRPr="00810BA3">
        <w:rPr>
          <w:color w:val="000000" w:themeColor="text1"/>
        </w:rPr>
        <w:t>методическое пособие по выполнению экономической</w:t>
      </w:r>
      <w:r w:rsidRPr="00810BA3">
        <w:rPr>
          <w:rFonts w:eastAsia="Times New Roman" w:cs="Times New Roman"/>
          <w:color w:val="000000" w:themeColor="text1"/>
        </w:rPr>
        <w:t xml:space="preserve"> </w:t>
      </w:r>
      <w:r w:rsidRPr="00810BA3">
        <w:rPr>
          <w:color w:val="000000" w:themeColor="text1"/>
        </w:rPr>
        <w:t>части дипломных проектов для студентов / С. Н. Короткова. –</w:t>
      </w:r>
      <w:r w:rsidRPr="00810BA3">
        <w:rPr>
          <w:rFonts w:eastAsia="Times New Roman" w:cs="Times New Roman"/>
          <w:color w:val="000000" w:themeColor="text1"/>
        </w:rPr>
        <w:t xml:space="preserve"> </w:t>
      </w:r>
      <w:r w:rsidRPr="00810BA3">
        <w:rPr>
          <w:color w:val="000000" w:themeColor="text1"/>
        </w:rPr>
        <w:t>Архангельск :</w:t>
      </w:r>
      <w:r w:rsidRPr="00810BA3">
        <w:rPr>
          <w:rFonts w:eastAsia="Times New Roman" w:cs="Times New Roman"/>
          <w:color w:val="000000" w:themeColor="text1"/>
        </w:rPr>
        <w:t xml:space="preserve"> </w:t>
      </w:r>
      <w:r w:rsidRPr="00810BA3">
        <w:rPr>
          <w:color w:val="000000" w:themeColor="text1"/>
        </w:rPr>
        <w:t>АКТ (ф) СПбГУТ, 2026. –</w:t>
      </w:r>
      <w:r w:rsidRPr="00810BA3">
        <w:rPr>
          <w:rFonts w:eastAsia="Times New Roman" w:cs="Times New Roman"/>
          <w:color w:val="000000" w:themeColor="text1"/>
        </w:rPr>
        <w:t xml:space="preserve"> </w:t>
      </w:r>
      <w:r w:rsidRPr="00810BA3">
        <w:rPr>
          <w:color w:val="000000" w:themeColor="text1"/>
        </w:rPr>
        <w:t>14 с.</w:t>
      </w:r>
    </w:p>
    <w:p w14:paraId="2F9751F2" w14:textId="77777777" w:rsidR="006C4B7D" w:rsidRPr="00810BA3" w:rsidRDefault="006C4B7D" w:rsidP="002E11E2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>Лоре, А. Проектирование веб-</w:t>
      </w:r>
      <w:r w:rsidRPr="00810BA3">
        <w:rPr>
          <w:color w:val="000000" w:themeColor="text1"/>
          <w:lang w:val="en-US"/>
        </w:rPr>
        <w:t>API</w:t>
      </w:r>
      <w:r w:rsidRPr="00810BA3">
        <w:rPr>
          <w:color w:val="000000" w:themeColor="text1"/>
        </w:rPr>
        <w:t xml:space="preserve"> : практическое руководство / А. Лоре ; пер. с анг. Д. А. Беликова. - Москва : ДМК Пресс, 2020. - 440 с. - </w:t>
      </w:r>
      <w:r w:rsidRPr="00810BA3">
        <w:rPr>
          <w:color w:val="000000" w:themeColor="text1"/>
          <w:lang w:val="en-US"/>
        </w:rPr>
        <w:t>ISBN</w:t>
      </w:r>
      <w:r w:rsidRPr="00810BA3">
        <w:rPr>
          <w:color w:val="000000" w:themeColor="text1"/>
        </w:rPr>
        <w:t xml:space="preserve"> 978-5-97060-861-6. - Текст : электронный. - </w:t>
      </w:r>
      <w:r w:rsidRPr="00810BA3">
        <w:rPr>
          <w:color w:val="000000" w:themeColor="text1"/>
          <w:lang w:val="en-US"/>
        </w:rPr>
        <w:t>URL</w:t>
      </w:r>
      <w:r w:rsidRPr="00810BA3">
        <w:rPr>
          <w:color w:val="000000" w:themeColor="text1"/>
        </w:rPr>
        <w:t xml:space="preserve">: </w:t>
      </w:r>
      <w:r w:rsidRPr="00810BA3">
        <w:rPr>
          <w:color w:val="000000" w:themeColor="text1"/>
          <w:lang w:val="en-US"/>
        </w:rPr>
        <w:t>https</w:t>
      </w:r>
      <w:r w:rsidRPr="00810BA3">
        <w:rPr>
          <w:color w:val="000000" w:themeColor="text1"/>
        </w:rPr>
        <w:t>://</w:t>
      </w:r>
      <w:r w:rsidRPr="00810BA3">
        <w:rPr>
          <w:color w:val="000000" w:themeColor="text1"/>
          <w:lang w:val="en-US"/>
        </w:rPr>
        <w:t>znanium</w:t>
      </w:r>
      <w:r w:rsidRPr="00810BA3">
        <w:rPr>
          <w:color w:val="000000" w:themeColor="text1"/>
        </w:rPr>
        <w:t>.</w:t>
      </w:r>
      <w:r w:rsidRPr="00810BA3">
        <w:rPr>
          <w:color w:val="000000" w:themeColor="text1"/>
          <w:lang w:val="en-US"/>
        </w:rPr>
        <w:t>ru</w:t>
      </w:r>
      <w:r w:rsidRPr="00810BA3">
        <w:rPr>
          <w:color w:val="000000" w:themeColor="text1"/>
        </w:rPr>
        <w:t>/</w:t>
      </w:r>
      <w:r w:rsidRPr="00810BA3">
        <w:rPr>
          <w:color w:val="000000" w:themeColor="text1"/>
          <w:lang w:val="en-US"/>
        </w:rPr>
        <w:t>catalog</w:t>
      </w:r>
      <w:r w:rsidRPr="00810BA3">
        <w:rPr>
          <w:color w:val="000000" w:themeColor="text1"/>
        </w:rPr>
        <w:t>/</w:t>
      </w:r>
      <w:r w:rsidRPr="00810BA3">
        <w:rPr>
          <w:color w:val="000000" w:themeColor="text1"/>
          <w:lang w:val="en-US"/>
        </w:rPr>
        <w:t>product</w:t>
      </w:r>
      <w:r w:rsidRPr="00810BA3">
        <w:rPr>
          <w:color w:val="000000" w:themeColor="text1"/>
        </w:rPr>
        <w:t>/1210707 (дата обращения: 30.04.2026). – Режим доступа: по подписке.</w:t>
      </w:r>
    </w:p>
    <w:p w14:paraId="5B2F7339" w14:textId="77777777" w:rsidR="006C4B7D" w:rsidRPr="00810BA3" w:rsidRDefault="006C4B7D" w:rsidP="002E11E2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 xml:space="preserve">Мартишин, С. А. Проектирование и реализация баз данных в СУБД MySQL с использованием MySQL Workbench. Методы и средства проектирования информационных систем и технологий. Инструментальные </w:t>
      </w:r>
      <w:r w:rsidRPr="00810BA3">
        <w:rPr>
          <w:color w:val="000000" w:themeColor="text1"/>
        </w:rPr>
        <w:lastRenderedPageBreak/>
        <w:t>средства информационных систем : учебное пособие / С.A. Мартишин, В.Л. Симонов, М.В. Храпченко. — Москва : ФОРУМ : ИНФРА-М, 2023. — 160 с. — (Среднее профессиональное образование). - ISBN 978-5-8199-0811-2. - Текст : электронный. - URL: https://znanium.ru/catalog/product/1926394 (дата обращения: 24.04.2026). – Режим доступа: по подписке.</w:t>
      </w:r>
    </w:p>
    <w:p w14:paraId="46644865" w14:textId="77777777" w:rsidR="006C4B7D" w:rsidRPr="00810BA3" w:rsidRDefault="006C4B7D" w:rsidP="002E11E2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>Морозова, Ю. В. Тестирование программного обеспечения : учебное пособие / Ю. В. Морозова. - Томск : Эль-Контент, 2019. - 120 с. - ISBN 978-5-4332-0279-5. - Текст : электронный. - URL: https://znanium.com/catalog/product/1845910 (дата обращения: 05.05.2026). – Режим доступа: по подписке.</w:t>
      </w:r>
    </w:p>
    <w:p w14:paraId="103A19BE" w14:textId="77777777" w:rsidR="006C4B7D" w:rsidRPr="00810BA3" w:rsidRDefault="006C4B7D" w:rsidP="00DB2F5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>Никсон Р. HTML5 и CSS3. Мастер-класс: Пер. с англ. / Р. Никсон. – Санкт-Петербург : БХВ-Петербург, 2024. - 464 с. - ISBN 978-5-9775-1929-8. – URL: https://ibooks.ru/bookshelf/396500/reading (дата обращения: 01.05.2026). – Текст: электронный.</w:t>
      </w:r>
    </w:p>
    <w:p w14:paraId="1FFA59B4" w14:textId="77777777" w:rsidR="006C4B7D" w:rsidRPr="00810BA3" w:rsidRDefault="006C4B7D" w:rsidP="00841F66">
      <w:pPr>
        <w:pStyle w:val="a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t xml:space="preserve">Производственный календарь на </w:t>
      </w:r>
      <w:commentRangeStart w:id="136"/>
      <w:r w:rsidRPr="00810BA3">
        <w:t>2026</w:t>
      </w:r>
      <w:commentRangeEnd w:id="136"/>
      <w:r w:rsidR="004D2972" w:rsidRPr="00810BA3">
        <w:rPr>
          <w:rStyle w:val="aff4"/>
          <w:sz w:val="28"/>
          <w:szCs w:val="22"/>
        </w:rPr>
        <w:commentReference w:id="136"/>
      </w:r>
      <w:r w:rsidRPr="00810BA3">
        <w:t xml:space="preserve"> год – Текст : электронный // КонсультантПлюс : [сайт]. – 2026. – URL: https://www.consultant.ru/law/ref/calendar/proizvodstvennye/2026/ (дата обращения: 10.05.2026). </w:t>
      </w:r>
    </w:p>
    <w:p w14:paraId="62501366" w14:textId="77777777" w:rsidR="006C4B7D" w:rsidRPr="00810BA3" w:rsidRDefault="006C4B7D" w:rsidP="00DB2F5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>Стаяно, Ф. Figma: проектирование и прототипирование интерфейсов в соответствии с принципами UX/UI : практическое руководство / Ф. Стаяно ; пер. с англ. В. С. Яценкова. – Москва : ДМК Пресс, 2024. - 372 с. – ISBN 978-5-93700-302-7. - Текст : электронный. - URL: https://znanium.ru/catalog/product/2205081 (дата обращения: 02.05.2026). – Режим доступа: по подписке.</w:t>
      </w:r>
    </w:p>
    <w:p w14:paraId="3505150F" w14:textId="77777777" w:rsidR="006C4B7D" w:rsidRPr="00810BA3" w:rsidRDefault="006C4B7D" w:rsidP="008D13E8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>Стефанов С. React. Быстрый старт, 2-е изд. / С. Стефанов. - Санкт-Петербург : Питер, 2023. - 304 с. - ISBN 978-5-4461-2115-1. - URL: https://ibooks.ru/bookshelf/390213/reading (дата обращения: 01.05.2026). - Текст: электронный.</w:t>
      </w:r>
    </w:p>
    <w:p w14:paraId="1F05B499" w14:textId="77777777" w:rsidR="006C4B7D" w:rsidRPr="00810BA3" w:rsidRDefault="006C4B7D" w:rsidP="00DB2F5E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 xml:space="preserve">Сухов, К. К. HTML5 — путеводитель по технологии : практическое руководство / К. К. Сухов. - 2-е изд. - Москва : ДМК Пресс, 2023. - 353 с. - ISBN </w:t>
      </w:r>
      <w:r w:rsidRPr="00810BA3">
        <w:rPr>
          <w:color w:val="000000" w:themeColor="text1"/>
        </w:rPr>
        <w:lastRenderedPageBreak/>
        <w:t>978-5-89818-532-9. - Текст : электронный. - URL: https://znanium.com/catalog/product/2107209 (дата обращения: 12.05.2026). – Режим доступа: по подписке.</w:t>
      </w:r>
    </w:p>
    <w:p w14:paraId="38EE0462" w14:textId="77777777" w:rsidR="006C4B7D" w:rsidRPr="00810BA3" w:rsidRDefault="006C4B7D" w:rsidP="007F06DC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t xml:space="preserve">Федорова, Г. Н. Разработка, внедрение и адаптация программного обеспечения отраслевой направленности : учебное пособие / Г.Н. Федорова. — Москва : КУРС : ИНФРА-М, 2024. — 336 с. — (Среднее профессиональное образование). - ISBN 978-5-906818-41-6. - Текст : электронный. - URL: </w:t>
      </w:r>
      <w:r w:rsidRPr="00810BA3">
        <w:rPr>
          <w:color w:val="000000" w:themeColor="text1"/>
        </w:rPr>
        <w:t>https://znanium.ru/catalog/product/2083407</w:t>
      </w:r>
      <w:r w:rsidRPr="00810BA3">
        <w:t xml:space="preserve"> (дата обращения: 15.05.2026). – Режим доступа: по подписке.</w:t>
      </w:r>
    </w:p>
    <w:p w14:paraId="1E2B034A" w14:textId="77777777" w:rsidR="006C4B7D" w:rsidRPr="00810BA3" w:rsidRDefault="006C4B7D" w:rsidP="002E11E2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r w:rsidRPr="00810BA3">
        <w:rPr>
          <w:color w:val="000000" w:themeColor="text1"/>
        </w:rPr>
        <w:t>Фленов М. Е. Библия C#. — 6-е изд., перераб. и доп. / М.Е. Фленов. - Санкт-Петербург : БХВ-Петербург, 2024. - 512 с. - ISBN 978-5-9775-1828-4. - URL: https://ibooks.ru/bookshelf/396461/reading (дата обращения: 14.05.2026). - Текст: электронный.</w:t>
      </w:r>
    </w:p>
    <w:p w14:paraId="7329DFA2" w14:textId="77777777" w:rsidR="006C4B7D" w:rsidRPr="00810BA3" w:rsidRDefault="006C4B7D" w:rsidP="008D13E8">
      <w:pPr>
        <w:pStyle w:val="a3"/>
        <w:numPr>
          <w:ilvl w:val="0"/>
          <w:numId w:val="25"/>
        </w:numPr>
        <w:tabs>
          <w:tab w:val="left" w:pos="1134"/>
        </w:tabs>
        <w:ind w:left="0" w:firstLine="709"/>
        <w:rPr>
          <w:color w:val="000000" w:themeColor="text1"/>
        </w:rPr>
      </w:pPr>
      <w:commentRangeStart w:id="137"/>
      <w:r w:rsidRPr="00810BA3">
        <w:rPr>
          <w:color w:val="000000" w:themeColor="text1"/>
        </w:rPr>
        <w:t xml:space="preserve">Черный Б. </w:t>
      </w:r>
      <w:commentRangeEnd w:id="137"/>
      <w:r w:rsidR="00B93FA0" w:rsidRPr="00810BA3">
        <w:rPr>
          <w:rStyle w:val="aff4"/>
          <w:color w:val="000000" w:themeColor="text1"/>
          <w:sz w:val="28"/>
          <w:szCs w:val="22"/>
        </w:rPr>
        <w:commentReference w:id="137"/>
      </w:r>
      <w:r w:rsidRPr="00810BA3">
        <w:rPr>
          <w:color w:val="000000" w:themeColor="text1"/>
        </w:rPr>
        <w:t>Профессиональный TypeScript. Разработка масштабируемых JavaScript-приложений. - Санкт-Петербург : Питер, 2021. – 352 с. – ISBN 978-5-4461-1651-5. – URL: https://ibooks.ru/bookshelf/373511/reading (дата обращения: 01.05.2026). - Текст: электронный.</w:t>
      </w:r>
    </w:p>
    <w:sectPr w:rsidR="006C4B7D" w:rsidRPr="00810BA3" w:rsidSect="007B1296">
      <w:footerReference w:type="default" r:id="rId25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5" w:author="Вячеслав Екимов" w:date="2026-05-16T13:02:00Z" w:initials="ВЕ">
    <w:p w14:paraId="027E7E80" w14:textId="77777777" w:rsidR="00F50416" w:rsidRDefault="00F50416">
      <w:pPr>
        <w:pStyle w:val="aff5"/>
      </w:pPr>
      <w:r>
        <w:rPr>
          <w:rStyle w:val="aff4"/>
        </w:rPr>
        <w:annotationRef/>
      </w:r>
      <w:r w:rsidR="005940BC">
        <w:t>Было: Объект</w:t>
      </w:r>
    </w:p>
    <w:p w14:paraId="4C694056" w14:textId="77777777" w:rsidR="001B752F" w:rsidRDefault="001B752F">
      <w:pPr>
        <w:pStyle w:val="aff5"/>
      </w:pPr>
    </w:p>
    <w:p w14:paraId="01504B37" w14:textId="1945B6C1" w:rsidR="005940BC" w:rsidRDefault="005940BC">
      <w:pPr>
        <w:pStyle w:val="aff5"/>
      </w:pPr>
      <w:r>
        <w:t>Исправлено: объект</w:t>
      </w:r>
    </w:p>
  </w:comment>
  <w:comment w:id="6" w:author="Вячеслав Екимов" w:date="2026-05-16T13:03:00Z" w:initials="ВЕ">
    <w:p w14:paraId="2819EB43" w14:textId="2B3C0B59" w:rsidR="005940BC" w:rsidRDefault="005940BC" w:rsidP="005940BC">
      <w:pPr>
        <w:pStyle w:val="aff5"/>
      </w:pPr>
      <w:r>
        <w:rPr>
          <w:rStyle w:val="aff4"/>
        </w:rPr>
        <w:annotationRef/>
      </w:r>
      <w:r>
        <w:t>Было: стандарт</w:t>
      </w:r>
    </w:p>
    <w:p w14:paraId="7027F8D8" w14:textId="77777777" w:rsidR="001B752F" w:rsidRDefault="001B752F" w:rsidP="005940BC">
      <w:pPr>
        <w:pStyle w:val="aff5"/>
      </w:pPr>
    </w:p>
    <w:p w14:paraId="4E28CC44" w14:textId="7375579F" w:rsidR="00F50416" w:rsidRDefault="005940BC" w:rsidP="005940BC">
      <w:pPr>
        <w:pStyle w:val="aff5"/>
      </w:pPr>
      <w:r>
        <w:t>Исправлено: токен авторизации</w:t>
      </w:r>
    </w:p>
  </w:comment>
  <w:comment w:id="7" w:author="Вячеслав Екимов" w:date="2026-05-16T13:04:00Z" w:initials="ВЕ">
    <w:p w14:paraId="4C2E5389" w14:textId="48F6A1DF" w:rsidR="00830C10" w:rsidRDefault="00830C10" w:rsidP="00830C10">
      <w:pPr>
        <w:pStyle w:val="aff5"/>
      </w:pPr>
      <w:r>
        <w:rPr>
          <w:rStyle w:val="aff4"/>
        </w:rPr>
        <w:annotationRef/>
      </w:r>
      <w:r>
        <w:t xml:space="preserve">Было: </w:t>
      </w:r>
      <w:r>
        <w:rPr>
          <w:lang w:val="en-US"/>
        </w:rPr>
        <w:t>Visual Studio</w:t>
      </w:r>
    </w:p>
    <w:p w14:paraId="2D25A42D" w14:textId="77777777" w:rsidR="001B752F" w:rsidRPr="001B752F" w:rsidRDefault="001B752F" w:rsidP="00830C10">
      <w:pPr>
        <w:pStyle w:val="aff5"/>
      </w:pPr>
    </w:p>
    <w:p w14:paraId="6E8D511E" w14:textId="77D75BA2" w:rsidR="00F50416" w:rsidRPr="00830C10" w:rsidRDefault="00830C10" w:rsidP="00830C10">
      <w:pPr>
        <w:pStyle w:val="aff5"/>
      </w:pPr>
      <w:r>
        <w:t xml:space="preserve">Исправлено: среда разработки </w:t>
      </w:r>
      <w:r>
        <w:rPr>
          <w:lang w:val="en-US"/>
        </w:rPr>
        <w:t>Visual</w:t>
      </w:r>
      <w:r w:rsidRPr="00830C10">
        <w:t xml:space="preserve"> </w:t>
      </w:r>
      <w:r>
        <w:rPr>
          <w:lang w:val="en-US"/>
        </w:rPr>
        <w:t>Studio</w:t>
      </w:r>
    </w:p>
  </w:comment>
  <w:comment w:id="9" w:author="Вячеслав Екимов" w:date="2026-05-16T13:04:00Z" w:initials="ВЕ">
    <w:p w14:paraId="3FE55253" w14:textId="7C9CF0F6" w:rsidR="008A5426" w:rsidRDefault="008A5426">
      <w:pPr>
        <w:pStyle w:val="aff5"/>
      </w:pPr>
      <w:r>
        <w:rPr>
          <w:rStyle w:val="aff4"/>
        </w:rPr>
        <w:annotationRef/>
      </w:r>
      <w:r w:rsidR="00830C10">
        <w:t>Было:</w:t>
      </w:r>
      <w:r w:rsidR="00113D86">
        <w:t xml:space="preserve"> </w:t>
      </w:r>
      <w:r w:rsidR="00113D86" w:rsidRPr="00113D86">
        <w:t>повышают риск Цифровизация</w:t>
      </w:r>
    </w:p>
    <w:p w14:paraId="0E84AF13" w14:textId="77777777" w:rsidR="001B752F" w:rsidRDefault="001B752F">
      <w:pPr>
        <w:pStyle w:val="aff5"/>
      </w:pPr>
    </w:p>
    <w:p w14:paraId="7AB6818C" w14:textId="64BFA4FB" w:rsidR="00830C10" w:rsidRPr="00830C10" w:rsidRDefault="00830C10">
      <w:pPr>
        <w:pStyle w:val="aff5"/>
      </w:pPr>
      <w:r>
        <w:t>Исправлено:</w:t>
      </w:r>
      <w:r w:rsidR="00113D86">
        <w:t xml:space="preserve"> </w:t>
      </w:r>
      <w:r w:rsidR="00AD1989">
        <w:t>у</w:t>
      </w:r>
      <w:r w:rsidR="00113D86">
        <w:t xml:space="preserve">брал повышают риск, </w:t>
      </w:r>
      <w:r w:rsidR="00AD1989">
        <w:t>з</w:t>
      </w:r>
      <w:r w:rsidR="00113D86">
        <w:t>акончил предложение</w:t>
      </w:r>
    </w:p>
  </w:comment>
  <w:comment w:id="10" w:author="Вячеслав Екимов" w:date="2026-05-16T13:09:00Z" w:initials="ВЕ">
    <w:p w14:paraId="09AA60FB" w14:textId="77777777" w:rsidR="00431E80" w:rsidRDefault="00431E80">
      <w:pPr>
        <w:pStyle w:val="aff5"/>
      </w:pPr>
      <w:r>
        <w:rPr>
          <w:rStyle w:val="aff4"/>
        </w:rPr>
        <w:annotationRef/>
      </w:r>
      <w:r>
        <w:t xml:space="preserve">Было: </w:t>
      </w:r>
      <w:r w:rsidR="00624BC1">
        <w:t>провести анализ целевой аудитории</w:t>
      </w:r>
    </w:p>
    <w:p w14:paraId="73A4F88E" w14:textId="77777777" w:rsidR="00624BC1" w:rsidRDefault="00624BC1">
      <w:pPr>
        <w:pStyle w:val="aff5"/>
      </w:pPr>
    </w:p>
    <w:p w14:paraId="3C07A5D5" w14:textId="59AC08D7" w:rsidR="00624BC1" w:rsidRDefault="00624BC1">
      <w:pPr>
        <w:pStyle w:val="aff5"/>
      </w:pPr>
      <w:r>
        <w:t>Исправлено: провести анализ потребностей целевой аудитории</w:t>
      </w:r>
    </w:p>
  </w:comment>
  <w:comment w:id="11" w:author="Вячеслав Екимов" w:date="2026-05-16T13:11:00Z" w:initials="ВЕ">
    <w:p w14:paraId="26D85377" w14:textId="77777777" w:rsidR="00E33271" w:rsidRDefault="00E33271">
      <w:pPr>
        <w:pStyle w:val="aff5"/>
      </w:pPr>
      <w:r>
        <w:rPr>
          <w:rStyle w:val="aff4"/>
        </w:rPr>
        <w:annotationRef/>
      </w:r>
      <w:r>
        <w:t>Было: повысить уровень</w:t>
      </w:r>
    </w:p>
    <w:p w14:paraId="22BCFFD4" w14:textId="77777777" w:rsidR="00E33271" w:rsidRDefault="00E33271">
      <w:pPr>
        <w:pStyle w:val="aff5"/>
      </w:pPr>
    </w:p>
    <w:p w14:paraId="6172ACB3" w14:textId="2E9BCB8E" w:rsidR="00E33271" w:rsidRDefault="00E33271">
      <w:pPr>
        <w:pStyle w:val="aff5"/>
      </w:pPr>
      <w:r>
        <w:t>Исправлено: повысит уровень</w:t>
      </w:r>
    </w:p>
  </w:comment>
  <w:comment w:id="19" w:author="Вячеслав Екимов" w:date="2026-05-16T13:11:00Z" w:initials="ВЕ">
    <w:p w14:paraId="3AAD5334" w14:textId="1227DEEB" w:rsidR="00DB6112" w:rsidRDefault="00DB6112">
      <w:pPr>
        <w:pStyle w:val="aff5"/>
      </w:pPr>
      <w:r>
        <w:rPr>
          <w:rStyle w:val="aff4"/>
        </w:rPr>
        <w:annotationRef/>
      </w:r>
      <w:r>
        <w:t>Исправлен абзацный отступ у стиля Подпункта</w:t>
      </w:r>
    </w:p>
  </w:comment>
  <w:comment w:id="25" w:author="Вячеслав Екимов" w:date="2026-05-16T13:12:00Z" w:initials="ВЕ">
    <w:p w14:paraId="686040C1" w14:textId="3F41FDAB" w:rsidR="009605D8" w:rsidRDefault="009605D8">
      <w:pPr>
        <w:pStyle w:val="aff5"/>
      </w:pPr>
      <w:r>
        <w:rPr>
          <w:rStyle w:val="aff4"/>
        </w:rPr>
        <w:annotationRef/>
      </w:r>
      <w:r>
        <w:t xml:space="preserve">Убрал отдельный подпункт и совместил с 1.2 </w:t>
      </w:r>
    </w:p>
  </w:comment>
  <w:comment w:id="28" w:author="Вячеслав Екимов" w:date="2026-05-16T13:14:00Z" w:initials="ВЕ">
    <w:p w14:paraId="665C4326" w14:textId="77777777" w:rsidR="00B3530E" w:rsidRDefault="00B3530E" w:rsidP="00B3530E">
      <w:pPr>
        <w:pStyle w:val="aff5"/>
      </w:pPr>
      <w:r>
        <w:rPr>
          <w:rStyle w:val="aff4"/>
        </w:rPr>
        <w:annotationRef/>
      </w:r>
      <w:r>
        <w:t>Было: на безе</w:t>
      </w:r>
    </w:p>
    <w:p w14:paraId="7C890435" w14:textId="77777777" w:rsidR="00B3530E" w:rsidRDefault="00B3530E" w:rsidP="00B3530E">
      <w:pPr>
        <w:pStyle w:val="aff5"/>
      </w:pPr>
    </w:p>
    <w:p w14:paraId="4BC7E496" w14:textId="2F736BAD" w:rsidR="00B3530E" w:rsidRDefault="00B3530E" w:rsidP="00B3530E">
      <w:pPr>
        <w:pStyle w:val="aff5"/>
      </w:pPr>
      <w:r>
        <w:t>Исправлено: на базе</w:t>
      </w:r>
    </w:p>
  </w:comment>
  <w:comment w:id="39" w:author="Вячеслав Екимов" w:date="2026-05-16T13:14:00Z" w:initials="ВЕ">
    <w:p w14:paraId="42BCD694" w14:textId="77777777" w:rsidR="0089721E" w:rsidRDefault="0089721E">
      <w:pPr>
        <w:pStyle w:val="aff5"/>
      </w:pPr>
      <w:r>
        <w:rPr>
          <w:rStyle w:val="aff4"/>
        </w:rPr>
        <w:annotationRef/>
      </w:r>
      <w:r>
        <w:t>Было: опечатка на картинке в отчестве</w:t>
      </w:r>
    </w:p>
    <w:p w14:paraId="21CB1845" w14:textId="77777777" w:rsidR="0089721E" w:rsidRDefault="0089721E">
      <w:pPr>
        <w:pStyle w:val="aff5"/>
      </w:pPr>
    </w:p>
    <w:p w14:paraId="2691BB5B" w14:textId="51571BA9" w:rsidR="0089721E" w:rsidRDefault="0089721E">
      <w:pPr>
        <w:pStyle w:val="aff5"/>
      </w:pPr>
      <w:r>
        <w:t>Исправлено: опечатки нет</w:t>
      </w:r>
    </w:p>
  </w:comment>
  <w:comment w:id="42" w:author="Вячеслав Екимов" w:date="2026-05-16T13:15:00Z" w:initials="ВЕ">
    <w:p w14:paraId="5E9F5CFD" w14:textId="77777777" w:rsidR="00560735" w:rsidRDefault="00560735">
      <w:pPr>
        <w:pStyle w:val="aff5"/>
      </w:pPr>
      <w:r>
        <w:rPr>
          <w:rStyle w:val="aff4"/>
        </w:rPr>
        <w:annotationRef/>
      </w:r>
      <w:r>
        <w:t>Было: БД имеет таблицы</w:t>
      </w:r>
    </w:p>
    <w:p w14:paraId="1C6F57BA" w14:textId="77777777" w:rsidR="00560735" w:rsidRDefault="00560735">
      <w:pPr>
        <w:pStyle w:val="aff5"/>
      </w:pPr>
    </w:p>
    <w:p w14:paraId="35EDF788" w14:textId="79E152A9" w:rsidR="00560735" w:rsidRDefault="00560735">
      <w:pPr>
        <w:pStyle w:val="aff5"/>
      </w:pPr>
      <w:r>
        <w:t>Исправлено: БД содержит таблицы</w:t>
      </w:r>
    </w:p>
  </w:comment>
  <w:comment w:id="43" w:author="Вячеслав Екимов" w:date="2026-05-16T13:15:00Z" w:initials="ВЕ">
    <w:p w14:paraId="65097C24" w14:textId="7716FB11" w:rsidR="00560735" w:rsidRDefault="00560735">
      <w:pPr>
        <w:pStyle w:val="aff5"/>
      </w:pPr>
      <w:r>
        <w:rPr>
          <w:rStyle w:val="aff4"/>
        </w:rPr>
        <w:annotationRef/>
      </w:r>
      <w:r w:rsidR="00773ECA">
        <w:t>Было: Присутствуют</w:t>
      </w:r>
    </w:p>
    <w:p w14:paraId="08A15DA9" w14:textId="77777777" w:rsidR="00773ECA" w:rsidRDefault="00773ECA">
      <w:pPr>
        <w:pStyle w:val="aff5"/>
      </w:pPr>
    </w:p>
    <w:p w14:paraId="542D08C4" w14:textId="38C88F64" w:rsidR="00773ECA" w:rsidRDefault="00773ECA">
      <w:pPr>
        <w:pStyle w:val="aff5"/>
      </w:pPr>
      <w:r>
        <w:t>Исправлено: В ней присутствуют</w:t>
      </w:r>
    </w:p>
  </w:comment>
  <w:comment w:id="48" w:author="Вячеслав Екимов" w:date="2026-05-16T13:16:00Z" w:initials="ВЕ">
    <w:p w14:paraId="1C9FF018" w14:textId="77777777" w:rsidR="00DE56B0" w:rsidRDefault="00DE56B0">
      <w:pPr>
        <w:pStyle w:val="aff5"/>
      </w:pPr>
      <w:r>
        <w:rPr>
          <w:rStyle w:val="aff4"/>
        </w:rPr>
        <w:annotationRef/>
      </w:r>
      <w:r>
        <w:t>Было: указание общей записи</w:t>
      </w:r>
    </w:p>
    <w:p w14:paraId="7C3BB71B" w14:textId="77777777" w:rsidR="00DE56B0" w:rsidRDefault="00DE56B0">
      <w:pPr>
        <w:pStyle w:val="aff5"/>
      </w:pPr>
    </w:p>
    <w:p w14:paraId="5782415A" w14:textId="3B7B0A60" w:rsidR="00DE56B0" w:rsidRDefault="00DE56B0">
      <w:pPr>
        <w:pStyle w:val="aff5"/>
      </w:pPr>
      <w:r>
        <w:t>Исправлено: указана конкретная запись</w:t>
      </w:r>
    </w:p>
  </w:comment>
  <w:comment w:id="49" w:author="Вячеслав Екимов" w:date="2026-05-16T13:17:00Z" w:initials="ВЕ">
    <w:p w14:paraId="6B11F142" w14:textId="77777777" w:rsidR="00DE56B0" w:rsidRDefault="00DE56B0">
      <w:pPr>
        <w:pStyle w:val="aff5"/>
      </w:pPr>
      <w:r>
        <w:rPr>
          <w:rStyle w:val="aff4"/>
        </w:rPr>
        <w:annotationRef/>
      </w:r>
      <w:r>
        <w:t>Было: указание Тестовые данные</w:t>
      </w:r>
    </w:p>
    <w:p w14:paraId="6F6254DC" w14:textId="77777777" w:rsidR="00DE56B0" w:rsidRDefault="00DE56B0">
      <w:pPr>
        <w:pStyle w:val="aff5"/>
      </w:pPr>
      <w:r>
        <w:t xml:space="preserve"> </w:t>
      </w:r>
    </w:p>
    <w:p w14:paraId="7A49C742" w14:textId="32642AAA" w:rsidR="00DE56B0" w:rsidRDefault="00DE56B0">
      <w:pPr>
        <w:pStyle w:val="aff5"/>
      </w:pPr>
      <w:r>
        <w:t>Исправлено:  конкретная запись</w:t>
      </w:r>
    </w:p>
  </w:comment>
  <w:comment w:id="50" w:author="Вячеслав Екимов" w:date="2026-05-16T13:17:00Z" w:initials="ВЕ">
    <w:p w14:paraId="47C58E2E" w14:textId="17964F43" w:rsidR="00DE56B0" w:rsidRDefault="00DE56B0">
      <w:pPr>
        <w:pStyle w:val="aff5"/>
      </w:pPr>
      <w:r>
        <w:rPr>
          <w:rStyle w:val="aff4"/>
        </w:rPr>
        <w:annotationRef/>
      </w:r>
      <w:r w:rsidR="00FB1F55">
        <w:t>Указана к</w:t>
      </w:r>
      <w:r>
        <w:t xml:space="preserve">онкретная запись </w:t>
      </w:r>
    </w:p>
  </w:comment>
  <w:comment w:id="51" w:author="Вячеслав Екимов" w:date="2026-05-16T13:18:00Z" w:initials="ВЕ">
    <w:p w14:paraId="32670C40" w14:textId="1BC3F124" w:rsidR="00DE56B0" w:rsidRDefault="00DE56B0">
      <w:pPr>
        <w:pStyle w:val="aff5"/>
      </w:pPr>
      <w:r>
        <w:rPr>
          <w:rStyle w:val="aff4"/>
        </w:rPr>
        <w:annotationRef/>
      </w:r>
      <w:r>
        <w:t>Указана конкретная запись</w:t>
      </w:r>
    </w:p>
  </w:comment>
  <w:comment w:id="52" w:author="Вячеслав Екимов" w:date="2026-05-16T13:18:00Z" w:initials="ВЕ">
    <w:p w14:paraId="06496C91" w14:textId="49A69708" w:rsidR="001B1D95" w:rsidRDefault="001B1D95">
      <w:pPr>
        <w:pStyle w:val="aff5"/>
      </w:pPr>
      <w:r>
        <w:rPr>
          <w:rStyle w:val="aff4"/>
        </w:rPr>
        <w:annotationRef/>
      </w:r>
      <w:r>
        <w:t>Указана конкретная запись</w:t>
      </w:r>
    </w:p>
  </w:comment>
  <w:comment w:id="53" w:author="Вячеслав Екимов" w:date="2026-05-16T13:18:00Z" w:initials="ВЕ">
    <w:p w14:paraId="3A2C7818" w14:textId="268F15DE" w:rsidR="001B1D95" w:rsidRDefault="001B1D95">
      <w:pPr>
        <w:pStyle w:val="aff5"/>
      </w:pPr>
      <w:r>
        <w:rPr>
          <w:rStyle w:val="aff4"/>
        </w:rPr>
        <w:annotationRef/>
      </w:r>
      <w:r>
        <w:t>Указана конкретная запись</w:t>
      </w:r>
    </w:p>
  </w:comment>
  <w:comment w:id="54" w:author="Вячеслав Екимов" w:date="2026-05-16T13:18:00Z" w:initials="ВЕ">
    <w:p w14:paraId="68370B0C" w14:textId="77777777" w:rsidR="001B1D95" w:rsidRDefault="001B1D95" w:rsidP="001B1D95">
      <w:pPr>
        <w:pStyle w:val="aff5"/>
      </w:pPr>
      <w:r>
        <w:rPr>
          <w:rStyle w:val="aff4"/>
        </w:rPr>
        <w:annotationRef/>
      </w:r>
      <w:r>
        <w:t>Указана конкретная запись</w:t>
      </w:r>
    </w:p>
    <w:p w14:paraId="5A469FF1" w14:textId="166452ED" w:rsidR="001B1D95" w:rsidRDefault="001B1D95">
      <w:pPr>
        <w:pStyle w:val="aff5"/>
      </w:pPr>
      <w:r>
        <w:t>И конкретное место</w:t>
      </w:r>
    </w:p>
  </w:comment>
  <w:comment w:id="57" w:author="Вячеслав Екимов" w:date="2026-05-16T13:19:00Z" w:initials="ВЕ">
    <w:p w14:paraId="1E8DEF8E" w14:textId="77777777" w:rsidR="003F24FE" w:rsidRDefault="003F24FE">
      <w:pPr>
        <w:pStyle w:val="aff5"/>
      </w:pPr>
      <w:r>
        <w:rPr>
          <w:rStyle w:val="aff4"/>
        </w:rPr>
        <w:annotationRef/>
      </w:r>
      <w:r>
        <w:t>Было: нумерованный список</w:t>
      </w:r>
    </w:p>
    <w:p w14:paraId="1E5881C4" w14:textId="77777777" w:rsidR="003F24FE" w:rsidRDefault="003F24FE">
      <w:pPr>
        <w:pStyle w:val="aff5"/>
      </w:pPr>
    </w:p>
    <w:p w14:paraId="65BFFA9C" w14:textId="4B947B08" w:rsidR="003F24FE" w:rsidRDefault="003F24FE">
      <w:pPr>
        <w:pStyle w:val="aff5"/>
      </w:pPr>
      <w:r>
        <w:t xml:space="preserve">Исправлено: </w:t>
      </w:r>
      <w:r w:rsidR="00D759ED">
        <w:t>м</w:t>
      </w:r>
      <w:r>
        <w:t>аркированный список</w:t>
      </w:r>
    </w:p>
  </w:comment>
  <w:comment w:id="59" w:author="Вячеслав Екимов" w:date="2026-05-16T13:20:00Z" w:initials="ВЕ">
    <w:p w14:paraId="2BBCE170" w14:textId="77777777" w:rsidR="00FC308E" w:rsidRDefault="00FC308E">
      <w:pPr>
        <w:pStyle w:val="aff5"/>
      </w:pPr>
      <w:r>
        <w:rPr>
          <w:rStyle w:val="aff4"/>
        </w:rPr>
        <w:annotationRef/>
      </w:r>
      <w:r>
        <w:t>Было:  перетащить</w:t>
      </w:r>
    </w:p>
    <w:p w14:paraId="01B6E29A" w14:textId="77777777" w:rsidR="00FC308E" w:rsidRDefault="00FC308E">
      <w:pPr>
        <w:pStyle w:val="aff5"/>
      </w:pPr>
    </w:p>
    <w:p w14:paraId="6BB58618" w14:textId="69A2A771" w:rsidR="00FC308E" w:rsidRDefault="00FC308E">
      <w:pPr>
        <w:pStyle w:val="aff5"/>
      </w:pPr>
      <w:r>
        <w:t>Исправлено: перместить</w:t>
      </w:r>
    </w:p>
  </w:comment>
  <w:comment w:id="60" w:author="Вячеслав Екимов" w:date="2026-05-16T13:20:00Z" w:initials="ВЕ">
    <w:p w14:paraId="77B58B38" w14:textId="128B08CA" w:rsidR="00FC308E" w:rsidRDefault="00FC308E" w:rsidP="00FC308E">
      <w:pPr>
        <w:pStyle w:val="aff5"/>
      </w:pPr>
      <w:r>
        <w:rPr>
          <w:rStyle w:val="aff4"/>
        </w:rPr>
        <w:annotationRef/>
      </w:r>
      <w:r>
        <w:t>Было:  расположенные</w:t>
      </w:r>
    </w:p>
    <w:p w14:paraId="0AAAEC8B" w14:textId="77777777" w:rsidR="00FC308E" w:rsidRDefault="00FC308E" w:rsidP="00FC308E">
      <w:pPr>
        <w:pStyle w:val="aff5"/>
      </w:pPr>
    </w:p>
    <w:p w14:paraId="24CD3A14" w14:textId="646CAFD4" w:rsidR="00FC308E" w:rsidRDefault="00FC308E" w:rsidP="00FC308E">
      <w:pPr>
        <w:pStyle w:val="aff5"/>
      </w:pPr>
      <w:r>
        <w:t>Исправлено: расположены</w:t>
      </w:r>
    </w:p>
  </w:comment>
  <w:comment w:id="61" w:author="Вячеслав Екимов" w:date="2026-05-16T13:21:00Z" w:initials="ВЕ">
    <w:p w14:paraId="3F5C1759" w14:textId="77777777" w:rsidR="00FC308E" w:rsidRDefault="00FC308E">
      <w:pPr>
        <w:pStyle w:val="aff5"/>
      </w:pPr>
      <w:r>
        <w:rPr>
          <w:rStyle w:val="aff4"/>
        </w:rPr>
        <w:annotationRef/>
      </w:r>
      <w:r w:rsidR="00B17EEE">
        <w:t>Было: Импорт некачественных данных</w:t>
      </w:r>
    </w:p>
    <w:p w14:paraId="3987851C" w14:textId="77777777" w:rsidR="00B17EEE" w:rsidRDefault="00B17EEE">
      <w:pPr>
        <w:pStyle w:val="aff5"/>
      </w:pPr>
    </w:p>
    <w:p w14:paraId="38A2469C" w14:textId="69E2F788" w:rsidR="00B17EEE" w:rsidRDefault="00042D5F">
      <w:pPr>
        <w:pStyle w:val="aff5"/>
      </w:pPr>
      <w:r>
        <w:t>Исправлено</w:t>
      </w:r>
      <w:r w:rsidR="00B17EEE">
        <w:t>: Вид страницы после импорта…</w:t>
      </w:r>
    </w:p>
  </w:comment>
  <w:comment w:id="63" w:author="Вячеслав Екимов" w:date="2026-05-16T13:22:00Z" w:initials="ВЕ">
    <w:p w14:paraId="57141633" w14:textId="37D357CF" w:rsidR="00042D5F" w:rsidRDefault="00042D5F">
      <w:pPr>
        <w:pStyle w:val="aff5"/>
      </w:pPr>
      <w:r>
        <w:rPr>
          <w:rStyle w:val="aff4"/>
        </w:rPr>
        <w:annotationRef/>
      </w:r>
      <w:r>
        <w:t>Было: чтоб</w:t>
      </w:r>
    </w:p>
    <w:p w14:paraId="19103627" w14:textId="77777777" w:rsidR="00042D5F" w:rsidRDefault="00042D5F">
      <w:pPr>
        <w:pStyle w:val="aff5"/>
      </w:pPr>
    </w:p>
    <w:p w14:paraId="4E1338BA" w14:textId="4242A34E" w:rsidR="00042D5F" w:rsidRDefault="00042D5F">
      <w:pPr>
        <w:pStyle w:val="aff5"/>
      </w:pPr>
      <w:r>
        <w:t>Исправлено: , чтобы</w:t>
      </w:r>
    </w:p>
  </w:comment>
  <w:comment w:id="64" w:author="Вячеслав Екимов" w:date="2026-05-16T13:23:00Z" w:initials="ВЕ">
    <w:p w14:paraId="618BCC0B" w14:textId="0EA36664" w:rsidR="00042D5F" w:rsidRDefault="00042D5F" w:rsidP="00042D5F">
      <w:pPr>
        <w:pStyle w:val="aff5"/>
      </w:pPr>
      <w:r>
        <w:rPr>
          <w:rStyle w:val="aff4"/>
        </w:rPr>
        <w:annotationRef/>
      </w:r>
      <w:r>
        <w:t>Было: кода</w:t>
      </w:r>
    </w:p>
    <w:p w14:paraId="4B1F9A7C" w14:textId="77777777" w:rsidR="00042D5F" w:rsidRDefault="00042D5F" w:rsidP="00042D5F">
      <w:pPr>
        <w:pStyle w:val="aff5"/>
      </w:pPr>
    </w:p>
    <w:p w14:paraId="5C7D3399" w14:textId="67B12C1F" w:rsidR="00042D5F" w:rsidRDefault="00042D5F" w:rsidP="00042D5F">
      <w:pPr>
        <w:pStyle w:val="aff5"/>
      </w:pPr>
      <w:r>
        <w:t>Исправлено: года</w:t>
      </w:r>
    </w:p>
  </w:comment>
  <w:comment w:id="65" w:author="Вячеслав Екимов" w:date="2026-05-16T13:24:00Z" w:initials="ВЕ">
    <w:p w14:paraId="4F4A538E" w14:textId="77777777" w:rsidR="003C6399" w:rsidRDefault="003C6399">
      <w:pPr>
        <w:pStyle w:val="aff5"/>
      </w:pPr>
      <w:r>
        <w:rPr>
          <w:rStyle w:val="aff4"/>
        </w:rPr>
        <w:annotationRef/>
      </w:r>
      <w:r w:rsidR="002A6440">
        <w:t>Было: Расположение кнопки история</w:t>
      </w:r>
    </w:p>
    <w:p w14:paraId="16FC98E6" w14:textId="77777777" w:rsidR="002A6440" w:rsidRDefault="002A6440">
      <w:pPr>
        <w:pStyle w:val="aff5"/>
      </w:pPr>
    </w:p>
    <w:p w14:paraId="37A6E69C" w14:textId="3A5AE6D7" w:rsidR="002A6440" w:rsidRDefault="002A6440">
      <w:pPr>
        <w:pStyle w:val="aff5"/>
      </w:pPr>
      <w:r>
        <w:t>Исправлено: Вид карточки студента с кнопкой «История»</w:t>
      </w:r>
    </w:p>
  </w:comment>
  <w:comment w:id="67" w:author="Вячеслав Екимов" w:date="2026-05-16T13:25:00Z" w:initials="ВЕ">
    <w:p w14:paraId="2791C353" w14:textId="77777777" w:rsidR="008E327C" w:rsidRDefault="008E327C">
      <w:pPr>
        <w:pStyle w:val="aff5"/>
      </w:pPr>
      <w:r>
        <w:rPr>
          <w:rStyle w:val="aff4"/>
        </w:rPr>
        <w:annotationRef/>
      </w:r>
      <w:r>
        <w:t>Было: вместе с кнопкой «Сбросить»</w:t>
      </w:r>
    </w:p>
    <w:p w14:paraId="5F42A636" w14:textId="77777777" w:rsidR="008E327C" w:rsidRDefault="008E327C">
      <w:pPr>
        <w:pStyle w:val="aff5"/>
      </w:pPr>
    </w:p>
    <w:p w14:paraId="6C9C68CC" w14:textId="102E5C3A" w:rsidR="008E327C" w:rsidRDefault="008E327C">
      <w:pPr>
        <w:pStyle w:val="aff5"/>
      </w:pPr>
      <w:r>
        <w:t>Исправлено: с возможностью сброса результатов поиска</w:t>
      </w:r>
    </w:p>
  </w:comment>
  <w:comment w:id="68" w:author="Вячеслав Екимов" w:date="2026-05-16T13:26:00Z" w:initials="ВЕ">
    <w:p w14:paraId="0DD91A01" w14:textId="77777777" w:rsidR="008E327C" w:rsidRDefault="008E327C" w:rsidP="008E327C">
      <w:pPr>
        <w:pStyle w:val="aff5"/>
      </w:pPr>
      <w:r>
        <w:rPr>
          <w:rStyle w:val="aff4"/>
        </w:rPr>
        <w:annotationRef/>
      </w:r>
      <w:r>
        <w:t>Было: чтоб</w:t>
      </w:r>
    </w:p>
    <w:p w14:paraId="5CC74731" w14:textId="77777777" w:rsidR="008E327C" w:rsidRDefault="008E327C" w:rsidP="008E327C">
      <w:pPr>
        <w:pStyle w:val="aff5"/>
      </w:pPr>
    </w:p>
    <w:p w14:paraId="3DAA9814" w14:textId="640310CB" w:rsidR="008E327C" w:rsidRDefault="008E327C" w:rsidP="008E327C">
      <w:pPr>
        <w:pStyle w:val="aff5"/>
      </w:pPr>
      <w:r>
        <w:t>Исправлено: , чтобы</w:t>
      </w:r>
    </w:p>
  </w:comment>
  <w:comment w:id="70" w:author="Вячеслав Екимов" w:date="2026-05-16T13:27:00Z" w:initials="ВЕ">
    <w:p w14:paraId="604974BF" w14:textId="77777777" w:rsidR="00C84710" w:rsidRDefault="00C84710">
      <w:pPr>
        <w:pStyle w:val="aff5"/>
      </w:pPr>
      <w:r>
        <w:rPr>
          <w:rStyle w:val="aff4"/>
        </w:rPr>
        <w:annotationRef/>
      </w:r>
      <w:r>
        <w:t>Исправлены:</w:t>
      </w:r>
    </w:p>
    <w:p w14:paraId="04B9A5B9" w14:textId="77777777" w:rsidR="00C84710" w:rsidRDefault="00C84710">
      <w:pPr>
        <w:pStyle w:val="aff5"/>
      </w:pPr>
    </w:p>
    <w:p w14:paraId="684819C9" w14:textId="11AF9963" w:rsidR="00C84710" w:rsidRDefault="00C84710">
      <w:pPr>
        <w:pStyle w:val="aff5"/>
      </w:pPr>
      <w:r>
        <w:t xml:space="preserve">Шрифты в формулах </w:t>
      </w:r>
    </w:p>
  </w:comment>
  <w:comment w:id="71" w:author="Вячеслав Екимов" w:date="2026-05-16T13:27:00Z" w:initials="ВЕ">
    <w:p w14:paraId="189C349F" w14:textId="6BBECA63" w:rsidR="00C84710" w:rsidRDefault="00C84710">
      <w:pPr>
        <w:pStyle w:val="aff5"/>
      </w:pPr>
      <w:r>
        <w:rPr>
          <w:rStyle w:val="aff4"/>
        </w:rPr>
        <w:annotationRef/>
      </w:r>
      <w:r>
        <w:t>Разделил таблицу на две части</w:t>
      </w:r>
    </w:p>
  </w:comment>
  <w:comment w:id="72" w:author="Вячеслав Екимов" w:date="2026-05-16T13:28:00Z" w:initials="ВЕ">
    <w:p w14:paraId="4BF79694" w14:textId="285AC5EC" w:rsidR="008F30C6" w:rsidRDefault="008F30C6">
      <w:pPr>
        <w:pStyle w:val="aff5"/>
      </w:pPr>
      <w:r>
        <w:rPr>
          <w:rStyle w:val="aff4"/>
        </w:rPr>
        <w:annotationRef/>
      </w:r>
      <w:r>
        <w:t>Окончательно перенес таблицу на страницу 34</w:t>
      </w:r>
    </w:p>
  </w:comment>
  <w:comment w:id="73" w:author="Вячеслав Екимов" w:date="2026-05-16T13:28:00Z" w:initials="ВЕ">
    <w:p w14:paraId="57700C99" w14:textId="25C70C88" w:rsidR="008F30C6" w:rsidRDefault="008F30C6">
      <w:pPr>
        <w:pStyle w:val="aff5"/>
      </w:pPr>
      <w:r>
        <w:rPr>
          <w:rStyle w:val="aff4"/>
        </w:rPr>
        <w:annotationRef/>
      </w:r>
      <w:r>
        <w:t>Было: находим</w:t>
      </w:r>
    </w:p>
    <w:p w14:paraId="1E1679DC" w14:textId="77777777" w:rsidR="008F30C6" w:rsidRDefault="008F30C6">
      <w:pPr>
        <w:pStyle w:val="aff5"/>
      </w:pPr>
    </w:p>
    <w:p w14:paraId="3D67A6EE" w14:textId="7F33A752" w:rsidR="008F30C6" w:rsidRDefault="008F30C6">
      <w:pPr>
        <w:pStyle w:val="aff5"/>
      </w:pPr>
      <w:r>
        <w:t>Исправлено: находиться</w:t>
      </w:r>
    </w:p>
  </w:comment>
  <w:comment w:id="74" w:author="Вячеслав Екимов" w:date="2026-05-16T13:28:00Z" w:initials="ВЕ">
    <w:p w14:paraId="62E855B0" w14:textId="77777777" w:rsidR="008F30C6" w:rsidRDefault="008F30C6" w:rsidP="008F30C6">
      <w:pPr>
        <w:pStyle w:val="aff5"/>
      </w:pPr>
      <w:r>
        <w:rPr>
          <w:rStyle w:val="aff4"/>
        </w:rPr>
        <w:annotationRef/>
      </w:r>
      <w:r>
        <w:t>Было: находим</w:t>
      </w:r>
    </w:p>
    <w:p w14:paraId="062C3049" w14:textId="77777777" w:rsidR="008F30C6" w:rsidRDefault="008F30C6" w:rsidP="008F30C6">
      <w:pPr>
        <w:pStyle w:val="aff5"/>
      </w:pPr>
    </w:p>
    <w:p w14:paraId="7951F784" w14:textId="684510D9" w:rsidR="008F30C6" w:rsidRDefault="008F30C6" w:rsidP="008F30C6">
      <w:pPr>
        <w:pStyle w:val="aff5"/>
      </w:pPr>
      <w:r>
        <w:t>Исправлено: находиться</w:t>
      </w:r>
    </w:p>
  </w:comment>
  <w:comment w:id="75" w:author="Вячеслав Екимов" w:date="2026-05-16T13:31:00Z" w:initials="ВЕ">
    <w:p w14:paraId="6893D29D" w14:textId="77777777" w:rsidR="00305EA5" w:rsidRDefault="00305EA5">
      <w:pPr>
        <w:pStyle w:val="aff5"/>
      </w:pPr>
      <w:r>
        <w:rPr>
          <w:rStyle w:val="aff4"/>
        </w:rPr>
        <w:annotationRef/>
      </w:r>
      <w:r>
        <w:t>Было:  Пример</w:t>
      </w:r>
    </w:p>
    <w:p w14:paraId="4D14DEA3" w14:textId="77777777" w:rsidR="00305EA5" w:rsidRDefault="00305EA5">
      <w:pPr>
        <w:pStyle w:val="aff5"/>
      </w:pPr>
    </w:p>
    <w:p w14:paraId="0FD4BD65" w14:textId="2DD55720" w:rsidR="00305EA5" w:rsidRDefault="00305EA5">
      <w:pPr>
        <w:pStyle w:val="aff5"/>
      </w:pPr>
      <w:r>
        <w:t>Исправлен: Фонд оплаты труда равен</w:t>
      </w:r>
    </w:p>
  </w:comment>
  <w:comment w:id="76" w:author="Вячеслав Екимов" w:date="2026-05-16T13:29:00Z" w:initials="ВЕ">
    <w:p w14:paraId="3FCE283C" w14:textId="5AB189A6" w:rsidR="008F30C6" w:rsidRDefault="008F30C6" w:rsidP="008F30C6">
      <w:pPr>
        <w:pStyle w:val="aff5"/>
      </w:pPr>
      <w:r>
        <w:rPr>
          <w:rStyle w:val="aff4"/>
        </w:rPr>
        <w:annotationRef/>
      </w:r>
      <w:r>
        <w:t>Было: ПП а существуют</w:t>
      </w:r>
    </w:p>
    <w:p w14:paraId="62EA59F1" w14:textId="77777777" w:rsidR="008F30C6" w:rsidRDefault="008F30C6" w:rsidP="008F30C6">
      <w:pPr>
        <w:pStyle w:val="aff5"/>
      </w:pPr>
    </w:p>
    <w:p w14:paraId="537CCB0C" w14:textId="64300C1B" w:rsidR="008F30C6" w:rsidRDefault="008F30C6" w:rsidP="008F30C6">
      <w:pPr>
        <w:pStyle w:val="aff5"/>
      </w:pPr>
      <w:r>
        <w:t>Исправлено: ПП существуют</w:t>
      </w:r>
    </w:p>
  </w:comment>
  <w:comment w:id="130" w:author="Вячеслав Екимов" w:date="2026-05-16T13:32:00Z" w:initials="ВЕ">
    <w:p w14:paraId="70AF3493" w14:textId="77777777" w:rsidR="00BC421B" w:rsidRDefault="00BC421B">
      <w:pPr>
        <w:pStyle w:val="aff5"/>
      </w:pPr>
      <w:r>
        <w:rPr>
          <w:rStyle w:val="aff4"/>
        </w:rPr>
        <w:annotationRef/>
      </w:r>
      <w:r>
        <w:t>Было: Целью</w:t>
      </w:r>
    </w:p>
    <w:p w14:paraId="4914E878" w14:textId="77777777" w:rsidR="00BC421B" w:rsidRDefault="00BC421B">
      <w:pPr>
        <w:pStyle w:val="aff5"/>
      </w:pPr>
    </w:p>
    <w:p w14:paraId="3C7C6109" w14:textId="2E7F456E" w:rsidR="00BC421B" w:rsidRDefault="00BC421B">
      <w:pPr>
        <w:pStyle w:val="aff5"/>
      </w:pPr>
      <w:r>
        <w:t>Исправлено: Цель</w:t>
      </w:r>
    </w:p>
  </w:comment>
  <w:comment w:id="131" w:author="Вячеслав Екимов" w:date="2026-05-16T13:33:00Z" w:initials="ВЕ">
    <w:p w14:paraId="0D368D94" w14:textId="77777777" w:rsidR="00BC421B" w:rsidRDefault="00BC421B">
      <w:pPr>
        <w:pStyle w:val="aff5"/>
      </w:pPr>
      <w:r>
        <w:rPr>
          <w:rStyle w:val="aff4"/>
        </w:rPr>
        <w:annotationRef/>
      </w:r>
      <w:r>
        <w:t xml:space="preserve">Было: </w:t>
      </w:r>
      <w:r w:rsidR="003E09C5">
        <w:t>нумерованный список</w:t>
      </w:r>
    </w:p>
    <w:p w14:paraId="7BD0BCCE" w14:textId="77777777" w:rsidR="003E09C5" w:rsidRDefault="003E09C5">
      <w:pPr>
        <w:pStyle w:val="aff5"/>
      </w:pPr>
    </w:p>
    <w:p w14:paraId="63975E8E" w14:textId="776B0525" w:rsidR="003E09C5" w:rsidRDefault="003E09C5">
      <w:pPr>
        <w:pStyle w:val="aff5"/>
      </w:pPr>
      <w:r>
        <w:t>Исправлено: маркированный список</w:t>
      </w:r>
    </w:p>
  </w:comment>
  <w:comment w:id="135" w:author="Вячеслав Екимов" w:date="2026-05-16T13:35:00Z" w:initials="ВЕ">
    <w:p w14:paraId="16EED5DC" w14:textId="77777777" w:rsidR="007167C4" w:rsidRDefault="007167C4">
      <w:pPr>
        <w:pStyle w:val="aff5"/>
      </w:pPr>
      <w:r>
        <w:rPr>
          <w:rStyle w:val="aff4"/>
        </w:rPr>
        <w:annotationRef/>
      </w:r>
      <w:r>
        <w:t>Убраны точки в начале некоторых источников</w:t>
      </w:r>
    </w:p>
    <w:p w14:paraId="017F7ADE" w14:textId="77777777" w:rsidR="007167C4" w:rsidRDefault="007167C4">
      <w:pPr>
        <w:pStyle w:val="aff5"/>
      </w:pPr>
    </w:p>
    <w:p w14:paraId="4F00624D" w14:textId="77777777" w:rsidR="007167C4" w:rsidRDefault="007167C4">
      <w:pPr>
        <w:pStyle w:val="aff5"/>
      </w:pPr>
      <w:r>
        <w:t>Переделана сортировка</w:t>
      </w:r>
    </w:p>
    <w:p w14:paraId="02C4FF2F" w14:textId="77777777" w:rsidR="007167C4" w:rsidRDefault="007167C4">
      <w:pPr>
        <w:pStyle w:val="aff5"/>
      </w:pPr>
    </w:p>
    <w:p w14:paraId="3F5D116C" w14:textId="020B5E52" w:rsidR="007167C4" w:rsidRDefault="00DA24B8">
      <w:pPr>
        <w:pStyle w:val="aff5"/>
      </w:pPr>
      <w:r>
        <w:t>Ссылки тоже поправил</w:t>
      </w:r>
    </w:p>
  </w:comment>
  <w:comment w:id="136" w:author="Вячеслав Екимов" w:date="2026-05-16T13:35:00Z" w:initials="ВЕ">
    <w:p w14:paraId="398965E9" w14:textId="52C4E472" w:rsidR="004D2972" w:rsidRDefault="004D2972">
      <w:pPr>
        <w:pStyle w:val="aff5"/>
      </w:pPr>
      <w:r>
        <w:rPr>
          <w:rStyle w:val="aff4"/>
        </w:rPr>
        <w:annotationRef/>
      </w:r>
      <w:r>
        <w:t>Исправлена опечатка 2025 на 2026</w:t>
      </w:r>
    </w:p>
  </w:comment>
  <w:comment w:id="137" w:author="Вячеслав Екимов" w:date="2026-05-16T13:34:00Z" w:initials="ВЕ">
    <w:p w14:paraId="7ACAFA63" w14:textId="77777777" w:rsidR="00B93FA0" w:rsidRDefault="00B93FA0">
      <w:pPr>
        <w:pStyle w:val="aff5"/>
      </w:pPr>
      <w:r>
        <w:rPr>
          <w:rStyle w:val="aff4"/>
        </w:rPr>
        <w:annotationRef/>
      </w:r>
      <w:r>
        <w:t>Было: Борис Черный</w:t>
      </w:r>
    </w:p>
    <w:p w14:paraId="608823EB" w14:textId="77777777" w:rsidR="00B93FA0" w:rsidRDefault="00B93FA0">
      <w:pPr>
        <w:pStyle w:val="aff5"/>
      </w:pPr>
    </w:p>
    <w:p w14:paraId="2D048270" w14:textId="64F30B47" w:rsidR="00B93FA0" w:rsidRDefault="00B93FA0">
      <w:pPr>
        <w:pStyle w:val="aff5"/>
      </w:pPr>
      <w:r>
        <w:t>Исправлено: Черный Б.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1504B37" w15:done="0"/>
  <w15:commentEx w15:paraId="4E28CC44" w15:done="0"/>
  <w15:commentEx w15:paraId="6E8D511E" w15:done="0"/>
  <w15:commentEx w15:paraId="7AB6818C" w15:done="0"/>
  <w15:commentEx w15:paraId="3C07A5D5" w15:done="0"/>
  <w15:commentEx w15:paraId="6172ACB3" w15:done="0"/>
  <w15:commentEx w15:paraId="3AAD5334" w15:done="0"/>
  <w15:commentEx w15:paraId="686040C1" w15:done="0"/>
  <w15:commentEx w15:paraId="4BC7E496" w15:done="0"/>
  <w15:commentEx w15:paraId="2691BB5B" w15:done="0"/>
  <w15:commentEx w15:paraId="35EDF788" w15:done="0"/>
  <w15:commentEx w15:paraId="542D08C4" w15:done="0"/>
  <w15:commentEx w15:paraId="5782415A" w15:done="0"/>
  <w15:commentEx w15:paraId="7A49C742" w15:done="0"/>
  <w15:commentEx w15:paraId="47C58E2E" w15:done="0"/>
  <w15:commentEx w15:paraId="32670C40" w15:done="0"/>
  <w15:commentEx w15:paraId="06496C91" w15:done="0"/>
  <w15:commentEx w15:paraId="3A2C7818" w15:done="0"/>
  <w15:commentEx w15:paraId="5A469FF1" w15:done="0"/>
  <w15:commentEx w15:paraId="65BFFA9C" w15:done="0"/>
  <w15:commentEx w15:paraId="6BB58618" w15:done="0"/>
  <w15:commentEx w15:paraId="24CD3A14" w15:done="0"/>
  <w15:commentEx w15:paraId="38A2469C" w15:done="0"/>
  <w15:commentEx w15:paraId="4E1338BA" w15:done="0"/>
  <w15:commentEx w15:paraId="5C7D3399" w15:done="0"/>
  <w15:commentEx w15:paraId="37A6E69C" w15:done="0"/>
  <w15:commentEx w15:paraId="6C9C68CC" w15:done="0"/>
  <w15:commentEx w15:paraId="3DAA9814" w15:done="0"/>
  <w15:commentEx w15:paraId="684819C9" w15:done="0"/>
  <w15:commentEx w15:paraId="189C349F" w15:done="0"/>
  <w15:commentEx w15:paraId="4BF79694" w15:done="0"/>
  <w15:commentEx w15:paraId="3D67A6EE" w15:done="0"/>
  <w15:commentEx w15:paraId="7951F784" w15:done="0"/>
  <w15:commentEx w15:paraId="0FD4BD65" w15:done="0"/>
  <w15:commentEx w15:paraId="537CCB0C" w15:done="0"/>
  <w15:commentEx w15:paraId="3C7C6109" w15:done="0"/>
  <w15:commentEx w15:paraId="63975E8E" w15:done="0"/>
  <w15:commentEx w15:paraId="3F5D116C" w15:done="0"/>
  <w15:commentEx w15:paraId="398965E9" w15:done="0"/>
  <w15:commentEx w15:paraId="2D0482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31543AF" w16cex:dateUtc="2026-05-16T10:02:00Z"/>
  <w16cex:commentExtensible w16cex:durableId="462864DD" w16cex:dateUtc="2026-05-16T10:03:00Z"/>
  <w16cex:commentExtensible w16cex:durableId="61F323DC" w16cex:dateUtc="2026-05-16T10:04:00Z"/>
  <w16cex:commentExtensible w16cex:durableId="68523274" w16cex:dateUtc="2026-05-16T10:04:00Z"/>
  <w16cex:commentExtensible w16cex:durableId="3FBC4221" w16cex:dateUtc="2026-05-16T10:09:00Z"/>
  <w16cex:commentExtensible w16cex:durableId="65E3EC2D" w16cex:dateUtc="2026-05-16T10:11:00Z"/>
  <w16cex:commentExtensible w16cex:durableId="282FF03E" w16cex:dateUtc="2026-05-16T10:11:00Z"/>
  <w16cex:commentExtensible w16cex:durableId="1B6C12BC" w16cex:dateUtc="2026-05-16T10:12:00Z"/>
  <w16cex:commentExtensible w16cex:durableId="7D3510CC" w16cex:dateUtc="2026-05-16T10:14:00Z"/>
  <w16cex:commentExtensible w16cex:durableId="0F18DBAB" w16cex:dateUtc="2026-05-16T10:14:00Z"/>
  <w16cex:commentExtensible w16cex:durableId="2ABB7E38" w16cex:dateUtc="2026-05-16T10:15:00Z"/>
  <w16cex:commentExtensible w16cex:durableId="03752FDB" w16cex:dateUtc="2026-05-16T10:15:00Z"/>
  <w16cex:commentExtensible w16cex:durableId="5ABCF7B9" w16cex:dateUtc="2026-05-16T10:16:00Z"/>
  <w16cex:commentExtensible w16cex:durableId="018A0948" w16cex:dateUtc="2026-05-16T10:17:00Z"/>
  <w16cex:commentExtensible w16cex:durableId="6D74897A" w16cex:dateUtc="2026-05-16T10:17:00Z"/>
  <w16cex:commentExtensible w16cex:durableId="516E039F" w16cex:dateUtc="2026-05-16T10:18:00Z"/>
  <w16cex:commentExtensible w16cex:durableId="75BE42C8" w16cex:dateUtc="2026-05-16T10:18:00Z"/>
  <w16cex:commentExtensible w16cex:durableId="5773D185" w16cex:dateUtc="2026-05-16T10:18:00Z"/>
  <w16cex:commentExtensible w16cex:durableId="20CBAA90" w16cex:dateUtc="2026-05-16T10:18:00Z"/>
  <w16cex:commentExtensible w16cex:durableId="41B9729C" w16cex:dateUtc="2026-05-16T10:19:00Z"/>
  <w16cex:commentExtensible w16cex:durableId="664DDB86" w16cex:dateUtc="2026-05-16T10:20:00Z"/>
  <w16cex:commentExtensible w16cex:durableId="6E956569" w16cex:dateUtc="2026-05-16T10:20:00Z"/>
  <w16cex:commentExtensible w16cex:durableId="5745E451" w16cex:dateUtc="2026-05-16T10:21:00Z"/>
  <w16cex:commentExtensible w16cex:durableId="193877A6" w16cex:dateUtc="2026-05-16T10:22:00Z"/>
  <w16cex:commentExtensible w16cex:durableId="65070AFB" w16cex:dateUtc="2026-05-16T10:23:00Z"/>
  <w16cex:commentExtensible w16cex:durableId="4F626B82" w16cex:dateUtc="2026-05-16T10:24:00Z"/>
  <w16cex:commentExtensible w16cex:durableId="16A99151" w16cex:dateUtc="2026-05-16T10:25:00Z"/>
  <w16cex:commentExtensible w16cex:durableId="3B39998C" w16cex:dateUtc="2026-05-16T10:26:00Z"/>
  <w16cex:commentExtensible w16cex:durableId="6EAC7962" w16cex:dateUtc="2026-05-16T10:27:00Z"/>
  <w16cex:commentExtensible w16cex:durableId="7D96085B" w16cex:dateUtc="2026-05-16T10:27:00Z"/>
  <w16cex:commentExtensible w16cex:durableId="6AEB957B" w16cex:dateUtc="2026-05-16T10:28:00Z"/>
  <w16cex:commentExtensible w16cex:durableId="5583CC21" w16cex:dateUtc="2026-05-16T10:28:00Z"/>
  <w16cex:commentExtensible w16cex:durableId="3D121D03" w16cex:dateUtc="2026-05-16T10:28:00Z"/>
  <w16cex:commentExtensible w16cex:durableId="151241D8" w16cex:dateUtc="2026-05-16T10:31:00Z"/>
  <w16cex:commentExtensible w16cex:durableId="47645266" w16cex:dateUtc="2026-05-16T10:29:00Z"/>
  <w16cex:commentExtensible w16cex:durableId="15700CBA" w16cex:dateUtc="2026-05-16T10:32:00Z"/>
  <w16cex:commentExtensible w16cex:durableId="608B76B7" w16cex:dateUtc="2026-05-16T10:33:00Z"/>
  <w16cex:commentExtensible w16cex:durableId="7F9DA780" w16cex:dateUtc="2026-05-16T10:35:00Z"/>
  <w16cex:commentExtensible w16cex:durableId="6D734540" w16cex:dateUtc="2026-05-16T10:35:00Z"/>
  <w16cex:commentExtensible w16cex:durableId="0C3286CA" w16cex:dateUtc="2026-05-16T10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1504B37" w16cid:durableId="231543AF"/>
  <w16cid:commentId w16cid:paraId="4E28CC44" w16cid:durableId="462864DD"/>
  <w16cid:commentId w16cid:paraId="6E8D511E" w16cid:durableId="61F323DC"/>
  <w16cid:commentId w16cid:paraId="7AB6818C" w16cid:durableId="68523274"/>
  <w16cid:commentId w16cid:paraId="3C07A5D5" w16cid:durableId="3FBC4221"/>
  <w16cid:commentId w16cid:paraId="6172ACB3" w16cid:durableId="65E3EC2D"/>
  <w16cid:commentId w16cid:paraId="3AAD5334" w16cid:durableId="282FF03E"/>
  <w16cid:commentId w16cid:paraId="686040C1" w16cid:durableId="1B6C12BC"/>
  <w16cid:commentId w16cid:paraId="4BC7E496" w16cid:durableId="7D3510CC"/>
  <w16cid:commentId w16cid:paraId="2691BB5B" w16cid:durableId="0F18DBAB"/>
  <w16cid:commentId w16cid:paraId="35EDF788" w16cid:durableId="2ABB7E38"/>
  <w16cid:commentId w16cid:paraId="542D08C4" w16cid:durableId="03752FDB"/>
  <w16cid:commentId w16cid:paraId="5782415A" w16cid:durableId="5ABCF7B9"/>
  <w16cid:commentId w16cid:paraId="7A49C742" w16cid:durableId="018A0948"/>
  <w16cid:commentId w16cid:paraId="47C58E2E" w16cid:durableId="6D74897A"/>
  <w16cid:commentId w16cid:paraId="32670C40" w16cid:durableId="516E039F"/>
  <w16cid:commentId w16cid:paraId="06496C91" w16cid:durableId="75BE42C8"/>
  <w16cid:commentId w16cid:paraId="3A2C7818" w16cid:durableId="5773D185"/>
  <w16cid:commentId w16cid:paraId="5A469FF1" w16cid:durableId="20CBAA90"/>
  <w16cid:commentId w16cid:paraId="65BFFA9C" w16cid:durableId="41B9729C"/>
  <w16cid:commentId w16cid:paraId="6BB58618" w16cid:durableId="664DDB86"/>
  <w16cid:commentId w16cid:paraId="24CD3A14" w16cid:durableId="6E956569"/>
  <w16cid:commentId w16cid:paraId="38A2469C" w16cid:durableId="5745E451"/>
  <w16cid:commentId w16cid:paraId="4E1338BA" w16cid:durableId="193877A6"/>
  <w16cid:commentId w16cid:paraId="5C7D3399" w16cid:durableId="65070AFB"/>
  <w16cid:commentId w16cid:paraId="37A6E69C" w16cid:durableId="4F626B82"/>
  <w16cid:commentId w16cid:paraId="6C9C68CC" w16cid:durableId="16A99151"/>
  <w16cid:commentId w16cid:paraId="3DAA9814" w16cid:durableId="3B39998C"/>
  <w16cid:commentId w16cid:paraId="684819C9" w16cid:durableId="6EAC7962"/>
  <w16cid:commentId w16cid:paraId="189C349F" w16cid:durableId="7D96085B"/>
  <w16cid:commentId w16cid:paraId="4BF79694" w16cid:durableId="6AEB957B"/>
  <w16cid:commentId w16cid:paraId="3D67A6EE" w16cid:durableId="5583CC21"/>
  <w16cid:commentId w16cid:paraId="7951F784" w16cid:durableId="3D121D03"/>
  <w16cid:commentId w16cid:paraId="0FD4BD65" w16cid:durableId="151241D8"/>
  <w16cid:commentId w16cid:paraId="537CCB0C" w16cid:durableId="47645266"/>
  <w16cid:commentId w16cid:paraId="3C7C6109" w16cid:durableId="15700CBA"/>
  <w16cid:commentId w16cid:paraId="63975E8E" w16cid:durableId="608B76B7"/>
  <w16cid:commentId w16cid:paraId="3F5D116C" w16cid:durableId="7F9DA780"/>
  <w16cid:commentId w16cid:paraId="398965E9" w16cid:durableId="6D734540"/>
  <w16cid:commentId w16cid:paraId="2D048270" w16cid:durableId="0C3286CA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16321" w14:textId="77777777" w:rsidR="000A7215" w:rsidRDefault="000A7215" w:rsidP="007B1296">
      <w:r>
        <w:separator/>
      </w:r>
    </w:p>
  </w:endnote>
  <w:endnote w:type="continuationSeparator" w:id="0">
    <w:p w14:paraId="5DDEEDA3" w14:textId="77777777" w:rsidR="000A7215" w:rsidRDefault="000A7215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3229897"/>
      <w:docPartObj>
        <w:docPartGallery w:val="Page Numbers (Bottom of Page)"/>
        <w:docPartUnique/>
      </w:docPartObj>
    </w:sdtPr>
    <w:sdtContent>
      <w:p w14:paraId="202DBC94" w14:textId="08C20914" w:rsidR="00D576FD" w:rsidRDefault="00D576FD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579DD">
          <w:rPr>
            <w:noProof/>
          </w:rPr>
          <w:t>28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A9F33" w14:textId="77777777" w:rsidR="000A7215" w:rsidRDefault="000A7215" w:rsidP="007B1296">
      <w:r>
        <w:separator/>
      </w:r>
    </w:p>
  </w:footnote>
  <w:footnote w:type="continuationSeparator" w:id="0">
    <w:p w14:paraId="4B226C10" w14:textId="77777777" w:rsidR="000A7215" w:rsidRDefault="000A7215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C11579E"/>
    <w:multiLevelType w:val="multilevel"/>
    <w:tmpl w:val="8C11579E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-"/>
      <w:lvlJc w:val="left"/>
      <w:pPr>
        <w:ind w:left="2149" w:hanging="360"/>
      </w:pPr>
      <w:rPr>
        <w:rFonts w:ascii="Arial" w:hAnsi="Arial" w:cs="Arial" w:hint="default"/>
      </w:rPr>
    </w:lvl>
    <w:lvl w:ilvl="2">
      <w:start w:val="1"/>
      <w:numFmt w:val="bullet"/>
      <w:lvlText w:val="-"/>
      <w:lvlJc w:val="left"/>
      <w:pPr>
        <w:ind w:left="2869" w:hanging="360"/>
      </w:pPr>
      <w:rPr>
        <w:rFonts w:ascii="Arial" w:hAnsi="Arial" w:cs="Arial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28275C"/>
    <w:multiLevelType w:val="hybridMultilevel"/>
    <w:tmpl w:val="16BC7774"/>
    <w:lvl w:ilvl="0" w:tplc="34D65C30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83E3E"/>
    <w:multiLevelType w:val="hybridMultilevel"/>
    <w:tmpl w:val="432A249A"/>
    <w:lvl w:ilvl="0" w:tplc="90CA16E6">
      <w:start w:val="12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E17C045C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0789E9A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E82CA55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F47A82B0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D628482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E04A2C38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B63455BE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C69ABD4E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08B238BA"/>
    <w:multiLevelType w:val="hybridMultilevel"/>
    <w:tmpl w:val="43B04866"/>
    <w:lvl w:ilvl="0" w:tplc="C76C0E24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429F7"/>
    <w:multiLevelType w:val="hybridMultilevel"/>
    <w:tmpl w:val="84901C6A"/>
    <w:lvl w:ilvl="0" w:tplc="52F60C98">
      <w:start w:val="1"/>
      <w:numFmt w:val="bullet"/>
      <w:pStyle w:val="a1"/>
      <w:lvlText w:val="-"/>
      <w:lvlJc w:val="left"/>
      <w:pPr>
        <w:tabs>
          <w:tab w:val="num" w:pos="992"/>
        </w:tabs>
        <w:ind w:left="0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12B2B92"/>
    <w:multiLevelType w:val="hybridMultilevel"/>
    <w:tmpl w:val="6DE8E3B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C126BF"/>
    <w:multiLevelType w:val="hybridMultilevel"/>
    <w:tmpl w:val="E3C22FA8"/>
    <w:lvl w:ilvl="0" w:tplc="73D2AC08">
      <w:start w:val="1"/>
      <w:numFmt w:val="decimal"/>
      <w:lvlText w:val="%1.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86C4FE4"/>
    <w:multiLevelType w:val="hybridMultilevel"/>
    <w:tmpl w:val="52DE95E8"/>
    <w:lvl w:ilvl="0" w:tplc="87F663F8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8A52F8D6">
      <w:start w:val="1"/>
      <w:numFmt w:val="lowerLetter"/>
      <w:lvlText w:val="%2"/>
      <w:lvlJc w:val="left"/>
      <w:pPr>
        <w:ind w:left="17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AC1071C6">
      <w:start w:val="1"/>
      <w:numFmt w:val="lowerRoman"/>
      <w:lvlText w:val="%3"/>
      <w:lvlJc w:val="left"/>
      <w:pPr>
        <w:ind w:left="25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2AFA0B04">
      <w:start w:val="1"/>
      <w:numFmt w:val="decimal"/>
      <w:lvlText w:val="%4"/>
      <w:lvlJc w:val="left"/>
      <w:pPr>
        <w:ind w:left="32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F844DE56">
      <w:start w:val="1"/>
      <w:numFmt w:val="lowerLetter"/>
      <w:lvlText w:val="%5"/>
      <w:lvlJc w:val="left"/>
      <w:pPr>
        <w:ind w:left="394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1F38290E">
      <w:start w:val="1"/>
      <w:numFmt w:val="lowerRoman"/>
      <w:lvlText w:val="%6"/>
      <w:lvlJc w:val="left"/>
      <w:pPr>
        <w:ind w:left="466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80BACC02">
      <w:start w:val="1"/>
      <w:numFmt w:val="decimal"/>
      <w:lvlText w:val="%7"/>
      <w:lvlJc w:val="left"/>
      <w:pPr>
        <w:ind w:left="538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D40B2F4">
      <w:start w:val="1"/>
      <w:numFmt w:val="lowerLetter"/>
      <w:lvlText w:val="%8"/>
      <w:lvlJc w:val="left"/>
      <w:pPr>
        <w:ind w:left="61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AB8EEFBA">
      <w:start w:val="1"/>
      <w:numFmt w:val="lowerRoman"/>
      <w:lvlText w:val="%9"/>
      <w:lvlJc w:val="left"/>
      <w:pPr>
        <w:ind w:left="682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437B1AF1"/>
    <w:multiLevelType w:val="hybridMultilevel"/>
    <w:tmpl w:val="7B7CBAD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55764D05"/>
    <w:multiLevelType w:val="multilevel"/>
    <w:tmpl w:val="0600682E"/>
    <w:lvl w:ilvl="0">
      <w:start w:val="1"/>
      <w:numFmt w:val="bullet"/>
      <w:lvlText w:val="-"/>
      <w:lvlJc w:val="left"/>
      <w:pPr>
        <w:ind w:left="0" w:firstLine="709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FA6CCF"/>
    <w:multiLevelType w:val="multilevel"/>
    <w:tmpl w:val="DB0E2D9C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-283" w:firstLine="709"/>
      </w:p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4" w15:restartNumberingAfterBreak="0">
    <w:nsid w:val="6B2C542E"/>
    <w:multiLevelType w:val="hybridMultilevel"/>
    <w:tmpl w:val="892271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6E3D7D"/>
    <w:multiLevelType w:val="hybridMultilevel"/>
    <w:tmpl w:val="8DD6D2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B1F3806"/>
    <w:multiLevelType w:val="hybridMultilevel"/>
    <w:tmpl w:val="E4A4E53C"/>
    <w:lvl w:ilvl="0" w:tplc="ACA4A44C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7705B7E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8DF42CA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42D08A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9226990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3ACCED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068F3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8CADC92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4CDC0228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28115042">
    <w:abstractNumId w:val="13"/>
  </w:num>
  <w:num w:numId="2" w16cid:durableId="333385769">
    <w:abstractNumId w:val="6"/>
  </w:num>
  <w:num w:numId="3" w16cid:durableId="249586593">
    <w:abstractNumId w:val="4"/>
  </w:num>
  <w:num w:numId="4" w16cid:durableId="1045525183">
    <w:abstractNumId w:val="4"/>
    <w:lvlOverride w:ilvl="0">
      <w:startOverride w:val="1"/>
    </w:lvlOverride>
  </w:num>
  <w:num w:numId="5" w16cid:durableId="595210232">
    <w:abstractNumId w:val="4"/>
    <w:lvlOverride w:ilvl="0">
      <w:startOverride w:val="1"/>
    </w:lvlOverride>
  </w:num>
  <w:num w:numId="6" w16cid:durableId="2057731844">
    <w:abstractNumId w:val="10"/>
  </w:num>
  <w:num w:numId="7" w16cid:durableId="261032660">
    <w:abstractNumId w:val="12"/>
  </w:num>
  <w:num w:numId="8" w16cid:durableId="1259676803">
    <w:abstractNumId w:val="3"/>
  </w:num>
  <w:num w:numId="9" w16cid:durableId="1924946243">
    <w:abstractNumId w:val="1"/>
  </w:num>
  <w:num w:numId="10" w16cid:durableId="862717422">
    <w:abstractNumId w:val="15"/>
  </w:num>
  <w:num w:numId="11" w16cid:durableId="1329750307">
    <w:abstractNumId w:val="11"/>
  </w:num>
  <w:num w:numId="12" w16cid:durableId="57817169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391277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24752986">
    <w:abstractNumId w:val="5"/>
  </w:num>
  <w:num w:numId="15" w16cid:durableId="1405907635">
    <w:abstractNumId w:val="16"/>
  </w:num>
  <w:num w:numId="16" w16cid:durableId="224919615">
    <w:abstractNumId w:val="9"/>
  </w:num>
  <w:num w:numId="17" w16cid:durableId="1756394699">
    <w:abstractNumId w:val="14"/>
  </w:num>
  <w:num w:numId="18" w16cid:durableId="1848906442">
    <w:abstractNumId w:val="0"/>
  </w:num>
  <w:num w:numId="19" w16cid:durableId="1452743544">
    <w:abstractNumId w:val="1"/>
    <w:lvlOverride w:ilvl="0">
      <w:startOverride w:val="1"/>
    </w:lvlOverride>
  </w:num>
  <w:num w:numId="20" w16cid:durableId="63598692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46573339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25012372">
    <w:abstractNumId w:val="1"/>
    <w:lvlOverride w:ilvl="0">
      <w:startOverride w:val="1"/>
    </w:lvlOverride>
  </w:num>
  <w:num w:numId="23" w16cid:durableId="647586726">
    <w:abstractNumId w:val="1"/>
    <w:lvlOverride w:ilvl="0">
      <w:startOverride w:val="1"/>
    </w:lvlOverride>
  </w:num>
  <w:num w:numId="24" w16cid:durableId="1372146825">
    <w:abstractNumId w:val="1"/>
    <w:lvlOverride w:ilvl="0">
      <w:startOverride w:val="1"/>
    </w:lvlOverride>
  </w:num>
  <w:num w:numId="25" w16cid:durableId="517692813">
    <w:abstractNumId w:val="7"/>
  </w:num>
  <w:num w:numId="26" w16cid:durableId="19897435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413478170">
    <w:abstractNumId w:val="2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50156721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Вячеслав Екимов">
    <w15:presenceInfo w15:providerId="Windows Live" w15:userId="04c4849db6b4c79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605F"/>
    <w:rsid w:val="00000579"/>
    <w:rsid w:val="00000834"/>
    <w:rsid w:val="00000BBC"/>
    <w:rsid w:val="000051BF"/>
    <w:rsid w:val="000053C7"/>
    <w:rsid w:val="00006322"/>
    <w:rsid w:val="00006800"/>
    <w:rsid w:val="00006D8A"/>
    <w:rsid w:val="0000759C"/>
    <w:rsid w:val="00010E43"/>
    <w:rsid w:val="00013DE0"/>
    <w:rsid w:val="000154C5"/>
    <w:rsid w:val="00015A55"/>
    <w:rsid w:val="000163C2"/>
    <w:rsid w:val="000163E1"/>
    <w:rsid w:val="00022EAD"/>
    <w:rsid w:val="00023983"/>
    <w:rsid w:val="00025148"/>
    <w:rsid w:val="0002574D"/>
    <w:rsid w:val="0002669B"/>
    <w:rsid w:val="00027985"/>
    <w:rsid w:val="00033C6E"/>
    <w:rsid w:val="00035C49"/>
    <w:rsid w:val="00036542"/>
    <w:rsid w:val="00036754"/>
    <w:rsid w:val="000400BF"/>
    <w:rsid w:val="0004036A"/>
    <w:rsid w:val="0004068B"/>
    <w:rsid w:val="00040CB2"/>
    <w:rsid w:val="000414C9"/>
    <w:rsid w:val="000416F2"/>
    <w:rsid w:val="0004201A"/>
    <w:rsid w:val="000420AE"/>
    <w:rsid w:val="00042D5F"/>
    <w:rsid w:val="00043A8E"/>
    <w:rsid w:val="00046526"/>
    <w:rsid w:val="00046A82"/>
    <w:rsid w:val="00046F98"/>
    <w:rsid w:val="000471E8"/>
    <w:rsid w:val="00047FB7"/>
    <w:rsid w:val="00050781"/>
    <w:rsid w:val="00050B8A"/>
    <w:rsid w:val="00052970"/>
    <w:rsid w:val="000547B5"/>
    <w:rsid w:val="0005496A"/>
    <w:rsid w:val="000556DF"/>
    <w:rsid w:val="00055AA3"/>
    <w:rsid w:val="000564EC"/>
    <w:rsid w:val="000564FD"/>
    <w:rsid w:val="00056B02"/>
    <w:rsid w:val="00056CD5"/>
    <w:rsid w:val="000579DD"/>
    <w:rsid w:val="00063F8D"/>
    <w:rsid w:val="00064107"/>
    <w:rsid w:val="00065452"/>
    <w:rsid w:val="0006715A"/>
    <w:rsid w:val="00070444"/>
    <w:rsid w:val="00071534"/>
    <w:rsid w:val="00071A16"/>
    <w:rsid w:val="00071C9D"/>
    <w:rsid w:val="00073273"/>
    <w:rsid w:val="00075DBB"/>
    <w:rsid w:val="00075EEB"/>
    <w:rsid w:val="00076DA0"/>
    <w:rsid w:val="00077223"/>
    <w:rsid w:val="00077A14"/>
    <w:rsid w:val="00080500"/>
    <w:rsid w:val="00080FF6"/>
    <w:rsid w:val="00081DB0"/>
    <w:rsid w:val="00081F34"/>
    <w:rsid w:val="00082E9A"/>
    <w:rsid w:val="00083A48"/>
    <w:rsid w:val="0008402A"/>
    <w:rsid w:val="00084431"/>
    <w:rsid w:val="00084858"/>
    <w:rsid w:val="00086086"/>
    <w:rsid w:val="000868F1"/>
    <w:rsid w:val="0008720B"/>
    <w:rsid w:val="00087715"/>
    <w:rsid w:val="00087DA3"/>
    <w:rsid w:val="00091D3B"/>
    <w:rsid w:val="00093660"/>
    <w:rsid w:val="0009480C"/>
    <w:rsid w:val="00094AB8"/>
    <w:rsid w:val="00095F08"/>
    <w:rsid w:val="00097674"/>
    <w:rsid w:val="00097A99"/>
    <w:rsid w:val="000A0156"/>
    <w:rsid w:val="000A01F9"/>
    <w:rsid w:val="000A02AA"/>
    <w:rsid w:val="000A2562"/>
    <w:rsid w:val="000A267B"/>
    <w:rsid w:val="000A47F2"/>
    <w:rsid w:val="000A4911"/>
    <w:rsid w:val="000A6DD8"/>
    <w:rsid w:val="000A7215"/>
    <w:rsid w:val="000B1091"/>
    <w:rsid w:val="000B2040"/>
    <w:rsid w:val="000B2955"/>
    <w:rsid w:val="000B2EEB"/>
    <w:rsid w:val="000B37DF"/>
    <w:rsid w:val="000B38FF"/>
    <w:rsid w:val="000B491D"/>
    <w:rsid w:val="000B568D"/>
    <w:rsid w:val="000B70A0"/>
    <w:rsid w:val="000B7FF1"/>
    <w:rsid w:val="000C03D0"/>
    <w:rsid w:val="000C0BD6"/>
    <w:rsid w:val="000C2727"/>
    <w:rsid w:val="000C36BF"/>
    <w:rsid w:val="000C4244"/>
    <w:rsid w:val="000C4C36"/>
    <w:rsid w:val="000C5747"/>
    <w:rsid w:val="000C6F74"/>
    <w:rsid w:val="000C76A5"/>
    <w:rsid w:val="000C7CF5"/>
    <w:rsid w:val="000D07E6"/>
    <w:rsid w:val="000D0CF7"/>
    <w:rsid w:val="000D1BC2"/>
    <w:rsid w:val="000D25AF"/>
    <w:rsid w:val="000D278B"/>
    <w:rsid w:val="000D4454"/>
    <w:rsid w:val="000D48D3"/>
    <w:rsid w:val="000D4A28"/>
    <w:rsid w:val="000D5CD0"/>
    <w:rsid w:val="000D61A8"/>
    <w:rsid w:val="000D6E3A"/>
    <w:rsid w:val="000D71CB"/>
    <w:rsid w:val="000D7397"/>
    <w:rsid w:val="000D76D8"/>
    <w:rsid w:val="000E0158"/>
    <w:rsid w:val="000E2518"/>
    <w:rsid w:val="000E2F9E"/>
    <w:rsid w:val="000E4CDF"/>
    <w:rsid w:val="000E6E6F"/>
    <w:rsid w:val="000E7E66"/>
    <w:rsid w:val="000F03FF"/>
    <w:rsid w:val="000F047D"/>
    <w:rsid w:val="000F14D6"/>
    <w:rsid w:val="000F276A"/>
    <w:rsid w:val="000F609F"/>
    <w:rsid w:val="000F738A"/>
    <w:rsid w:val="0010084F"/>
    <w:rsid w:val="00100E53"/>
    <w:rsid w:val="00103AF4"/>
    <w:rsid w:val="00103E4C"/>
    <w:rsid w:val="00104F06"/>
    <w:rsid w:val="00106606"/>
    <w:rsid w:val="00111A98"/>
    <w:rsid w:val="00112EA0"/>
    <w:rsid w:val="00113D86"/>
    <w:rsid w:val="00115793"/>
    <w:rsid w:val="0012058B"/>
    <w:rsid w:val="00120966"/>
    <w:rsid w:val="00120D39"/>
    <w:rsid w:val="001223B9"/>
    <w:rsid w:val="00122DF6"/>
    <w:rsid w:val="00123128"/>
    <w:rsid w:val="00123146"/>
    <w:rsid w:val="0012416F"/>
    <w:rsid w:val="001254E3"/>
    <w:rsid w:val="0012613D"/>
    <w:rsid w:val="00126FE5"/>
    <w:rsid w:val="00127451"/>
    <w:rsid w:val="00127A08"/>
    <w:rsid w:val="00131169"/>
    <w:rsid w:val="00131366"/>
    <w:rsid w:val="00133CA5"/>
    <w:rsid w:val="00134353"/>
    <w:rsid w:val="00135AB1"/>
    <w:rsid w:val="0013600C"/>
    <w:rsid w:val="00136518"/>
    <w:rsid w:val="00137404"/>
    <w:rsid w:val="00137E6F"/>
    <w:rsid w:val="001430C0"/>
    <w:rsid w:val="00143FFA"/>
    <w:rsid w:val="00147522"/>
    <w:rsid w:val="001502F9"/>
    <w:rsid w:val="0015105F"/>
    <w:rsid w:val="00154040"/>
    <w:rsid w:val="0015480B"/>
    <w:rsid w:val="00154927"/>
    <w:rsid w:val="00154AC6"/>
    <w:rsid w:val="00154D96"/>
    <w:rsid w:val="00154E7B"/>
    <w:rsid w:val="00154EC0"/>
    <w:rsid w:val="00157D07"/>
    <w:rsid w:val="00162F05"/>
    <w:rsid w:val="00167A51"/>
    <w:rsid w:val="001703EC"/>
    <w:rsid w:val="00172B82"/>
    <w:rsid w:val="00174345"/>
    <w:rsid w:val="00175120"/>
    <w:rsid w:val="00175870"/>
    <w:rsid w:val="001763E6"/>
    <w:rsid w:val="00176B2B"/>
    <w:rsid w:val="0017796F"/>
    <w:rsid w:val="00177BE3"/>
    <w:rsid w:val="00180CAD"/>
    <w:rsid w:val="001817EF"/>
    <w:rsid w:val="0018210A"/>
    <w:rsid w:val="0018321C"/>
    <w:rsid w:val="00183EDB"/>
    <w:rsid w:val="00184615"/>
    <w:rsid w:val="00184C61"/>
    <w:rsid w:val="00185665"/>
    <w:rsid w:val="001919D6"/>
    <w:rsid w:val="00192670"/>
    <w:rsid w:val="0019294A"/>
    <w:rsid w:val="00192DB7"/>
    <w:rsid w:val="00193AA9"/>
    <w:rsid w:val="00193C09"/>
    <w:rsid w:val="00193EB9"/>
    <w:rsid w:val="00196506"/>
    <w:rsid w:val="0019798D"/>
    <w:rsid w:val="00197E81"/>
    <w:rsid w:val="00197EED"/>
    <w:rsid w:val="00197FC4"/>
    <w:rsid w:val="001A15A1"/>
    <w:rsid w:val="001A3A2F"/>
    <w:rsid w:val="001A409F"/>
    <w:rsid w:val="001A40EF"/>
    <w:rsid w:val="001A4ED4"/>
    <w:rsid w:val="001A5C37"/>
    <w:rsid w:val="001B03D3"/>
    <w:rsid w:val="001B0E48"/>
    <w:rsid w:val="001B17C1"/>
    <w:rsid w:val="001B1D95"/>
    <w:rsid w:val="001B21BC"/>
    <w:rsid w:val="001B2443"/>
    <w:rsid w:val="001B2A6B"/>
    <w:rsid w:val="001B3187"/>
    <w:rsid w:val="001B31E5"/>
    <w:rsid w:val="001B3B67"/>
    <w:rsid w:val="001B400E"/>
    <w:rsid w:val="001B4E2E"/>
    <w:rsid w:val="001B5082"/>
    <w:rsid w:val="001B5723"/>
    <w:rsid w:val="001B5A61"/>
    <w:rsid w:val="001B642A"/>
    <w:rsid w:val="001B6E1E"/>
    <w:rsid w:val="001B752F"/>
    <w:rsid w:val="001B7924"/>
    <w:rsid w:val="001C1089"/>
    <w:rsid w:val="001C255E"/>
    <w:rsid w:val="001C2763"/>
    <w:rsid w:val="001C3F12"/>
    <w:rsid w:val="001C5A85"/>
    <w:rsid w:val="001D0D0A"/>
    <w:rsid w:val="001D22A2"/>
    <w:rsid w:val="001D251E"/>
    <w:rsid w:val="001D2D92"/>
    <w:rsid w:val="001D3294"/>
    <w:rsid w:val="001D3691"/>
    <w:rsid w:val="001D60DB"/>
    <w:rsid w:val="001D6A01"/>
    <w:rsid w:val="001E10FA"/>
    <w:rsid w:val="001E1ECD"/>
    <w:rsid w:val="001E278C"/>
    <w:rsid w:val="001E2F27"/>
    <w:rsid w:val="001E2F2D"/>
    <w:rsid w:val="001E39EF"/>
    <w:rsid w:val="001E7CE5"/>
    <w:rsid w:val="001F02A5"/>
    <w:rsid w:val="001F0458"/>
    <w:rsid w:val="001F08E8"/>
    <w:rsid w:val="001F1695"/>
    <w:rsid w:val="001F2F93"/>
    <w:rsid w:val="001F3B11"/>
    <w:rsid w:val="001F3C98"/>
    <w:rsid w:val="001F4CFC"/>
    <w:rsid w:val="001F50E7"/>
    <w:rsid w:val="001F5174"/>
    <w:rsid w:val="0020034E"/>
    <w:rsid w:val="002006D8"/>
    <w:rsid w:val="00200B38"/>
    <w:rsid w:val="00201F35"/>
    <w:rsid w:val="002037EC"/>
    <w:rsid w:val="00203F05"/>
    <w:rsid w:val="00203FD0"/>
    <w:rsid w:val="002041EF"/>
    <w:rsid w:val="00207C93"/>
    <w:rsid w:val="0021048F"/>
    <w:rsid w:val="002126EA"/>
    <w:rsid w:val="00213985"/>
    <w:rsid w:val="00213A03"/>
    <w:rsid w:val="00213BCB"/>
    <w:rsid w:val="002140C3"/>
    <w:rsid w:val="00215CB1"/>
    <w:rsid w:val="0021693F"/>
    <w:rsid w:val="00217306"/>
    <w:rsid w:val="002177DF"/>
    <w:rsid w:val="00220DB1"/>
    <w:rsid w:val="0022213E"/>
    <w:rsid w:val="00222463"/>
    <w:rsid w:val="00222AAC"/>
    <w:rsid w:val="00223AB0"/>
    <w:rsid w:val="00223BA1"/>
    <w:rsid w:val="00223DDF"/>
    <w:rsid w:val="00223E77"/>
    <w:rsid w:val="002244F1"/>
    <w:rsid w:val="002246D7"/>
    <w:rsid w:val="0022470A"/>
    <w:rsid w:val="00224F7B"/>
    <w:rsid w:val="00225791"/>
    <w:rsid w:val="00227753"/>
    <w:rsid w:val="00230654"/>
    <w:rsid w:val="00232B2A"/>
    <w:rsid w:val="00233477"/>
    <w:rsid w:val="00233C9A"/>
    <w:rsid w:val="0023414B"/>
    <w:rsid w:val="002342DF"/>
    <w:rsid w:val="0023472E"/>
    <w:rsid w:val="00234EB9"/>
    <w:rsid w:val="002364C4"/>
    <w:rsid w:val="002377BD"/>
    <w:rsid w:val="0023799C"/>
    <w:rsid w:val="0024161F"/>
    <w:rsid w:val="00241B2F"/>
    <w:rsid w:val="00241C5A"/>
    <w:rsid w:val="002430D4"/>
    <w:rsid w:val="00244503"/>
    <w:rsid w:val="00244A08"/>
    <w:rsid w:val="00244D72"/>
    <w:rsid w:val="002455F3"/>
    <w:rsid w:val="00246859"/>
    <w:rsid w:val="0024717C"/>
    <w:rsid w:val="0024719D"/>
    <w:rsid w:val="00250097"/>
    <w:rsid w:val="00250A9E"/>
    <w:rsid w:val="00250F15"/>
    <w:rsid w:val="00251509"/>
    <w:rsid w:val="002517F6"/>
    <w:rsid w:val="00252341"/>
    <w:rsid w:val="00253B6F"/>
    <w:rsid w:val="00256933"/>
    <w:rsid w:val="0025782C"/>
    <w:rsid w:val="00257FB4"/>
    <w:rsid w:val="002623C4"/>
    <w:rsid w:val="00262403"/>
    <w:rsid w:val="00263EC5"/>
    <w:rsid w:val="002643B3"/>
    <w:rsid w:val="002654D6"/>
    <w:rsid w:val="00265B80"/>
    <w:rsid w:val="00266339"/>
    <w:rsid w:val="00267E9D"/>
    <w:rsid w:val="00270616"/>
    <w:rsid w:val="0027417A"/>
    <w:rsid w:val="002751F4"/>
    <w:rsid w:val="0027544C"/>
    <w:rsid w:val="00275790"/>
    <w:rsid w:val="00275E7A"/>
    <w:rsid w:val="00275FB0"/>
    <w:rsid w:val="0027629F"/>
    <w:rsid w:val="002769FB"/>
    <w:rsid w:val="00276AF0"/>
    <w:rsid w:val="00280708"/>
    <w:rsid w:val="00281040"/>
    <w:rsid w:val="00281783"/>
    <w:rsid w:val="0028180E"/>
    <w:rsid w:val="0028590A"/>
    <w:rsid w:val="00286649"/>
    <w:rsid w:val="00286761"/>
    <w:rsid w:val="00290291"/>
    <w:rsid w:val="0029075A"/>
    <w:rsid w:val="0029114B"/>
    <w:rsid w:val="0029217B"/>
    <w:rsid w:val="002924E1"/>
    <w:rsid w:val="002925EE"/>
    <w:rsid w:val="00293296"/>
    <w:rsid w:val="00293E3D"/>
    <w:rsid w:val="00294428"/>
    <w:rsid w:val="00294B85"/>
    <w:rsid w:val="00296408"/>
    <w:rsid w:val="002A0E52"/>
    <w:rsid w:val="002A1E51"/>
    <w:rsid w:val="002A259C"/>
    <w:rsid w:val="002A47C7"/>
    <w:rsid w:val="002A622E"/>
    <w:rsid w:val="002A6440"/>
    <w:rsid w:val="002A6663"/>
    <w:rsid w:val="002A74C5"/>
    <w:rsid w:val="002A7557"/>
    <w:rsid w:val="002B0066"/>
    <w:rsid w:val="002B2510"/>
    <w:rsid w:val="002B2ED9"/>
    <w:rsid w:val="002B3070"/>
    <w:rsid w:val="002B422D"/>
    <w:rsid w:val="002B45F7"/>
    <w:rsid w:val="002B4EC0"/>
    <w:rsid w:val="002B5A51"/>
    <w:rsid w:val="002C1F2C"/>
    <w:rsid w:val="002C3099"/>
    <w:rsid w:val="002C37EF"/>
    <w:rsid w:val="002C4632"/>
    <w:rsid w:val="002C46B3"/>
    <w:rsid w:val="002C47E1"/>
    <w:rsid w:val="002C6042"/>
    <w:rsid w:val="002C7DF5"/>
    <w:rsid w:val="002D13A5"/>
    <w:rsid w:val="002D20A9"/>
    <w:rsid w:val="002D5F2F"/>
    <w:rsid w:val="002D6777"/>
    <w:rsid w:val="002D6C36"/>
    <w:rsid w:val="002D7C6E"/>
    <w:rsid w:val="002E0AEC"/>
    <w:rsid w:val="002E1075"/>
    <w:rsid w:val="002E11E2"/>
    <w:rsid w:val="002E2012"/>
    <w:rsid w:val="002E389B"/>
    <w:rsid w:val="002E3FDE"/>
    <w:rsid w:val="002E497D"/>
    <w:rsid w:val="002E54C0"/>
    <w:rsid w:val="002E60B0"/>
    <w:rsid w:val="002E63BC"/>
    <w:rsid w:val="002E6F6D"/>
    <w:rsid w:val="002F1F23"/>
    <w:rsid w:val="002F2AE0"/>
    <w:rsid w:val="002F3180"/>
    <w:rsid w:val="002F5982"/>
    <w:rsid w:val="002F59A3"/>
    <w:rsid w:val="002F780C"/>
    <w:rsid w:val="003010B0"/>
    <w:rsid w:val="00301545"/>
    <w:rsid w:val="00301E51"/>
    <w:rsid w:val="00301EAF"/>
    <w:rsid w:val="00302D45"/>
    <w:rsid w:val="0030422A"/>
    <w:rsid w:val="0030515E"/>
    <w:rsid w:val="00305EA5"/>
    <w:rsid w:val="0030661C"/>
    <w:rsid w:val="00310647"/>
    <w:rsid w:val="00310BD1"/>
    <w:rsid w:val="00310C8F"/>
    <w:rsid w:val="00310E45"/>
    <w:rsid w:val="00312524"/>
    <w:rsid w:val="00312D92"/>
    <w:rsid w:val="00313BD4"/>
    <w:rsid w:val="003140F3"/>
    <w:rsid w:val="00315A55"/>
    <w:rsid w:val="003170B2"/>
    <w:rsid w:val="00323F3F"/>
    <w:rsid w:val="00324B3C"/>
    <w:rsid w:val="00325E7B"/>
    <w:rsid w:val="00326C49"/>
    <w:rsid w:val="00327FD2"/>
    <w:rsid w:val="0033125F"/>
    <w:rsid w:val="003313CD"/>
    <w:rsid w:val="00331981"/>
    <w:rsid w:val="00331E9B"/>
    <w:rsid w:val="00332813"/>
    <w:rsid w:val="00333DDD"/>
    <w:rsid w:val="00335F0C"/>
    <w:rsid w:val="0033612F"/>
    <w:rsid w:val="0033691A"/>
    <w:rsid w:val="00336BAC"/>
    <w:rsid w:val="00337A36"/>
    <w:rsid w:val="0034158B"/>
    <w:rsid w:val="00341DC5"/>
    <w:rsid w:val="00342CFF"/>
    <w:rsid w:val="00342D19"/>
    <w:rsid w:val="0034688C"/>
    <w:rsid w:val="00350DEC"/>
    <w:rsid w:val="0035233C"/>
    <w:rsid w:val="00352843"/>
    <w:rsid w:val="00353698"/>
    <w:rsid w:val="0035420B"/>
    <w:rsid w:val="003546A5"/>
    <w:rsid w:val="00355C51"/>
    <w:rsid w:val="00356436"/>
    <w:rsid w:val="003569ED"/>
    <w:rsid w:val="00356C1E"/>
    <w:rsid w:val="00360E76"/>
    <w:rsid w:val="003616AA"/>
    <w:rsid w:val="003616C0"/>
    <w:rsid w:val="00362590"/>
    <w:rsid w:val="0036262C"/>
    <w:rsid w:val="0036273A"/>
    <w:rsid w:val="003638CD"/>
    <w:rsid w:val="00363F1F"/>
    <w:rsid w:val="0036658E"/>
    <w:rsid w:val="003670A7"/>
    <w:rsid w:val="0036778B"/>
    <w:rsid w:val="00367CB6"/>
    <w:rsid w:val="003725E6"/>
    <w:rsid w:val="003733BF"/>
    <w:rsid w:val="003745BC"/>
    <w:rsid w:val="0037482E"/>
    <w:rsid w:val="00374C7D"/>
    <w:rsid w:val="00375BCF"/>
    <w:rsid w:val="00376624"/>
    <w:rsid w:val="00376A93"/>
    <w:rsid w:val="00376F23"/>
    <w:rsid w:val="003778F0"/>
    <w:rsid w:val="00381D2B"/>
    <w:rsid w:val="003824C6"/>
    <w:rsid w:val="00382795"/>
    <w:rsid w:val="00383421"/>
    <w:rsid w:val="00383B8D"/>
    <w:rsid w:val="00384F12"/>
    <w:rsid w:val="00385DA3"/>
    <w:rsid w:val="003874B4"/>
    <w:rsid w:val="00390E20"/>
    <w:rsid w:val="00390F2E"/>
    <w:rsid w:val="00392759"/>
    <w:rsid w:val="003927C9"/>
    <w:rsid w:val="0039293E"/>
    <w:rsid w:val="00392F77"/>
    <w:rsid w:val="00393238"/>
    <w:rsid w:val="00394977"/>
    <w:rsid w:val="00395A0E"/>
    <w:rsid w:val="00397C2F"/>
    <w:rsid w:val="003A0739"/>
    <w:rsid w:val="003A312A"/>
    <w:rsid w:val="003A40F8"/>
    <w:rsid w:val="003A4205"/>
    <w:rsid w:val="003A4BE1"/>
    <w:rsid w:val="003A6889"/>
    <w:rsid w:val="003A6D6C"/>
    <w:rsid w:val="003B18B1"/>
    <w:rsid w:val="003B26FD"/>
    <w:rsid w:val="003B31CF"/>
    <w:rsid w:val="003B4FB5"/>
    <w:rsid w:val="003C1169"/>
    <w:rsid w:val="003C18F2"/>
    <w:rsid w:val="003C29E6"/>
    <w:rsid w:val="003C330F"/>
    <w:rsid w:val="003C42D4"/>
    <w:rsid w:val="003C5066"/>
    <w:rsid w:val="003C506E"/>
    <w:rsid w:val="003C5A59"/>
    <w:rsid w:val="003C6399"/>
    <w:rsid w:val="003C6901"/>
    <w:rsid w:val="003C7579"/>
    <w:rsid w:val="003C7632"/>
    <w:rsid w:val="003C7985"/>
    <w:rsid w:val="003D0467"/>
    <w:rsid w:val="003D1FDF"/>
    <w:rsid w:val="003D4058"/>
    <w:rsid w:val="003D524D"/>
    <w:rsid w:val="003D6624"/>
    <w:rsid w:val="003D78CE"/>
    <w:rsid w:val="003D7A9C"/>
    <w:rsid w:val="003E09C5"/>
    <w:rsid w:val="003E3189"/>
    <w:rsid w:val="003E5A01"/>
    <w:rsid w:val="003E5F15"/>
    <w:rsid w:val="003E731C"/>
    <w:rsid w:val="003F0307"/>
    <w:rsid w:val="003F0349"/>
    <w:rsid w:val="003F24FE"/>
    <w:rsid w:val="003F3FE6"/>
    <w:rsid w:val="003F696A"/>
    <w:rsid w:val="003F72C1"/>
    <w:rsid w:val="003F7487"/>
    <w:rsid w:val="003F7E13"/>
    <w:rsid w:val="00400912"/>
    <w:rsid w:val="00400A4D"/>
    <w:rsid w:val="00402236"/>
    <w:rsid w:val="00402828"/>
    <w:rsid w:val="00402BC5"/>
    <w:rsid w:val="00403CDB"/>
    <w:rsid w:val="00404C34"/>
    <w:rsid w:val="004050BE"/>
    <w:rsid w:val="00407578"/>
    <w:rsid w:val="00407A43"/>
    <w:rsid w:val="00411741"/>
    <w:rsid w:val="004143F4"/>
    <w:rsid w:val="0041470D"/>
    <w:rsid w:val="00414C53"/>
    <w:rsid w:val="0041557F"/>
    <w:rsid w:val="00416A94"/>
    <w:rsid w:val="00417909"/>
    <w:rsid w:val="004206A9"/>
    <w:rsid w:val="00422332"/>
    <w:rsid w:val="00423EC9"/>
    <w:rsid w:val="00427190"/>
    <w:rsid w:val="00427323"/>
    <w:rsid w:val="00430298"/>
    <w:rsid w:val="0043062D"/>
    <w:rsid w:val="00430FBE"/>
    <w:rsid w:val="00431E80"/>
    <w:rsid w:val="004363D6"/>
    <w:rsid w:val="00436EE3"/>
    <w:rsid w:val="004379DD"/>
    <w:rsid w:val="004407D3"/>
    <w:rsid w:val="00440A90"/>
    <w:rsid w:val="0044155D"/>
    <w:rsid w:val="00442437"/>
    <w:rsid w:val="0044261C"/>
    <w:rsid w:val="0044290F"/>
    <w:rsid w:val="004459E4"/>
    <w:rsid w:val="00446022"/>
    <w:rsid w:val="004467AD"/>
    <w:rsid w:val="00446D2F"/>
    <w:rsid w:val="00446F26"/>
    <w:rsid w:val="00447AD5"/>
    <w:rsid w:val="00450D82"/>
    <w:rsid w:val="004514AF"/>
    <w:rsid w:val="00452187"/>
    <w:rsid w:val="00452C5C"/>
    <w:rsid w:val="00452E7C"/>
    <w:rsid w:val="00456D45"/>
    <w:rsid w:val="00462C37"/>
    <w:rsid w:val="004640F0"/>
    <w:rsid w:val="00466528"/>
    <w:rsid w:val="004676FD"/>
    <w:rsid w:val="00471E20"/>
    <w:rsid w:val="00472948"/>
    <w:rsid w:val="00472BC1"/>
    <w:rsid w:val="00473318"/>
    <w:rsid w:val="00473C53"/>
    <w:rsid w:val="00474AD9"/>
    <w:rsid w:val="00475573"/>
    <w:rsid w:val="00475FE5"/>
    <w:rsid w:val="00476398"/>
    <w:rsid w:val="0047768D"/>
    <w:rsid w:val="004778CA"/>
    <w:rsid w:val="00477B6F"/>
    <w:rsid w:val="00481CD6"/>
    <w:rsid w:val="0048261E"/>
    <w:rsid w:val="00483104"/>
    <w:rsid w:val="0048462B"/>
    <w:rsid w:val="00485388"/>
    <w:rsid w:val="00485C00"/>
    <w:rsid w:val="00485D23"/>
    <w:rsid w:val="00485FB7"/>
    <w:rsid w:val="0048632F"/>
    <w:rsid w:val="004866F5"/>
    <w:rsid w:val="00486AB2"/>
    <w:rsid w:val="004929BC"/>
    <w:rsid w:val="00492D04"/>
    <w:rsid w:val="004958FC"/>
    <w:rsid w:val="004A0D9D"/>
    <w:rsid w:val="004A2D13"/>
    <w:rsid w:val="004A2D6B"/>
    <w:rsid w:val="004A484D"/>
    <w:rsid w:val="004A7A24"/>
    <w:rsid w:val="004B05FC"/>
    <w:rsid w:val="004B0E45"/>
    <w:rsid w:val="004B135D"/>
    <w:rsid w:val="004B2782"/>
    <w:rsid w:val="004B47C1"/>
    <w:rsid w:val="004B5149"/>
    <w:rsid w:val="004B5B8C"/>
    <w:rsid w:val="004B6888"/>
    <w:rsid w:val="004C229D"/>
    <w:rsid w:val="004C29FC"/>
    <w:rsid w:val="004C3219"/>
    <w:rsid w:val="004C39DB"/>
    <w:rsid w:val="004C4543"/>
    <w:rsid w:val="004C7324"/>
    <w:rsid w:val="004D1C92"/>
    <w:rsid w:val="004D1D4C"/>
    <w:rsid w:val="004D2972"/>
    <w:rsid w:val="004D2CE9"/>
    <w:rsid w:val="004D722A"/>
    <w:rsid w:val="004E2835"/>
    <w:rsid w:val="004E3ABB"/>
    <w:rsid w:val="004E41F6"/>
    <w:rsid w:val="004E46F4"/>
    <w:rsid w:val="004E4C90"/>
    <w:rsid w:val="004E6A0E"/>
    <w:rsid w:val="004F0C69"/>
    <w:rsid w:val="004F1166"/>
    <w:rsid w:val="004F3949"/>
    <w:rsid w:val="004F522E"/>
    <w:rsid w:val="004F536B"/>
    <w:rsid w:val="004F6B29"/>
    <w:rsid w:val="005030AE"/>
    <w:rsid w:val="0050498E"/>
    <w:rsid w:val="00504FEE"/>
    <w:rsid w:val="00505B8E"/>
    <w:rsid w:val="005069E5"/>
    <w:rsid w:val="00506FC7"/>
    <w:rsid w:val="005071EE"/>
    <w:rsid w:val="00507238"/>
    <w:rsid w:val="0050777C"/>
    <w:rsid w:val="00510A03"/>
    <w:rsid w:val="00511B36"/>
    <w:rsid w:val="00512947"/>
    <w:rsid w:val="005129F2"/>
    <w:rsid w:val="00514E2B"/>
    <w:rsid w:val="005152EB"/>
    <w:rsid w:val="00517117"/>
    <w:rsid w:val="00523F90"/>
    <w:rsid w:val="005246E0"/>
    <w:rsid w:val="005251CB"/>
    <w:rsid w:val="00526CE3"/>
    <w:rsid w:val="00530E3E"/>
    <w:rsid w:val="00530E9F"/>
    <w:rsid w:val="00533B39"/>
    <w:rsid w:val="005347FC"/>
    <w:rsid w:val="00537328"/>
    <w:rsid w:val="00540F99"/>
    <w:rsid w:val="005413CA"/>
    <w:rsid w:val="0054414B"/>
    <w:rsid w:val="00544A7D"/>
    <w:rsid w:val="00544FFD"/>
    <w:rsid w:val="00547AB8"/>
    <w:rsid w:val="00550A09"/>
    <w:rsid w:val="0055262E"/>
    <w:rsid w:val="00555811"/>
    <w:rsid w:val="00555C61"/>
    <w:rsid w:val="005568F5"/>
    <w:rsid w:val="00557D00"/>
    <w:rsid w:val="00557F82"/>
    <w:rsid w:val="00560735"/>
    <w:rsid w:val="00561C0C"/>
    <w:rsid w:val="005632DB"/>
    <w:rsid w:val="00566179"/>
    <w:rsid w:val="0056619E"/>
    <w:rsid w:val="005671F4"/>
    <w:rsid w:val="00570016"/>
    <w:rsid w:val="00570D0B"/>
    <w:rsid w:val="00570E36"/>
    <w:rsid w:val="0057112A"/>
    <w:rsid w:val="005728C6"/>
    <w:rsid w:val="00572BC9"/>
    <w:rsid w:val="00572CA3"/>
    <w:rsid w:val="005736FF"/>
    <w:rsid w:val="0057419E"/>
    <w:rsid w:val="005752BA"/>
    <w:rsid w:val="00575AAD"/>
    <w:rsid w:val="00575CDE"/>
    <w:rsid w:val="00577214"/>
    <w:rsid w:val="005842D8"/>
    <w:rsid w:val="005864C6"/>
    <w:rsid w:val="005875AA"/>
    <w:rsid w:val="005906C9"/>
    <w:rsid w:val="00590F9C"/>
    <w:rsid w:val="00591952"/>
    <w:rsid w:val="00591AC0"/>
    <w:rsid w:val="00592044"/>
    <w:rsid w:val="00593066"/>
    <w:rsid w:val="005940BC"/>
    <w:rsid w:val="00594828"/>
    <w:rsid w:val="00595ACA"/>
    <w:rsid w:val="00595CE8"/>
    <w:rsid w:val="00595EA1"/>
    <w:rsid w:val="00597646"/>
    <w:rsid w:val="005976D6"/>
    <w:rsid w:val="00597EF8"/>
    <w:rsid w:val="005A0B5A"/>
    <w:rsid w:val="005A0BA4"/>
    <w:rsid w:val="005A0FBF"/>
    <w:rsid w:val="005A10FB"/>
    <w:rsid w:val="005A4397"/>
    <w:rsid w:val="005A44F9"/>
    <w:rsid w:val="005A5CF4"/>
    <w:rsid w:val="005A6076"/>
    <w:rsid w:val="005B0F29"/>
    <w:rsid w:val="005B1292"/>
    <w:rsid w:val="005B168B"/>
    <w:rsid w:val="005B1AAD"/>
    <w:rsid w:val="005B1E3C"/>
    <w:rsid w:val="005B2B64"/>
    <w:rsid w:val="005B3745"/>
    <w:rsid w:val="005B57EE"/>
    <w:rsid w:val="005B6261"/>
    <w:rsid w:val="005B630E"/>
    <w:rsid w:val="005B66F3"/>
    <w:rsid w:val="005B6EA1"/>
    <w:rsid w:val="005C0AEC"/>
    <w:rsid w:val="005C2455"/>
    <w:rsid w:val="005C2721"/>
    <w:rsid w:val="005C3241"/>
    <w:rsid w:val="005C3786"/>
    <w:rsid w:val="005C3D28"/>
    <w:rsid w:val="005C3E71"/>
    <w:rsid w:val="005C514A"/>
    <w:rsid w:val="005C6335"/>
    <w:rsid w:val="005C64DE"/>
    <w:rsid w:val="005D0B00"/>
    <w:rsid w:val="005D0FDF"/>
    <w:rsid w:val="005D10F9"/>
    <w:rsid w:val="005D1AA5"/>
    <w:rsid w:val="005D2A23"/>
    <w:rsid w:val="005D2DE3"/>
    <w:rsid w:val="005D3E83"/>
    <w:rsid w:val="005D47F5"/>
    <w:rsid w:val="005D610C"/>
    <w:rsid w:val="005E09E2"/>
    <w:rsid w:val="005E0A03"/>
    <w:rsid w:val="005E1075"/>
    <w:rsid w:val="005E13B6"/>
    <w:rsid w:val="005E3EC4"/>
    <w:rsid w:val="005E72FA"/>
    <w:rsid w:val="005E7738"/>
    <w:rsid w:val="005F0AC5"/>
    <w:rsid w:val="005F0BD4"/>
    <w:rsid w:val="005F2880"/>
    <w:rsid w:val="005F3051"/>
    <w:rsid w:val="005F6492"/>
    <w:rsid w:val="005F75A4"/>
    <w:rsid w:val="005F7D7A"/>
    <w:rsid w:val="0060036F"/>
    <w:rsid w:val="006004B1"/>
    <w:rsid w:val="006019F7"/>
    <w:rsid w:val="00605982"/>
    <w:rsid w:val="0060643E"/>
    <w:rsid w:val="006100C4"/>
    <w:rsid w:val="0061011A"/>
    <w:rsid w:val="006125D4"/>
    <w:rsid w:val="00613202"/>
    <w:rsid w:val="00613787"/>
    <w:rsid w:val="006142BA"/>
    <w:rsid w:val="0061791E"/>
    <w:rsid w:val="00617AD5"/>
    <w:rsid w:val="00621FA0"/>
    <w:rsid w:val="0062268F"/>
    <w:rsid w:val="00624640"/>
    <w:rsid w:val="00624BC1"/>
    <w:rsid w:val="00625371"/>
    <w:rsid w:val="00625607"/>
    <w:rsid w:val="00626468"/>
    <w:rsid w:val="00630857"/>
    <w:rsid w:val="0063099F"/>
    <w:rsid w:val="00630C95"/>
    <w:rsid w:val="00633A6D"/>
    <w:rsid w:val="0063442C"/>
    <w:rsid w:val="00634A62"/>
    <w:rsid w:val="006351AC"/>
    <w:rsid w:val="006412F9"/>
    <w:rsid w:val="00641D50"/>
    <w:rsid w:val="00641EE4"/>
    <w:rsid w:val="006424AC"/>
    <w:rsid w:val="00643DFB"/>
    <w:rsid w:val="006440BB"/>
    <w:rsid w:val="006462D6"/>
    <w:rsid w:val="00646E8B"/>
    <w:rsid w:val="00647102"/>
    <w:rsid w:val="00650FAD"/>
    <w:rsid w:val="00652583"/>
    <w:rsid w:val="0065290E"/>
    <w:rsid w:val="00652CF2"/>
    <w:rsid w:val="00652D7C"/>
    <w:rsid w:val="00653B40"/>
    <w:rsid w:val="00654E0C"/>
    <w:rsid w:val="00654E3E"/>
    <w:rsid w:val="00660B74"/>
    <w:rsid w:val="0066176C"/>
    <w:rsid w:val="00661A15"/>
    <w:rsid w:val="006628B3"/>
    <w:rsid w:val="0066514A"/>
    <w:rsid w:val="0066587C"/>
    <w:rsid w:val="0066644F"/>
    <w:rsid w:val="00666462"/>
    <w:rsid w:val="006669D7"/>
    <w:rsid w:val="006708B4"/>
    <w:rsid w:val="00670A29"/>
    <w:rsid w:val="00671E02"/>
    <w:rsid w:val="00671F46"/>
    <w:rsid w:val="006739FE"/>
    <w:rsid w:val="00675C4C"/>
    <w:rsid w:val="0067731B"/>
    <w:rsid w:val="00680806"/>
    <w:rsid w:val="00680FEF"/>
    <w:rsid w:val="00682EC2"/>
    <w:rsid w:val="00682F8D"/>
    <w:rsid w:val="0068430A"/>
    <w:rsid w:val="00684C04"/>
    <w:rsid w:val="00684F8A"/>
    <w:rsid w:val="006851F9"/>
    <w:rsid w:val="00685504"/>
    <w:rsid w:val="00686E1D"/>
    <w:rsid w:val="00687322"/>
    <w:rsid w:val="0069064A"/>
    <w:rsid w:val="0069134E"/>
    <w:rsid w:val="00692768"/>
    <w:rsid w:val="00693F10"/>
    <w:rsid w:val="006947D9"/>
    <w:rsid w:val="006956DD"/>
    <w:rsid w:val="006965D4"/>
    <w:rsid w:val="006972DE"/>
    <w:rsid w:val="0069780A"/>
    <w:rsid w:val="00697CA5"/>
    <w:rsid w:val="006A0D7B"/>
    <w:rsid w:val="006A0F06"/>
    <w:rsid w:val="006A15C4"/>
    <w:rsid w:val="006A2D16"/>
    <w:rsid w:val="006A5029"/>
    <w:rsid w:val="006A67FC"/>
    <w:rsid w:val="006A6A7E"/>
    <w:rsid w:val="006B1FC6"/>
    <w:rsid w:val="006B2E38"/>
    <w:rsid w:val="006B3608"/>
    <w:rsid w:val="006B41A6"/>
    <w:rsid w:val="006B4A67"/>
    <w:rsid w:val="006B4B3A"/>
    <w:rsid w:val="006B4DED"/>
    <w:rsid w:val="006B52E1"/>
    <w:rsid w:val="006B61D5"/>
    <w:rsid w:val="006B62E4"/>
    <w:rsid w:val="006C0206"/>
    <w:rsid w:val="006C02DB"/>
    <w:rsid w:val="006C09F5"/>
    <w:rsid w:val="006C10F1"/>
    <w:rsid w:val="006C2075"/>
    <w:rsid w:val="006C2D52"/>
    <w:rsid w:val="006C3129"/>
    <w:rsid w:val="006C3F35"/>
    <w:rsid w:val="006C4B7D"/>
    <w:rsid w:val="006C4C82"/>
    <w:rsid w:val="006C5199"/>
    <w:rsid w:val="006C581B"/>
    <w:rsid w:val="006C5A4E"/>
    <w:rsid w:val="006C7C88"/>
    <w:rsid w:val="006D0C39"/>
    <w:rsid w:val="006D1E9B"/>
    <w:rsid w:val="006D2365"/>
    <w:rsid w:val="006D24C8"/>
    <w:rsid w:val="006D3D0D"/>
    <w:rsid w:val="006D4A78"/>
    <w:rsid w:val="006D4C2B"/>
    <w:rsid w:val="006D6025"/>
    <w:rsid w:val="006D6427"/>
    <w:rsid w:val="006D7DB1"/>
    <w:rsid w:val="006E038B"/>
    <w:rsid w:val="006E3074"/>
    <w:rsid w:val="006E41D3"/>
    <w:rsid w:val="006E4848"/>
    <w:rsid w:val="006E4F86"/>
    <w:rsid w:val="006E5895"/>
    <w:rsid w:val="006E5D5B"/>
    <w:rsid w:val="006E64C7"/>
    <w:rsid w:val="006E6528"/>
    <w:rsid w:val="006E7F20"/>
    <w:rsid w:val="006E7F38"/>
    <w:rsid w:val="006F0433"/>
    <w:rsid w:val="006F19DF"/>
    <w:rsid w:val="006F1A94"/>
    <w:rsid w:val="006F1B0E"/>
    <w:rsid w:val="006F45EF"/>
    <w:rsid w:val="006F55DF"/>
    <w:rsid w:val="006F6FCF"/>
    <w:rsid w:val="006F6FE0"/>
    <w:rsid w:val="006F79A7"/>
    <w:rsid w:val="006F7E7D"/>
    <w:rsid w:val="00701393"/>
    <w:rsid w:val="00701621"/>
    <w:rsid w:val="00704B87"/>
    <w:rsid w:val="0071005F"/>
    <w:rsid w:val="00711564"/>
    <w:rsid w:val="00711C46"/>
    <w:rsid w:val="00712DA6"/>
    <w:rsid w:val="00714814"/>
    <w:rsid w:val="00715B4C"/>
    <w:rsid w:val="00715B8B"/>
    <w:rsid w:val="007161EC"/>
    <w:rsid w:val="007167C4"/>
    <w:rsid w:val="0071754B"/>
    <w:rsid w:val="00717766"/>
    <w:rsid w:val="00722BDC"/>
    <w:rsid w:val="00724ACC"/>
    <w:rsid w:val="00725A69"/>
    <w:rsid w:val="00727771"/>
    <w:rsid w:val="00731DC7"/>
    <w:rsid w:val="00731DD5"/>
    <w:rsid w:val="00732863"/>
    <w:rsid w:val="00733039"/>
    <w:rsid w:val="00733F7C"/>
    <w:rsid w:val="007348AF"/>
    <w:rsid w:val="00734913"/>
    <w:rsid w:val="00734FB3"/>
    <w:rsid w:val="007368E8"/>
    <w:rsid w:val="00736D02"/>
    <w:rsid w:val="00737E21"/>
    <w:rsid w:val="0074053B"/>
    <w:rsid w:val="0074278D"/>
    <w:rsid w:val="00742DD6"/>
    <w:rsid w:val="00746FBC"/>
    <w:rsid w:val="0074702B"/>
    <w:rsid w:val="00751F96"/>
    <w:rsid w:val="0075351E"/>
    <w:rsid w:val="0075497A"/>
    <w:rsid w:val="00755C81"/>
    <w:rsid w:val="00755FC7"/>
    <w:rsid w:val="00756926"/>
    <w:rsid w:val="00756D5E"/>
    <w:rsid w:val="00761880"/>
    <w:rsid w:val="00762B6F"/>
    <w:rsid w:val="007636E7"/>
    <w:rsid w:val="007664E9"/>
    <w:rsid w:val="00767EEB"/>
    <w:rsid w:val="00770DBA"/>
    <w:rsid w:val="00771672"/>
    <w:rsid w:val="00771840"/>
    <w:rsid w:val="00773D33"/>
    <w:rsid w:val="00773ECA"/>
    <w:rsid w:val="00774C3D"/>
    <w:rsid w:val="00775943"/>
    <w:rsid w:val="007802E4"/>
    <w:rsid w:val="0078084D"/>
    <w:rsid w:val="00783F25"/>
    <w:rsid w:val="0078495C"/>
    <w:rsid w:val="00785B41"/>
    <w:rsid w:val="00786AAD"/>
    <w:rsid w:val="0079093A"/>
    <w:rsid w:val="00790B05"/>
    <w:rsid w:val="00791B84"/>
    <w:rsid w:val="00791C6A"/>
    <w:rsid w:val="007925E1"/>
    <w:rsid w:val="0079271A"/>
    <w:rsid w:val="00793848"/>
    <w:rsid w:val="00793A09"/>
    <w:rsid w:val="007940BF"/>
    <w:rsid w:val="0079751E"/>
    <w:rsid w:val="007A223D"/>
    <w:rsid w:val="007A3273"/>
    <w:rsid w:val="007A3843"/>
    <w:rsid w:val="007B1296"/>
    <w:rsid w:val="007B36E5"/>
    <w:rsid w:val="007B43F3"/>
    <w:rsid w:val="007B62B9"/>
    <w:rsid w:val="007B67B7"/>
    <w:rsid w:val="007B709E"/>
    <w:rsid w:val="007B74C1"/>
    <w:rsid w:val="007B7579"/>
    <w:rsid w:val="007C1119"/>
    <w:rsid w:val="007C3648"/>
    <w:rsid w:val="007C3AF0"/>
    <w:rsid w:val="007C605F"/>
    <w:rsid w:val="007D1079"/>
    <w:rsid w:val="007D13FF"/>
    <w:rsid w:val="007D1A0C"/>
    <w:rsid w:val="007D29BD"/>
    <w:rsid w:val="007D2C37"/>
    <w:rsid w:val="007D2C3A"/>
    <w:rsid w:val="007D406B"/>
    <w:rsid w:val="007D59D4"/>
    <w:rsid w:val="007E11B4"/>
    <w:rsid w:val="007E1C57"/>
    <w:rsid w:val="007E2A83"/>
    <w:rsid w:val="007E4583"/>
    <w:rsid w:val="007E48A2"/>
    <w:rsid w:val="007E5B32"/>
    <w:rsid w:val="007E6801"/>
    <w:rsid w:val="007E7274"/>
    <w:rsid w:val="007E759A"/>
    <w:rsid w:val="007F06DC"/>
    <w:rsid w:val="007F1AC9"/>
    <w:rsid w:val="007F2716"/>
    <w:rsid w:val="007F2B2E"/>
    <w:rsid w:val="007F56AB"/>
    <w:rsid w:val="007F5C00"/>
    <w:rsid w:val="007F6046"/>
    <w:rsid w:val="007F6E1B"/>
    <w:rsid w:val="007F6F6E"/>
    <w:rsid w:val="00800364"/>
    <w:rsid w:val="008011C7"/>
    <w:rsid w:val="00802026"/>
    <w:rsid w:val="0080235F"/>
    <w:rsid w:val="0080297E"/>
    <w:rsid w:val="00802D1F"/>
    <w:rsid w:val="00802D92"/>
    <w:rsid w:val="00804E9B"/>
    <w:rsid w:val="00805320"/>
    <w:rsid w:val="008057D9"/>
    <w:rsid w:val="00806CAD"/>
    <w:rsid w:val="008077C8"/>
    <w:rsid w:val="00810637"/>
    <w:rsid w:val="00810BA3"/>
    <w:rsid w:val="00811CBD"/>
    <w:rsid w:val="008156AB"/>
    <w:rsid w:val="00821875"/>
    <w:rsid w:val="008227B2"/>
    <w:rsid w:val="00823133"/>
    <w:rsid w:val="00824F03"/>
    <w:rsid w:val="00825322"/>
    <w:rsid w:val="008254A4"/>
    <w:rsid w:val="00826132"/>
    <w:rsid w:val="00827713"/>
    <w:rsid w:val="00827DE6"/>
    <w:rsid w:val="00830C10"/>
    <w:rsid w:val="00831A31"/>
    <w:rsid w:val="0083204D"/>
    <w:rsid w:val="008335F1"/>
    <w:rsid w:val="008336ED"/>
    <w:rsid w:val="00834101"/>
    <w:rsid w:val="0083534A"/>
    <w:rsid w:val="00835E19"/>
    <w:rsid w:val="0083638F"/>
    <w:rsid w:val="00837E10"/>
    <w:rsid w:val="00841F66"/>
    <w:rsid w:val="00841FDB"/>
    <w:rsid w:val="0084608B"/>
    <w:rsid w:val="008461FD"/>
    <w:rsid w:val="00846EB5"/>
    <w:rsid w:val="0084707B"/>
    <w:rsid w:val="00850A86"/>
    <w:rsid w:val="0085113C"/>
    <w:rsid w:val="00851D89"/>
    <w:rsid w:val="00852675"/>
    <w:rsid w:val="008532F7"/>
    <w:rsid w:val="0085496F"/>
    <w:rsid w:val="00854F81"/>
    <w:rsid w:val="00857936"/>
    <w:rsid w:val="00860B85"/>
    <w:rsid w:val="00861987"/>
    <w:rsid w:val="00862721"/>
    <w:rsid w:val="00862DB2"/>
    <w:rsid w:val="00865CBE"/>
    <w:rsid w:val="008660C6"/>
    <w:rsid w:val="0086652D"/>
    <w:rsid w:val="00867ACC"/>
    <w:rsid w:val="00871415"/>
    <w:rsid w:val="00871756"/>
    <w:rsid w:val="008719F9"/>
    <w:rsid w:val="00871F21"/>
    <w:rsid w:val="00872937"/>
    <w:rsid w:val="00872A0B"/>
    <w:rsid w:val="00874E10"/>
    <w:rsid w:val="00875515"/>
    <w:rsid w:val="00875D0B"/>
    <w:rsid w:val="008767B0"/>
    <w:rsid w:val="00877363"/>
    <w:rsid w:val="00877793"/>
    <w:rsid w:val="008801D5"/>
    <w:rsid w:val="008810CD"/>
    <w:rsid w:val="008821C1"/>
    <w:rsid w:val="00883592"/>
    <w:rsid w:val="008835A4"/>
    <w:rsid w:val="00883747"/>
    <w:rsid w:val="00883F61"/>
    <w:rsid w:val="008852BA"/>
    <w:rsid w:val="008900FC"/>
    <w:rsid w:val="00891E1F"/>
    <w:rsid w:val="00891EC6"/>
    <w:rsid w:val="00893E2B"/>
    <w:rsid w:val="008942E9"/>
    <w:rsid w:val="0089597A"/>
    <w:rsid w:val="0089721E"/>
    <w:rsid w:val="008976F7"/>
    <w:rsid w:val="008A3D99"/>
    <w:rsid w:val="008A455A"/>
    <w:rsid w:val="008A5426"/>
    <w:rsid w:val="008A613E"/>
    <w:rsid w:val="008A7779"/>
    <w:rsid w:val="008A7C56"/>
    <w:rsid w:val="008A7F93"/>
    <w:rsid w:val="008B2593"/>
    <w:rsid w:val="008B4095"/>
    <w:rsid w:val="008B6A73"/>
    <w:rsid w:val="008C1F20"/>
    <w:rsid w:val="008C23B8"/>
    <w:rsid w:val="008C37DF"/>
    <w:rsid w:val="008C439E"/>
    <w:rsid w:val="008C5BE9"/>
    <w:rsid w:val="008C6246"/>
    <w:rsid w:val="008C6416"/>
    <w:rsid w:val="008D13E8"/>
    <w:rsid w:val="008D170B"/>
    <w:rsid w:val="008D405F"/>
    <w:rsid w:val="008D4424"/>
    <w:rsid w:val="008D4467"/>
    <w:rsid w:val="008D489D"/>
    <w:rsid w:val="008D4CA2"/>
    <w:rsid w:val="008D5ED1"/>
    <w:rsid w:val="008D6663"/>
    <w:rsid w:val="008D6A45"/>
    <w:rsid w:val="008E1AA9"/>
    <w:rsid w:val="008E1AAE"/>
    <w:rsid w:val="008E2D4A"/>
    <w:rsid w:val="008E2F62"/>
    <w:rsid w:val="008E327C"/>
    <w:rsid w:val="008E6FD0"/>
    <w:rsid w:val="008E6FD1"/>
    <w:rsid w:val="008E7F8A"/>
    <w:rsid w:val="008F0A09"/>
    <w:rsid w:val="008F115D"/>
    <w:rsid w:val="008F1441"/>
    <w:rsid w:val="008F14D3"/>
    <w:rsid w:val="008F164F"/>
    <w:rsid w:val="008F220C"/>
    <w:rsid w:val="008F2D15"/>
    <w:rsid w:val="008F30C6"/>
    <w:rsid w:val="008F3100"/>
    <w:rsid w:val="008F3434"/>
    <w:rsid w:val="008F3540"/>
    <w:rsid w:val="008F3F91"/>
    <w:rsid w:val="008F4C60"/>
    <w:rsid w:val="008F6145"/>
    <w:rsid w:val="008F6DEC"/>
    <w:rsid w:val="00901689"/>
    <w:rsid w:val="00903248"/>
    <w:rsid w:val="00903E04"/>
    <w:rsid w:val="009066D1"/>
    <w:rsid w:val="009076A1"/>
    <w:rsid w:val="00907705"/>
    <w:rsid w:val="00907A2C"/>
    <w:rsid w:val="00912111"/>
    <w:rsid w:val="00912611"/>
    <w:rsid w:val="00915B5F"/>
    <w:rsid w:val="00916707"/>
    <w:rsid w:val="009171D5"/>
    <w:rsid w:val="009223B6"/>
    <w:rsid w:val="00924A0E"/>
    <w:rsid w:val="00924F80"/>
    <w:rsid w:val="00925563"/>
    <w:rsid w:val="00925D57"/>
    <w:rsid w:val="0092644F"/>
    <w:rsid w:val="00927D29"/>
    <w:rsid w:val="0093034F"/>
    <w:rsid w:val="009304C3"/>
    <w:rsid w:val="00931694"/>
    <w:rsid w:val="00931A4F"/>
    <w:rsid w:val="00932193"/>
    <w:rsid w:val="0093315A"/>
    <w:rsid w:val="00933289"/>
    <w:rsid w:val="00933969"/>
    <w:rsid w:val="00936095"/>
    <w:rsid w:val="00936303"/>
    <w:rsid w:val="009374C9"/>
    <w:rsid w:val="009412F9"/>
    <w:rsid w:val="009422C4"/>
    <w:rsid w:val="00942536"/>
    <w:rsid w:val="00942C23"/>
    <w:rsid w:val="00947AFE"/>
    <w:rsid w:val="009500FD"/>
    <w:rsid w:val="00950671"/>
    <w:rsid w:val="00952410"/>
    <w:rsid w:val="00952680"/>
    <w:rsid w:val="009532B6"/>
    <w:rsid w:val="00956D2D"/>
    <w:rsid w:val="00956FC6"/>
    <w:rsid w:val="0095709E"/>
    <w:rsid w:val="009605D8"/>
    <w:rsid w:val="00961132"/>
    <w:rsid w:val="009611EC"/>
    <w:rsid w:val="0096241B"/>
    <w:rsid w:val="0096317E"/>
    <w:rsid w:val="00963CBC"/>
    <w:rsid w:val="0096526C"/>
    <w:rsid w:val="009670D2"/>
    <w:rsid w:val="00970C01"/>
    <w:rsid w:val="0097174A"/>
    <w:rsid w:val="00972512"/>
    <w:rsid w:val="00972D6C"/>
    <w:rsid w:val="00973C73"/>
    <w:rsid w:val="009750BF"/>
    <w:rsid w:val="00975916"/>
    <w:rsid w:val="00976350"/>
    <w:rsid w:val="009766DA"/>
    <w:rsid w:val="00977982"/>
    <w:rsid w:val="00980EA6"/>
    <w:rsid w:val="00982125"/>
    <w:rsid w:val="0098368E"/>
    <w:rsid w:val="00985D99"/>
    <w:rsid w:val="009862AB"/>
    <w:rsid w:val="00986D86"/>
    <w:rsid w:val="00987D68"/>
    <w:rsid w:val="009910A0"/>
    <w:rsid w:val="00991675"/>
    <w:rsid w:val="0099207B"/>
    <w:rsid w:val="00993D55"/>
    <w:rsid w:val="00994A57"/>
    <w:rsid w:val="009951BE"/>
    <w:rsid w:val="00995B08"/>
    <w:rsid w:val="009960DB"/>
    <w:rsid w:val="009965FB"/>
    <w:rsid w:val="00996F69"/>
    <w:rsid w:val="009A0BB0"/>
    <w:rsid w:val="009A1887"/>
    <w:rsid w:val="009A29F4"/>
    <w:rsid w:val="009A2FB9"/>
    <w:rsid w:val="009A4899"/>
    <w:rsid w:val="009A535E"/>
    <w:rsid w:val="009A53A1"/>
    <w:rsid w:val="009A5998"/>
    <w:rsid w:val="009A70F4"/>
    <w:rsid w:val="009A7247"/>
    <w:rsid w:val="009A7E56"/>
    <w:rsid w:val="009B37A2"/>
    <w:rsid w:val="009B3E42"/>
    <w:rsid w:val="009B5685"/>
    <w:rsid w:val="009B66D0"/>
    <w:rsid w:val="009C008A"/>
    <w:rsid w:val="009C0726"/>
    <w:rsid w:val="009C2BC1"/>
    <w:rsid w:val="009C3BCE"/>
    <w:rsid w:val="009C56CC"/>
    <w:rsid w:val="009C5AC7"/>
    <w:rsid w:val="009C61C2"/>
    <w:rsid w:val="009D01D8"/>
    <w:rsid w:val="009D0493"/>
    <w:rsid w:val="009D3D71"/>
    <w:rsid w:val="009D5C8D"/>
    <w:rsid w:val="009D672E"/>
    <w:rsid w:val="009D6783"/>
    <w:rsid w:val="009D732A"/>
    <w:rsid w:val="009E1725"/>
    <w:rsid w:val="009E2181"/>
    <w:rsid w:val="009E3F9B"/>
    <w:rsid w:val="009E4669"/>
    <w:rsid w:val="009E51EA"/>
    <w:rsid w:val="009E648E"/>
    <w:rsid w:val="009E720C"/>
    <w:rsid w:val="009E72EA"/>
    <w:rsid w:val="009E7721"/>
    <w:rsid w:val="009E7BCD"/>
    <w:rsid w:val="009E7EAF"/>
    <w:rsid w:val="009F00FB"/>
    <w:rsid w:val="009F2F14"/>
    <w:rsid w:val="009F314C"/>
    <w:rsid w:val="009F33DF"/>
    <w:rsid w:val="009F40A3"/>
    <w:rsid w:val="009F5FE3"/>
    <w:rsid w:val="009F6C87"/>
    <w:rsid w:val="009F6F67"/>
    <w:rsid w:val="009F75C0"/>
    <w:rsid w:val="00A01761"/>
    <w:rsid w:val="00A0192B"/>
    <w:rsid w:val="00A01EF3"/>
    <w:rsid w:val="00A02C6A"/>
    <w:rsid w:val="00A04B81"/>
    <w:rsid w:val="00A04EA9"/>
    <w:rsid w:val="00A05412"/>
    <w:rsid w:val="00A071FB"/>
    <w:rsid w:val="00A112CB"/>
    <w:rsid w:val="00A131F2"/>
    <w:rsid w:val="00A14B60"/>
    <w:rsid w:val="00A14D84"/>
    <w:rsid w:val="00A15409"/>
    <w:rsid w:val="00A17D2E"/>
    <w:rsid w:val="00A2022C"/>
    <w:rsid w:val="00A202AD"/>
    <w:rsid w:val="00A21DC5"/>
    <w:rsid w:val="00A21F3F"/>
    <w:rsid w:val="00A222D4"/>
    <w:rsid w:val="00A23795"/>
    <w:rsid w:val="00A2411D"/>
    <w:rsid w:val="00A24288"/>
    <w:rsid w:val="00A24471"/>
    <w:rsid w:val="00A2518B"/>
    <w:rsid w:val="00A25BAE"/>
    <w:rsid w:val="00A25E67"/>
    <w:rsid w:val="00A263AF"/>
    <w:rsid w:val="00A2751F"/>
    <w:rsid w:val="00A30BB5"/>
    <w:rsid w:val="00A31998"/>
    <w:rsid w:val="00A323AD"/>
    <w:rsid w:val="00A34383"/>
    <w:rsid w:val="00A34735"/>
    <w:rsid w:val="00A34F99"/>
    <w:rsid w:val="00A35EEF"/>
    <w:rsid w:val="00A3652D"/>
    <w:rsid w:val="00A3722A"/>
    <w:rsid w:val="00A37E36"/>
    <w:rsid w:val="00A40C5C"/>
    <w:rsid w:val="00A41DF3"/>
    <w:rsid w:val="00A42D77"/>
    <w:rsid w:val="00A43307"/>
    <w:rsid w:val="00A4385D"/>
    <w:rsid w:val="00A43DE8"/>
    <w:rsid w:val="00A45A9B"/>
    <w:rsid w:val="00A45ED9"/>
    <w:rsid w:val="00A460D9"/>
    <w:rsid w:val="00A471CF"/>
    <w:rsid w:val="00A52E58"/>
    <w:rsid w:val="00A53CFF"/>
    <w:rsid w:val="00A54C66"/>
    <w:rsid w:val="00A55B74"/>
    <w:rsid w:val="00A56454"/>
    <w:rsid w:val="00A56655"/>
    <w:rsid w:val="00A57474"/>
    <w:rsid w:val="00A57C2D"/>
    <w:rsid w:val="00A623AF"/>
    <w:rsid w:val="00A62D79"/>
    <w:rsid w:val="00A656F5"/>
    <w:rsid w:val="00A65913"/>
    <w:rsid w:val="00A665FA"/>
    <w:rsid w:val="00A671E1"/>
    <w:rsid w:val="00A732CF"/>
    <w:rsid w:val="00A75FFC"/>
    <w:rsid w:val="00A761C2"/>
    <w:rsid w:val="00A77396"/>
    <w:rsid w:val="00A80CAD"/>
    <w:rsid w:val="00A82074"/>
    <w:rsid w:val="00A84720"/>
    <w:rsid w:val="00A85179"/>
    <w:rsid w:val="00A86331"/>
    <w:rsid w:val="00A8748E"/>
    <w:rsid w:val="00A87D13"/>
    <w:rsid w:val="00A9106A"/>
    <w:rsid w:val="00A91E89"/>
    <w:rsid w:val="00A91F02"/>
    <w:rsid w:val="00A924F0"/>
    <w:rsid w:val="00A936AA"/>
    <w:rsid w:val="00A94FD6"/>
    <w:rsid w:val="00A96E14"/>
    <w:rsid w:val="00A9702A"/>
    <w:rsid w:val="00A977BD"/>
    <w:rsid w:val="00A97B34"/>
    <w:rsid w:val="00AA224E"/>
    <w:rsid w:val="00AA7059"/>
    <w:rsid w:val="00AA75CC"/>
    <w:rsid w:val="00AB5BE6"/>
    <w:rsid w:val="00AB5DC1"/>
    <w:rsid w:val="00AB692C"/>
    <w:rsid w:val="00AB724E"/>
    <w:rsid w:val="00AC02FC"/>
    <w:rsid w:val="00AC08D3"/>
    <w:rsid w:val="00AC3AE3"/>
    <w:rsid w:val="00AC7D91"/>
    <w:rsid w:val="00AD0EF6"/>
    <w:rsid w:val="00AD1989"/>
    <w:rsid w:val="00AD522E"/>
    <w:rsid w:val="00AE1029"/>
    <w:rsid w:val="00AE22EC"/>
    <w:rsid w:val="00AE28A3"/>
    <w:rsid w:val="00AE3215"/>
    <w:rsid w:val="00AE37BA"/>
    <w:rsid w:val="00AE433F"/>
    <w:rsid w:val="00AE522A"/>
    <w:rsid w:val="00AE6501"/>
    <w:rsid w:val="00AF21F6"/>
    <w:rsid w:val="00AF41A3"/>
    <w:rsid w:val="00AF41EC"/>
    <w:rsid w:val="00AF4355"/>
    <w:rsid w:val="00AF5FC8"/>
    <w:rsid w:val="00AF6AA3"/>
    <w:rsid w:val="00B00839"/>
    <w:rsid w:val="00B00BB4"/>
    <w:rsid w:val="00B00E40"/>
    <w:rsid w:val="00B01F68"/>
    <w:rsid w:val="00B04277"/>
    <w:rsid w:val="00B04C41"/>
    <w:rsid w:val="00B04D5C"/>
    <w:rsid w:val="00B057F6"/>
    <w:rsid w:val="00B05837"/>
    <w:rsid w:val="00B062B3"/>
    <w:rsid w:val="00B10123"/>
    <w:rsid w:val="00B10885"/>
    <w:rsid w:val="00B117B9"/>
    <w:rsid w:val="00B11B2E"/>
    <w:rsid w:val="00B13EB9"/>
    <w:rsid w:val="00B1423E"/>
    <w:rsid w:val="00B15252"/>
    <w:rsid w:val="00B15574"/>
    <w:rsid w:val="00B17EEE"/>
    <w:rsid w:val="00B2031D"/>
    <w:rsid w:val="00B21A6A"/>
    <w:rsid w:val="00B22ECA"/>
    <w:rsid w:val="00B27387"/>
    <w:rsid w:val="00B279F0"/>
    <w:rsid w:val="00B27CEA"/>
    <w:rsid w:val="00B27D9B"/>
    <w:rsid w:val="00B30A23"/>
    <w:rsid w:val="00B30F3D"/>
    <w:rsid w:val="00B3373A"/>
    <w:rsid w:val="00B3420E"/>
    <w:rsid w:val="00B3530E"/>
    <w:rsid w:val="00B40AFA"/>
    <w:rsid w:val="00B42911"/>
    <w:rsid w:val="00B439EE"/>
    <w:rsid w:val="00B44269"/>
    <w:rsid w:val="00B44A6D"/>
    <w:rsid w:val="00B459D6"/>
    <w:rsid w:val="00B50673"/>
    <w:rsid w:val="00B549E0"/>
    <w:rsid w:val="00B54B27"/>
    <w:rsid w:val="00B60464"/>
    <w:rsid w:val="00B6172F"/>
    <w:rsid w:val="00B62263"/>
    <w:rsid w:val="00B623B7"/>
    <w:rsid w:val="00B63F34"/>
    <w:rsid w:val="00B64739"/>
    <w:rsid w:val="00B64EC5"/>
    <w:rsid w:val="00B65142"/>
    <w:rsid w:val="00B657CC"/>
    <w:rsid w:val="00B66F3A"/>
    <w:rsid w:val="00B7167C"/>
    <w:rsid w:val="00B71762"/>
    <w:rsid w:val="00B7232C"/>
    <w:rsid w:val="00B72EF3"/>
    <w:rsid w:val="00B73778"/>
    <w:rsid w:val="00B75803"/>
    <w:rsid w:val="00B772E9"/>
    <w:rsid w:val="00B80B81"/>
    <w:rsid w:val="00B81EDE"/>
    <w:rsid w:val="00B8202E"/>
    <w:rsid w:val="00B83049"/>
    <w:rsid w:val="00B8398A"/>
    <w:rsid w:val="00B83A4C"/>
    <w:rsid w:val="00B84868"/>
    <w:rsid w:val="00B84ED2"/>
    <w:rsid w:val="00B85A72"/>
    <w:rsid w:val="00B8760E"/>
    <w:rsid w:val="00B93FA0"/>
    <w:rsid w:val="00B940CC"/>
    <w:rsid w:val="00B940E6"/>
    <w:rsid w:val="00B94221"/>
    <w:rsid w:val="00B94282"/>
    <w:rsid w:val="00B94FBF"/>
    <w:rsid w:val="00B96CA2"/>
    <w:rsid w:val="00B97D9A"/>
    <w:rsid w:val="00BA3309"/>
    <w:rsid w:val="00BA3AA5"/>
    <w:rsid w:val="00BA44FF"/>
    <w:rsid w:val="00BA55FF"/>
    <w:rsid w:val="00BA5FDD"/>
    <w:rsid w:val="00BA78F6"/>
    <w:rsid w:val="00BB048A"/>
    <w:rsid w:val="00BB0574"/>
    <w:rsid w:val="00BB06AD"/>
    <w:rsid w:val="00BB07C9"/>
    <w:rsid w:val="00BB1725"/>
    <w:rsid w:val="00BB172F"/>
    <w:rsid w:val="00BB1CE4"/>
    <w:rsid w:val="00BB218F"/>
    <w:rsid w:val="00BB22C1"/>
    <w:rsid w:val="00BB2B0E"/>
    <w:rsid w:val="00BB3756"/>
    <w:rsid w:val="00BB3910"/>
    <w:rsid w:val="00BB3ABC"/>
    <w:rsid w:val="00BB423A"/>
    <w:rsid w:val="00BB49F0"/>
    <w:rsid w:val="00BB5C6A"/>
    <w:rsid w:val="00BB672D"/>
    <w:rsid w:val="00BC2B85"/>
    <w:rsid w:val="00BC421B"/>
    <w:rsid w:val="00BC6192"/>
    <w:rsid w:val="00BD13E6"/>
    <w:rsid w:val="00BD31D7"/>
    <w:rsid w:val="00BD437B"/>
    <w:rsid w:val="00BD5891"/>
    <w:rsid w:val="00BD615E"/>
    <w:rsid w:val="00BD777B"/>
    <w:rsid w:val="00BE164B"/>
    <w:rsid w:val="00BE2E89"/>
    <w:rsid w:val="00BE430C"/>
    <w:rsid w:val="00BE4E3C"/>
    <w:rsid w:val="00BE7563"/>
    <w:rsid w:val="00BE7FB7"/>
    <w:rsid w:val="00BF0410"/>
    <w:rsid w:val="00BF0494"/>
    <w:rsid w:val="00BF089D"/>
    <w:rsid w:val="00BF0BEA"/>
    <w:rsid w:val="00BF1910"/>
    <w:rsid w:val="00BF2472"/>
    <w:rsid w:val="00BF27B1"/>
    <w:rsid w:val="00BF2834"/>
    <w:rsid w:val="00BF28D4"/>
    <w:rsid w:val="00BF2D48"/>
    <w:rsid w:val="00BF5EBC"/>
    <w:rsid w:val="00BF6913"/>
    <w:rsid w:val="00BF7897"/>
    <w:rsid w:val="00C006AA"/>
    <w:rsid w:val="00C01B2D"/>
    <w:rsid w:val="00C02540"/>
    <w:rsid w:val="00C02860"/>
    <w:rsid w:val="00C02CA6"/>
    <w:rsid w:val="00C03800"/>
    <w:rsid w:val="00C04787"/>
    <w:rsid w:val="00C047B3"/>
    <w:rsid w:val="00C070EA"/>
    <w:rsid w:val="00C102B0"/>
    <w:rsid w:val="00C168B9"/>
    <w:rsid w:val="00C17721"/>
    <w:rsid w:val="00C17900"/>
    <w:rsid w:val="00C21E5C"/>
    <w:rsid w:val="00C24768"/>
    <w:rsid w:val="00C24C22"/>
    <w:rsid w:val="00C24F6D"/>
    <w:rsid w:val="00C2518C"/>
    <w:rsid w:val="00C25818"/>
    <w:rsid w:val="00C260CA"/>
    <w:rsid w:val="00C35061"/>
    <w:rsid w:val="00C350A6"/>
    <w:rsid w:val="00C35327"/>
    <w:rsid w:val="00C353F0"/>
    <w:rsid w:val="00C37FC7"/>
    <w:rsid w:val="00C4036D"/>
    <w:rsid w:val="00C443BF"/>
    <w:rsid w:val="00C44E52"/>
    <w:rsid w:val="00C45A25"/>
    <w:rsid w:val="00C462C5"/>
    <w:rsid w:val="00C46DD9"/>
    <w:rsid w:val="00C47CEC"/>
    <w:rsid w:val="00C544D2"/>
    <w:rsid w:val="00C54CA2"/>
    <w:rsid w:val="00C5565B"/>
    <w:rsid w:val="00C5629D"/>
    <w:rsid w:val="00C57615"/>
    <w:rsid w:val="00C61C4C"/>
    <w:rsid w:val="00C6224F"/>
    <w:rsid w:val="00C649F7"/>
    <w:rsid w:val="00C64E38"/>
    <w:rsid w:val="00C66A8C"/>
    <w:rsid w:val="00C706EA"/>
    <w:rsid w:val="00C71012"/>
    <w:rsid w:val="00C7366D"/>
    <w:rsid w:val="00C75749"/>
    <w:rsid w:val="00C772B7"/>
    <w:rsid w:val="00C825CA"/>
    <w:rsid w:val="00C82C24"/>
    <w:rsid w:val="00C82CB6"/>
    <w:rsid w:val="00C84710"/>
    <w:rsid w:val="00C85156"/>
    <w:rsid w:val="00C8545C"/>
    <w:rsid w:val="00C871DC"/>
    <w:rsid w:val="00C873B1"/>
    <w:rsid w:val="00C92768"/>
    <w:rsid w:val="00C934F9"/>
    <w:rsid w:val="00C966A7"/>
    <w:rsid w:val="00C9737C"/>
    <w:rsid w:val="00CA0C3A"/>
    <w:rsid w:val="00CA4C73"/>
    <w:rsid w:val="00CA55AD"/>
    <w:rsid w:val="00CA610B"/>
    <w:rsid w:val="00CA65E8"/>
    <w:rsid w:val="00CB0460"/>
    <w:rsid w:val="00CB1F02"/>
    <w:rsid w:val="00CB3F64"/>
    <w:rsid w:val="00CB4BC0"/>
    <w:rsid w:val="00CB5F04"/>
    <w:rsid w:val="00CB794D"/>
    <w:rsid w:val="00CC083D"/>
    <w:rsid w:val="00CC1297"/>
    <w:rsid w:val="00CC202E"/>
    <w:rsid w:val="00CC3301"/>
    <w:rsid w:val="00CC3C61"/>
    <w:rsid w:val="00CC418F"/>
    <w:rsid w:val="00CC6617"/>
    <w:rsid w:val="00CC6F56"/>
    <w:rsid w:val="00CC7158"/>
    <w:rsid w:val="00CC762E"/>
    <w:rsid w:val="00CD130F"/>
    <w:rsid w:val="00CD2CB6"/>
    <w:rsid w:val="00CD4E2E"/>
    <w:rsid w:val="00CD50EE"/>
    <w:rsid w:val="00CD56EC"/>
    <w:rsid w:val="00CD5A77"/>
    <w:rsid w:val="00CD675B"/>
    <w:rsid w:val="00CD6FE3"/>
    <w:rsid w:val="00CD753C"/>
    <w:rsid w:val="00CE04FD"/>
    <w:rsid w:val="00CE22FB"/>
    <w:rsid w:val="00CE3B5E"/>
    <w:rsid w:val="00CE3C55"/>
    <w:rsid w:val="00CE4939"/>
    <w:rsid w:val="00CE4FB8"/>
    <w:rsid w:val="00CE50D3"/>
    <w:rsid w:val="00CE58C3"/>
    <w:rsid w:val="00CE6ECE"/>
    <w:rsid w:val="00CF0215"/>
    <w:rsid w:val="00CF0D66"/>
    <w:rsid w:val="00CF1B10"/>
    <w:rsid w:val="00CF226E"/>
    <w:rsid w:val="00CF23A2"/>
    <w:rsid w:val="00CF3017"/>
    <w:rsid w:val="00CF33E3"/>
    <w:rsid w:val="00CF4233"/>
    <w:rsid w:val="00CF43A9"/>
    <w:rsid w:val="00CF4EF7"/>
    <w:rsid w:val="00CF5092"/>
    <w:rsid w:val="00CF5748"/>
    <w:rsid w:val="00CF5AF9"/>
    <w:rsid w:val="00CF684B"/>
    <w:rsid w:val="00CF6A37"/>
    <w:rsid w:val="00CF6C3A"/>
    <w:rsid w:val="00D0117F"/>
    <w:rsid w:val="00D027E6"/>
    <w:rsid w:val="00D03C3B"/>
    <w:rsid w:val="00D0490E"/>
    <w:rsid w:val="00D0639F"/>
    <w:rsid w:val="00D103B1"/>
    <w:rsid w:val="00D13073"/>
    <w:rsid w:val="00D1381D"/>
    <w:rsid w:val="00D142CC"/>
    <w:rsid w:val="00D14847"/>
    <w:rsid w:val="00D14DC0"/>
    <w:rsid w:val="00D15295"/>
    <w:rsid w:val="00D160AE"/>
    <w:rsid w:val="00D16D91"/>
    <w:rsid w:val="00D17AD4"/>
    <w:rsid w:val="00D201CA"/>
    <w:rsid w:val="00D2213B"/>
    <w:rsid w:val="00D2488C"/>
    <w:rsid w:val="00D24B0A"/>
    <w:rsid w:val="00D27274"/>
    <w:rsid w:val="00D27276"/>
    <w:rsid w:val="00D27A42"/>
    <w:rsid w:val="00D31749"/>
    <w:rsid w:val="00D33535"/>
    <w:rsid w:val="00D34036"/>
    <w:rsid w:val="00D4081D"/>
    <w:rsid w:val="00D44FB0"/>
    <w:rsid w:val="00D45A8D"/>
    <w:rsid w:val="00D4635D"/>
    <w:rsid w:val="00D47170"/>
    <w:rsid w:val="00D50DD5"/>
    <w:rsid w:val="00D5191F"/>
    <w:rsid w:val="00D51EAF"/>
    <w:rsid w:val="00D53188"/>
    <w:rsid w:val="00D53E3F"/>
    <w:rsid w:val="00D541DD"/>
    <w:rsid w:val="00D557C7"/>
    <w:rsid w:val="00D56E2A"/>
    <w:rsid w:val="00D56F33"/>
    <w:rsid w:val="00D576FD"/>
    <w:rsid w:val="00D57865"/>
    <w:rsid w:val="00D60F6E"/>
    <w:rsid w:val="00D613B2"/>
    <w:rsid w:val="00D63031"/>
    <w:rsid w:val="00D65A77"/>
    <w:rsid w:val="00D66210"/>
    <w:rsid w:val="00D662D2"/>
    <w:rsid w:val="00D66300"/>
    <w:rsid w:val="00D665B3"/>
    <w:rsid w:val="00D66F35"/>
    <w:rsid w:val="00D70917"/>
    <w:rsid w:val="00D71C17"/>
    <w:rsid w:val="00D72CE2"/>
    <w:rsid w:val="00D730E7"/>
    <w:rsid w:val="00D746C2"/>
    <w:rsid w:val="00D759ED"/>
    <w:rsid w:val="00D76A1C"/>
    <w:rsid w:val="00D800A0"/>
    <w:rsid w:val="00D80C6F"/>
    <w:rsid w:val="00D826AD"/>
    <w:rsid w:val="00D83700"/>
    <w:rsid w:val="00D8418A"/>
    <w:rsid w:val="00D84859"/>
    <w:rsid w:val="00D84C25"/>
    <w:rsid w:val="00D864D3"/>
    <w:rsid w:val="00D929C7"/>
    <w:rsid w:val="00D939F6"/>
    <w:rsid w:val="00D93A4F"/>
    <w:rsid w:val="00D93C88"/>
    <w:rsid w:val="00D9448C"/>
    <w:rsid w:val="00D9530F"/>
    <w:rsid w:val="00D96274"/>
    <w:rsid w:val="00D966B1"/>
    <w:rsid w:val="00D96D59"/>
    <w:rsid w:val="00D96D94"/>
    <w:rsid w:val="00DA24B8"/>
    <w:rsid w:val="00DA3580"/>
    <w:rsid w:val="00DA6172"/>
    <w:rsid w:val="00DA6538"/>
    <w:rsid w:val="00DA7180"/>
    <w:rsid w:val="00DB00C0"/>
    <w:rsid w:val="00DB06AD"/>
    <w:rsid w:val="00DB2290"/>
    <w:rsid w:val="00DB4BBA"/>
    <w:rsid w:val="00DB576D"/>
    <w:rsid w:val="00DB6112"/>
    <w:rsid w:val="00DB6B99"/>
    <w:rsid w:val="00DC0B0C"/>
    <w:rsid w:val="00DC1915"/>
    <w:rsid w:val="00DC27B3"/>
    <w:rsid w:val="00DC4167"/>
    <w:rsid w:val="00DC51AC"/>
    <w:rsid w:val="00DC5F2A"/>
    <w:rsid w:val="00DD2648"/>
    <w:rsid w:val="00DD2D10"/>
    <w:rsid w:val="00DD2E9E"/>
    <w:rsid w:val="00DD4EE2"/>
    <w:rsid w:val="00DD56B7"/>
    <w:rsid w:val="00DD6626"/>
    <w:rsid w:val="00DD7319"/>
    <w:rsid w:val="00DD7FC6"/>
    <w:rsid w:val="00DE02B2"/>
    <w:rsid w:val="00DE0434"/>
    <w:rsid w:val="00DE1DE6"/>
    <w:rsid w:val="00DE3037"/>
    <w:rsid w:val="00DE30E3"/>
    <w:rsid w:val="00DE31E0"/>
    <w:rsid w:val="00DE47CB"/>
    <w:rsid w:val="00DE485B"/>
    <w:rsid w:val="00DE54A0"/>
    <w:rsid w:val="00DE56B0"/>
    <w:rsid w:val="00DE5BA1"/>
    <w:rsid w:val="00DF1635"/>
    <w:rsid w:val="00DF2E9A"/>
    <w:rsid w:val="00DF3ACD"/>
    <w:rsid w:val="00DF3C8D"/>
    <w:rsid w:val="00E006EE"/>
    <w:rsid w:val="00E0137E"/>
    <w:rsid w:val="00E01891"/>
    <w:rsid w:val="00E01A13"/>
    <w:rsid w:val="00E02274"/>
    <w:rsid w:val="00E04537"/>
    <w:rsid w:val="00E04704"/>
    <w:rsid w:val="00E05437"/>
    <w:rsid w:val="00E0744B"/>
    <w:rsid w:val="00E07505"/>
    <w:rsid w:val="00E1099C"/>
    <w:rsid w:val="00E109A3"/>
    <w:rsid w:val="00E11B92"/>
    <w:rsid w:val="00E166CC"/>
    <w:rsid w:val="00E168FC"/>
    <w:rsid w:val="00E16DE2"/>
    <w:rsid w:val="00E206C3"/>
    <w:rsid w:val="00E20C3F"/>
    <w:rsid w:val="00E216CA"/>
    <w:rsid w:val="00E21ECB"/>
    <w:rsid w:val="00E23184"/>
    <w:rsid w:val="00E235A3"/>
    <w:rsid w:val="00E24B42"/>
    <w:rsid w:val="00E2549C"/>
    <w:rsid w:val="00E25B86"/>
    <w:rsid w:val="00E26D63"/>
    <w:rsid w:val="00E2723D"/>
    <w:rsid w:val="00E32CB6"/>
    <w:rsid w:val="00E33271"/>
    <w:rsid w:val="00E338B9"/>
    <w:rsid w:val="00E33A07"/>
    <w:rsid w:val="00E34AC9"/>
    <w:rsid w:val="00E34C0E"/>
    <w:rsid w:val="00E3566D"/>
    <w:rsid w:val="00E35EF7"/>
    <w:rsid w:val="00E405C0"/>
    <w:rsid w:val="00E41017"/>
    <w:rsid w:val="00E41178"/>
    <w:rsid w:val="00E434FA"/>
    <w:rsid w:val="00E45035"/>
    <w:rsid w:val="00E46B85"/>
    <w:rsid w:val="00E50B32"/>
    <w:rsid w:val="00E51086"/>
    <w:rsid w:val="00E510EE"/>
    <w:rsid w:val="00E51710"/>
    <w:rsid w:val="00E51FDB"/>
    <w:rsid w:val="00E556B8"/>
    <w:rsid w:val="00E55CF3"/>
    <w:rsid w:val="00E56876"/>
    <w:rsid w:val="00E57626"/>
    <w:rsid w:val="00E60FDE"/>
    <w:rsid w:val="00E61687"/>
    <w:rsid w:val="00E61B74"/>
    <w:rsid w:val="00E63FA3"/>
    <w:rsid w:val="00E64191"/>
    <w:rsid w:val="00E66E03"/>
    <w:rsid w:val="00E66F61"/>
    <w:rsid w:val="00E671B8"/>
    <w:rsid w:val="00E71886"/>
    <w:rsid w:val="00E72C9E"/>
    <w:rsid w:val="00E73149"/>
    <w:rsid w:val="00E74832"/>
    <w:rsid w:val="00E77273"/>
    <w:rsid w:val="00E77E52"/>
    <w:rsid w:val="00E77F24"/>
    <w:rsid w:val="00E813E0"/>
    <w:rsid w:val="00E82A67"/>
    <w:rsid w:val="00E82CC2"/>
    <w:rsid w:val="00E8348B"/>
    <w:rsid w:val="00E84E6A"/>
    <w:rsid w:val="00E86806"/>
    <w:rsid w:val="00E9111E"/>
    <w:rsid w:val="00E91236"/>
    <w:rsid w:val="00E914CC"/>
    <w:rsid w:val="00E91792"/>
    <w:rsid w:val="00E932C2"/>
    <w:rsid w:val="00E93448"/>
    <w:rsid w:val="00E942A1"/>
    <w:rsid w:val="00E956E1"/>
    <w:rsid w:val="00E95A54"/>
    <w:rsid w:val="00E95E35"/>
    <w:rsid w:val="00E9792E"/>
    <w:rsid w:val="00EA0B95"/>
    <w:rsid w:val="00EA0CBE"/>
    <w:rsid w:val="00EA109A"/>
    <w:rsid w:val="00EA23FB"/>
    <w:rsid w:val="00EA2510"/>
    <w:rsid w:val="00EA2876"/>
    <w:rsid w:val="00EA3D23"/>
    <w:rsid w:val="00EA4F56"/>
    <w:rsid w:val="00EA526D"/>
    <w:rsid w:val="00EB05C3"/>
    <w:rsid w:val="00EB0A74"/>
    <w:rsid w:val="00EB2450"/>
    <w:rsid w:val="00EB3F8F"/>
    <w:rsid w:val="00EB5554"/>
    <w:rsid w:val="00EB6314"/>
    <w:rsid w:val="00EB6665"/>
    <w:rsid w:val="00EB671C"/>
    <w:rsid w:val="00EC072D"/>
    <w:rsid w:val="00EC136E"/>
    <w:rsid w:val="00EC14AE"/>
    <w:rsid w:val="00EC191C"/>
    <w:rsid w:val="00EC1AB7"/>
    <w:rsid w:val="00EC259A"/>
    <w:rsid w:val="00EC2F75"/>
    <w:rsid w:val="00EC3191"/>
    <w:rsid w:val="00EC59AB"/>
    <w:rsid w:val="00EC7F28"/>
    <w:rsid w:val="00ED0613"/>
    <w:rsid w:val="00ED109C"/>
    <w:rsid w:val="00ED14EB"/>
    <w:rsid w:val="00ED1E18"/>
    <w:rsid w:val="00ED230F"/>
    <w:rsid w:val="00ED2643"/>
    <w:rsid w:val="00ED370D"/>
    <w:rsid w:val="00ED56ED"/>
    <w:rsid w:val="00EE1A90"/>
    <w:rsid w:val="00EE2405"/>
    <w:rsid w:val="00EE2660"/>
    <w:rsid w:val="00EE3440"/>
    <w:rsid w:val="00EE6C6D"/>
    <w:rsid w:val="00EE7A45"/>
    <w:rsid w:val="00EF050A"/>
    <w:rsid w:val="00EF16DD"/>
    <w:rsid w:val="00EF27D6"/>
    <w:rsid w:val="00EF288C"/>
    <w:rsid w:val="00EF2C93"/>
    <w:rsid w:val="00EF2D8B"/>
    <w:rsid w:val="00EF4E0E"/>
    <w:rsid w:val="00F01F78"/>
    <w:rsid w:val="00F03C7B"/>
    <w:rsid w:val="00F05CD7"/>
    <w:rsid w:val="00F0632D"/>
    <w:rsid w:val="00F063A9"/>
    <w:rsid w:val="00F06B36"/>
    <w:rsid w:val="00F079B4"/>
    <w:rsid w:val="00F07D79"/>
    <w:rsid w:val="00F10A83"/>
    <w:rsid w:val="00F115F3"/>
    <w:rsid w:val="00F116CE"/>
    <w:rsid w:val="00F120D3"/>
    <w:rsid w:val="00F1303C"/>
    <w:rsid w:val="00F13F53"/>
    <w:rsid w:val="00F149CD"/>
    <w:rsid w:val="00F14A84"/>
    <w:rsid w:val="00F175CF"/>
    <w:rsid w:val="00F177ED"/>
    <w:rsid w:val="00F20C2B"/>
    <w:rsid w:val="00F211EB"/>
    <w:rsid w:val="00F22654"/>
    <w:rsid w:val="00F23B2B"/>
    <w:rsid w:val="00F23C05"/>
    <w:rsid w:val="00F23DF6"/>
    <w:rsid w:val="00F245A0"/>
    <w:rsid w:val="00F31BF1"/>
    <w:rsid w:val="00F32B4A"/>
    <w:rsid w:val="00F359E2"/>
    <w:rsid w:val="00F373A9"/>
    <w:rsid w:val="00F4028D"/>
    <w:rsid w:val="00F4042F"/>
    <w:rsid w:val="00F412A6"/>
    <w:rsid w:val="00F44D11"/>
    <w:rsid w:val="00F44F60"/>
    <w:rsid w:val="00F45FA4"/>
    <w:rsid w:val="00F4692F"/>
    <w:rsid w:val="00F50416"/>
    <w:rsid w:val="00F50FDD"/>
    <w:rsid w:val="00F52DD8"/>
    <w:rsid w:val="00F53A0E"/>
    <w:rsid w:val="00F557D0"/>
    <w:rsid w:val="00F60434"/>
    <w:rsid w:val="00F61296"/>
    <w:rsid w:val="00F64237"/>
    <w:rsid w:val="00F64E2B"/>
    <w:rsid w:val="00F64F08"/>
    <w:rsid w:val="00F654C7"/>
    <w:rsid w:val="00F65ABE"/>
    <w:rsid w:val="00F65C06"/>
    <w:rsid w:val="00F669E8"/>
    <w:rsid w:val="00F66A24"/>
    <w:rsid w:val="00F67499"/>
    <w:rsid w:val="00F67A57"/>
    <w:rsid w:val="00F72C84"/>
    <w:rsid w:val="00F7321E"/>
    <w:rsid w:val="00F74ED1"/>
    <w:rsid w:val="00F766BA"/>
    <w:rsid w:val="00F770BD"/>
    <w:rsid w:val="00F77EC7"/>
    <w:rsid w:val="00F80F07"/>
    <w:rsid w:val="00F82A90"/>
    <w:rsid w:val="00F83E2E"/>
    <w:rsid w:val="00F86CCF"/>
    <w:rsid w:val="00F87013"/>
    <w:rsid w:val="00F91710"/>
    <w:rsid w:val="00F91F41"/>
    <w:rsid w:val="00F92E45"/>
    <w:rsid w:val="00F93908"/>
    <w:rsid w:val="00F94D62"/>
    <w:rsid w:val="00FA08CE"/>
    <w:rsid w:val="00FA2307"/>
    <w:rsid w:val="00FA2C99"/>
    <w:rsid w:val="00FA335D"/>
    <w:rsid w:val="00FA4DAA"/>
    <w:rsid w:val="00FA4FDF"/>
    <w:rsid w:val="00FA5CB0"/>
    <w:rsid w:val="00FA6BA9"/>
    <w:rsid w:val="00FB1427"/>
    <w:rsid w:val="00FB1F55"/>
    <w:rsid w:val="00FB2BD7"/>
    <w:rsid w:val="00FB41A4"/>
    <w:rsid w:val="00FB4289"/>
    <w:rsid w:val="00FB54A9"/>
    <w:rsid w:val="00FB6995"/>
    <w:rsid w:val="00FC2444"/>
    <w:rsid w:val="00FC26C8"/>
    <w:rsid w:val="00FC308E"/>
    <w:rsid w:val="00FC3EDA"/>
    <w:rsid w:val="00FC5CB2"/>
    <w:rsid w:val="00FC68DF"/>
    <w:rsid w:val="00FC799D"/>
    <w:rsid w:val="00FD1ABF"/>
    <w:rsid w:val="00FD1E1F"/>
    <w:rsid w:val="00FD2522"/>
    <w:rsid w:val="00FD28FC"/>
    <w:rsid w:val="00FD3A4E"/>
    <w:rsid w:val="00FD47E0"/>
    <w:rsid w:val="00FD540C"/>
    <w:rsid w:val="00FD76E7"/>
    <w:rsid w:val="00FE02F3"/>
    <w:rsid w:val="00FE0492"/>
    <w:rsid w:val="00FE0D0F"/>
    <w:rsid w:val="00FE1456"/>
    <w:rsid w:val="00FE1713"/>
    <w:rsid w:val="00FE2759"/>
    <w:rsid w:val="00FE4BE2"/>
    <w:rsid w:val="00FE5533"/>
    <w:rsid w:val="00FE5B3F"/>
    <w:rsid w:val="00FE5D4B"/>
    <w:rsid w:val="00FE5FAB"/>
    <w:rsid w:val="00FE60A2"/>
    <w:rsid w:val="00FE7C87"/>
    <w:rsid w:val="00FF1169"/>
    <w:rsid w:val="00FF1F0F"/>
    <w:rsid w:val="00FF2606"/>
    <w:rsid w:val="00FF42C7"/>
    <w:rsid w:val="00FF4EB6"/>
    <w:rsid w:val="00FF68A3"/>
    <w:rsid w:val="00FF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886973"/>
  <w15:chartTrackingRefBased/>
  <w15:docId w15:val="{AF69AEAA-2B0F-48D5-ACF0-FD6A0DAEE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0B1091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D13073"/>
    <w:pPr>
      <w:keepNext/>
      <w:keepLines/>
      <w:pageBreakBefore/>
      <w:numPr>
        <w:numId w:val="1"/>
      </w:numPr>
      <w:spacing w:after="482" w:line="360" w:lineRule="auto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4379DD"/>
    <w:pPr>
      <w:pageBreakBefore w:val="0"/>
      <w:numPr>
        <w:ilvl w:val="1"/>
      </w:numPr>
      <w:spacing w:before="482"/>
      <w:ind w:left="0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tabs>
        <w:tab w:val="num" w:pos="360"/>
      </w:tabs>
      <w:spacing w:before="40"/>
      <w:ind w:firstLine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D13073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4379DD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D160AE"/>
    <w:pPr>
      <w:spacing w:before="482" w:after="642"/>
    </w:pPr>
  </w:style>
  <w:style w:type="character" w:styleId="aff3">
    <w:name w:val="FollowedHyperlink"/>
    <w:basedOn w:val="a4"/>
    <w:uiPriority w:val="99"/>
    <w:semiHidden/>
    <w:unhideWhenUsed/>
    <w:rsid w:val="0025782C"/>
    <w:rPr>
      <w:color w:val="96607D" w:themeColor="followedHyperlink"/>
      <w:u w:val="single"/>
    </w:rPr>
  </w:style>
  <w:style w:type="character" w:styleId="aff4">
    <w:name w:val="annotation reference"/>
    <w:basedOn w:val="a4"/>
    <w:uiPriority w:val="99"/>
    <w:semiHidden/>
    <w:unhideWhenUsed/>
    <w:rsid w:val="008011C7"/>
    <w:rPr>
      <w:sz w:val="16"/>
      <w:szCs w:val="16"/>
    </w:rPr>
  </w:style>
  <w:style w:type="paragraph" w:styleId="aff5">
    <w:name w:val="annotation text"/>
    <w:basedOn w:val="a2"/>
    <w:link w:val="aff6"/>
    <w:uiPriority w:val="99"/>
    <w:semiHidden/>
    <w:unhideWhenUsed/>
    <w:rsid w:val="008011C7"/>
    <w:rPr>
      <w:sz w:val="20"/>
      <w:szCs w:val="20"/>
    </w:rPr>
  </w:style>
  <w:style w:type="character" w:customStyle="1" w:styleId="aff6">
    <w:name w:val="Текст примечания Знак"/>
    <w:basedOn w:val="a4"/>
    <w:link w:val="aff5"/>
    <w:uiPriority w:val="99"/>
    <w:semiHidden/>
    <w:rsid w:val="008011C7"/>
    <w:rPr>
      <w:rFonts w:ascii="Times New Roman" w:hAnsi="Times New Roman"/>
      <w:sz w:val="20"/>
      <w:szCs w:val="20"/>
    </w:rPr>
  </w:style>
  <w:style w:type="paragraph" w:styleId="aff7">
    <w:name w:val="annotation subject"/>
    <w:basedOn w:val="aff5"/>
    <w:next w:val="aff5"/>
    <w:link w:val="aff8"/>
    <w:uiPriority w:val="99"/>
    <w:semiHidden/>
    <w:unhideWhenUsed/>
    <w:rsid w:val="008011C7"/>
    <w:rPr>
      <w:b/>
      <w:bCs/>
    </w:rPr>
  </w:style>
  <w:style w:type="character" w:customStyle="1" w:styleId="aff8">
    <w:name w:val="Тема примечания Знак"/>
    <w:basedOn w:val="aff6"/>
    <w:link w:val="aff7"/>
    <w:uiPriority w:val="99"/>
    <w:semiHidden/>
    <w:rsid w:val="008011C7"/>
    <w:rPr>
      <w:rFonts w:ascii="Times New Roman" w:hAnsi="Times New Roman"/>
      <w:b/>
      <w:bCs/>
      <w:sz w:val="20"/>
      <w:szCs w:val="20"/>
    </w:rPr>
  </w:style>
  <w:style w:type="character" w:styleId="aff9">
    <w:name w:val="Placeholder Text"/>
    <w:basedOn w:val="a4"/>
    <w:uiPriority w:val="99"/>
    <w:semiHidden/>
    <w:rsid w:val="00CF0D66"/>
    <w:rPr>
      <w:color w:val="666666"/>
    </w:rPr>
  </w:style>
  <w:style w:type="character" w:styleId="affa">
    <w:name w:val="Unresolved Mention"/>
    <w:basedOn w:val="a4"/>
    <w:uiPriority w:val="99"/>
    <w:semiHidden/>
    <w:unhideWhenUsed/>
    <w:rsid w:val="00E95A54"/>
    <w:rPr>
      <w:color w:val="605E5C"/>
      <w:shd w:val="clear" w:color="auto" w:fill="E1DFDD"/>
    </w:rPr>
  </w:style>
  <w:style w:type="paragraph" w:styleId="affb">
    <w:name w:val="Revision"/>
    <w:hidden/>
    <w:uiPriority w:val="99"/>
    <w:semiHidden/>
    <w:rsid w:val="00936303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theme" Target="theme/theme1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microsoft.com/office/2011/relationships/people" Target="peop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Temp\Projects\&#1050;&#1091;&#1088;&#1089;&#1086;&#1074;&#1086;&#1081;%20&#1087;&#1088;&#1086;&#1077;&#1082;&#1090;\&#1050;&#1055;\Template%20&#8212;%20&#1082;&#1086;&#1087;&#1080;&#110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0EF52-2F13-45B4-8A79-F5EC5AA68C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— копия.dotx</Template>
  <TotalTime>7407</TotalTime>
  <Pages>51</Pages>
  <Words>8922</Words>
  <Characters>50858</Characters>
  <Application>Microsoft Office Word</Application>
  <DocSecurity>0</DocSecurity>
  <Lines>423</Lines>
  <Paragraphs>119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Вячеслав Екимов</dc:creator>
  <cp:keywords/>
  <dc:description/>
  <cp:lastModifiedBy>Вячеслав Екимов</cp:lastModifiedBy>
  <cp:revision>812</cp:revision>
  <cp:lastPrinted>2026-05-12T15:49:00Z</cp:lastPrinted>
  <dcterms:created xsi:type="dcterms:W3CDTF">2025-11-06T05:59:00Z</dcterms:created>
  <dcterms:modified xsi:type="dcterms:W3CDTF">2026-05-18T17:38:00Z</dcterms:modified>
</cp:coreProperties>
</file>