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30CAFD0" w14:textId="4F5BBD9C" w:rsidR="00987D68" w:rsidRDefault="00987D68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6D46EF9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4681FF2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7B9CE69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4DEDADE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89D9F44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F1036F7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73C3202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CFD3BE6" w14:textId="6D00C8A6" w:rsidR="0005200C" w:rsidRDefault="00C77756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\</w:t>
          </w:r>
        </w:p>
        <w:p w14:paraId="77877F0F" w14:textId="77777777" w:rsidR="00C77756" w:rsidRDefault="00C77756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3977037" w14:textId="77777777" w:rsidR="00C77756" w:rsidRDefault="00C77756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1B44207" w14:textId="77777777" w:rsidR="00C77756" w:rsidRDefault="00C77756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1E26E18" w14:textId="77777777" w:rsidR="00C77756" w:rsidRDefault="00C77756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7DB1512" w14:textId="77777777" w:rsidR="00C77756" w:rsidRDefault="00C77756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3F9694F" w14:textId="77777777" w:rsidR="00C77756" w:rsidRDefault="00C77756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7177BE0" w14:textId="77777777" w:rsidR="0005200C" w:rsidRDefault="0005200C" w:rsidP="00987D68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CB8ABF6" w14:textId="77777777" w:rsidR="0005200C" w:rsidRPr="00843A22" w:rsidRDefault="0005200C" w:rsidP="00987D68">
          <w:pPr>
            <w:jc w:val="center"/>
            <w:rPr>
              <w:bCs/>
            </w:rPr>
          </w:pPr>
        </w:p>
        <w:p w14:paraId="48C1C4AF" w14:textId="77777777" w:rsidR="00987D68" w:rsidRDefault="00987D68" w:rsidP="00987D68">
          <w:pPr>
            <w:jc w:val="center"/>
            <w:rPr>
              <w:bCs/>
            </w:rPr>
          </w:pPr>
        </w:p>
        <w:p w14:paraId="4CA34CCF" w14:textId="77777777" w:rsidR="00987D68" w:rsidRDefault="00987D68" w:rsidP="00987D68">
          <w:pPr>
            <w:jc w:val="center"/>
            <w:rPr>
              <w:bCs/>
            </w:rPr>
          </w:pPr>
        </w:p>
        <w:p w14:paraId="2FC675DF" w14:textId="77777777" w:rsidR="00987D68" w:rsidRDefault="00987D68" w:rsidP="00987D68">
          <w:pPr>
            <w:jc w:val="center"/>
            <w:rPr>
              <w:bCs/>
            </w:rPr>
          </w:pPr>
        </w:p>
        <w:p w14:paraId="6BA4A93A" w14:textId="77777777" w:rsidR="00987D68" w:rsidRPr="00843A22" w:rsidRDefault="00987D68" w:rsidP="00987D68">
          <w:pPr>
            <w:jc w:val="center"/>
            <w:rPr>
              <w:bCs/>
            </w:rPr>
          </w:pPr>
        </w:p>
        <w:p w14:paraId="26FCFF46" w14:textId="2FE79AE5" w:rsidR="00CA55AD" w:rsidRPr="002E1075" w:rsidRDefault="0005200C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РУКОВОДСТВО ПОЛЬЗОВАТЕЛЯ</w:t>
          </w:r>
        </w:p>
        <w:p w14:paraId="52D9D4CE" w14:textId="7C9A6E15" w:rsidR="00CA55AD" w:rsidRPr="00987D68" w:rsidRDefault="00CA55AD" w:rsidP="0005200C">
          <w:pPr>
            <w:widowControl w:val="0"/>
            <w:spacing w:before="120"/>
            <w:rPr>
              <w:rFonts w:eastAsia="Times New Roman" w:cs="Times New Roman"/>
              <w:bCs/>
              <w:kern w:val="0"/>
              <w:sz w:val="40"/>
              <w:szCs w:val="16"/>
              <w:lang w:eastAsia="ru-RU"/>
              <w14:ligatures w14:val="none"/>
            </w:rPr>
          </w:pP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1B32CB9" w14:textId="77777777">
            <w:trPr>
              <w:trHeight w:val="680"/>
            </w:trPr>
            <w:tc>
              <w:tcPr>
                <w:tcW w:w="9354" w:type="dxa"/>
                <w:vAlign w:val="bottom"/>
              </w:tcPr>
              <w:p w14:paraId="09C5BB68" w14:textId="33099518" w:rsidR="00CA55AD" w:rsidRPr="00084431" w:rsidRDefault="00B94282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УЧЕ</w:t>
                </w:r>
                <w:r w:rsidR="0005200C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</w:t>
                </w:r>
                <w:r w:rsidR="00D15295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</w:t>
                </w:r>
                <w:r w:rsidR="0005200C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НОМЕРНОГО ФОНДА ОБЩЕЖИТИЯ</w:t>
                </w:r>
              </w:p>
            </w:tc>
          </w:tr>
        </w:tbl>
        <w:p w14:paraId="4A7748D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10FF007" w14:textId="77777777" w:rsidR="00CA55AD" w:rsidRPr="00C77756" w:rsidRDefault="00CA55AD" w:rsidP="00C77756">
          <w:pPr>
            <w:widowControl w:val="0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DA1E43D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138EF1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EEFDFE4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9BA9236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1A2393F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1BD5642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E4524E8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7648FCE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5D6E6E2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8B57169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A8766E2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2A7F591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83AE835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F1541C3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1368522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987CE8D" w14:textId="77777777" w:rsidR="0005200C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BFE245C" w14:textId="77777777" w:rsidR="0005200C" w:rsidRPr="002E1075" w:rsidRDefault="0005200C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B77FDB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54DC9D3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4446F42" w14:textId="77777777" w:rsidR="00A04EA9" w:rsidRPr="002E1075" w:rsidRDefault="00A04EA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6CF504" w14:textId="77777777" w:rsidR="00CA55AD" w:rsidRPr="00800364" w:rsidRDefault="00CA55AD" w:rsidP="00A04EA9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</w:p>
      </w:sdtContent>
    </w:sdt>
    <w:p w14:paraId="7C5DFD53" w14:textId="77777777" w:rsidR="003E629D" w:rsidRDefault="008532F7" w:rsidP="00C02CA6">
      <w:pPr>
        <w:pStyle w:val="af8"/>
        <w:rPr>
          <w:noProof/>
        </w:rPr>
      </w:pPr>
      <w:r>
        <w:lastRenderedPageBreak/>
        <w:t>Содержание</w:t>
      </w:r>
      <w:r w:rsidR="003E629D">
        <w:fldChar w:fldCharType="begin"/>
      </w:r>
      <w:r w:rsidR="003E629D">
        <w:instrText xml:space="preserve"> TOC \o "1-3" \h \z \t "Заголовок;1" </w:instrText>
      </w:r>
      <w:r w:rsidR="003E629D">
        <w:fldChar w:fldCharType="separate"/>
      </w:r>
    </w:p>
    <w:p w14:paraId="3CCC4101" w14:textId="229C85A5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77" w:history="1">
        <w:r w:rsidRPr="00C048EF">
          <w:rPr>
            <w:rStyle w:val="af7"/>
            <w:bCs/>
            <w:noProof/>
          </w:rPr>
          <w:t>1 Назначение и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E693EA" w14:textId="7EB920DB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78" w:history="1">
        <w:r w:rsidRPr="00C048EF">
          <w:rPr>
            <w:rStyle w:val="af7"/>
            <w:noProof/>
          </w:rPr>
          <w:t>2 Вход в систему и выход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C53599" w14:textId="51E94D84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79" w:history="1">
        <w:r w:rsidRPr="00C048EF">
          <w:rPr>
            <w:rStyle w:val="af7"/>
            <w:noProof/>
          </w:rPr>
          <w:t>3 Общая навигация по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A61443" w14:textId="51DAADEC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0" w:history="1">
        <w:r w:rsidRPr="00C048EF">
          <w:rPr>
            <w:rStyle w:val="af7"/>
            <w:noProof/>
          </w:rPr>
          <w:t>4 Страница «Общежитие»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642B79" w14:textId="6E32DDF3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1" w:history="1">
        <w:r w:rsidRPr="00C048EF">
          <w:rPr>
            <w:rStyle w:val="af7"/>
            <w:noProof/>
          </w:rPr>
          <w:t>4.1 Вкладка «Список»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E4B8B2" w14:textId="467757FC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2" w:history="1">
        <w:r w:rsidRPr="00C048EF">
          <w:rPr>
            <w:rStyle w:val="af7"/>
            <w:noProof/>
          </w:rPr>
          <w:t>4.2 Вкладка «Новый студент»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8E4255" w14:textId="574524F0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3" w:history="1">
        <w:r w:rsidRPr="00C048EF">
          <w:rPr>
            <w:rStyle w:val="af7"/>
            <w:noProof/>
          </w:rPr>
          <w:t>4.3 Вкладка «Импорт студентов»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937D29" w14:textId="29F1B518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4" w:history="1">
        <w:r w:rsidRPr="00C048EF">
          <w:rPr>
            <w:rStyle w:val="af7"/>
            <w:noProof/>
          </w:rPr>
          <w:t>5 Страница «Карточка студента»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357646" w14:textId="495975B2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5" w:history="1">
        <w:r w:rsidRPr="00C048EF">
          <w:rPr>
            <w:rStyle w:val="af7"/>
            <w:noProof/>
          </w:rPr>
          <w:t>5.1 Вкладка «Личная информация»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070FE1" w14:textId="4481EB96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6" w:history="1">
        <w:r w:rsidRPr="00C048EF">
          <w:rPr>
            <w:rStyle w:val="af7"/>
            <w:noProof/>
          </w:rPr>
          <w:t>5.2 Вкладка «П</w:t>
        </w:r>
        <w:r w:rsidRPr="00C048EF">
          <w:rPr>
            <w:rStyle w:val="af7"/>
            <w:noProof/>
          </w:rPr>
          <w:t>р</w:t>
        </w:r>
        <w:r w:rsidRPr="00C048EF">
          <w:rPr>
            <w:rStyle w:val="af7"/>
            <w:noProof/>
          </w:rPr>
          <w:t>оживание»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F90A47" w14:textId="3F2C9273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7" w:history="1">
        <w:r w:rsidRPr="00C048EF">
          <w:rPr>
            <w:rStyle w:val="af7"/>
            <w:noProof/>
          </w:rPr>
          <w:t>6 Страница «Общежитие»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0BE99D" w14:textId="5894A920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8" w:history="1">
        <w:r w:rsidRPr="00C048EF">
          <w:rPr>
            <w:rStyle w:val="af7"/>
            <w:noProof/>
          </w:rPr>
          <w:t>6.1 Вкладка «Структура»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0DD8C4" w14:textId="75FBAC73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89" w:history="1">
        <w:r w:rsidRPr="00C048EF">
          <w:rPr>
            <w:rStyle w:val="af7"/>
            <w:noProof/>
          </w:rPr>
          <w:t>6.2 Вкладка «Расселение»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41C1E7" w14:textId="32D1549C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90" w:history="1">
        <w:r w:rsidRPr="00C048EF">
          <w:rPr>
            <w:rStyle w:val="af7"/>
            <w:noProof/>
          </w:rPr>
          <w:t>7 Страница «Пользователи»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B88791" w14:textId="7313F27A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91" w:history="1">
        <w:r w:rsidRPr="00C048EF">
          <w:rPr>
            <w:rStyle w:val="af7"/>
            <w:noProof/>
          </w:rPr>
          <w:t>7.1 Вкладка «Список»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35BEEA" w14:textId="3C2234C5" w:rsidR="003E629D" w:rsidRDefault="003E629D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92" w:history="1">
        <w:r w:rsidRPr="00C048EF">
          <w:rPr>
            <w:rStyle w:val="af7"/>
            <w:noProof/>
          </w:rPr>
          <w:t>7.2 Вкладка «Новый пользователь»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E9C696" w14:textId="06416550" w:rsidR="003E629D" w:rsidRDefault="003E629D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16658193" w:history="1">
        <w:r w:rsidRPr="00C048EF">
          <w:rPr>
            <w:rStyle w:val="af7"/>
            <w:noProof/>
          </w:rPr>
          <w:t>8 Обработка ошибок и рекомендации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_Toc216658193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8997D5" w14:textId="7557921F" w:rsidR="00810637" w:rsidRDefault="003E629D" w:rsidP="00A74FED">
      <w:pPr>
        <w:pStyle w:val="1"/>
      </w:pPr>
      <w:r>
        <w:lastRenderedPageBreak/>
        <w:fldChar w:fldCharType="end"/>
      </w:r>
      <w:bookmarkStart w:id="0" w:name="_Hlk215608503"/>
      <w:bookmarkStart w:id="1" w:name="_Toc216658177"/>
      <w:r w:rsidR="0004585C" w:rsidRPr="000920E4">
        <w:t>Назначение и целевая аудитория</w:t>
      </w:r>
      <w:bookmarkEnd w:id="1"/>
    </w:p>
    <w:p w14:paraId="6D4EB0C6" w14:textId="77777777" w:rsidR="000E0ACE" w:rsidRPr="000920E4" w:rsidRDefault="000E0ACE" w:rsidP="000E0ACE">
      <w:pPr>
        <w:pStyle w:val="a3"/>
      </w:pPr>
      <w:r w:rsidRPr="000920E4">
        <w:t>Приложение предназначено для автоматизации работы общежития учебного заведения: ведение списка студентов, их расселение по комнатам, управление пользователями и ролями.</w:t>
      </w:r>
    </w:p>
    <w:p w14:paraId="7EE09C21" w14:textId="77777777" w:rsidR="000E0ACE" w:rsidRPr="000920E4" w:rsidRDefault="000E0ACE" w:rsidP="000E0ACE">
      <w:pPr>
        <w:pStyle w:val="a3"/>
      </w:pPr>
      <w:r w:rsidRPr="000920E4">
        <w:t>Целевая аудитория:</w:t>
      </w:r>
    </w:p>
    <w:p w14:paraId="09D2961A" w14:textId="4D1DB484" w:rsidR="000E0ACE" w:rsidRPr="000E0ACE" w:rsidRDefault="000E0ACE" w:rsidP="00EE77E8">
      <w:pPr>
        <w:pStyle w:val="a1"/>
      </w:pPr>
      <w:r w:rsidRPr="000E0ACE">
        <w:t>Администратор </w:t>
      </w:r>
      <w:r w:rsidR="00EE77E8">
        <w:t>–</w:t>
      </w:r>
      <w:r w:rsidRPr="000E0ACE">
        <w:t xml:space="preserve"> полные</w:t>
      </w:r>
      <w:r w:rsidR="00EE77E8">
        <w:t xml:space="preserve"> </w:t>
      </w:r>
      <w:r w:rsidRPr="000E0ACE">
        <w:t>права, управление пользователями и общими настройками.</w:t>
      </w:r>
    </w:p>
    <w:p w14:paraId="6ED51D83" w14:textId="77777777" w:rsidR="000E0ACE" w:rsidRPr="000E0ACE" w:rsidRDefault="000E0ACE" w:rsidP="00EE77E8">
      <w:pPr>
        <w:pStyle w:val="a1"/>
      </w:pPr>
      <w:r w:rsidRPr="000E0ACE">
        <w:t>Комендант – управление общежитием и расселением студентов.</w:t>
      </w:r>
    </w:p>
    <w:p w14:paraId="00DA2208" w14:textId="77777777" w:rsidR="000E0ACE" w:rsidRDefault="000E0ACE" w:rsidP="00EE77E8">
      <w:pPr>
        <w:pStyle w:val="a1"/>
      </w:pPr>
      <w:r w:rsidRPr="000E0ACE">
        <w:t>Воспитатель – просмотр информации, ограниченный набор действий.</w:t>
      </w:r>
    </w:p>
    <w:p w14:paraId="519D3AFC" w14:textId="2E85DEC2" w:rsidR="003C49E1" w:rsidRDefault="003C49E1" w:rsidP="003C49E1">
      <w:pPr>
        <w:pStyle w:val="afd"/>
      </w:pPr>
      <w:r w:rsidRPr="003C49E1">
        <w:drawing>
          <wp:inline distT="0" distB="0" distL="0" distR="0" wp14:anchorId="60BF7F82" wp14:editId="25F44C7A">
            <wp:extent cx="5939790" cy="2938780"/>
            <wp:effectExtent l="0" t="0" r="3810" b="0"/>
            <wp:docPr id="99438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2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D63A" w14:textId="7C1644E2" w:rsidR="003A6789" w:rsidRDefault="003C49E1" w:rsidP="003A6789">
      <w:pPr>
        <w:pStyle w:val="afe"/>
      </w:pPr>
      <w:r>
        <w:t xml:space="preserve">Рисунок 1 – УНФО. Вид страницы </w:t>
      </w:r>
      <w:r w:rsidR="00A26B9F">
        <w:t>«О</w:t>
      </w:r>
      <w:r>
        <w:t>бщежитие</w:t>
      </w:r>
      <w:r w:rsidR="001D2932">
        <w:t>»</w:t>
      </w:r>
    </w:p>
    <w:p w14:paraId="52CED58D" w14:textId="503EC859" w:rsidR="003A6789" w:rsidRPr="003A6789" w:rsidRDefault="003A6789" w:rsidP="003A6789">
      <w:pPr>
        <w:pStyle w:val="1"/>
      </w:pPr>
      <w:bookmarkStart w:id="2" w:name="_Toc216658178"/>
      <w:r w:rsidRPr="003A6789">
        <w:lastRenderedPageBreak/>
        <w:t>Вход в систему и выход</w:t>
      </w:r>
      <w:bookmarkEnd w:id="2"/>
    </w:p>
    <w:p w14:paraId="63E363DA" w14:textId="77777777" w:rsidR="003A6789" w:rsidRPr="00BE2822" w:rsidRDefault="003A6789" w:rsidP="00BE2822">
      <w:pPr>
        <w:pStyle w:val="a3"/>
      </w:pPr>
      <w:r w:rsidRPr="00BE2822">
        <w:t>Откройте браузер и перейдите по адресу, выданному администратором (например, https://cmdnt.hhallva.ru или локальный URL).</w:t>
      </w:r>
    </w:p>
    <w:p w14:paraId="257A9609" w14:textId="77777777" w:rsidR="003A6789" w:rsidRPr="00BE2822" w:rsidRDefault="003A6789" w:rsidP="00BE2822">
      <w:pPr>
        <w:pStyle w:val="a"/>
      </w:pPr>
      <w:r w:rsidRPr="00BE2822">
        <w:t>На странице входа введите логин и пароль.</w:t>
      </w:r>
    </w:p>
    <w:p w14:paraId="6ADAAA10" w14:textId="77777777" w:rsidR="003A6789" w:rsidRPr="00BE2822" w:rsidRDefault="003A6789" w:rsidP="00BE2822">
      <w:pPr>
        <w:pStyle w:val="a"/>
      </w:pPr>
      <w:r w:rsidRPr="00BE2822">
        <w:t>Нажмите кнопку “Войти”.</w:t>
      </w:r>
    </w:p>
    <w:p w14:paraId="61BB1D00" w14:textId="77777777" w:rsidR="003A6789" w:rsidRPr="00BE2822" w:rsidRDefault="003A6789" w:rsidP="00BE2822">
      <w:pPr>
        <w:pStyle w:val="a3"/>
      </w:pPr>
      <w:r w:rsidRPr="00BE2822">
        <w:t>При успешной авторизации вы попадёте на главную страницу панели управления; система запоминает сессию (до выхода или истечения токена).</w:t>
      </w:r>
    </w:p>
    <w:p w14:paraId="62546622" w14:textId="187932B8" w:rsidR="003A6789" w:rsidRPr="00BE2822" w:rsidRDefault="003A6789" w:rsidP="00BE2822">
      <w:pPr>
        <w:pStyle w:val="a3"/>
      </w:pPr>
      <w:r w:rsidRPr="00BE2822">
        <w:t xml:space="preserve">Для выхода из системы используйте соответствующий пункт в </w:t>
      </w:r>
      <w:r w:rsidR="00BE2822">
        <w:t>боковом</w:t>
      </w:r>
      <w:r w:rsidRPr="00BE2822">
        <w:t xml:space="preserve"> меню (кнопка “Выйти”).</w:t>
      </w:r>
    </w:p>
    <w:p w14:paraId="06308C83" w14:textId="72539094" w:rsidR="003A6789" w:rsidRPr="003A6789" w:rsidRDefault="00213575" w:rsidP="00213575">
      <w:pPr>
        <w:pStyle w:val="afd"/>
      </w:pPr>
      <w:r w:rsidRPr="00213575">
        <w:drawing>
          <wp:inline distT="0" distB="0" distL="0" distR="0" wp14:anchorId="0ADE8337" wp14:editId="729D8075">
            <wp:extent cx="5939790" cy="2906395"/>
            <wp:effectExtent l="0" t="0" r="3810" b="8255"/>
            <wp:docPr id="904948156" name="Рисунок 1" descr="Изображение выглядит как текст, снимок экрана, логотип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48156" name="Рисунок 1" descr="Изображение выглядит как текст, снимок экрана, логотип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5B4E" w14:textId="2885B8CA" w:rsidR="005E1C4B" w:rsidRDefault="00213575" w:rsidP="005129F4">
      <w:pPr>
        <w:pStyle w:val="afe"/>
      </w:pPr>
      <w:r>
        <w:t xml:space="preserve">Рисунок </w:t>
      </w:r>
      <w:r w:rsidR="003D5DCB">
        <w:t>2</w:t>
      </w:r>
      <w:r>
        <w:t xml:space="preserve"> – УНФО. Вид страницы </w:t>
      </w:r>
      <w:r w:rsidR="005E2FAD">
        <w:t>«А</w:t>
      </w:r>
      <w:r>
        <w:t>вторизация</w:t>
      </w:r>
      <w:r w:rsidR="005E2FAD">
        <w:t>»</w:t>
      </w:r>
    </w:p>
    <w:p w14:paraId="68015E21" w14:textId="2D92A179" w:rsidR="00FB5CE8" w:rsidRDefault="005E1C4B" w:rsidP="005E1C4B">
      <w:pPr>
        <w:pStyle w:val="1"/>
      </w:pPr>
      <w:bookmarkStart w:id="3" w:name="_Toc216658179"/>
      <w:r w:rsidRPr="005E1C4B">
        <w:lastRenderedPageBreak/>
        <w:t>Общая навигация по системе</w:t>
      </w:r>
      <w:bookmarkEnd w:id="3"/>
    </w:p>
    <w:p w14:paraId="2E17565D" w14:textId="77777777" w:rsidR="00F173F4" w:rsidRDefault="00F173F4" w:rsidP="00F173F4">
      <w:pPr>
        <w:pStyle w:val="a3"/>
      </w:pPr>
      <w:r>
        <w:t>После успешного входа пользователь переходит в основное рабочее окно. В левой части экрана расположено вертикальное меню с разделами «Студенты», «Общежитие» и «Пользователи» (последний раздел доступен только администраторам). В правой части отображается содержимое выбранного раздела. В верхней области рабочей области, как правило, расположены вкладки, позволяющие переключаться между различными режимами работы (например, просмотр списка, добавление новых записей, импорт данных).</w:t>
      </w:r>
    </w:p>
    <w:p w14:paraId="1967AFAC" w14:textId="5CC310E2" w:rsidR="005129F4" w:rsidRDefault="00335D1E" w:rsidP="005129F4">
      <w:pPr>
        <w:pStyle w:val="afd"/>
      </w:pPr>
      <w:r w:rsidRPr="00335D1E">
        <w:drawing>
          <wp:inline distT="0" distB="0" distL="0" distR="0" wp14:anchorId="426BA550" wp14:editId="2AC25B54">
            <wp:extent cx="5939790" cy="2943225"/>
            <wp:effectExtent l="0" t="0" r="3810" b="9525"/>
            <wp:docPr id="79055643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5643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C831" w14:textId="466497A4" w:rsidR="005129F4" w:rsidRDefault="005129F4" w:rsidP="005129F4">
      <w:pPr>
        <w:pStyle w:val="afe"/>
      </w:pPr>
      <w:r>
        <w:t xml:space="preserve">Рисунок </w:t>
      </w:r>
      <w:r w:rsidR="003D5DCB">
        <w:t>3</w:t>
      </w:r>
      <w:r>
        <w:t xml:space="preserve"> – УНФО. Вид </w:t>
      </w:r>
      <w:r w:rsidR="00335D1E">
        <w:t xml:space="preserve">бокового меню и вкладок </w:t>
      </w:r>
      <w:bookmarkEnd w:id="0"/>
    </w:p>
    <w:p w14:paraId="5D26FF5B" w14:textId="77777777" w:rsidR="004B41C9" w:rsidRDefault="004B41C9" w:rsidP="004B41C9">
      <w:pPr>
        <w:pStyle w:val="a3"/>
      </w:pPr>
    </w:p>
    <w:p w14:paraId="54E0C894" w14:textId="77777777" w:rsidR="00F173F4" w:rsidRDefault="00F173F4" w:rsidP="00F173F4">
      <w:pPr>
        <w:pStyle w:val="a3"/>
        <w:ind w:firstLine="0"/>
      </w:pPr>
    </w:p>
    <w:p w14:paraId="79B382FD" w14:textId="77777777" w:rsidR="00F173F4" w:rsidRDefault="00F173F4" w:rsidP="00F173F4">
      <w:pPr>
        <w:pStyle w:val="a3"/>
      </w:pPr>
    </w:p>
    <w:p w14:paraId="76B509F6" w14:textId="4BFCC107" w:rsidR="00F173F4" w:rsidRDefault="00F173F4" w:rsidP="00D85542">
      <w:pPr>
        <w:pStyle w:val="a3"/>
        <w:ind w:firstLine="0"/>
      </w:pPr>
    </w:p>
    <w:p w14:paraId="1A4C0B7F" w14:textId="77777777" w:rsidR="00F173F4" w:rsidRDefault="00F173F4" w:rsidP="00F173F4">
      <w:pPr>
        <w:pStyle w:val="a3"/>
      </w:pPr>
    </w:p>
    <w:p w14:paraId="0AB6E105" w14:textId="77777777" w:rsidR="001D2932" w:rsidRDefault="001D2932" w:rsidP="00486E8A">
      <w:pPr>
        <w:pStyle w:val="a3"/>
      </w:pPr>
    </w:p>
    <w:p w14:paraId="39F1883B" w14:textId="6CEE29C5" w:rsidR="001D2932" w:rsidRDefault="001D2932" w:rsidP="001D2932">
      <w:pPr>
        <w:pStyle w:val="1"/>
      </w:pPr>
      <w:bookmarkStart w:id="4" w:name="_Toc216658180"/>
      <w:r>
        <w:lastRenderedPageBreak/>
        <w:t>Страница «Общежитие»</w:t>
      </w:r>
      <w:bookmarkEnd w:id="4"/>
    </w:p>
    <w:p w14:paraId="38E8C0A2" w14:textId="5432EB41" w:rsidR="00F174CE" w:rsidRPr="00F174CE" w:rsidRDefault="00F174CE" w:rsidP="00F174CE">
      <w:pPr>
        <w:pStyle w:val="a3"/>
      </w:pPr>
      <w:r>
        <w:t>Основной рабочий раздел для большинства пользователей — «Студенты».</w:t>
      </w:r>
    </w:p>
    <w:p w14:paraId="22FB3F38" w14:textId="1591F8FD" w:rsidR="00F174CE" w:rsidRDefault="00F174CE" w:rsidP="00F174CE">
      <w:pPr>
        <w:pStyle w:val="2"/>
      </w:pPr>
      <w:bookmarkStart w:id="5" w:name="_Toc216658181"/>
      <w:r>
        <w:t>Вкладка «Список»</w:t>
      </w:r>
      <w:bookmarkEnd w:id="5"/>
    </w:p>
    <w:p w14:paraId="5BDD01E3" w14:textId="4519C387" w:rsidR="00486E8A" w:rsidRDefault="00F173F4" w:rsidP="00486E8A">
      <w:pPr>
        <w:pStyle w:val="a3"/>
      </w:pPr>
      <w:r>
        <w:t xml:space="preserve">На вкладке со списком студентов отображается таблица с ключевыми данными по каждому студенту: фамилия, имя, отчество, группа, курс, пол, информация о текущем проживании и контактный телефон. Над таблицей расположены строка поиска и кнопка открытия панели фильтров. Поиск позволяет быстро найти нужного студента по фамилии или номеру блока, а фильтры </w:t>
      </w:r>
      <w:r w:rsidR="00123767">
        <w:t>–</w:t>
      </w:r>
      <w:r>
        <w:t xml:space="preserve"> ограничить список по группе, курсу или полу. </w:t>
      </w:r>
    </w:p>
    <w:p w14:paraId="295AF50E" w14:textId="6297B3ED" w:rsidR="00F173F4" w:rsidRDefault="00F173F4" w:rsidP="00FE0E7C">
      <w:pPr>
        <w:pStyle w:val="a3"/>
      </w:pPr>
      <w:r>
        <w:t>При наличии соответствующих прав доступна кнопка выгрузки списка в файл формата Excel.</w:t>
      </w:r>
    </w:p>
    <w:p w14:paraId="0F743831" w14:textId="01FB221C" w:rsidR="00F173F4" w:rsidRDefault="00335D1E" w:rsidP="00FE0E7C">
      <w:pPr>
        <w:pStyle w:val="afd"/>
      </w:pPr>
      <w:r w:rsidRPr="00335D1E">
        <w:drawing>
          <wp:inline distT="0" distB="0" distL="0" distR="0" wp14:anchorId="1A5848DE" wp14:editId="6140B8BC">
            <wp:extent cx="5939790" cy="2940050"/>
            <wp:effectExtent l="0" t="0" r="3810" b="0"/>
            <wp:docPr id="552553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53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97ED" w14:textId="0B203F98" w:rsidR="00FE0E7C" w:rsidRDefault="00FE0E7C" w:rsidP="00FE0E7C">
      <w:pPr>
        <w:pStyle w:val="afe"/>
      </w:pPr>
      <w:r>
        <w:t xml:space="preserve">Рисунок </w:t>
      </w:r>
      <w:r w:rsidR="006B1F56">
        <w:t>4</w:t>
      </w:r>
      <w:r>
        <w:t xml:space="preserve"> – УНФО. Вид </w:t>
      </w:r>
      <w:r w:rsidR="001A46CC">
        <w:t>вкладк</w:t>
      </w:r>
      <w:r w:rsidR="00D07766">
        <w:t xml:space="preserve">и </w:t>
      </w:r>
      <w:r w:rsidR="001A46CC">
        <w:t>«Список»</w:t>
      </w:r>
      <w:r w:rsidR="00706E9D">
        <w:t xml:space="preserve"> </w:t>
      </w:r>
    </w:p>
    <w:p w14:paraId="3879ABE1" w14:textId="77777777" w:rsidR="00F174CE" w:rsidRDefault="00F174CE" w:rsidP="00E72437">
      <w:pPr>
        <w:pStyle w:val="a3"/>
      </w:pPr>
    </w:p>
    <w:p w14:paraId="732F2BF4" w14:textId="29E35483" w:rsidR="00EA2880" w:rsidRDefault="00EA2880" w:rsidP="00EA2880">
      <w:pPr>
        <w:pStyle w:val="2"/>
      </w:pPr>
      <w:bookmarkStart w:id="6" w:name="_Toc216658182"/>
      <w:r>
        <w:lastRenderedPageBreak/>
        <w:t>Вкладка «Новый студент»</w:t>
      </w:r>
      <w:bookmarkEnd w:id="6"/>
    </w:p>
    <w:p w14:paraId="3651B45A" w14:textId="6CF0F68B" w:rsidR="001A46CC" w:rsidRPr="00E72437" w:rsidRDefault="001A46CC" w:rsidP="00E72437">
      <w:pPr>
        <w:pStyle w:val="a3"/>
        <w:rPr>
          <w:lang w:val="en-US"/>
        </w:rPr>
      </w:pPr>
      <w:r>
        <w:t>Для добавления нового студента используется вкладка «Новый студент» раздела «Студенты». На ней расположена форма с полями: ФИО, дата рождения, пол, населённый пункт, группа, курс и обязательный контактный телефон. Для телефонного номера осуществляется форматный контроль: требуется указать полный номер в установленном формате. При отсутствии обязательных данных или некорректном заполнении система подсвечивает соответствующие поля и выводит поясняющие сообщения об ошибках; кнопка сохранения остаётся неактивной до устранения всех нарушений.</w:t>
      </w:r>
    </w:p>
    <w:p w14:paraId="597E8D41" w14:textId="288F4B53" w:rsidR="001A46CC" w:rsidRDefault="00E72437" w:rsidP="00E72437">
      <w:pPr>
        <w:pStyle w:val="afd"/>
        <w:rPr>
          <w:lang w:val="en-US"/>
        </w:rPr>
      </w:pPr>
      <w:r w:rsidRPr="00E72437">
        <w:drawing>
          <wp:inline distT="0" distB="0" distL="0" distR="0" wp14:anchorId="1C496AA6" wp14:editId="39364B58">
            <wp:extent cx="5939790" cy="2907665"/>
            <wp:effectExtent l="0" t="0" r="3810" b="6985"/>
            <wp:docPr id="173335717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717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283C" w14:textId="6403FA7E" w:rsidR="00E72437" w:rsidRDefault="00E72437" w:rsidP="00E72437">
      <w:pPr>
        <w:pStyle w:val="afe"/>
      </w:pPr>
      <w:r>
        <w:t xml:space="preserve">Рисунок </w:t>
      </w:r>
      <w:r w:rsidR="00BC08E5">
        <w:t>5</w:t>
      </w:r>
      <w:r>
        <w:t xml:space="preserve"> – УНФО. Вид </w:t>
      </w:r>
      <w:r w:rsidR="00FB5150">
        <w:t xml:space="preserve">вкладки </w:t>
      </w:r>
      <w:r>
        <w:t>«</w:t>
      </w:r>
      <w:r>
        <w:t>Новый студент</w:t>
      </w:r>
      <w:r>
        <w:t>»</w:t>
      </w:r>
    </w:p>
    <w:p w14:paraId="0EEE955F" w14:textId="02C0C66E" w:rsidR="00F174CE" w:rsidRDefault="00EA2880" w:rsidP="00F174CE">
      <w:pPr>
        <w:pStyle w:val="2"/>
      </w:pPr>
      <w:bookmarkStart w:id="7" w:name="_Toc216658183"/>
      <w:r>
        <w:t>Вкладка «Импорт студентов»</w:t>
      </w:r>
      <w:bookmarkEnd w:id="7"/>
    </w:p>
    <w:p w14:paraId="739327CE" w14:textId="0B22C90F" w:rsidR="00F174CE" w:rsidRDefault="00F174CE" w:rsidP="00FB5150">
      <w:pPr>
        <w:pStyle w:val="a3"/>
      </w:pPr>
      <w:r>
        <w:t xml:space="preserve">При необходимости массовой загрузки сведений о студентах (например, при заселении нового курса) используется режим импорта. На соответствующей вкладке раздела «Студенты» пользователь выбирает подготовленный Excel‑файл. Система выполняет предварительный анализ </w:t>
      </w:r>
      <w:r>
        <w:lastRenderedPageBreak/>
        <w:t>данных и отображает их в виде таблицы предварительного просмотра. После подтверждения импортируемые записи добавляются в общую базу. По результатам операции формируется отчёт с указанием количества успешно добавленных записей и строк, по которым выявлены ошибки.</w:t>
      </w:r>
    </w:p>
    <w:p w14:paraId="378505A3" w14:textId="385E592A" w:rsidR="00FB5150" w:rsidRDefault="00FB5150" w:rsidP="00FB5150">
      <w:pPr>
        <w:pStyle w:val="afd"/>
      </w:pPr>
      <w:r w:rsidRPr="00FB5150">
        <w:drawing>
          <wp:inline distT="0" distB="0" distL="0" distR="0" wp14:anchorId="168F7C46" wp14:editId="1D0B2F45">
            <wp:extent cx="5939790" cy="2904490"/>
            <wp:effectExtent l="0" t="0" r="3810" b="0"/>
            <wp:docPr id="9291227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27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7A40" w14:textId="292FA56C" w:rsidR="00FB5150" w:rsidRDefault="00FB5150" w:rsidP="00FB5150">
      <w:pPr>
        <w:pStyle w:val="afe"/>
      </w:pPr>
      <w:r>
        <w:t xml:space="preserve">Рисунок </w:t>
      </w:r>
      <w:r w:rsidR="00BC08E5">
        <w:t>6</w:t>
      </w:r>
      <w:r>
        <w:t xml:space="preserve"> – УНФО. Вид </w:t>
      </w:r>
      <w:r>
        <w:t>в</w:t>
      </w:r>
      <w:r>
        <w:t>кладк</w:t>
      </w:r>
      <w:r>
        <w:t xml:space="preserve">и </w:t>
      </w:r>
      <w:r>
        <w:t>«</w:t>
      </w:r>
      <w:r>
        <w:t>Импорт студентов</w:t>
      </w:r>
      <w:r>
        <w:t>»</w:t>
      </w:r>
    </w:p>
    <w:p w14:paraId="0ACC15F2" w14:textId="77777777" w:rsidR="00FB5150" w:rsidRPr="00FB5150" w:rsidRDefault="00FB5150" w:rsidP="00FB5150">
      <w:pPr>
        <w:pStyle w:val="aff2"/>
      </w:pPr>
    </w:p>
    <w:p w14:paraId="5D7B49F5" w14:textId="77777777" w:rsidR="00E72437" w:rsidRPr="00E72437" w:rsidRDefault="00E72437" w:rsidP="00E72437"/>
    <w:p w14:paraId="26A870CB" w14:textId="77777777" w:rsidR="001A46CC" w:rsidRPr="001A46CC" w:rsidRDefault="001A46CC" w:rsidP="001A46CC">
      <w:pPr>
        <w:pStyle w:val="a3"/>
      </w:pPr>
    </w:p>
    <w:p w14:paraId="53A4445E" w14:textId="5235C9E1" w:rsidR="00F13604" w:rsidRPr="00F13604" w:rsidRDefault="00F13604" w:rsidP="00F13604">
      <w:pPr>
        <w:pStyle w:val="1"/>
      </w:pPr>
      <w:bookmarkStart w:id="8" w:name="_Toc216658184"/>
      <w:r>
        <w:lastRenderedPageBreak/>
        <w:t>Страница «Карточка студента»</w:t>
      </w:r>
      <w:bookmarkEnd w:id="8"/>
    </w:p>
    <w:p w14:paraId="223B4F36" w14:textId="77777777" w:rsidR="00345A9F" w:rsidRDefault="00F173F4" w:rsidP="0064013F">
      <w:pPr>
        <w:pStyle w:val="a3"/>
      </w:pPr>
      <w:r>
        <w:t>Для получения подробной информации по конкретному студенту достаточно щёлкнуть по его строке в таблице. В результате открывается карточка студента. В верхней части карточки отображаются ФИО</w:t>
      </w:r>
      <w:r w:rsidR="0064013F">
        <w:t>.</w:t>
      </w:r>
      <w:r>
        <w:t xml:space="preserve"> Ниже расположены вкладки, на которых сгруппированы личные данные, сведения о проживании и, при наличии, заметки. </w:t>
      </w:r>
    </w:p>
    <w:p w14:paraId="2475DB71" w14:textId="54301DAD" w:rsidR="00345A9F" w:rsidRDefault="00345A9F" w:rsidP="00345A9F">
      <w:pPr>
        <w:pStyle w:val="afd"/>
      </w:pPr>
      <w:r w:rsidRPr="00345A9F">
        <w:drawing>
          <wp:inline distT="0" distB="0" distL="0" distR="0" wp14:anchorId="54EF6138" wp14:editId="38D7B1A3">
            <wp:extent cx="5939790" cy="2926080"/>
            <wp:effectExtent l="0" t="0" r="3810" b="7620"/>
            <wp:docPr id="10320644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448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21D3" w14:textId="41048C14" w:rsidR="00345A9F" w:rsidRPr="00345A9F" w:rsidRDefault="00345A9F" w:rsidP="002B5E1A">
      <w:pPr>
        <w:pStyle w:val="afe"/>
      </w:pPr>
      <w:r>
        <w:t xml:space="preserve">Рисунок </w:t>
      </w:r>
      <w:r w:rsidR="005701D8">
        <w:t>7</w:t>
      </w:r>
      <w:r>
        <w:t xml:space="preserve"> – УНФО. Вид </w:t>
      </w:r>
      <w:r w:rsidR="002654DB">
        <w:t>страницы «К</w:t>
      </w:r>
      <w:r>
        <w:t>арточк</w:t>
      </w:r>
      <w:r w:rsidR="002654DB">
        <w:t xml:space="preserve">а </w:t>
      </w:r>
      <w:r>
        <w:t>студента</w:t>
      </w:r>
      <w:r w:rsidR="002654DB">
        <w:t>»</w:t>
      </w:r>
    </w:p>
    <w:p w14:paraId="40E93216" w14:textId="5AE9B77C" w:rsidR="00F13604" w:rsidRDefault="00B876C2" w:rsidP="00F13604">
      <w:pPr>
        <w:pStyle w:val="2"/>
      </w:pPr>
      <w:bookmarkStart w:id="9" w:name="_Toc216658185"/>
      <w:r>
        <w:t>Вкладка «Личная информация»</w:t>
      </w:r>
      <w:bookmarkEnd w:id="9"/>
    </w:p>
    <w:p w14:paraId="789C5A22" w14:textId="11F6B778" w:rsidR="00F173F4" w:rsidRDefault="00F173F4" w:rsidP="00F13604">
      <w:pPr>
        <w:pStyle w:val="a3"/>
      </w:pPr>
      <w:r>
        <w:t>На вкладке личной информации указываются дата рождения с автоматически рассчитанным возрастом, пол, населённый пункт (место проживания до заселения), а также контактные телефоны: основной номер и дополнительные контакты (например, телефоны родителей или законных представителей).</w:t>
      </w:r>
    </w:p>
    <w:p w14:paraId="655473F5" w14:textId="2914D575" w:rsidR="00F173F4" w:rsidRDefault="002654DB" w:rsidP="002654DB">
      <w:pPr>
        <w:pStyle w:val="afd"/>
      </w:pPr>
      <w:r w:rsidRPr="002654DB">
        <w:lastRenderedPageBreak/>
        <w:drawing>
          <wp:inline distT="0" distB="0" distL="0" distR="0" wp14:anchorId="1F4DB21D" wp14:editId="49F569F0">
            <wp:extent cx="5939790" cy="795655"/>
            <wp:effectExtent l="0" t="0" r="3810" b="4445"/>
            <wp:docPr id="6502284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284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B3F" w14:textId="25A6221A" w:rsidR="00F173F4" w:rsidRDefault="002654DB" w:rsidP="002B2C66">
      <w:pPr>
        <w:pStyle w:val="afe"/>
      </w:pPr>
      <w:r>
        <w:t xml:space="preserve">Рисунок </w:t>
      </w:r>
      <w:r w:rsidR="005701D8">
        <w:t>8</w:t>
      </w:r>
      <w:r>
        <w:t xml:space="preserve"> – УНФО. </w:t>
      </w:r>
      <w:r>
        <w:t>Информация во вкладке «Личная информация»</w:t>
      </w:r>
    </w:p>
    <w:p w14:paraId="0FAC49A6" w14:textId="77777777" w:rsidR="00F173F4" w:rsidRDefault="00F173F4" w:rsidP="00F173F4">
      <w:pPr>
        <w:pStyle w:val="a3"/>
      </w:pPr>
      <w:r>
        <w:t>Все номера телефонов в карточке представлены в виде активных ссылок. При использовании мобильного устройства или компьютера с настроенным приложением для звонков при выборе номера открывается окно набора. Это обеспечивает возможность оперативной связи со студентом или его родителями по вопросам заселения, проживания и другим организационным вопросам.</w:t>
      </w:r>
    </w:p>
    <w:p w14:paraId="5F921F39" w14:textId="0510088A" w:rsidR="00F173F4" w:rsidRDefault="00AD14D0" w:rsidP="00AD14D0">
      <w:pPr>
        <w:pStyle w:val="2"/>
      </w:pPr>
      <w:bookmarkStart w:id="10" w:name="_Toc216658186"/>
      <w:r>
        <w:t>Вкладка «Проживание»</w:t>
      </w:r>
      <w:bookmarkEnd w:id="10"/>
    </w:p>
    <w:p w14:paraId="2CB53C81" w14:textId="584D0C84" w:rsidR="00F173F4" w:rsidRDefault="00F173F4" w:rsidP="00244EA2">
      <w:pPr>
        <w:pStyle w:val="a3"/>
      </w:pPr>
      <w:r>
        <w:t>Отдельная вкладка карточки студента содержит сведения о проживании. На ней отображаются номер комнаты, общая вместимость и количество занятых мест, а также список соседей по комнате. Эти данные позволяют в любой момент оценить фактический состав заселения и загрузку конкретной комнаты.</w:t>
      </w:r>
    </w:p>
    <w:p w14:paraId="659B5BB6" w14:textId="25D21DFC" w:rsidR="00F173F4" w:rsidRDefault="00244EA2" w:rsidP="00244EA2">
      <w:pPr>
        <w:pStyle w:val="afd"/>
      </w:pPr>
      <w:r w:rsidRPr="00244EA2">
        <w:lastRenderedPageBreak/>
        <w:drawing>
          <wp:inline distT="0" distB="0" distL="0" distR="0" wp14:anchorId="08D51FA5" wp14:editId="5D5F24F7">
            <wp:extent cx="5939790" cy="2915285"/>
            <wp:effectExtent l="0" t="0" r="3810" b="0"/>
            <wp:docPr id="96753061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061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980D" w14:textId="010C1774" w:rsidR="00244EA2" w:rsidRDefault="00244EA2" w:rsidP="00244EA2">
      <w:pPr>
        <w:pStyle w:val="afe"/>
      </w:pPr>
      <w:r>
        <w:t xml:space="preserve">Рисунок </w:t>
      </w:r>
      <w:r w:rsidR="005701D8">
        <w:t>9</w:t>
      </w:r>
      <w:r>
        <w:t xml:space="preserve"> – УНФО. Информация во вкладке «</w:t>
      </w:r>
      <w:r>
        <w:t>Проживание</w:t>
      </w:r>
      <w:r>
        <w:t>»</w:t>
      </w:r>
    </w:p>
    <w:p w14:paraId="3E09E091" w14:textId="72914B51" w:rsidR="008A1F1C" w:rsidRDefault="008A1F1C" w:rsidP="008A1F1C">
      <w:pPr>
        <w:pStyle w:val="a3"/>
      </w:pPr>
      <w:r>
        <w:t>При нажатии на кнопку «Карточка» у соседей студента можно совершить переход на карточку соседа выбранного студента.</w:t>
      </w:r>
    </w:p>
    <w:p w14:paraId="7B34F84F" w14:textId="095C6524" w:rsidR="00A74FED" w:rsidRPr="00A74FED" w:rsidRDefault="008A1F1C" w:rsidP="00B54A1E">
      <w:pPr>
        <w:pStyle w:val="a3"/>
      </w:pPr>
      <w:r>
        <w:t>Также присутствует в</w:t>
      </w:r>
      <w:r w:rsidR="003B5E7C">
        <w:t xml:space="preserve"> возможность выселения студента, с предварительным подтверждением.  </w:t>
      </w:r>
    </w:p>
    <w:p w14:paraId="52924CD1" w14:textId="08AA53C5" w:rsidR="00F173F4" w:rsidRDefault="00B54A1E" w:rsidP="00B54A1E">
      <w:pPr>
        <w:pStyle w:val="2"/>
      </w:pPr>
      <w:r>
        <w:t>Вкладка «Заметки»</w:t>
      </w:r>
    </w:p>
    <w:p w14:paraId="086ABC26" w14:textId="7839A0CC" w:rsidR="00FF055C" w:rsidRDefault="00B54A1E" w:rsidP="00202FD6">
      <w:pPr>
        <w:pStyle w:val="a3"/>
      </w:pPr>
      <w:r>
        <w:t xml:space="preserve">Отдельная вкладка карточки студента содержит </w:t>
      </w:r>
      <w:r>
        <w:t>заметках о студента</w:t>
      </w:r>
      <w:r>
        <w:t xml:space="preserve">. На </w:t>
      </w:r>
      <w:r w:rsidR="00FF055C">
        <w:t>ней отображается список заметок с указанием автора и даты создания заметки</w:t>
      </w:r>
      <w:r>
        <w:t>.</w:t>
      </w:r>
      <w:r w:rsidR="00202FD6">
        <w:t xml:space="preserve"> </w:t>
      </w:r>
      <w:r w:rsidR="00FF055C">
        <w:t>Для создания заметок присутствует кнопка «Добавить»</w:t>
      </w:r>
      <w:r w:rsidR="00202FD6">
        <w:t xml:space="preserve">. </w:t>
      </w:r>
      <w:r w:rsidR="001C3F90">
        <w:t xml:space="preserve">Для </w:t>
      </w:r>
      <w:r w:rsidR="00744D16">
        <w:t>управления заметками, присутствует разграничение прав и авторов. Администратор системы имеет право на удаление любой заметки о студенте, комендант может удалять заметки любых комендантов и воспитателей, воспитатель может удалять только свои заметки.</w:t>
      </w:r>
    </w:p>
    <w:p w14:paraId="017BF70D" w14:textId="4BD922B2" w:rsidR="00202FD6" w:rsidRDefault="00202FD6" w:rsidP="00202FD6">
      <w:pPr>
        <w:pStyle w:val="afd"/>
      </w:pPr>
      <w:r>
        <w:lastRenderedPageBreak/>
        <w:drawing>
          <wp:inline distT="0" distB="0" distL="0" distR="0" wp14:anchorId="6414F0E9" wp14:editId="3302EEC1">
            <wp:extent cx="5939790" cy="2915920"/>
            <wp:effectExtent l="0" t="0" r="3810" b="0"/>
            <wp:docPr id="172956124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6124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C40D" w14:textId="309EDF6A" w:rsidR="00EF19D8" w:rsidRDefault="00EF19D8" w:rsidP="00EF19D8">
      <w:pPr>
        <w:pStyle w:val="afe"/>
      </w:pPr>
      <w:r>
        <w:t xml:space="preserve">Рисунок </w:t>
      </w:r>
      <w:r w:rsidR="00F33D4B">
        <w:t>10</w:t>
      </w:r>
      <w:r>
        <w:t xml:space="preserve"> – УНФО. </w:t>
      </w:r>
      <w:r>
        <w:t>В</w:t>
      </w:r>
      <w:r>
        <w:t>кладк</w:t>
      </w:r>
      <w:r>
        <w:t>а</w:t>
      </w:r>
      <w:r>
        <w:t xml:space="preserve"> «</w:t>
      </w:r>
      <w:r>
        <w:t>Заметки</w:t>
      </w:r>
      <w:r>
        <w:t>»</w:t>
      </w:r>
    </w:p>
    <w:p w14:paraId="332865CD" w14:textId="77777777" w:rsidR="00EF19D8" w:rsidRPr="00EF19D8" w:rsidRDefault="00EF19D8" w:rsidP="00EF19D8"/>
    <w:p w14:paraId="0C2D3514" w14:textId="77777777" w:rsidR="00B54A1E" w:rsidRPr="00B54A1E" w:rsidRDefault="00B54A1E" w:rsidP="00B54A1E">
      <w:pPr>
        <w:pStyle w:val="a3"/>
      </w:pPr>
    </w:p>
    <w:p w14:paraId="711951E4" w14:textId="259C5348" w:rsidR="00F173F4" w:rsidRDefault="00443483" w:rsidP="00443483">
      <w:pPr>
        <w:pStyle w:val="1"/>
      </w:pPr>
      <w:bookmarkStart w:id="11" w:name="_Toc216658187"/>
      <w:r>
        <w:lastRenderedPageBreak/>
        <w:t>Страница «Общежитие»</w:t>
      </w:r>
      <w:bookmarkEnd w:id="11"/>
    </w:p>
    <w:p w14:paraId="5C2E8550" w14:textId="438ECFDB" w:rsidR="00971BCF" w:rsidRDefault="00F173F4" w:rsidP="00971BCF">
      <w:pPr>
        <w:pStyle w:val="a3"/>
      </w:pPr>
      <w:r>
        <w:t xml:space="preserve">Раздел «Общежитие» предназначен для контроля структуры здания и управления расселением. </w:t>
      </w:r>
    </w:p>
    <w:p w14:paraId="19DE15FE" w14:textId="23A7BF79" w:rsidR="00971BCF" w:rsidRDefault="00971BCF" w:rsidP="00971BCF">
      <w:pPr>
        <w:pStyle w:val="2"/>
      </w:pPr>
      <w:bookmarkStart w:id="12" w:name="_Toc216658188"/>
      <w:r>
        <w:t>Вкладка «Структура»</w:t>
      </w:r>
      <w:bookmarkEnd w:id="12"/>
    </w:p>
    <w:p w14:paraId="73679435" w14:textId="1C2ED6A7" w:rsidR="00F173F4" w:rsidRDefault="00F173F4" w:rsidP="00F173F4">
      <w:pPr>
        <w:pStyle w:val="a3"/>
      </w:pPr>
      <w:r>
        <w:t xml:space="preserve">На вкладке, представлены этажи, блоки и комнаты. Для каждой комнаты указываются номер, вместимость и число занятых мест, а при необходимости </w:t>
      </w:r>
      <w:r w:rsidR="00E55530">
        <w:t>–</w:t>
      </w:r>
      <w:r>
        <w:t xml:space="preserve"> информация о том, для лиц какого пола предназначено проживание. Для удобства анализа могут применяться цветовые, позволяющие визуально отличать свободные, полностью занятые комнаты.</w:t>
      </w:r>
    </w:p>
    <w:p w14:paraId="67ADA32C" w14:textId="77777777" w:rsidR="00F173F4" w:rsidRDefault="00F173F4" w:rsidP="00F173F4">
      <w:pPr>
        <w:pStyle w:val="a3"/>
      </w:pPr>
    </w:p>
    <w:p w14:paraId="0C60594A" w14:textId="38B25AA7" w:rsidR="00F173F4" w:rsidRDefault="00D74235" w:rsidP="00D74235">
      <w:pPr>
        <w:pStyle w:val="afd"/>
      </w:pPr>
      <w:r w:rsidRPr="00D74235">
        <w:drawing>
          <wp:inline distT="0" distB="0" distL="0" distR="0" wp14:anchorId="2D4C8B8A" wp14:editId="4DA57E0D">
            <wp:extent cx="5939790" cy="2932430"/>
            <wp:effectExtent l="0" t="0" r="3810" b="1270"/>
            <wp:docPr id="693616862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6862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E9BB" w14:textId="736D10F2" w:rsidR="00D74235" w:rsidRDefault="00D74235" w:rsidP="00D74235">
      <w:pPr>
        <w:pStyle w:val="afe"/>
      </w:pPr>
      <w:r>
        <w:t xml:space="preserve">Рисунок </w:t>
      </w:r>
      <w:r w:rsidR="00175F57">
        <w:t>11</w:t>
      </w:r>
      <w:r>
        <w:t xml:space="preserve"> – УНФО. </w:t>
      </w:r>
      <w:r>
        <w:t>Вид вкладки</w:t>
      </w:r>
      <w:r>
        <w:t xml:space="preserve"> </w:t>
      </w:r>
      <w:r>
        <w:t>«Структура»</w:t>
      </w:r>
    </w:p>
    <w:p w14:paraId="72CEFE5A" w14:textId="0D88591E" w:rsidR="00932A09" w:rsidRPr="00932A09" w:rsidRDefault="00932A09" w:rsidP="00932A09">
      <w:pPr>
        <w:pStyle w:val="2"/>
      </w:pPr>
      <w:bookmarkStart w:id="13" w:name="_Toc216658189"/>
      <w:r>
        <w:lastRenderedPageBreak/>
        <w:t>Вкладка «Расселение»</w:t>
      </w:r>
      <w:bookmarkEnd w:id="13"/>
    </w:p>
    <w:p w14:paraId="69A0EDE3" w14:textId="04672D60" w:rsidR="00F173F4" w:rsidRDefault="00F173F4" w:rsidP="00C43DC1">
      <w:pPr>
        <w:pStyle w:val="a3"/>
      </w:pPr>
      <w:r>
        <w:t>Во вкладке «Расселение» реализован пошаговый процесс назначения комнат. В верхней части страницы расположена форма, в которой последовательно выбираются студент, этаж и конкретная комната. Ниже выводится таблица или список студентов, не имеющих действующего заселения. При выборе строки со студентом его данные автоматически подставляются в поле «Студент» формы. Далее пользователь выбирает нужный этаж и подходящую комнату. Варианты, не соответствующие по полу или уже полностью занятые, система скрывает или помечает как недоступные, что снижает риск ошибочного заселения.</w:t>
      </w:r>
    </w:p>
    <w:p w14:paraId="74A9D09F" w14:textId="75C1D46F" w:rsidR="00C43DC1" w:rsidRDefault="00C43DC1" w:rsidP="00C43DC1">
      <w:pPr>
        <w:pStyle w:val="afd"/>
      </w:pPr>
      <w:r w:rsidRPr="00C43DC1">
        <w:drawing>
          <wp:inline distT="0" distB="0" distL="0" distR="0" wp14:anchorId="27FFAD32" wp14:editId="7192BA40">
            <wp:extent cx="5939790" cy="2940050"/>
            <wp:effectExtent l="0" t="0" r="3810" b="0"/>
            <wp:docPr id="24831206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1206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8EB8" w14:textId="77FAD8D3" w:rsidR="00C43DC1" w:rsidRPr="00C43DC1" w:rsidRDefault="00C43DC1" w:rsidP="00416BD2">
      <w:pPr>
        <w:pStyle w:val="afe"/>
      </w:pPr>
      <w:r>
        <w:t xml:space="preserve">Рисунок </w:t>
      </w:r>
      <w:r w:rsidR="002C6FF1">
        <w:t>12</w:t>
      </w:r>
      <w:r>
        <w:t xml:space="preserve"> – УНФО. Вид вкладки «</w:t>
      </w:r>
      <w:r>
        <w:t>Расселение</w:t>
      </w:r>
      <w:r>
        <w:t>»</w:t>
      </w:r>
    </w:p>
    <w:p w14:paraId="069C0101" w14:textId="245B1591" w:rsidR="00F173F4" w:rsidRDefault="00F173F4" w:rsidP="008B5017">
      <w:pPr>
        <w:pStyle w:val="a3"/>
      </w:pPr>
      <w:r>
        <w:t xml:space="preserve">После корректного заполнения всех полей формы пользователь инициирует заселение. </w:t>
      </w:r>
      <w:r w:rsidR="0055732E">
        <w:t xml:space="preserve">Форма автоматически проводить подбор комнаты, для того, чтоб исключить возможность заселения студента в комнату с противоположным полом. </w:t>
      </w:r>
      <w:r>
        <w:t xml:space="preserve">При успешном выполнении операции система сохраняет изменения, обновляет сведения о заселённости комнат и статусах </w:t>
      </w:r>
      <w:r>
        <w:lastRenderedPageBreak/>
        <w:t xml:space="preserve">студентов, а также отображает уведомление об успешном завершении. В случае возникновения ошибок (например, при отсутствии свободных мест или технической проблеме) выводится сообщение, позволяющее принять дальнейшее решение </w:t>
      </w:r>
      <w:r w:rsidR="00F06B4F">
        <w:t xml:space="preserve">– </w:t>
      </w:r>
      <w:r w:rsidR="007972EA">
        <w:t>повторить попытку</w:t>
      </w:r>
      <w:r>
        <w:t xml:space="preserve"> позже или выбрать иную комнату.</w:t>
      </w:r>
    </w:p>
    <w:p w14:paraId="29DF3C63" w14:textId="77EF156F" w:rsidR="00F173F4" w:rsidRDefault="008B5017" w:rsidP="008B5017">
      <w:pPr>
        <w:pStyle w:val="afd"/>
      </w:pPr>
      <w:r w:rsidRPr="008B5017">
        <w:drawing>
          <wp:inline distT="0" distB="0" distL="0" distR="0" wp14:anchorId="2A164D0B" wp14:editId="281829DC">
            <wp:extent cx="5939790" cy="2977515"/>
            <wp:effectExtent l="0" t="0" r="3810" b="0"/>
            <wp:docPr id="196776152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152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5E34" w14:textId="6D5CFDD3" w:rsidR="00F173F4" w:rsidRDefault="008B5017" w:rsidP="008B5017">
      <w:pPr>
        <w:pStyle w:val="afe"/>
      </w:pPr>
      <w:r>
        <w:t xml:space="preserve">Рисунок </w:t>
      </w:r>
      <w:r w:rsidR="002C6FF1">
        <w:t>1</w:t>
      </w:r>
      <w:r>
        <w:t xml:space="preserve">3 – УНФО. Вид </w:t>
      </w:r>
      <w:r>
        <w:t>заполненной формы «Расселение»</w:t>
      </w:r>
    </w:p>
    <w:p w14:paraId="3A2276D7" w14:textId="2F14C1F9" w:rsidR="008B5017" w:rsidRDefault="008B5017" w:rsidP="008B5017">
      <w:pPr>
        <w:pStyle w:val="1"/>
      </w:pPr>
      <w:bookmarkStart w:id="14" w:name="_Toc216658190"/>
      <w:r>
        <w:lastRenderedPageBreak/>
        <w:t>Страница «Пользователи»</w:t>
      </w:r>
      <w:bookmarkEnd w:id="14"/>
    </w:p>
    <w:p w14:paraId="7F56F297" w14:textId="7369BA71" w:rsidR="00F173F4" w:rsidRDefault="00F173F4" w:rsidP="00F173F4">
      <w:pPr>
        <w:pStyle w:val="a3"/>
      </w:pPr>
      <w:r>
        <w:t>Раздел «Пользователи» предназначен преимущественно для администратора системы. В нём отображается сводная информация о количестве учётных записей и их распределении по ролям (администраторы, коменданты, воспитатели). Это обеспечивает контроль за тем, какие категории сотрудников имеют доступ к системе и в каком объёме.</w:t>
      </w:r>
    </w:p>
    <w:p w14:paraId="4C0A69F7" w14:textId="695CC5F9" w:rsidR="00C44488" w:rsidRDefault="00C44488" w:rsidP="00C44488">
      <w:pPr>
        <w:pStyle w:val="2"/>
      </w:pPr>
      <w:bookmarkStart w:id="15" w:name="_Toc216658191"/>
      <w:r>
        <w:t>Вкладка «Список»</w:t>
      </w:r>
      <w:bookmarkEnd w:id="15"/>
    </w:p>
    <w:p w14:paraId="148EB06F" w14:textId="77777777" w:rsidR="00C44488" w:rsidRDefault="00C44488" w:rsidP="00C44488">
      <w:pPr>
        <w:pStyle w:val="a3"/>
      </w:pPr>
      <w:r>
        <w:t>На вкладке со списком пользователей представлена таблица с ФИО, логином и ролью каждого сотрудника. В верхней части формы расположены поле поиска по фамилии и фильтр по роли. Для выполнения операций с конкретной учётной записью администратор может воспользоваться кнопкой с иконкой (как правило, в виде трёх точек) либо щёлкнуть по строке пользователя; в обоих случаях открывается контекстное меню. Через данное меню доступны действия по редактированию данных, изменению пароля или удалению учётной записи (кроме собственной).</w:t>
      </w:r>
    </w:p>
    <w:p w14:paraId="1EAE01FB" w14:textId="77777777" w:rsidR="00C44488" w:rsidRDefault="00C44488" w:rsidP="00F173F4">
      <w:pPr>
        <w:pStyle w:val="a3"/>
      </w:pPr>
    </w:p>
    <w:p w14:paraId="45A574E1" w14:textId="3F8A083D" w:rsidR="00F173F4" w:rsidRDefault="00C44488" w:rsidP="00C44488">
      <w:pPr>
        <w:pStyle w:val="afd"/>
      </w:pPr>
      <w:r w:rsidRPr="00C44488">
        <w:lastRenderedPageBreak/>
        <w:drawing>
          <wp:inline distT="0" distB="0" distL="0" distR="0" wp14:anchorId="2D6AE8FF" wp14:editId="6A1F5CEF">
            <wp:extent cx="5939790" cy="2909570"/>
            <wp:effectExtent l="0" t="0" r="3810" b="5080"/>
            <wp:docPr id="4230461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619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20C" w14:textId="6E136BEA" w:rsidR="00F173F4" w:rsidRDefault="00C44488" w:rsidP="0002431C">
      <w:pPr>
        <w:pStyle w:val="afe"/>
      </w:pPr>
      <w:r>
        <w:t xml:space="preserve">Рисунок </w:t>
      </w:r>
      <w:r w:rsidR="002C6FF1">
        <w:t>14</w:t>
      </w:r>
      <w:r>
        <w:t xml:space="preserve"> – УНФО. Вид заполненной формы «Расселение»</w:t>
      </w:r>
    </w:p>
    <w:p w14:paraId="1990B288" w14:textId="0A948164" w:rsidR="00C878C9" w:rsidRPr="00C878C9" w:rsidRDefault="00C878C9" w:rsidP="00C878C9">
      <w:pPr>
        <w:pStyle w:val="2"/>
      </w:pPr>
      <w:bookmarkStart w:id="16" w:name="_Toc216658192"/>
      <w:r>
        <w:t>Вкладка «Новый пользователь»</w:t>
      </w:r>
      <w:bookmarkEnd w:id="16"/>
    </w:p>
    <w:p w14:paraId="48BDFFD8" w14:textId="5155FD7E" w:rsidR="00F173F4" w:rsidRDefault="00F173F4" w:rsidP="00C878C9">
      <w:pPr>
        <w:pStyle w:val="a3"/>
      </w:pPr>
      <w:r>
        <w:t>Создание новой учётной записи выполняется на вкладке «Новый пользователь» того же раздела. Форма включает поля для ввода ФИО, логина, пароля, подтверждения пароля и выбора роли. Система контролирует совпадение пароля и его подтверждения, а также соблюдение минимальных требований к сложности. При наличии ошибок соответствующие поля подсвечиваются, рядом отображается поясняющий текст.</w:t>
      </w:r>
    </w:p>
    <w:p w14:paraId="3C0CCB20" w14:textId="5D2ACB42" w:rsidR="00F173F4" w:rsidRDefault="00C878C9" w:rsidP="00C878C9">
      <w:pPr>
        <w:pStyle w:val="afd"/>
      </w:pPr>
      <w:r w:rsidRPr="00C878C9">
        <w:lastRenderedPageBreak/>
        <w:drawing>
          <wp:inline distT="0" distB="0" distL="0" distR="0" wp14:anchorId="4DC4905F" wp14:editId="3F269E2A">
            <wp:extent cx="5939790" cy="2912110"/>
            <wp:effectExtent l="0" t="0" r="3810" b="2540"/>
            <wp:docPr id="137774649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4649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534E" w14:textId="70D31427" w:rsidR="00F173F4" w:rsidRDefault="00C878C9" w:rsidP="00C664EB">
      <w:pPr>
        <w:pStyle w:val="afe"/>
      </w:pPr>
      <w:r>
        <w:t xml:space="preserve">Рисунок </w:t>
      </w:r>
      <w:r w:rsidR="00C17E81">
        <w:t>15</w:t>
      </w:r>
      <w:r>
        <w:t xml:space="preserve"> – УНФО. Вид </w:t>
      </w:r>
      <w:r>
        <w:t>вкладки «Новый пользователь»</w:t>
      </w:r>
    </w:p>
    <w:p w14:paraId="0BF9A006" w14:textId="4C4A8696" w:rsidR="004E3417" w:rsidRDefault="004E3417" w:rsidP="004E3417">
      <w:pPr>
        <w:pStyle w:val="1"/>
      </w:pPr>
      <w:bookmarkStart w:id="17" w:name="_Toc216658193"/>
      <w:r>
        <w:lastRenderedPageBreak/>
        <w:t>Обработка ошибок и рекомендации</w:t>
      </w:r>
      <w:bookmarkEnd w:id="17"/>
    </w:p>
    <w:p w14:paraId="29B15385" w14:textId="77777777" w:rsidR="004E3417" w:rsidRDefault="004E3417" w:rsidP="004E3417">
      <w:pPr>
        <w:pStyle w:val="a3"/>
      </w:pPr>
      <w:r>
        <w:t>Во всех разделах системы используется единый подход к обработке ошибок и отображению подсказок. При некорректном заполнении формы или отсутствии обязательной информации поле подсвечивается, а над ним выводится текст пояснения. При сетевых или технических сбоях (например, временной недоступности сервера) пользователю показывается сообщение о невозможности выполнения операции в данный момент и рекомендации повторить её позже. Успешно выполненные операции, такие как добавление студента, заселение или создание пользователя, сопровождаются краткими уведомлениями в области экрана, что позволяет убедиться в корректном завершении действия.</w:t>
      </w:r>
    </w:p>
    <w:p w14:paraId="5410F5C4" w14:textId="49198A00" w:rsidR="004E3417" w:rsidRPr="004E3417" w:rsidRDefault="004E3417" w:rsidP="00D01C7B">
      <w:pPr>
        <w:pStyle w:val="a3"/>
      </w:pPr>
      <w:r>
        <w:t>Учётная запись пользователя является персональной. Не рекомендуется передавать логин и пароль третьим лицам. При работе на общих или публичных компьютерах необходимо всегда завершать сеанс с использованием функции выхода из системы. При подозрении на несанкционированное использование учётной записи следует незамедлительно обратиться к администратору для смены пароля и проверки журналов доступа. Соблюдение этих простых рекомендаций позволяет поддерживать безопасную и надёжную эксплуатацию системы «Управление общежитием».</w:t>
      </w:r>
    </w:p>
    <w:sectPr w:rsidR="004E3417" w:rsidRPr="004E3417" w:rsidSect="007B1296">
      <w:footerReference w:type="default" r:id="rId2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D2125" w14:textId="77777777" w:rsidR="00ED1DB0" w:rsidRDefault="00ED1DB0" w:rsidP="007B1296">
      <w:r>
        <w:separator/>
      </w:r>
    </w:p>
  </w:endnote>
  <w:endnote w:type="continuationSeparator" w:id="0">
    <w:p w14:paraId="38E713C3" w14:textId="77777777" w:rsidR="00ED1DB0" w:rsidRDefault="00ED1DB0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202DBC94" w14:textId="08C20914" w:rsidR="00D576FD" w:rsidRDefault="00D576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9DD">
          <w:rPr>
            <w:noProof/>
          </w:rPr>
          <w:t>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C286" w14:textId="77777777" w:rsidR="00ED1DB0" w:rsidRDefault="00ED1DB0" w:rsidP="007B1296">
      <w:r>
        <w:separator/>
      </w:r>
    </w:p>
  </w:footnote>
  <w:footnote w:type="continuationSeparator" w:id="0">
    <w:p w14:paraId="51E03922" w14:textId="77777777" w:rsidR="00ED1DB0" w:rsidRDefault="00ED1DB0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579E"/>
    <w:multiLevelType w:val="multilevel"/>
    <w:tmpl w:val="8C11579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2149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2869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B1AF1"/>
    <w:multiLevelType w:val="hybridMultilevel"/>
    <w:tmpl w:val="7B7CBA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B31D1"/>
    <w:multiLevelType w:val="multilevel"/>
    <w:tmpl w:val="C962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5764D05"/>
    <w:multiLevelType w:val="multilevel"/>
    <w:tmpl w:val="0600682E"/>
    <w:lvl w:ilvl="0">
      <w:start w:val="1"/>
      <w:numFmt w:val="bullet"/>
      <w:lvlText w:val="-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16117E"/>
    <w:multiLevelType w:val="multilevel"/>
    <w:tmpl w:val="87B4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A6CCF"/>
    <w:multiLevelType w:val="multilevel"/>
    <w:tmpl w:val="5714056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3" w15:restartNumberingAfterBreak="0">
    <w:nsid w:val="6B2C542E"/>
    <w:multiLevelType w:val="hybridMultilevel"/>
    <w:tmpl w:val="89227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E3D7D"/>
    <w:multiLevelType w:val="hybridMultilevel"/>
    <w:tmpl w:val="8DD6D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115042">
    <w:abstractNumId w:val="12"/>
  </w:num>
  <w:num w:numId="2" w16cid:durableId="333385769">
    <w:abstractNumId w:val="5"/>
  </w:num>
  <w:num w:numId="3" w16cid:durableId="249586593">
    <w:abstractNumId w:val="3"/>
  </w:num>
  <w:num w:numId="4" w16cid:durableId="1045525183">
    <w:abstractNumId w:val="3"/>
    <w:lvlOverride w:ilvl="0">
      <w:startOverride w:val="1"/>
    </w:lvlOverride>
  </w:num>
  <w:num w:numId="5" w16cid:durableId="595210232">
    <w:abstractNumId w:val="3"/>
    <w:lvlOverride w:ilvl="0">
      <w:startOverride w:val="1"/>
    </w:lvlOverride>
  </w:num>
  <w:num w:numId="6" w16cid:durableId="2057731844">
    <w:abstractNumId w:val="8"/>
  </w:num>
  <w:num w:numId="7" w16cid:durableId="261032660">
    <w:abstractNumId w:val="11"/>
  </w:num>
  <w:num w:numId="8" w16cid:durableId="1259676803">
    <w:abstractNumId w:val="2"/>
  </w:num>
  <w:num w:numId="9" w16cid:durableId="1924946243">
    <w:abstractNumId w:val="1"/>
  </w:num>
  <w:num w:numId="10" w16cid:durableId="862717422">
    <w:abstractNumId w:val="14"/>
  </w:num>
  <w:num w:numId="11" w16cid:durableId="1329750307">
    <w:abstractNumId w:val="9"/>
  </w:num>
  <w:num w:numId="12" w16cid:durableId="5781716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9127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4752986">
    <w:abstractNumId w:val="4"/>
  </w:num>
  <w:num w:numId="15" w16cid:durableId="1405907635">
    <w:abstractNumId w:val="15"/>
  </w:num>
  <w:num w:numId="16" w16cid:durableId="224919615">
    <w:abstractNumId w:val="6"/>
  </w:num>
  <w:num w:numId="17" w16cid:durableId="1756394699">
    <w:abstractNumId w:val="13"/>
  </w:num>
  <w:num w:numId="18" w16cid:durableId="1848906442">
    <w:abstractNumId w:val="0"/>
  </w:num>
  <w:num w:numId="19" w16cid:durableId="1452743544">
    <w:abstractNumId w:val="1"/>
    <w:lvlOverride w:ilvl="0">
      <w:startOverride w:val="1"/>
    </w:lvlOverride>
  </w:num>
  <w:num w:numId="20" w16cid:durableId="406655934">
    <w:abstractNumId w:val="7"/>
  </w:num>
  <w:num w:numId="21" w16cid:durableId="1818260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5F"/>
    <w:rsid w:val="000053C7"/>
    <w:rsid w:val="00006800"/>
    <w:rsid w:val="00006D8A"/>
    <w:rsid w:val="00022EAD"/>
    <w:rsid w:val="0002431C"/>
    <w:rsid w:val="00027985"/>
    <w:rsid w:val="00036542"/>
    <w:rsid w:val="00036754"/>
    <w:rsid w:val="000400BF"/>
    <w:rsid w:val="0004068B"/>
    <w:rsid w:val="000414C9"/>
    <w:rsid w:val="0004585C"/>
    <w:rsid w:val="00046526"/>
    <w:rsid w:val="00046A82"/>
    <w:rsid w:val="000471E8"/>
    <w:rsid w:val="0005200C"/>
    <w:rsid w:val="000547B5"/>
    <w:rsid w:val="00055AA3"/>
    <w:rsid w:val="00056CD5"/>
    <w:rsid w:val="000579DD"/>
    <w:rsid w:val="00063F8D"/>
    <w:rsid w:val="00064107"/>
    <w:rsid w:val="00070444"/>
    <w:rsid w:val="00071534"/>
    <w:rsid w:val="00071C9D"/>
    <w:rsid w:val="00076DA0"/>
    <w:rsid w:val="00077223"/>
    <w:rsid w:val="00077A14"/>
    <w:rsid w:val="00080500"/>
    <w:rsid w:val="00082E9A"/>
    <w:rsid w:val="0008402A"/>
    <w:rsid w:val="00084431"/>
    <w:rsid w:val="00091D3B"/>
    <w:rsid w:val="00097674"/>
    <w:rsid w:val="000A01F9"/>
    <w:rsid w:val="000A2562"/>
    <w:rsid w:val="000B1091"/>
    <w:rsid w:val="000B2040"/>
    <w:rsid w:val="000B37DF"/>
    <w:rsid w:val="000B70A0"/>
    <w:rsid w:val="000C03D0"/>
    <w:rsid w:val="000C0BD6"/>
    <w:rsid w:val="000C2F5A"/>
    <w:rsid w:val="000C36BF"/>
    <w:rsid w:val="000C4244"/>
    <w:rsid w:val="000C6F74"/>
    <w:rsid w:val="000D48D3"/>
    <w:rsid w:val="000D4A28"/>
    <w:rsid w:val="000D6E3A"/>
    <w:rsid w:val="000D71CB"/>
    <w:rsid w:val="000D76D8"/>
    <w:rsid w:val="000E0158"/>
    <w:rsid w:val="000E0ACE"/>
    <w:rsid w:val="000E2F9E"/>
    <w:rsid w:val="000F276A"/>
    <w:rsid w:val="000F609F"/>
    <w:rsid w:val="000F738A"/>
    <w:rsid w:val="0010084F"/>
    <w:rsid w:val="00111A98"/>
    <w:rsid w:val="00120D39"/>
    <w:rsid w:val="00121C9C"/>
    <w:rsid w:val="00122DF6"/>
    <w:rsid w:val="00123146"/>
    <w:rsid w:val="00123767"/>
    <w:rsid w:val="00126FE5"/>
    <w:rsid w:val="00135AB1"/>
    <w:rsid w:val="00137404"/>
    <w:rsid w:val="00147522"/>
    <w:rsid w:val="001502F9"/>
    <w:rsid w:val="0015105F"/>
    <w:rsid w:val="00154040"/>
    <w:rsid w:val="00154927"/>
    <w:rsid w:val="00154AC6"/>
    <w:rsid w:val="00157D07"/>
    <w:rsid w:val="00175120"/>
    <w:rsid w:val="00175F57"/>
    <w:rsid w:val="001763E6"/>
    <w:rsid w:val="00176B2B"/>
    <w:rsid w:val="00177BE3"/>
    <w:rsid w:val="0018210A"/>
    <w:rsid w:val="00184615"/>
    <w:rsid w:val="00185665"/>
    <w:rsid w:val="001919D6"/>
    <w:rsid w:val="00193AA9"/>
    <w:rsid w:val="00196506"/>
    <w:rsid w:val="0019798D"/>
    <w:rsid w:val="00197EED"/>
    <w:rsid w:val="001A15A1"/>
    <w:rsid w:val="001A46CC"/>
    <w:rsid w:val="001A5C37"/>
    <w:rsid w:val="001B17C1"/>
    <w:rsid w:val="001B5082"/>
    <w:rsid w:val="001B5A61"/>
    <w:rsid w:val="001B7924"/>
    <w:rsid w:val="001C1089"/>
    <w:rsid w:val="001C1D32"/>
    <w:rsid w:val="001C2763"/>
    <w:rsid w:val="001C3F90"/>
    <w:rsid w:val="001C5A85"/>
    <w:rsid w:val="001D2932"/>
    <w:rsid w:val="001D2D92"/>
    <w:rsid w:val="001F1695"/>
    <w:rsid w:val="001F2F93"/>
    <w:rsid w:val="002006D8"/>
    <w:rsid w:val="00202FD6"/>
    <w:rsid w:val="002037EC"/>
    <w:rsid w:val="00203F05"/>
    <w:rsid w:val="002041EF"/>
    <w:rsid w:val="00213575"/>
    <w:rsid w:val="00213985"/>
    <w:rsid w:val="00213BCB"/>
    <w:rsid w:val="0021693F"/>
    <w:rsid w:val="0022213E"/>
    <w:rsid w:val="00222463"/>
    <w:rsid w:val="00222AAC"/>
    <w:rsid w:val="00223DDF"/>
    <w:rsid w:val="0022470A"/>
    <w:rsid w:val="00230654"/>
    <w:rsid w:val="00233C9A"/>
    <w:rsid w:val="00234EB9"/>
    <w:rsid w:val="0024161F"/>
    <w:rsid w:val="00241B2F"/>
    <w:rsid w:val="00241C5A"/>
    <w:rsid w:val="002430D4"/>
    <w:rsid w:val="00244503"/>
    <w:rsid w:val="00244A08"/>
    <w:rsid w:val="00244EA2"/>
    <w:rsid w:val="002455F3"/>
    <w:rsid w:val="0024717C"/>
    <w:rsid w:val="00251509"/>
    <w:rsid w:val="00253D14"/>
    <w:rsid w:val="00256933"/>
    <w:rsid w:val="00262403"/>
    <w:rsid w:val="002654DB"/>
    <w:rsid w:val="00265B80"/>
    <w:rsid w:val="00267E9D"/>
    <w:rsid w:val="00270616"/>
    <w:rsid w:val="002751F4"/>
    <w:rsid w:val="0027544C"/>
    <w:rsid w:val="00275E7A"/>
    <w:rsid w:val="0028180E"/>
    <w:rsid w:val="0028590A"/>
    <w:rsid w:val="00286649"/>
    <w:rsid w:val="00286761"/>
    <w:rsid w:val="0029075A"/>
    <w:rsid w:val="0029217B"/>
    <w:rsid w:val="002925EE"/>
    <w:rsid w:val="002A367B"/>
    <w:rsid w:val="002A47C7"/>
    <w:rsid w:val="002A7557"/>
    <w:rsid w:val="002B2C66"/>
    <w:rsid w:val="002B5E1A"/>
    <w:rsid w:val="002C46B3"/>
    <w:rsid w:val="002C6FF1"/>
    <w:rsid w:val="002D1A0E"/>
    <w:rsid w:val="002D20A9"/>
    <w:rsid w:val="002D5F2F"/>
    <w:rsid w:val="002D6777"/>
    <w:rsid w:val="002E1075"/>
    <w:rsid w:val="002E2012"/>
    <w:rsid w:val="002E3FDE"/>
    <w:rsid w:val="002F1F23"/>
    <w:rsid w:val="002F3180"/>
    <w:rsid w:val="002F59A3"/>
    <w:rsid w:val="002F780C"/>
    <w:rsid w:val="0030422A"/>
    <w:rsid w:val="00310647"/>
    <w:rsid w:val="00310BD1"/>
    <w:rsid w:val="00310E45"/>
    <w:rsid w:val="00312D92"/>
    <w:rsid w:val="00313BD4"/>
    <w:rsid w:val="003140F3"/>
    <w:rsid w:val="00324B3C"/>
    <w:rsid w:val="00326BA2"/>
    <w:rsid w:val="00331981"/>
    <w:rsid w:val="00333DDD"/>
    <w:rsid w:val="00335D1E"/>
    <w:rsid w:val="00337A36"/>
    <w:rsid w:val="00342CFF"/>
    <w:rsid w:val="00342D19"/>
    <w:rsid w:val="00345A9F"/>
    <w:rsid w:val="00350DEC"/>
    <w:rsid w:val="00352843"/>
    <w:rsid w:val="00353698"/>
    <w:rsid w:val="0035420B"/>
    <w:rsid w:val="003546A5"/>
    <w:rsid w:val="00356C1E"/>
    <w:rsid w:val="003616AA"/>
    <w:rsid w:val="003616C0"/>
    <w:rsid w:val="00362590"/>
    <w:rsid w:val="0036273A"/>
    <w:rsid w:val="003725E6"/>
    <w:rsid w:val="0037482E"/>
    <w:rsid w:val="00381D2B"/>
    <w:rsid w:val="00382795"/>
    <w:rsid w:val="00384F12"/>
    <w:rsid w:val="00385DA3"/>
    <w:rsid w:val="00390E20"/>
    <w:rsid w:val="00390F2E"/>
    <w:rsid w:val="00394977"/>
    <w:rsid w:val="00395A0E"/>
    <w:rsid w:val="003A312A"/>
    <w:rsid w:val="003A40F8"/>
    <w:rsid w:val="003A6789"/>
    <w:rsid w:val="003A6D6C"/>
    <w:rsid w:val="003B26FD"/>
    <w:rsid w:val="003B31CF"/>
    <w:rsid w:val="003B4FB5"/>
    <w:rsid w:val="003B5E7C"/>
    <w:rsid w:val="003C18F2"/>
    <w:rsid w:val="003C42D4"/>
    <w:rsid w:val="003C49E1"/>
    <w:rsid w:val="003C5A59"/>
    <w:rsid w:val="003D4058"/>
    <w:rsid w:val="003D5DCB"/>
    <w:rsid w:val="003E3189"/>
    <w:rsid w:val="003E5A01"/>
    <w:rsid w:val="003E629D"/>
    <w:rsid w:val="003E731C"/>
    <w:rsid w:val="003F0349"/>
    <w:rsid w:val="003F3FE6"/>
    <w:rsid w:val="003F696A"/>
    <w:rsid w:val="003F72C1"/>
    <w:rsid w:val="00400912"/>
    <w:rsid w:val="00402828"/>
    <w:rsid w:val="00402BC5"/>
    <w:rsid w:val="00407578"/>
    <w:rsid w:val="0041470D"/>
    <w:rsid w:val="00414C53"/>
    <w:rsid w:val="00416BD2"/>
    <w:rsid w:val="00417909"/>
    <w:rsid w:val="004206A9"/>
    <w:rsid w:val="00422332"/>
    <w:rsid w:val="00427323"/>
    <w:rsid w:val="00430298"/>
    <w:rsid w:val="00430FBE"/>
    <w:rsid w:val="00440A90"/>
    <w:rsid w:val="0044155D"/>
    <w:rsid w:val="00442437"/>
    <w:rsid w:val="0044290F"/>
    <w:rsid w:val="00443483"/>
    <w:rsid w:val="00446022"/>
    <w:rsid w:val="00446D2F"/>
    <w:rsid w:val="00450D82"/>
    <w:rsid w:val="00452187"/>
    <w:rsid w:val="00462C37"/>
    <w:rsid w:val="00473318"/>
    <w:rsid w:val="00473C53"/>
    <w:rsid w:val="00475573"/>
    <w:rsid w:val="0047768D"/>
    <w:rsid w:val="004778CA"/>
    <w:rsid w:val="00481CD6"/>
    <w:rsid w:val="00485388"/>
    <w:rsid w:val="00485FB7"/>
    <w:rsid w:val="00486AB2"/>
    <w:rsid w:val="00486E8A"/>
    <w:rsid w:val="00492D04"/>
    <w:rsid w:val="004958FC"/>
    <w:rsid w:val="004A2D13"/>
    <w:rsid w:val="004A484D"/>
    <w:rsid w:val="004B2782"/>
    <w:rsid w:val="004B41C9"/>
    <w:rsid w:val="004B47C1"/>
    <w:rsid w:val="004C3219"/>
    <w:rsid w:val="004C4543"/>
    <w:rsid w:val="004D1C92"/>
    <w:rsid w:val="004D1D4C"/>
    <w:rsid w:val="004D2CE9"/>
    <w:rsid w:val="004E3417"/>
    <w:rsid w:val="004E46F4"/>
    <w:rsid w:val="004E4C90"/>
    <w:rsid w:val="004E6A0E"/>
    <w:rsid w:val="004F0C69"/>
    <w:rsid w:val="004F522E"/>
    <w:rsid w:val="004F6B29"/>
    <w:rsid w:val="005030AE"/>
    <w:rsid w:val="0050498E"/>
    <w:rsid w:val="00505B8E"/>
    <w:rsid w:val="005069E5"/>
    <w:rsid w:val="005071EE"/>
    <w:rsid w:val="00507238"/>
    <w:rsid w:val="005129F4"/>
    <w:rsid w:val="00514E2B"/>
    <w:rsid w:val="005246E0"/>
    <w:rsid w:val="00530E3E"/>
    <w:rsid w:val="00533B39"/>
    <w:rsid w:val="00540F99"/>
    <w:rsid w:val="00544A7D"/>
    <w:rsid w:val="00544FFD"/>
    <w:rsid w:val="00545386"/>
    <w:rsid w:val="00547AB8"/>
    <w:rsid w:val="00550A09"/>
    <w:rsid w:val="0055262E"/>
    <w:rsid w:val="00555C61"/>
    <w:rsid w:val="0055732E"/>
    <w:rsid w:val="00557D00"/>
    <w:rsid w:val="00557F82"/>
    <w:rsid w:val="00560690"/>
    <w:rsid w:val="005632DB"/>
    <w:rsid w:val="0056619E"/>
    <w:rsid w:val="005701D8"/>
    <w:rsid w:val="00570D0B"/>
    <w:rsid w:val="00570E36"/>
    <w:rsid w:val="005728C6"/>
    <w:rsid w:val="00572CA3"/>
    <w:rsid w:val="005842D8"/>
    <w:rsid w:val="005906C9"/>
    <w:rsid w:val="00591952"/>
    <w:rsid w:val="00592044"/>
    <w:rsid w:val="00593066"/>
    <w:rsid w:val="00594828"/>
    <w:rsid w:val="00595ACA"/>
    <w:rsid w:val="00595CE8"/>
    <w:rsid w:val="00597646"/>
    <w:rsid w:val="005976D6"/>
    <w:rsid w:val="00597EF8"/>
    <w:rsid w:val="005A0FBF"/>
    <w:rsid w:val="005A10FB"/>
    <w:rsid w:val="005A348D"/>
    <w:rsid w:val="005A44F9"/>
    <w:rsid w:val="005A5CF4"/>
    <w:rsid w:val="005B1292"/>
    <w:rsid w:val="005B1E3C"/>
    <w:rsid w:val="005B2B64"/>
    <w:rsid w:val="005B3906"/>
    <w:rsid w:val="005B66F3"/>
    <w:rsid w:val="005C2721"/>
    <w:rsid w:val="005C3241"/>
    <w:rsid w:val="005C3786"/>
    <w:rsid w:val="005C6335"/>
    <w:rsid w:val="005D0FDF"/>
    <w:rsid w:val="005D10F9"/>
    <w:rsid w:val="005D2A23"/>
    <w:rsid w:val="005E0A03"/>
    <w:rsid w:val="005E1C4B"/>
    <w:rsid w:val="005E2FAD"/>
    <w:rsid w:val="005E3EC4"/>
    <w:rsid w:val="005F0BD4"/>
    <w:rsid w:val="005F7D7A"/>
    <w:rsid w:val="006004B1"/>
    <w:rsid w:val="006019F7"/>
    <w:rsid w:val="006100C4"/>
    <w:rsid w:val="00633A6D"/>
    <w:rsid w:val="0064013F"/>
    <w:rsid w:val="00641D50"/>
    <w:rsid w:val="00641EE4"/>
    <w:rsid w:val="00646E8B"/>
    <w:rsid w:val="00650FAD"/>
    <w:rsid w:val="00652583"/>
    <w:rsid w:val="0065290E"/>
    <w:rsid w:val="00652D7C"/>
    <w:rsid w:val="00654E0C"/>
    <w:rsid w:val="0066176C"/>
    <w:rsid w:val="00661A15"/>
    <w:rsid w:val="006628B3"/>
    <w:rsid w:val="0066644F"/>
    <w:rsid w:val="006669D7"/>
    <w:rsid w:val="006708B4"/>
    <w:rsid w:val="00670A29"/>
    <w:rsid w:val="006739FE"/>
    <w:rsid w:val="00675C4C"/>
    <w:rsid w:val="00680FEF"/>
    <w:rsid w:val="00682EC2"/>
    <w:rsid w:val="006851F9"/>
    <w:rsid w:val="00685504"/>
    <w:rsid w:val="00692768"/>
    <w:rsid w:val="00693F10"/>
    <w:rsid w:val="006947D9"/>
    <w:rsid w:val="0069490B"/>
    <w:rsid w:val="006965D4"/>
    <w:rsid w:val="006A5029"/>
    <w:rsid w:val="006A67FC"/>
    <w:rsid w:val="006B1F56"/>
    <w:rsid w:val="006B2E38"/>
    <w:rsid w:val="006B3608"/>
    <w:rsid w:val="006B4A67"/>
    <w:rsid w:val="006B4B3A"/>
    <w:rsid w:val="006C2075"/>
    <w:rsid w:val="006C3129"/>
    <w:rsid w:val="006D0C39"/>
    <w:rsid w:val="006D2365"/>
    <w:rsid w:val="006E038B"/>
    <w:rsid w:val="006E3074"/>
    <w:rsid w:val="006E4F86"/>
    <w:rsid w:val="006E7F20"/>
    <w:rsid w:val="006F6FCF"/>
    <w:rsid w:val="00701393"/>
    <w:rsid w:val="00706E9D"/>
    <w:rsid w:val="0071005F"/>
    <w:rsid w:val="00711564"/>
    <w:rsid w:val="00711C46"/>
    <w:rsid w:val="00714814"/>
    <w:rsid w:val="00715B4C"/>
    <w:rsid w:val="007161EC"/>
    <w:rsid w:val="00717766"/>
    <w:rsid w:val="00724ACC"/>
    <w:rsid w:val="00727771"/>
    <w:rsid w:val="00733039"/>
    <w:rsid w:val="00737E21"/>
    <w:rsid w:val="00744D16"/>
    <w:rsid w:val="00746FBC"/>
    <w:rsid w:val="0074702B"/>
    <w:rsid w:val="00747C86"/>
    <w:rsid w:val="00767599"/>
    <w:rsid w:val="00771840"/>
    <w:rsid w:val="00775943"/>
    <w:rsid w:val="007802E4"/>
    <w:rsid w:val="0078084D"/>
    <w:rsid w:val="0078495C"/>
    <w:rsid w:val="007925E1"/>
    <w:rsid w:val="0079271A"/>
    <w:rsid w:val="00793848"/>
    <w:rsid w:val="007972EA"/>
    <w:rsid w:val="0079751E"/>
    <w:rsid w:val="007B1296"/>
    <w:rsid w:val="007B36E5"/>
    <w:rsid w:val="007B43F3"/>
    <w:rsid w:val="007B67B7"/>
    <w:rsid w:val="007B709E"/>
    <w:rsid w:val="007B7579"/>
    <w:rsid w:val="007C0A9E"/>
    <w:rsid w:val="007C1119"/>
    <w:rsid w:val="007C605F"/>
    <w:rsid w:val="007D59D4"/>
    <w:rsid w:val="007E1C57"/>
    <w:rsid w:val="007E2A83"/>
    <w:rsid w:val="007E4583"/>
    <w:rsid w:val="007E5B32"/>
    <w:rsid w:val="007E7274"/>
    <w:rsid w:val="007F1AC9"/>
    <w:rsid w:val="007F2B2E"/>
    <w:rsid w:val="007F5C00"/>
    <w:rsid w:val="007F6046"/>
    <w:rsid w:val="00800364"/>
    <w:rsid w:val="008011C7"/>
    <w:rsid w:val="0080235F"/>
    <w:rsid w:val="00805320"/>
    <w:rsid w:val="008057D9"/>
    <w:rsid w:val="00805A16"/>
    <w:rsid w:val="008077C8"/>
    <w:rsid w:val="00810637"/>
    <w:rsid w:val="008156AB"/>
    <w:rsid w:val="00823133"/>
    <w:rsid w:val="00824F03"/>
    <w:rsid w:val="00831A31"/>
    <w:rsid w:val="0083204D"/>
    <w:rsid w:val="008336ED"/>
    <w:rsid w:val="00834101"/>
    <w:rsid w:val="0083534A"/>
    <w:rsid w:val="0083638F"/>
    <w:rsid w:val="00837E10"/>
    <w:rsid w:val="0084608B"/>
    <w:rsid w:val="0085113C"/>
    <w:rsid w:val="00852675"/>
    <w:rsid w:val="008532F7"/>
    <w:rsid w:val="00854F81"/>
    <w:rsid w:val="00860B85"/>
    <w:rsid w:val="00862DB2"/>
    <w:rsid w:val="00865CBE"/>
    <w:rsid w:val="0086652D"/>
    <w:rsid w:val="008719F9"/>
    <w:rsid w:val="00871F21"/>
    <w:rsid w:val="00872A0B"/>
    <w:rsid w:val="00875515"/>
    <w:rsid w:val="008810CD"/>
    <w:rsid w:val="008821C1"/>
    <w:rsid w:val="00883F61"/>
    <w:rsid w:val="008852BA"/>
    <w:rsid w:val="008900FC"/>
    <w:rsid w:val="00891E1F"/>
    <w:rsid w:val="0089597A"/>
    <w:rsid w:val="008976F7"/>
    <w:rsid w:val="008A1F1C"/>
    <w:rsid w:val="008A3D99"/>
    <w:rsid w:val="008A7779"/>
    <w:rsid w:val="008A7C56"/>
    <w:rsid w:val="008B3B01"/>
    <w:rsid w:val="008B5017"/>
    <w:rsid w:val="008C23B8"/>
    <w:rsid w:val="008C6246"/>
    <w:rsid w:val="008C6416"/>
    <w:rsid w:val="008D5ED1"/>
    <w:rsid w:val="008E2F62"/>
    <w:rsid w:val="008E6FD0"/>
    <w:rsid w:val="008F1441"/>
    <w:rsid w:val="008F220C"/>
    <w:rsid w:val="008F3540"/>
    <w:rsid w:val="00903248"/>
    <w:rsid w:val="00903E04"/>
    <w:rsid w:val="00907A2C"/>
    <w:rsid w:val="00915B5F"/>
    <w:rsid w:val="009171D5"/>
    <w:rsid w:val="00924F80"/>
    <w:rsid w:val="00927D29"/>
    <w:rsid w:val="0093034F"/>
    <w:rsid w:val="00931694"/>
    <w:rsid w:val="00931A4F"/>
    <w:rsid w:val="00932A09"/>
    <w:rsid w:val="009422C4"/>
    <w:rsid w:val="00942C23"/>
    <w:rsid w:val="00947AFE"/>
    <w:rsid w:val="009500FD"/>
    <w:rsid w:val="00950671"/>
    <w:rsid w:val="00952680"/>
    <w:rsid w:val="009532B6"/>
    <w:rsid w:val="00954367"/>
    <w:rsid w:val="00956D2D"/>
    <w:rsid w:val="0095709E"/>
    <w:rsid w:val="00971BCF"/>
    <w:rsid w:val="00972D6C"/>
    <w:rsid w:val="0097561D"/>
    <w:rsid w:val="00975916"/>
    <w:rsid w:val="00976350"/>
    <w:rsid w:val="0097760D"/>
    <w:rsid w:val="00977982"/>
    <w:rsid w:val="0098368E"/>
    <w:rsid w:val="00985D99"/>
    <w:rsid w:val="009862AB"/>
    <w:rsid w:val="00987D68"/>
    <w:rsid w:val="00991675"/>
    <w:rsid w:val="00993D55"/>
    <w:rsid w:val="009951BE"/>
    <w:rsid w:val="00995B08"/>
    <w:rsid w:val="009960DB"/>
    <w:rsid w:val="009965FB"/>
    <w:rsid w:val="009A2FB9"/>
    <w:rsid w:val="009A4899"/>
    <w:rsid w:val="009A53A1"/>
    <w:rsid w:val="009A5998"/>
    <w:rsid w:val="009B37A2"/>
    <w:rsid w:val="009B66D0"/>
    <w:rsid w:val="009C008A"/>
    <w:rsid w:val="009C56CC"/>
    <w:rsid w:val="009C61C2"/>
    <w:rsid w:val="009D5C8D"/>
    <w:rsid w:val="009E648E"/>
    <w:rsid w:val="009E720C"/>
    <w:rsid w:val="009E72EA"/>
    <w:rsid w:val="009E7BCD"/>
    <w:rsid w:val="009F00FB"/>
    <w:rsid w:val="00A04EA9"/>
    <w:rsid w:val="00A071FB"/>
    <w:rsid w:val="00A131F2"/>
    <w:rsid w:val="00A14D84"/>
    <w:rsid w:val="00A15409"/>
    <w:rsid w:val="00A23795"/>
    <w:rsid w:val="00A2518B"/>
    <w:rsid w:val="00A263AF"/>
    <w:rsid w:val="00A26B9F"/>
    <w:rsid w:val="00A272BA"/>
    <w:rsid w:val="00A2751F"/>
    <w:rsid w:val="00A30BB5"/>
    <w:rsid w:val="00A323AD"/>
    <w:rsid w:val="00A3722A"/>
    <w:rsid w:val="00A41DF3"/>
    <w:rsid w:val="00A4385D"/>
    <w:rsid w:val="00A43DE8"/>
    <w:rsid w:val="00A52E58"/>
    <w:rsid w:val="00A54C66"/>
    <w:rsid w:val="00A57474"/>
    <w:rsid w:val="00A623AF"/>
    <w:rsid w:val="00A62D79"/>
    <w:rsid w:val="00A656F5"/>
    <w:rsid w:val="00A665FA"/>
    <w:rsid w:val="00A74FED"/>
    <w:rsid w:val="00A82074"/>
    <w:rsid w:val="00A86331"/>
    <w:rsid w:val="00A9106A"/>
    <w:rsid w:val="00A91F02"/>
    <w:rsid w:val="00A9702A"/>
    <w:rsid w:val="00A977BD"/>
    <w:rsid w:val="00AA224E"/>
    <w:rsid w:val="00AA75CC"/>
    <w:rsid w:val="00AB5DC1"/>
    <w:rsid w:val="00AC08D3"/>
    <w:rsid w:val="00AC5224"/>
    <w:rsid w:val="00AD14D0"/>
    <w:rsid w:val="00AD522E"/>
    <w:rsid w:val="00AE28A3"/>
    <w:rsid w:val="00AE3215"/>
    <w:rsid w:val="00AE522A"/>
    <w:rsid w:val="00AF41EC"/>
    <w:rsid w:val="00AF5FC8"/>
    <w:rsid w:val="00AF7CCB"/>
    <w:rsid w:val="00B00BB4"/>
    <w:rsid w:val="00B00E40"/>
    <w:rsid w:val="00B04277"/>
    <w:rsid w:val="00B04D5C"/>
    <w:rsid w:val="00B05837"/>
    <w:rsid w:val="00B10885"/>
    <w:rsid w:val="00B13EB9"/>
    <w:rsid w:val="00B1423E"/>
    <w:rsid w:val="00B15252"/>
    <w:rsid w:val="00B27387"/>
    <w:rsid w:val="00B27CEA"/>
    <w:rsid w:val="00B30A23"/>
    <w:rsid w:val="00B3373A"/>
    <w:rsid w:val="00B439EE"/>
    <w:rsid w:val="00B44A6D"/>
    <w:rsid w:val="00B459D6"/>
    <w:rsid w:val="00B50673"/>
    <w:rsid w:val="00B549E0"/>
    <w:rsid w:val="00B54A1E"/>
    <w:rsid w:val="00B623B7"/>
    <w:rsid w:val="00B64EC5"/>
    <w:rsid w:val="00B657CC"/>
    <w:rsid w:val="00B66F3A"/>
    <w:rsid w:val="00B73778"/>
    <w:rsid w:val="00B75803"/>
    <w:rsid w:val="00B80B81"/>
    <w:rsid w:val="00B84ED2"/>
    <w:rsid w:val="00B876C2"/>
    <w:rsid w:val="00B926AA"/>
    <w:rsid w:val="00B940CC"/>
    <w:rsid w:val="00B940E6"/>
    <w:rsid w:val="00B94282"/>
    <w:rsid w:val="00BA3AA5"/>
    <w:rsid w:val="00BB06AD"/>
    <w:rsid w:val="00BB22C1"/>
    <w:rsid w:val="00BB3756"/>
    <w:rsid w:val="00BB3ABC"/>
    <w:rsid w:val="00BC08E5"/>
    <w:rsid w:val="00BC2B85"/>
    <w:rsid w:val="00BC6192"/>
    <w:rsid w:val="00BD13E6"/>
    <w:rsid w:val="00BD437B"/>
    <w:rsid w:val="00BD615E"/>
    <w:rsid w:val="00BE164B"/>
    <w:rsid w:val="00BE2822"/>
    <w:rsid w:val="00BE2E89"/>
    <w:rsid w:val="00BE430C"/>
    <w:rsid w:val="00BE5CF8"/>
    <w:rsid w:val="00BE7FB7"/>
    <w:rsid w:val="00BF0494"/>
    <w:rsid w:val="00BF089D"/>
    <w:rsid w:val="00BF1910"/>
    <w:rsid w:val="00BF2472"/>
    <w:rsid w:val="00BF6913"/>
    <w:rsid w:val="00C02860"/>
    <w:rsid w:val="00C02CA6"/>
    <w:rsid w:val="00C102B0"/>
    <w:rsid w:val="00C17721"/>
    <w:rsid w:val="00C17900"/>
    <w:rsid w:val="00C17E81"/>
    <w:rsid w:val="00C21E5C"/>
    <w:rsid w:val="00C350A6"/>
    <w:rsid w:val="00C37FC7"/>
    <w:rsid w:val="00C43DC1"/>
    <w:rsid w:val="00C443BF"/>
    <w:rsid w:val="00C44488"/>
    <w:rsid w:val="00C45A25"/>
    <w:rsid w:val="00C46DD9"/>
    <w:rsid w:val="00C544D2"/>
    <w:rsid w:val="00C54752"/>
    <w:rsid w:val="00C5565B"/>
    <w:rsid w:val="00C61C4C"/>
    <w:rsid w:val="00C664EB"/>
    <w:rsid w:val="00C706EA"/>
    <w:rsid w:val="00C7366D"/>
    <w:rsid w:val="00C772B7"/>
    <w:rsid w:val="00C77756"/>
    <w:rsid w:val="00C801D9"/>
    <w:rsid w:val="00C82CB6"/>
    <w:rsid w:val="00C871DC"/>
    <w:rsid w:val="00C873B1"/>
    <w:rsid w:val="00C878C9"/>
    <w:rsid w:val="00C92768"/>
    <w:rsid w:val="00C934F9"/>
    <w:rsid w:val="00CA4C73"/>
    <w:rsid w:val="00CA55AD"/>
    <w:rsid w:val="00CB1F02"/>
    <w:rsid w:val="00CB5F04"/>
    <w:rsid w:val="00CC083D"/>
    <w:rsid w:val="00CC1297"/>
    <w:rsid w:val="00CC3301"/>
    <w:rsid w:val="00CC6617"/>
    <w:rsid w:val="00CC762E"/>
    <w:rsid w:val="00CD56EC"/>
    <w:rsid w:val="00CD753C"/>
    <w:rsid w:val="00CE04FD"/>
    <w:rsid w:val="00CE22FB"/>
    <w:rsid w:val="00CE3B5E"/>
    <w:rsid w:val="00CE58C3"/>
    <w:rsid w:val="00CE6ECE"/>
    <w:rsid w:val="00CF1B10"/>
    <w:rsid w:val="00CF3017"/>
    <w:rsid w:val="00CF5092"/>
    <w:rsid w:val="00CF684B"/>
    <w:rsid w:val="00CF6A37"/>
    <w:rsid w:val="00D0117F"/>
    <w:rsid w:val="00D01C7B"/>
    <w:rsid w:val="00D0639F"/>
    <w:rsid w:val="00D07766"/>
    <w:rsid w:val="00D103B1"/>
    <w:rsid w:val="00D13073"/>
    <w:rsid w:val="00D142CC"/>
    <w:rsid w:val="00D14DC0"/>
    <w:rsid w:val="00D15295"/>
    <w:rsid w:val="00D160AE"/>
    <w:rsid w:val="00D17AD4"/>
    <w:rsid w:val="00D2488C"/>
    <w:rsid w:val="00D27A42"/>
    <w:rsid w:val="00D30EEB"/>
    <w:rsid w:val="00D4635D"/>
    <w:rsid w:val="00D51EAF"/>
    <w:rsid w:val="00D557C7"/>
    <w:rsid w:val="00D56E2A"/>
    <w:rsid w:val="00D56F33"/>
    <w:rsid w:val="00D576FD"/>
    <w:rsid w:val="00D57865"/>
    <w:rsid w:val="00D63031"/>
    <w:rsid w:val="00D651C5"/>
    <w:rsid w:val="00D66300"/>
    <w:rsid w:val="00D665B3"/>
    <w:rsid w:val="00D66F35"/>
    <w:rsid w:val="00D74235"/>
    <w:rsid w:val="00D76A1C"/>
    <w:rsid w:val="00D800A0"/>
    <w:rsid w:val="00D826AD"/>
    <w:rsid w:val="00D8418A"/>
    <w:rsid w:val="00D84859"/>
    <w:rsid w:val="00D85542"/>
    <w:rsid w:val="00D9448C"/>
    <w:rsid w:val="00D96D59"/>
    <w:rsid w:val="00D96D94"/>
    <w:rsid w:val="00DA7180"/>
    <w:rsid w:val="00DB00C0"/>
    <w:rsid w:val="00DC27B3"/>
    <w:rsid w:val="00DC4167"/>
    <w:rsid w:val="00DC51AC"/>
    <w:rsid w:val="00DD2D10"/>
    <w:rsid w:val="00DD2E9E"/>
    <w:rsid w:val="00DD6601"/>
    <w:rsid w:val="00DD7319"/>
    <w:rsid w:val="00DD7FC6"/>
    <w:rsid w:val="00DE02B2"/>
    <w:rsid w:val="00DE1DE6"/>
    <w:rsid w:val="00DE47CB"/>
    <w:rsid w:val="00E0137E"/>
    <w:rsid w:val="00E01A13"/>
    <w:rsid w:val="00E04704"/>
    <w:rsid w:val="00E05437"/>
    <w:rsid w:val="00E07505"/>
    <w:rsid w:val="00E109A3"/>
    <w:rsid w:val="00E166CC"/>
    <w:rsid w:val="00E168FC"/>
    <w:rsid w:val="00E216CA"/>
    <w:rsid w:val="00E24B42"/>
    <w:rsid w:val="00E34AC9"/>
    <w:rsid w:val="00E405C0"/>
    <w:rsid w:val="00E41017"/>
    <w:rsid w:val="00E45035"/>
    <w:rsid w:val="00E46B85"/>
    <w:rsid w:val="00E51086"/>
    <w:rsid w:val="00E510EE"/>
    <w:rsid w:val="00E55530"/>
    <w:rsid w:val="00E556B8"/>
    <w:rsid w:val="00E55CF3"/>
    <w:rsid w:val="00E60FDE"/>
    <w:rsid w:val="00E61687"/>
    <w:rsid w:val="00E61B74"/>
    <w:rsid w:val="00E64191"/>
    <w:rsid w:val="00E66F61"/>
    <w:rsid w:val="00E671B8"/>
    <w:rsid w:val="00E71886"/>
    <w:rsid w:val="00E72437"/>
    <w:rsid w:val="00E73149"/>
    <w:rsid w:val="00E77F24"/>
    <w:rsid w:val="00E813E0"/>
    <w:rsid w:val="00E82A67"/>
    <w:rsid w:val="00E84E6A"/>
    <w:rsid w:val="00E86806"/>
    <w:rsid w:val="00E91236"/>
    <w:rsid w:val="00E93448"/>
    <w:rsid w:val="00EA0B95"/>
    <w:rsid w:val="00EA109A"/>
    <w:rsid w:val="00EA23FB"/>
    <w:rsid w:val="00EA2880"/>
    <w:rsid w:val="00EB05C3"/>
    <w:rsid w:val="00EB2450"/>
    <w:rsid w:val="00EB3F8F"/>
    <w:rsid w:val="00EB5554"/>
    <w:rsid w:val="00EB6314"/>
    <w:rsid w:val="00EB671C"/>
    <w:rsid w:val="00EC1AB7"/>
    <w:rsid w:val="00EC59AB"/>
    <w:rsid w:val="00ED1DB0"/>
    <w:rsid w:val="00ED230F"/>
    <w:rsid w:val="00ED2643"/>
    <w:rsid w:val="00ED370D"/>
    <w:rsid w:val="00EE1A90"/>
    <w:rsid w:val="00EE2405"/>
    <w:rsid w:val="00EE2660"/>
    <w:rsid w:val="00EE77E8"/>
    <w:rsid w:val="00EF050A"/>
    <w:rsid w:val="00EF19D8"/>
    <w:rsid w:val="00EF27D6"/>
    <w:rsid w:val="00EF2C93"/>
    <w:rsid w:val="00F05CD7"/>
    <w:rsid w:val="00F063A9"/>
    <w:rsid w:val="00F06B36"/>
    <w:rsid w:val="00F06B4F"/>
    <w:rsid w:val="00F079B4"/>
    <w:rsid w:val="00F07D79"/>
    <w:rsid w:val="00F116CE"/>
    <w:rsid w:val="00F1303C"/>
    <w:rsid w:val="00F13604"/>
    <w:rsid w:val="00F13F53"/>
    <w:rsid w:val="00F173F4"/>
    <w:rsid w:val="00F174CE"/>
    <w:rsid w:val="00F175CF"/>
    <w:rsid w:val="00F245A0"/>
    <w:rsid w:val="00F31BF1"/>
    <w:rsid w:val="00F32B4A"/>
    <w:rsid w:val="00F33D4B"/>
    <w:rsid w:val="00F359E2"/>
    <w:rsid w:val="00F4028D"/>
    <w:rsid w:val="00F44D11"/>
    <w:rsid w:val="00F45FA4"/>
    <w:rsid w:val="00F4692F"/>
    <w:rsid w:val="00F60434"/>
    <w:rsid w:val="00F64237"/>
    <w:rsid w:val="00F669E8"/>
    <w:rsid w:val="00F67A57"/>
    <w:rsid w:val="00F7321E"/>
    <w:rsid w:val="00F74ED1"/>
    <w:rsid w:val="00F766BA"/>
    <w:rsid w:val="00F77EC7"/>
    <w:rsid w:val="00F80F07"/>
    <w:rsid w:val="00F91F41"/>
    <w:rsid w:val="00FA6A20"/>
    <w:rsid w:val="00FB1427"/>
    <w:rsid w:val="00FB2BD7"/>
    <w:rsid w:val="00FB4289"/>
    <w:rsid w:val="00FB5150"/>
    <w:rsid w:val="00FB54A9"/>
    <w:rsid w:val="00FB5CE8"/>
    <w:rsid w:val="00FB6995"/>
    <w:rsid w:val="00FC2444"/>
    <w:rsid w:val="00FC5CB2"/>
    <w:rsid w:val="00FD28FC"/>
    <w:rsid w:val="00FE0492"/>
    <w:rsid w:val="00FE0E7C"/>
    <w:rsid w:val="00FE5B3F"/>
    <w:rsid w:val="00FE7C87"/>
    <w:rsid w:val="00FF055C"/>
    <w:rsid w:val="00FF1169"/>
    <w:rsid w:val="00FF42C7"/>
    <w:rsid w:val="00FF4EB6"/>
    <w:rsid w:val="00FF68A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6973"/>
  <w15:chartTrackingRefBased/>
  <w15:docId w15:val="{AF69AEAA-2B0F-48D5-ACF0-FD6A0DAE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B109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D13073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D1307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8011C7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8011C7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8011C7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8011C7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8011C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Projects\&#1050;&#1091;&#1088;&#1089;&#1086;&#1074;&#1086;&#1081;%20&#1087;&#1088;&#1086;&#1077;&#1082;&#1090;\&#1050;&#1055;\Template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0EF52-2F13-45B4-8A79-F5EC5AA68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— копия.dotx</Template>
  <TotalTime>1444</TotalTime>
  <Pages>19</Pages>
  <Words>1752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276</cp:revision>
  <dcterms:created xsi:type="dcterms:W3CDTF">2025-11-06T05:59:00Z</dcterms:created>
  <dcterms:modified xsi:type="dcterms:W3CDTF">2025-12-14T23:52:00Z</dcterms:modified>
</cp:coreProperties>
</file>