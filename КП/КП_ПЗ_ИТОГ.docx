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635F22C" w14:textId="0E13B182" w:rsidR="00CA55AD" w:rsidRPr="002E1075" w:rsidRDefault="002455F3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2FFD724" wp14:editId="401915E5">
                <wp:simplePos x="0" y="0"/>
                <wp:positionH relativeFrom="page">
                  <wp:align>right</wp:align>
                </wp:positionH>
                <wp:positionV relativeFrom="paragraph">
                  <wp:posOffset>-720090</wp:posOffset>
                </wp:positionV>
                <wp:extent cx="7553325" cy="10837892"/>
                <wp:effectExtent l="0" t="0" r="0" b="1905"/>
                <wp:wrapNone/>
                <wp:docPr id="23516960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16960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6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3325" cy="10837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A55AD"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6E985A9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65D9816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445CE7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50D9B3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60888D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0765D4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77E41C1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051789C3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730CAFD0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48C1C4AF" w14:textId="77777777" w:rsidR="00987D68" w:rsidRDefault="00987D68" w:rsidP="00987D68">
          <w:pPr>
            <w:jc w:val="center"/>
            <w:rPr>
              <w:bCs/>
            </w:rPr>
          </w:pPr>
        </w:p>
        <w:p w14:paraId="4CA34CCF" w14:textId="77777777" w:rsidR="00987D68" w:rsidRDefault="00987D68" w:rsidP="00987D68">
          <w:pPr>
            <w:jc w:val="center"/>
            <w:rPr>
              <w:bCs/>
            </w:rPr>
          </w:pPr>
        </w:p>
        <w:p w14:paraId="2FC675DF" w14:textId="77777777" w:rsidR="00987D68" w:rsidRDefault="00987D68" w:rsidP="00987D68">
          <w:pPr>
            <w:jc w:val="center"/>
            <w:rPr>
              <w:bCs/>
            </w:rPr>
          </w:pPr>
        </w:p>
        <w:p w14:paraId="6BA4A93A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26FCFF46" w14:textId="77777777" w:rsidR="00CA55AD" w:rsidRPr="002E1075" w:rsidRDefault="00987D68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52D9D4CE" w14:textId="77777777" w:rsidR="00CA55AD" w:rsidRPr="00987D68" w:rsidRDefault="00987D68" w:rsidP="00987D68">
          <w:pPr>
            <w:widowControl w:val="0"/>
            <w:spacing w:before="120"/>
            <w:jc w:val="center"/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</w:pPr>
          <w:r w:rsidRPr="00987D68"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  <w:t>НА ТЕМУ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1B32CB9" w14:textId="77777777">
            <w:trPr>
              <w:trHeight w:val="680"/>
            </w:trPr>
            <w:tc>
              <w:tcPr>
                <w:tcW w:w="9354" w:type="dxa"/>
                <w:vAlign w:val="bottom"/>
              </w:tcPr>
              <w:p w14:paraId="09C5BB68" w14:textId="77777777" w:rsidR="00CA55AD" w:rsidRPr="00084431" w:rsidRDefault="00987D68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РАЗРАБОТКА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ПОДСИСТЕМЫ УЧЕТА</w:t>
                </w:r>
                <w:r w:rsidR="00D15295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</w:t>
                </w:r>
              </w:p>
            </w:tc>
          </w:tr>
          <w:tr w:rsidR="00084431" w:rsidRPr="002E1075" w14:paraId="68F6BF88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51C76190" w14:textId="77777777" w:rsidR="00084431" w:rsidRPr="00084431" w:rsidRDefault="00D15295" w:rsidP="00B94282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НОМЕРНОГО 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ФОНДА ОБЩ</w:t>
                </w:r>
                <w:r w:rsidR="005D2A2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Е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ЖИТИЯ</w:t>
                </w:r>
              </w:p>
            </w:tc>
          </w:tr>
          <w:tr w:rsidR="00084431" w:rsidRPr="002E1075" w14:paraId="7F38B40C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5D1EBCAA" w14:textId="77777777" w:rsidR="00084431" w:rsidRPr="00084431" w:rsidRDefault="0028590A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>
                  <w:rPr>
                    <w:sz w:val="40"/>
                    <w:szCs w:val="40"/>
                    <w:lang w:val="en-US"/>
                  </w:rPr>
                  <w:t>5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="00F4692F">
                  <w:rPr>
                    <w:sz w:val="40"/>
                    <w:szCs w:val="40"/>
                  </w:rPr>
                  <w:t>06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  <w:tr w:rsidR="00CA55AD" w:rsidRPr="002E1075" w14:paraId="305BBD3B" w14:textId="77777777">
            <w:trPr>
              <w:trHeight w:val="227"/>
            </w:trPr>
            <w:tc>
              <w:tcPr>
                <w:tcW w:w="9354" w:type="dxa"/>
              </w:tcPr>
              <w:p w14:paraId="3D603EF3" w14:textId="77777777" w:rsidR="00CA55AD" w:rsidRPr="006E7F20" w:rsidRDefault="00F05CD7" w:rsidP="006E7F20">
                <w:pPr>
                  <w:widowControl w:val="0"/>
                  <w:tabs>
                    <w:tab w:val="center" w:pos="4820"/>
                  </w:tabs>
                  <w:jc w:val="center"/>
                  <w:rPr>
                    <w:sz w:val="22"/>
                  </w:rPr>
                </w:pPr>
                <w:r>
                  <w:rPr>
                    <w:sz w:val="22"/>
                  </w:rPr>
                  <w:t>(О</w:t>
                </w:r>
                <w:r w:rsidRPr="00843A22">
                  <w:rPr>
                    <w:sz w:val="22"/>
                  </w:rPr>
                  <w:t>бозначение документа</w:t>
                </w:r>
                <w:r>
                  <w:rPr>
                    <w:sz w:val="22"/>
                  </w:rPr>
                  <w:t>)</w:t>
                </w:r>
              </w:p>
            </w:tc>
          </w:tr>
        </w:tbl>
        <w:p w14:paraId="4A7748D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DE02B2" w14:paraId="4553BB4F" w14:textId="77777777" w:rsidTr="002455F3">
            <w:trPr>
              <w:trHeight w:val="680"/>
            </w:trPr>
            <w:tc>
              <w:tcPr>
                <w:tcW w:w="9246" w:type="dxa"/>
                <w:tcBorders>
                  <w:bottom w:val="single" w:sz="6" w:space="0" w:color="auto"/>
                </w:tcBorders>
                <w:vAlign w:val="bottom"/>
              </w:tcPr>
              <w:p w14:paraId="5D313F3C" w14:textId="77777777" w:rsidR="00DE02B2" w:rsidRPr="002A6308" w:rsidRDefault="00DE02B2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DE02B2" w14:paraId="647326DE" w14:textId="77777777" w:rsidTr="002455F3">
            <w:trPr>
              <w:trHeight w:val="680"/>
            </w:trPr>
            <w:tc>
              <w:tcPr>
                <w:tcW w:w="924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3845AFB9" w14:textId="77777777" w:rsidR="00DE02B2" w:rsidRPr="002A6308" w:rsidRDefault="00DE02B2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30A70A9C" w14:textId="390BA05C" w:rsidR="00CA55AD" w:rsidRPr="002E1075" w:rsidRDefault="00CA55AD" w:rsidP="00F05CD7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34ED51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251CC1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0E738E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073DE15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281BC11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BCC6E8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2010"/>
            <w:gridCol w:w="117"/>
            <w:gridCol w:w="1809"/>
            <w:gridCol w:w="1661"/>
            <w:gridCol w:w="1599"/>
            <w:gridCol w:w="2268"/>
          </w:tblGrid>
          <w:tr w:rsidR="00CA55AD" w:rsidRPr="00E93448" w14:paraId="436FC2F8" w14:textId="77777777" w:rsidTr="00CF5092">
            <w:tc>
              <w:tcPr>
                <w:tcW w:w="2127" w:type="dxa"/>
                <w:gridSpan w:val="2"/>
              </w:tcPr>
              <w:p w14:paraId="7CB9B1B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1809" w:type="dxa"/>
                <w:tcBorders>
                  <w:bottom w:val="single" w:sz="8" w:space="0" w:color="auto"/>
                </w:tcBorders>
              </w:tcPr>
              <w:p w14:paraId="7AE4D1C3" w14:textId="77777777" w:rsidR="00CA55AD" w:rsidRPr="00E93448" w:rsidRDefault="00DE02B2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7501CE7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7719586" w14:textId="77777777" w:rsidR="00CA55AD" w:rsidRPr="00E93448" w:rsidRDefault="00CF5092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0</w:t>
                </w:r>
                <w:r>
                  <w:rPr>
                    <w:szCs w:val="28"/>
                    <w:lang w:val="en-US"/>
                  </w:rPr>
                  <w:t>8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12</w:t>
                </w:r>
                <w:r w:rsidRPr="004744C4">
                  <w:rPr>
                    <w:szCs w:val="28"/>
                  </w:rPr>
                  <w:t>.202</w:t>
                </w:r>
                <w:r>
                  <w:rPr>
                    <w:szCs w:val="28"/>
                    <w:lang w:val="en-US"/>
                  </w:rPr>
                  <w:t>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7B81F3B8" w14:textId="77777777" w:rsidR="00CA55AD" w:rsidRPr="00E93448" w:rsidRDefault="007F5C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Екимов</w:t>
                </w:r>
              </w:p>
            </w:tc>
          </w:tr>
          <w:tr w:rsidR="00CA55AD" w:rsidRPr="002E1075" w14:paraId="2E9426C1" w14:textId="77777777" w:rsidTr="00CF5092">
            <w:tc>
              <w:tcPr>
                <w:tcW w:w="2127" w:type="dxa"/>
                <w:gridSpan w:val="2"/>
              </w:tcPr>
              <w:p w14:paraId="319777F1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809" w:type="dxa"/>
                <w:tcBorders>
                  <w:top w:val="single" w:sz="8" w:space="0" w:color="auto"/>
                </w:tcBorders>
              </w:tcPr>
              <w:p w14:paraId="1AE115D8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480FC946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0A9590D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BC9FA4D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F2EDE3E" w14:textId="77777777" w:rsidTr="00CF5092">
            <w:tc>
              <w:tcPr>
                <w:tcW w:w="2127" w:type="dxa"/>
                <w:gridSpan w:val="2"/>
              </w:tcPr>
              <w:p w14:paraId="049F783C" w14:textId="77777777" w:rsidR="00CA55AD" w:rsidRPr="00E93448" w:rsidRDefault="00CF5092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4744C4">
                  <w:rPr>
                    <w:szCs w:val="28"/>
                  </w:rPr>
                  <w:t>Преподаватель</w:t>
                </w:r>
              </w:p>
            </w:tc>
            <w:tc>
              <w:tcPr>
                <w:tcW w:w="3470" w:type="dxa"/>
                <w:gridSpan w:val="2"/>
                <w:tcBorders>
                  <w:bottom w:val="single" w:sz="8" w:space="0" w:color="auto"/>
                </w:tcBorders>
              </w:tcPr>
              <w:p w14:paraId="74D4392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CA1CFE9" w14:textId="77777777" w:rsidR="00CA55AD" w:rsidRPr="00E93448" w:rsidRDefault="00CF5092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09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12</w:t>
                </w:r>
                <w:r w:rsidRPr="004744C4">
                  <w:rPr>
                    <w:szCs w:val="28"/>
                  </w:rPr>
                  <w:t>.202</w:t>
                </w:r>
                <w:r>
                  <w:rPr>
                    <w:szCs w:val="28"/>
                    <w:lang w:val="en-US"/>
                  </w:rPr>
                  <w:t>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36B1D46B" w14:textId="77777777" w:rsidR="00CA55AD" w:rsidRPr="00E93448" w:rsidRDefault="007F5C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Ю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С</w:t>
                </w:r>
                <w:r w:rsidRPr="004744C4">
                  <w:rPr>
                    <w:szCs w:val="28"/>
                  </w:rPr>
                  <w:t xml:space="preserve">. </w:t>
                </w:r>
                <w:r>
                  <w:rPr>
                    <w:szCs w:val="28"/>
                  </w:rPr>
                  <w:t>Маломан</w:t>
                </w:r>
              </w:p>
            </w:tc>
          </w:tr>
          <w:tr w:rsidR="00CA55AD" w:rsidRPr="002E1075" w14:paraId="23409E91" w14:textId="77777777" w:rsidTr="00CF5092">
            <w:tc>
              <w:tcPr>
                <w:tcW w:w="2010" w:type="dxa"/>
              </w:tcPr>
              <w:p w14:paraId="2410D46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  <w:gridSpan w:val="2"/>
              </w:tcPr>
              <w:p w14:paraId="34B15221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1A8863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932D29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DC5AB11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010FF00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77FDB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54DC9D3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4446F42" w14:textId="77777777" w:rsidR="00A04EA9" w:rsidRPr="002E1075" w:rsidRDefault="00A04EA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6CF504" w14:textId="77777777" w:rsidR="00CA55AD" w:rsidRPr="00800364" w:rsidRDefault="00CA55AD" w:rsidP="00A04EA9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</w:p>
      </w:sdtContent>
    </w:sdt>
    <w:p w14:paraId="2F008394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15966F89" w14:textId="79CA7568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"Заголовок;1" </w:instrText>
      </w:r>
      <w:r>
        <w:rPr>
          <w:lang w:val="en-US"/>
        </w:rPr>
        <w:fldChar w:fldCharType="separate"/>
      </w:r>
      <w:hyperlink w:anchor="_Toc215610389" w:history="1">
        <w:r w:rsidRPr="00867AE0">
          <w:rPr>
            <w:rStyle w:val="af7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41A04E" w14:textId="12FBB679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0" w:history="1">
        <w:r w:rsidRPr="00867AE0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F9964" w14:textId="122AC143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1" w:history="1">
        <w:r w:rsidRPr="00867AE0">
          <w:rPr>
            <w:rStyle w:val="af7"/>
            <w:noProof/>
          </w:rPr>
          <w:t>1 Сбор и анализ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C6EFD" w14:textId="290F0D1F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2" w:history="1">
        <w:r w:rsidRPr="00867AE0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5ABBB3" w14:textId="1209D92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3" w:history="1">
        <w:r w:rsidRPr="00867AE0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DF890F" w14:textId="06E1D236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4" w:history="1">
        <w:r w:rsidRPr="00867AE0">
          <w:rPr>
            <w:rStyle w:val="af7"/>
            <w:noProof/>
          </w:rPr>
          <w:t>1.3 Выбор состава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99E5C8" w14:textId="57C70C7B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5" w:history="1">
        <w:r w:rsidRPr="00867AE0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11019F" w14:textId="6F21458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6" w:history="1">
        <w:r w:rsidRPr="00867AE0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78140B" w14:textId="2F37930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7" w:history="1">
        <w:r w:rsidRPr="00867AE0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A5B753" w14:textId="30B594C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8" w:history="1">
        <w:r w:rsidRPr="00867AE0">
          <w:rPr>
            <w:rStyle w:val="af7"/>
            <w:noProof/>
          </w:rPr>
          <w:t>2.3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76B002" w14:textId="084E8CC3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9" w:history="1">
        <w:r w:rsidRPr="00867AE0">
          <w:rPr>
            <w:rStyle w:val="af7"/>
            <w:noProof/>
          </w:rPr>
          <w:t>3 Разработка и интеграция модулей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4B3A28" w14:textId="2A944F6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0" w:history="1">
        <w:r w:rsidRPr="00867AE0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02ED10" w14:textId="716EA2AC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1" w:history="1">
        <w:r w:rsidRPr="00867AE0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4D8B87" w14:textId="54889826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2" w:history="1">
        <w:r w:rsidRPr="00867AE0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EE98AD" w14:textId="54179ECA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3" w:history="1">
        <w:r w:rsidRPr="00867AE0">
          <w:rPr>
            <w:rStyle w:val="af7"/>
            <w:noProof/>
          </w:rPr>
          <w:t>3.4 Экспорт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640E7F" w14:textId="39E0BDFD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4" w:history="1">
        <w:r w:rsidRPr="00867AE0">
          <w:rPr>
            <w:rStyle w:val="af7"/>
            <w:noProof/>
          </w:rPr>
          <w:t>4 Тестирование и отладка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8CFC79" w14:textId="66B7A5D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5" w:history="1">
        <w:r w:rsidRPr="00867AE0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BE7BBC" w14:textId="052E208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6" w:history="1">
        <w:r w:rsidRPr="00867AE0">
          <w:rPr>
            <w:rStyle w:val="af7"/>
            <w:noProof/>
          </w:rPr>
          <w:t>4.2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9DA39B" w14:textId="465C6422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7" w:history="1">
        <w:r w:rsidRPr="00867AE0">
          <w:rPr>
            <w:rStyle w:val="af7"/>
            <w:noProof/>
          </w:rPr>
          <w:t>5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9A2FA6" w14:textId="2C2588FD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8" w:history="1">
        <w:r w:rsidRPr="00867AE0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22D1F1" w14:textId="5C2CF94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9" w:history="1">
        <w:r w:rsidRPr="00867AE0">
          <w:rPr>
            <w:rStyle w:val="af7"/>
            <w:noProof/>
          </w:rPr>
          <w:t>5.2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DCCDD7" w14:textId="3A2631E4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10" w:history="1">
        <w:r w:rsidRPr="00867AE0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D168ED" w14:textId="5CFCB5D0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11" w:history="1">
        <w:r w:rsidRPr="00867AE0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228512" w14:textId="20B3324D" w:rsidR="008532F7" w:rsidRPr="00E66F61" w:rsidRDefault="00E84E6A" w:rsidP="008532F7">
      <w:pPr>
        <w:rPr>
          <w:lang w:val="en-US"/>
        </w:rPr>
      </w:pPr>
      <w:r>
        <w:rPr>
          <w:lang w:val="en-US"/>
        </w:rPr>
        <w:fldChar w:fldCharType="end"/>
      </w:r>
    </w:p>
    <w:p w14:paraId="195805C4" w14:textId="77777777" w:rsidR="00800364" w:rsidRDefault="00800364" w:rsidP="00800364">
      <w:pPr>
        <w:pStyle w:val="a7"/>
      </w:pPr>
      <w:bookmarkStart w:id="0" w:name="_Toc194696990"/>
      <w:bookmarkStart w:id="1" w:name="_Toc215610331"/>
      <w:bookmarkStart w:id="2" w:name="_Toc215610389"/>
      <w:r>
        <w:lastRenderedPageBreak/>
        <w:t>Перечень сокращений и обозначений</w:t>
      </w:r>
      <w:bookmarkEnd w:id="0"/>
      <w:bookmarkEnd w:id="1"/>
      <w:bookmarkEnd w:id="2"/>
    </w:p>
    <w:p w14:paraId="60E1FE5A" w14:textId="77777777" w:rsidR="006D0C39" w:rsidRDefault="006D0C39" w:rsidP="006D0C39">
      <w:pPr>
        <w:pStyle w:val="a3"/>
      </w:pPr>
      <w:r w:rsidRPr="006D0C39">
        <w:t xml:space="preserve">В настоящем </w:t>
      </w:r>
      <w:r w:rsidR="00A071FB">
        <w:t>курсовом</w:t>
      </w:r>
      <w:r w:rsidRPr="006D0C39">
        <w:t xml:space="preserve"> </w:t>
      </w:r>
      <w:r w:rsidR="00A071FB">
        <w:t xml:space="preserve">проекте </w:t>
      </w:r>
      <w:r w:rsidRPr="006D0C39">
        <w:t>применяются следующие сокращения и обозначения:</w:t>
      </w:r>
    </w:p>
    <w:p w14:paraId="545233D8" w14:textId="77777777" w:rsidR="00714814" w:rsidRDefault="00714814" w:rsidP="00B940E6">
      <w:pPr>
        <w:pStyle w:val="a3"/>
      </w:pPr>
      <w:r>
        <w:t>БД – база данных</w:t>
      </w:r>
    </w:p>
    <w:p w14:paraId="709BCC45" w14:textId="77777777" w:rsidR="00714814" w:rsidRDefault="00714814" w:rsidP="00B940E6">
      <w:pPr>
        <w:pStyle w:val="a3"/>
      </w:pPr>
      <w:r>
        <w:t>ОС – операционная система</w:t>
      </w:r>
    </w:p>
    <w:p w14:paraId="23F85500" w14:textId="77777777" w:rsidR="00714814" w:rsidRPr="008532F7" w:rsidRDefault="00714814" w:rsidP="008532F7">
      <w:pPr>
        <w:pStyle w:val="a3"/>
      </w:pPr>
      <w:r w:rsidRPr="008532F7">
        <w:t>ПК – персональный компьютер</w:t>
      </w:r>
    </w:p>
    <w:p w14:paraId="08E1A411" w14:textId="77777777" w:rsidR="00714814" w:rsidRDefault="00714814" w:rsidP="008532F7">
      <w:pPr>
        <w:pStyle w:val="a3"/>
      </w:pPr>
      <w:r w:rsidRPr="008532F7">
        <w:t>ПО – программное обеспечение</w:t>
      </w:r>
    </w:p>
    <w:p w14:paraId="1BCC3BEC" w14:textId="77777777" w:rsidR="00714814" w:rsidRDefault="00714814" w:rsidP="008532F7">
      <w:pPr>
        <w:pStyle w:val="a3"/>
      </w:pPr>
      <w:r>
        <w:t>СУБД – система управления базами данных</w:t>
      </w:r>
    </w:p>
    <w:p w14:paraId="05239C2A" w14:textId="7AC12719" w:rsidR="00714814" w:rsidRPr="00262403" w:rsidRDefault="00714814" w:rsidP="00737E21">
      <w:pPr>
        <w:pStyle w:val="a3"/>
      </w:pPr>
      <w:r w:rsidRPr="00262403">
        <w:t xml:space="preserve">УНФО – </w:t>
      </w:r>
      <w:r w:rsidR="006B3608">
        <w:t>у</w:t>
      </w:r>
      <w:r w:rsidR="00262403">
        <w:t>чет номерного фонда общежития</w:t>
      </w:r>
    </w:p>
    <w:p w14:paraId="0E6C35AC" w14:textId="75945D8D" w:rsidR="00442437" w:rsidRDefault="00714814" w:rsidP="00D576FD">
      <w:pPr>
        <w:pStyle w:val="a3"/>
      </w:pPr>
      <w:r>
        <w:t>ЯП – язык программирования</w:t>
      </w:r>
    </w:p>
    <w:p w14:paraId="57D5E4A8" w14:textId="77777777" w:rsidR="00D576FD" w:rsidRPr="00262403" w:rsidRDefault="00D576FD" w:rsidP="00D576FD">
      <w:pPr>
        <w:pStyle w:val="a3"/>
      </w:pPr>
    </w:p>
    <w:p w14:paraId="60E164BA" w14:textId="77777777" w:rsidR="0036273A" w:rsidRPr="00F7321E" w:rsidRDefault="0036273A" w:rsidP="008532F7">
      <w:pPr>
        <w:pStyle w:val="a3"/>
      </w:pPr>
      <w:r>
        <w:rPr>
          <w:lang w:val="en-US"/>
        </w:rPr>
        <w:t>API</w:t>
      </w:r>
      <w:r w:rsidRPr="00F7321E">
        <w:t xml:space="preserve"> – </w:t>
      </w:r>
      <w:r>
        <w:t>интерфейс прикладного программирования</w:t>
      </w:r>
    </w:p>
    <w:p w14:paraId="41E22F5A" w14:textId="77777777" w:rsidR="0036273A" w:rsidRPr="00C5565B" w:rsidRDefault="0036273A" w:rsidP="008532F7">
      <w:pPr>
        <w:pStyle w:val="a3"/>
      </w:pPr>
      <w:r w:rsidRPr="00EA0B95">
        <w:rPr>
          <w:lang w:val="en-US"/>
        </w:rPr>
        <w:t>CSS</w:t>
      </w:r>
      <w:r w:rsidRPr="00F7321E">
        <w:t xml:space="preserve"> – </w:t>
      </w:r>
      <w:r>
        <w:t>каскадная таблица стилей</w:t>
      </w:r>
    </w:p>
    <w:p w14:paraId="1D3F6C3C" w14:textId="36A8A652" w:rsidR="0036273A" w:rsidRPr="006B3608" w:rsidRDefault="0036273A" w:rsidP="008532F7">
      <w:pPr>
        <w:pStyle w:val="a3"/>
      </w:pPr>
      <w:r>
        <w:rPr>
          <w:lang w:val="en-US"/>
        </w:rPr>
        <w:t>DTO</w:t>
      </w:r>
      <w:r w:rsidR="006B3608">
        <w:t xml:space="preserve"> – </w:t>
      </w:r>
      <w:r w:rsidR="006B3608" w:rsidRPr="006B3608">
        <w:t>Объект передачи данных</w:t>
      </w:r>
    </w:p>
    <w:p w14:paraId="2527F9CA" w14:textId="1946E8BB" w:rsidR="0036273A" w:rsidRPr="001C5A85" w:rsidRDefault="0036273A" w:rsidP="008532F7">
      <w:pPr>
        <w:pStyle w:val="a3"/>
      </w:pPr>
      <w:r>
        <w:rPr>
          <w:lang w:val="en-US"/>
        </w:rPr>
        <w:t>EFCore</w:t>
      </w:r>
      <w:r w:rsidR="001C5A85">
        <w:t xml:space="preserve"> – </w:t>
      </w:r>
      <w:r w:rsidR="001C5A85" w:rsidRPr="001C5A85">
        <w:t>фреймворк для доступа к данным</w:t>
      </w:r>
    </w:p>
    <w:p w14:paraId="09A67282" w14:textId="77777777" w:rsidR="0036273A" w:rsidRPr="00C5565B" w:rsidRDefault="0036273A" w:rsidP="008532F7">
      <w:pPr>
        <w:pStyle w:val="a3"/>
      </w:pPr>
      <w:r w:rsidRPr="00714814">
        <w:rPr>
          <w:lang w:val="en-US"/>
        </w:rPr>
        <w:t>ERD</w:t>
      </w:r>
      <w:r w:rsidRPr="00C5565B">
        <w:t xml:space="preserve"> – диаграмма взаимосвязей сущностей</w:t>
      </w:r>
    </w:p>
    <w:p w14:paraId="51839A93" w14:textId="14EB4BF1" w:rsidR="0036273A" w:rsidRDefault="0036273A" w:rsidP="008532F7">
      <w:pPr>
        <w:pStyle w:val="a3"/>
      </w:pPr>
      <w:r w:rsidRPr="00EA0B95">
        <w:rPr>
          <w:lang w:val="en-US"/>
        </w:rPr>
        <w:t>HTML</w:t>
      </w:r>
      <w:r w:rsidRPr="007F1AC9">
        <w:t xml:space="preserve"> – </w:t>
      </w:r>
      <w:r>
        <w:t>язык гипертекстовой разметки</w:t>
      </w:r>
    </w:p>
    <w:p w14:paraId="21CD1D24" w14:textId="23C3DC67" w:rsidR="00D576FD" w:rsidRPr="00D576FD" w:rsidRDefault="00D576FD" w:rsidP="008532F7">
      <w:pPr>
        <w:pStyle w:val="a3"/>
      </w:pPr>
      <w:r>
        <w:rPr>
          <w:lang w:val="en-US"/>
        </w:rPr>
        <w:t>HTTP</w:t>
      </w:r>
      <w:r w:rsidRPr="00D576FD">
        <w:t xml:space="preserve"> </w:t>
      </w:r>
      <w:r>
        <w:t>–</w:t>
      </w:r>
      <w:r w:rsidRPr="00D576FD">
        <w:t xml:space="preserve"> </w:t>
      </w:r>
      <w:r w:rsidRPr="007F1AC9">
        <w:t>протокол передачи гипертекста</w:t>
      </w:r>
    </w:p>
    <w:p w14:paraId="40CDDFD4" w14:textId="77777777" w:rsidR="0036273A" w:rsidRPr="007F1AC9" w:rsidRDefault="0036273A" w:rsidP="008532F7">
      <w:pPr>
        <w:pStyle w:val="a3"/>
      </w:pPr>
      <w:r w:rsidRPr="00714814">
        <w:rPr>
          <w:lang w:val="en-US"/>
        </w:rPr>
        <w:t>HTTPS</w:t>
      </w:r>
      <w:r w:rsidRPr="007F1AC9">
        <w:t xml:space="preserve"> – </w:t>
      </w:r>
      <w:r>
        <w:t>б</w:t>
      </w:r>
      <w:r w:rsidRPr="007F1AC9">
        <w:t>езопасный протокол передачи гипертекста</w:t>
      </w:r>
    </w:p>
    <w:p w14:paraId="3510AD78" w14:textId="77777777" w:rsidR="0036273A" w:rsidRPr="00FF6CF5" w:rsidRDefault="0036273A" w:rsidP="008532F7">
      <w:pPr>
        <w:pStyle w:val="a3"/>
      </w:pPr>
      <w:r>
        <w:rPr>
          <w:lang w:val="en-US"/>
        </w:rPr>
        <w:t>ID</w:t>
      </w:r>
      <w:r w:rsidRPr="0004068B">
        <w:t xml:space="preserve"> - </w:t>
      </w:r>
      <w:r>
        <w:t>идентификатор</w:t>
      </w:r>
    </w:p>
    <w:p w14:paraId="5BDBAC2F" w14:textId="77777777" w:rsidR="0036273A" w:rsidRPr="00262403" w:rsidRDefault="0036273A" w:rsidP="008532F7">
      <w:pPr>
        <w:pStyle w:val="a3"/>
      </w:pPr>
      <w:r>
        <w:rPr>
          <w:lang w:val="en-US"/>
        </w:rPr>
        <w:t>IDE</w:t>
      </w:r>
      <w:r w:rsidRPr="000C0BD6">
        <w:t xml:space="preserve"> –</w:t>
      </w:r>
      <w:r>
        <w:t xml:space="preserve"> </w:t>
      </w:r>
      <w:r w:rsidRPr="000C0BD6">
        <w:t>интегрированная среда разработки</w:t>
      </w:r>
    </w:p>
    <w:p w14:paraId="15696DE1" w14:textId="77777777" w:rsidR="0036273A" w:rsidRPr="00262403" w:rsidRDefault="0036273A" w:rsidP="008532F7">
      <w:pPr>
        <w:pStyle w:val="a3"/>
      </w:pPr>
      <w:r w:rsidRPr="00EA0B95">
        <w:rPr>
          <w:lang w:val="en-US"/>
        </w:rPr>
        <w:t>REST</w:t>
      </w:r>
      <w:r w:rsidRPr="000C0BD6">
        <w:t xml:space="preserve"> –</w:t>
      </w:r>
      <w:r>
        <w:t xml:space="preserve"> </w:t>
      </w:r>
      <w:r w:rsidRPr="00E24B42">
        <w:t>передача репрезентативного состояния</w:t>
      </w:r>
    </w:p>
    <w:p w14:paraId="08A90C4F" w14:textId="77777777" w:rsidR="0036273A" w:rsidRDefault="0036273A" w:rsidP="008532F7">
      <w:pPr>
        <w:pStyle w:val="a3"/>
      </w:pPr>
      <w:r w:rsidRPr="00714814">
        <w:rPr>
          <w:lang w:val="en-US"/>
        </w:rPr>
        <w:t>SDK</w:t>
      </w:r>
      <w:r w:rsidRPr="00E24B42">
        <w:t xml:space="preserve"> – комплект для разработки программного обеспечения</w:t>
      </w:r>
    </w:p>
    <w:p w14:paraId="1C12D067" w14:textId="77777777" w:rsidR="00157D07" w:rsidRDefault="008532F7" w:rsidP="008532F7">
      <w:pPr>
        <w:pStyle w:val="a7"/>
      </w:pPr>
      <w:bookmarkStart w:id="3" w:name="_Toc194696991"/>
      <w:bookmarkStart w:id="4" w:name="_Toc215610332"/>
      <w:bookmarkStart w:id="5" w:name="_Toc215610390"/>
      <w:r>
        <w:lastRenderedPageBreak/>
        <w:t>Введение</w:t>
      </w:r>
      <w:bookmarkEnd w:id="3"/>
      <w:bookmarkEnd w:id="4"/>
      <w:bookmarkEnd w:id="5"/>
    </w:p>
    <w:p w14:paraId="69EAE134" w14:textId="77777777" w:rsidR="00A82074" w:rsidRPr="002809C3" w:rsidRDefault="00A82074" w:rsidP="00A82074">
      <w:pPr>
        <w:pStyle w:val="a3"/>
      </w:pPr>
      <w:r w:rsidRPr="000736E2">
        <w:t xml:space="preserve">В современном мире цифровые технологии стали основой для оптимизации и автоматизации процессов в самых разных сферах, включая управление жилым фондом и социальной инфраструктурой. Веб-приложения и информационные системы позволяют централизованно хранить данные, оперативно обрабатывать запросы и предоставлять актуальную информацию ответственным лицам в удобной форме. Это особенно важно для учреждений с регулярным документооборотом и высокой динамикой данных, таких как </w:t>
      </w:r>
      <w:r>
        <w:t xml:space="preserve">колледжи </w:t>
      </w:r>
      <w:r w:rsidRPr="000736E2">
        <w:t>и их общежития, где точность и скорость доступа к информации напрямую влияют на качество административной работы</w:t>
      </w:r>
      <w:r>
        <w:t>.</w:t>
      </w:r>
    </w:p>
    <w:p w14:paraId="72CE871E" w14:textId="10C009AF" w:rsidR="00A82074" w:rsidRPr="00CC1BF8" w:rsidRDefault="00A82074" w:rsidP="00A82074">
      <w:pPr>
        <w:pStyle w:val="a3"/>
      </w:pPr>
      <w:r w:rsidRPr="004A02EF">
        <w:t>Для</w:t>
      </w:r>
      <w:r>
        <w:t xml:space="preserve"> </w:t>
      </w:r>
      <w:r w:rsidRPr="004A02EF">
        <w:t xml:space="preserve">учебных заведений </w:t>
      </w:r>
      <w:r>
        <w:t xml:space="preserve">среднего профессионального образования </w:t>
      </w:r>
      <w:r w:rsidRPr="004A02EF">
        <w:t>студенческие общежития являются критически важным элементом инфраструктуры. Однако во многих из них до сих пор используются устаревшие</w:t>
      </w:r>
      <w:r>
        <w:t xml:space="preserve"> </w:t>
      </w:r>
      <w:r w:rsidRPr="004A02EF">
        <w:t xml:space="preserve">бумажные методы учёта: ручное ведение журналов, составление </w:t>
      </w:r>
      <w:r w:rsidR="00D576FD" w:rsidRPr="004A02EF">
        <w:t>списков,</w:t>
      </w:r>
      <w:r w:rsidRPr="004A02EF">
        <w:t xml:space="preserve"> проживающих на бумажных носителях, что приводит к значительным временным затратам персонала, высокому риску ошибок и низкой оперативности в критических ситуациях, таких как необходимость срочно определить состав людей в здании при эвакуации. </w:t>
      </w:r>
      <w:r w:rsidRPr="00CC1BF8">
        <w:t>Цифровизация этого процесса является ключевым шагом для решения указанных проблем, так как позволяет не только повысить эффективность работы администрации, но и кардинально улучшить контроль над использованием жилого фонда и обеспечить безопасность студентов.</w:t>
      </w:r>
    </w:p>
    <w:p w14:paraId="78227412" w14:textId="77777777" w:rsidR="00A82074" w:rsidRPr="004A02EF" w:rsidRDefault="00A82074" w:rsidP="00A82074">
      <w:pPr>
        <w:pStyle w:val="a3"/>
      </w:pPr>
      <w:r w:rsidRPr="004A02EF">
        <w:t>Таким образом, разработка подсистемы учета номерного фонда общежития позволит автоматизировать рутинные операции, минимизировать человеческий фактор, обеспечить мгновенный доступ к актуальным данным и повысить общий уровень управляемости объектом.</w:t>
      </w:r>
    </w:p>
    <w:p w14:paraId="5CCBBF36" w14:textId="77777777" w:rsidR="00A82074" w:rsidRPr="004A02EF" w:rsidRDefault="00A82074" w:rsidP="00A82074">
      <w:pPr>
        <w:pStyle w:val="a3"/>
      </w:pPr>
      <w:r w:rsidRPr="004A02EF">
        <w:t>Целью курсового проектирования</w:t>
      </w:r>
      <w:r>
        <w:t xml:space="preserve"> </w:t>
      </w:r>
      <w:r w:rsidRPr="004A02EF">
        <w:t>является разработка программного решения для комендан</w:t>
      </w:r>
      <w:r>
        <w:t>тов</w:t>
      </w:r>
      <w:r w:rsidRPr="004A02EF">
        <w:t xml:space="preserve"> и ночных воспитателей, предназначенного для </w:t>
      </w:r>
      <w:r w:rsidRPr="004A02EF">
        <w:lastRenderedPageBreak/>
        <w:t>автоматизации учета проживающих и оперативного управления инфраструктурой студенческого общежития.</w:t>
      </w:r>
    </w:p>
    <w:p w14:paraId="0F737162" w14:textId="63C5F9CE" w:rsidR="00A82074" w:rsidRPr="004A02EF" w:rsidRDefault="00D576FD" w:rsidP="00A82074">
      <w:pPr>
        <w:pStyle w:val="a3"/>
      </w:pPr>
      <w:r w:rsidRPr="00D576FD">
        <w:t>Для успешной реализации проекта необходимо детально проработать каждый этап, уделяя особое внимание согласованности между компонентами</w:t>
      </w:r>
      <w:r>
        <w:t xml:space="preserve">. </w:t>
      </w:r>
      <w:r w:rsidRPr="00D576FD">
        <w:t>Анализ предметной области и аудитории станет фундаментом для проектирования гибкой и масштабируемой архитектуры. Последовательная разработка и всестороннее тестирование обеспечат создание надежной и удобной системы для всех пользователей.</w:t>
      </w:r>
      <w:r>
        <w:t xml:space="preserve"> </w:t>
      </w:r>
      <w:r w:rsidR="00A82074" w:rsidRPr="004A02EF">
        <w:t>Для достижения поставленной цели требуется решить следующие задачи:</w:t>
      </w:r>
    </w:p>
    <w:p w14:paraId="5AD16C41" w14:textId="77777777" w:rsidR="00A82074" w:rsidRDefault="00A82074" w:rsidP="00A82074">
      <w:pPr>
        <w:pStyle w:val="a"/>
      </w:pPr>
      <w:r>
        <w:t>п</w:t>
      </w:r>
      <w:r w:rsidRPr="004A02EF">
        <w:t>ровести анализ предметной области и выявить функциональные требования к системе</w:t>
      </w:r>
      <w:r w:rsidRPr="00741242">
        <w:t>;</w:t>
      </w:r>
    </w:p>
    <w:p w14:paraId="2F32E789" w14:textId="77777777" w:rsidR="00A82074" w:rsidRPr="00B40037" w:rsidRDefault="00A82074" w:rsidP="00A82074">
      <w:pPr>
        <w:pStyle w:val="a"/>
      </w:pPr>
      <w:r>
        <w:t>провести анализ целевой аудитории</w:t>
      </w:r>
      <w:r>
        <w:rPr>
          <w:lang w:val="en-US"/>
        </w:rPr>
        <w:t>;</w:t>
      </w:r>
    </w:p>
    <w:p w14:paraId="4EE93827" w14:textId="77777777" w:rsidR="00A82074" w:rsidRPr="004A02EF" w:rsidRDefault="00A82074" w:rsidP="00A82074">
      <w:pPr>
        <w:pStyle w:val="a"/>
      </w:pPr>
      <w:r>
        <w:t>спроектировать архитектуру системы</w:t>
      </w:r>
      <w:r w:rsidRPr="00B40037">
        <w:t xml:space="preserve">, </w:t>
      </w:r>
      <w:r w:rsidRPr="004A02EF">
        <w:t>включающую серверную часть, базу данных и клиентское веб-приложение</w:t>
      </w:r>
      <w:r w:rsidRPr="00741242">
        <w:t>;</w:t>
      </w:r>
    </w:p>
    <w:p w14:paraId="641C11A6" w14:textId="77777777" w:rsidR="00A82074" w:rsidRPr="004A02EF" w:rsidRDefault="00A82074" w:rsidP="00A82074">
      <w:pPr>
        <w:pStyle w:val="a"/>
      </w:pPr>
      <w:r>
        <w:t xml:space="preserve">реализовать БД </w:t>
      </w:r>
      <w:r w:rsidRPr="004A02EF">
        <w:t>для централизованного хранения</w:t>
      </w:r>
      <w:r>
        <w:t xml:space="preserve"> данных</w:t>
      </w:r>
      <w:r w:rsidRPr="00105128">
        <w:t>;</w:t>
      </w:r>
    </w:p>
    <w:p w14:paraId="23DDF336" w14:textId="77777777" w:rsidR="00A82074" w:rsidRPr="004A02EF" w:rsidRDefault="00A82074" w:rsidP="00A82074">
      <w:pPr>
        <w:pStyle w:val="a"/>
      </w:pPr>
      <w:r>
        <w:t>р</w:t>
      </w:r>
      <w:r w:rsidRPr="004A02EF">
        <w:t>еализовать серверную часть</w:t>
      </w:r>
      <w:r>
        <w:t xml:space="preserve"> логики работы приложения</w:t>
      </w:r>
      <w:r w:rsidRPr="004A02EF">
        <w:t xml:space="preserve"> </w:t>
      </w:r>
      <w:r>
        <w:t xml:space="preserve">для </w:t>
      </w:r>
      <w:r w:rsidRPr="004A02EF">
        <w:t>обработки информации</w:t>
      </w:r>
      <w:r w:rsidRPr="00741242">
        <w:t>;</w:t>
      </w:r>
    </w:p>
    <w:p w14:paraId="14C8134B" w14:textId="77777777" w:rsidR="00A82074" w:rsidRPr="004A02EF" w:rsidRDefault="00A82074" w:rsidP="00A82074">
      <w:pPr>
        <w:pStyle w:val="a"/>
      </w:pPr>
      <w:r>
        <w:t>р</w:t>
      </w:r>
      <w:r w:rsidRPr="004A02EF">
        <w:t>азработать веб-приложение для коменданта и воспитателя</w:t>
      </w:r>
      <w:r w:rsidRPr="006E6A76">
        <w:t>;</w:t>
      </w:r>
    </w:p>
    <w:p w14:paraId="5A98F252" w14:textId="77777777" w:rsidR="00A82074" w:rsidRDefault="00A82074" w:rsidP="00A82074">
      <w:pPr>
        <w:pStyle w:val="a"/>
      </w:pPr>
      <w:r>
        <w:t>п</w:t>
      </w:r>
      <w:r w:rsidRPr="004A02EF">
        <w:t>ровести тестирование функционал</w:t>
      </w:r>
      <w:r>
        <w:t>ьности.</w:t>
      </w:r>
    </w:p>
    <w:p w14:paraId="3AD3312B" w14:textId="39CDD86B" w:rsidR="00E86806" w:rsidRPr="00F31BF1" w:rsidRDefault="00A263AF" w:rsidP="00972D6C">
      <w:r>
        <w:br w:type="page"/>
      </w:r>
    </w:p>
    <w:p w14:paraId="758997D5" w14:textId="77777777" w:rsidR="00810637" w:rsidRDefault="007C605F" w:rsidP="00D13073">
      <w:pPr>
        <w:pStyle w:val="1"/>
      </w:pPr>
      <w:bookmarkStart w:id="6" w:name="_Toc215610290"/>
      <w:bookmarkStart w:id="7" w:name="_Toc215610333"/>
      <w:bookmarkStart w:id="8" w:name="_Toc215610391"/>
      <w:bookmarkStart w:id="9" w:name="_Hlk215608503"/>
      <w:r>
        <w:lastRenderedPageBreak/>
        <w:t>Сбор и анализ требований</w:t>
      </w:r>
      <w:bookmarkEnd w:id="6"/>
      <w:bookmarkEnd w:id="7"/>
      <w:bookmarkEnd w:id="8"/>
    </w:p>
    <w:p w14:paraId="3A92C5FC" w14:textId="77777777" w:rsidR="007C605F" w:rsidRDefault="007C605F" w:rsidP="00D13073">
      <w:pPr>
        <w:pStyle w:val="2"/>
      </w:pPr>
      <w:bookmarkStart w:id="10" w:name="_Toc215610291"/>
      <w:bookmarkStart w:id="11" w:name="_Toc215610334"/>
      <w:bookmarkStart w:id="12" w:name="_Toc215610392"/>
      <w:bookmarkEnd w:id="9"/>
      <w:r>
        <w:t>Назначение и область применения</w:t>
      </w:r>
      <w:bookmarkEnd w:id="10"/>
      <w:bookmarkEnd w:id="11"/>
      <w:bookmarkEnd w:id="12"/>
    </w:p>
    <w:p w14:paraId="2BC214E9" w14:textId="77777777" w:rsidR="007C605F" w:rsidRPr="007C605F" w:rsidRDefault="007C605F" w:rsidP="007C605F">
      <w:pPr>
        <w:pStyle w:val="a3"/>
      </w:pPr>
      <w:r>
        <w:t>П</w:t>
      </w:r>
      <w:r w:rsidRPr="007C605F">
        <w:t xml:space="preserve">одсистема учета номерного фонда общежития предназначена для </w:t>
      </w:r>
      <w:r w:rsidR="00CF6A37">
        <w:t>упрощения</w:t>
      </w:r>
      <w:r w:rsidRPr="007C605F">
        <w:t xml:space="preserve"> процесс</w:t>
      </w:r>
      <w:r w:rsidR="00CF6A37">
        <w:t>а</w:t>
      </w:r>
      <w:r w:rsidRPr="007C605F">
        <w:t xml:space="preserve"> расселения студентов, ведения </w:t>
      </w:r>
      <w:r w:rsidR="00CF6A37">
        <w:t xml:space="preserve">учета </w:t>
      </w:r>
      <w:r w:rsidRPr="007C605F">
        <w:t>данных о проживающих студентах и жилы</w:t>
      </w:r>
      <w:r w:rsidR="00CF6A37">
        <w:t xml:space="preserve">х </w:t>
      </w:r>
      <w:r w:rsidRPr="007C605F">
        <w:t>помещения</w:t>
      </w:r>
      <w:r w:rsidR="00CF6A37">
        <w:t>х</w:t>
      </w:r>
      <w:r w:rsidRPr="007C605F">
        <w:t>. Её внедрение направлено на замену бумажного документооборота цифровым решением, что сни</w:t>
      </w:r>
      <w:r w:rsidR="00CF6A37">
        <w:t>зи</w:t>
      </w:r>
      <w:r w:rsidRPr="007C605F">
        <w:t>т время, затрач</w:t>
      </w:r>
      <w:r w:rsidR="00CF6A37">
        <w:t>иваем</w:t>
      </w:r>
      <w:r w:rsidRPr="007C605F">
        <w:t xml:space="preserve">ое на формирование </w:t>
      </w:r>
      <w:r w:rsidR="00CF6A37">
        <w:t xml:space="preserve">списков </w:t>
      </w:r>
      <w:r w:rsidRPr="007C605F">
        <w:t>расселения, исключ</w:t>
      </w:r>
      <w:r w:rsidR="00CF6A37">
        <w:t>и</w:t>
      </w:r>
      <w:r w:rsidRPr="007C605F">
        <w:t>т ошибки при заселении и обеспечит быстрый доступ к информации о проживающих в общежитии.</w:t>
      </w:r>
    </w:p>
    <w:p w14:paraId="4FA9099B" w14:textId="77777777" w:rsidR="007C605F" w:rsidRDefault="007C605F" w:rsidP="007C605F">
      <w:pPr>
        <w:pStyle w:val="a3"/>
      </w:pPr>
      <w:r w:rsidRPr="007C605F">
        <w:t>Подсистема предназначена для использования в студенческих общежитиях учебных заведений среднего профессионального образования, например, в АКТ</w:t>
      </w:r>
      <w:r>
        <w:t> </w:t>
      </w:r>
      <w:r w:rsidRPr="007C605F">
        <w:t>(ф)</w:t>
      </w:r>
      <w:r>
        <w:t> </w:t>
      </w:r>
      <w:r w:rsidRPr="007C605F">
        <w:t>СПбГУТ. Основными пользователями являются комендант общежития и ночные воспитатели.</w:t>
      </w:r>
    </w:p>
    <w:p w14:paraId="22E26CC8" w14:textId="77777777" w:rsidR="000D71CB" w:rsidRDefault="000D71CB" w:rsidP="00D13073">
      <w:pPr>
        <w:pStyle w:val="2"/>
      </w:pPr>
      <w:bookmarkStart w:id="13" w:name="_Toc215610292"/>
      <w:bookmarkStart w:id="14" w:name="_Toc215610335"/>
      <w:bookmarkStart w:id="15" w:name="_Toc215610393"/>
      <w:r>
        <w:t>Постановка задачи</w:t>
      </w:r>
      <w:bookmarkEnd w:id="13"/>
      <w:bookmarkEnd w:id="14"/>
      <w:bookmarkEnd w:id="15"/>
    </w:p>
    <w:p w14:paraId="6373F697" w14:textId="77777777" w:rsidR="000D71CB" w:rsidRDefault="000D71CB" w:rsidP="000D71CB">
      <w:pPr>
        <w:pStyle w:val="a3"/>
      </w:pPr>
      <w:r>
        <w:t>Необходимо разработать веб-приложение, которое предоставит доступ к следующей функциональности:</w:t>
      </w:r>
    </w:p>
    <w:p w14:paraId="72C7F910" w14:textId="77777777" w:rsidR="000D71CB" w:rsidRDefault="000D71CB" w:rsidP="000D71CB">
      <w:pPr>
        <w:pStyle w:val="a1"/>
      </w:pPr>
      <w:r>
        <w:t>авторизация пользователей</w:t>
      </w:r>
      <w:r>
        <w:rPr>
          <w:lang w:val="en-US"/>
        </w:rPr>
        <w:t>;</w:t>
      </w:r>
    </w:p>
    <w:p w14:paraId="7CAABE77" w14:textId="77777777" w:rsidR="000D71CB" w:rsidRDefault="000D71CB" w:rsidP="000D71CB">
      <w:pPr>
        <w:pStyle w:val="a1"/>
      </w:pPr>
      <w:r>
        <w:t>редактирование данных пользователей системы</w:t>
      </w:r>
      <w:r>
        <w:rPr>
          <w:lang w:val="en-US"/>
        </w:rPr>
        <w:t>;</w:t>
      </w:r>
    </w:p>
    <w:p w14:paraId="3D59CB8C" w14:textId="77777777" w:rsidR="000D71CB" w:rsidRDefault="000D71CB" w:rsidP="000D71CB">
      <w:pPr>
        <w:pStyle w:val="a1"/>
      </w:pPr>
      <w:r>
        <w:t>редактирование данных о студентах и комнатах</w:t>
      </w:r>
      <w:r w:rsidRPr="009E56FC">
        <w:t>;</w:t>
      </w:r>
    </w:p>
    <w:p w14:paraId="38E29E7D" w14:textId="77777777" w:rsidR="000D71CB" w:rsidRDefault="000D71CB" w:rsidP="000D71CB">
      <w:pPr>
        <w:pStyle w:val="a1"/>
      </w:pPr>
      <w:r>
        <w:t>добавление заметок о студентах</w:t>
      </w:r>
      <w:r>
        <w:rPr>
          <w:lang w:val="en-US"/>
        </w:rPr>
        <w:t>;</w:t>
      </w:r>
    </w:p>
    <w:p w14:paraId="68E6F913" w14:textId="77777777" w:rsidR="000D71CB" w:rsidRDefault="000D71CB" w:rsidP="000D71CB">
      <w:pPr>
        <w:pStyle w:val="a1"/>
      </w:pPr>
      <w:r>
        <w:t>фильтрация и поиск данных о студентах и комнатах</w:t>
      </w:r>
      <w:r w:rsidRPr="009E56FC">
        <w:t>;</w:t>
      </w:r>
    </w:p>
    <w:p w14:paraId="7FEE3BAB" w14:textId="0570880B" w:rsidR="000D71CB" w:rsidRDefault="000D71CB" w:rsidP="000D71CB">
      <w:pPr>
        <w:pStyle w:val="a1"/>
      </w:pPr>
      <w:r>
        <w:t>формирование списка расселения студентов</w:t>
      </w:r>
      <w:r w:rsidR="006F6FCF">
        <w:rPr>
          <w:lang w:val="en-US"/>
        </w:rPr>
        <w:t>;</w:t>
      </w:r>
    </w:p>
    <w:p w14:paraId="7174134B" w14:textId="77777777" w:rsidR="000D71CB" w:rsidRDefault="000D71CB" w:rsidP="000D71CB">
      <w:pPr>
        <w:pStyle w:val="a1"/>
      </w:pPr>
      <w:r>
        <w:t xml:space="preserve">формирование отчётов о проживающих студентах в формате </w:t>
      </w:r>
      <w:r w:rsidR="004A2D13">
        <w:t>.</w:t>
      </w:r>
      <w:r w:rsidR="004A2D13">
        <w:rPr>
          <w:lang w:val="en-US"/>
        </w:rPr>
        <w:t>x</w:t>
      </w:r>
      <w:r w:rsidR="002006D8">
        <w:rPr>
          <w:lang w:val="en-US"/>
        </w:rPr>
        <w:t>ls</w:t>
      </w:r>
      <w:r w:rsidR="004A2D13">
        <w:rPr>
          <w:lang w:val="en-US"/>
        </w:rPr>
        <w:t>x</w:t>
      </w:r>
      <w:r w:rsidR="004A2D13" w:rsidRPr="004A2D13">
        <w:t xml:space="preserve"> </w:t>
      </w:r>
      <w:r>
        <w:t>с возможностью применения фильтров.</w:t>
      </w:r>
    </w:p>
    <w:p w14:paraId="0D150DF9" w14:textId="77777777" w:rsidR="000D71CB" w:rsidRDefault="000D71CB" w:rsidP="000D71CB">
      <w:pPr>
        <w:pStyle w:val="a3"/>
      </w:pPr>
      <w:r>
        <w:t xml:space="preserve">При запуске веб-приложения отображается страница авторизации. Пользователь может авторизоваться в системе, если у него имеются данные </w:t>
      </w:r>
      <w:r>
        <w:lastRenderedPageBreak/>
        <w:t xml:space="preserve">учетной записи, которые предоставляет организация. При успешной авторизации пользователь попадает на главную страницу приложения с доступной функциональностью </w:t>
      </w:r>
      <w:r w:rsidR="00B459D6">
        <w:t>в</w:t>
      </w:r>
      <w:r>
        <w:t xml:space="preserve"> зависимости от р</w:t>
      </w:r>
      <w:r w:rsidR="00B459D6">
        <w:t>о</w:t>
      </w:r>
      <w:r>
        <w:t>ли пользователя в подсистеме.</w:t>
      </w:r>
    </w:p>
    <w:p w14:paraId="7BC5C852" w14:textId="491FB58F" w:rsidR="000D71CB" w:rsidRDefault="000D71CB" w:rsidP="000D71CB">
      <w:pPr>
        <w:pStyle w:val="a3"/>
      </w:pPr>
      <w:r>
        <w:t>Главная страница включает в себя навигационное бургер-меню, при помощи которого можно переключаться между функциональными возможностями приложения. На рисунке 1 изображена диаграмма вариантов использования</w:t>
      </w:r>
      <w:r w:rsidR="00831A31">
        <w:t xml:space="preserve"> подсистемы</w:t>
      </w:r>
      <w:r>
        <w:t>.</w:t>
      </w:r>
    </w:p>
    <w:p w14:paraId="6DA2DAD6" w14:textId="77777777" w:rsidR="000D71CB" w:rsidRDefault="00883F61" w:rsidP="00B05837">
      <w:pPr>
        <w:pStyle w:val="afd"/>
      </w:pPr>
      <w:r w:rsidRPr="00883F61">
        <w:rPr>
          <w:lang w:eastAsia="ru-RU"/>
        </w:rPr>
        <w:drawing>
          <wp:inline distT="0" distB="0" distL="0" distR="0" wp14:anchorId="31FF6552" wp14:editId="2DDEC9EA">
            <wp:extent cx="5671838" cy="4922520"/>
            <wp:effectExtent l="0" t="0" r="5080" b="0"/>
            <wp:docPr id="3711407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5" t="1634" r="1459" b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40" cy="497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2370F" w14:textId="77777777" w:rsidR="000D71CB" w:rsidRDefault="000D71CB" w:rsidP="00B05837">
      <w:pPr>
        <w:pStyle w:val="afe"/>
      </w:pPr>
      <w:r>
        <w:t>Рисунок 1 – Диаграмма вариантов использования</w:t>
      </w:r>
      <w:r w:rsidR="00831A31">
        <w:t xml:space="preserve"> подсистемы</w:t>
      </w:r>
    </w:p>
    <w:p w14:paraId="1EF702E8" w14:textId="77777777" w:rsidR="000D71CB" w:rsidRDefault="000D71CB" w:rsidP="000D71CB">
      <w:pPr>
        <w:pStyle w:val="a3"/>
      </w:pPr>
      <w:r>
        <w:lastRenderedPageBreak/>
        <w:t xml:space="preserve">Воспитатель имеет доступ к функциональности, позволяющей просматривать </w:t>
      </w:r>
      <w:r w:rsidR="00977982">
        <w:t xml:space="preserve">списки расселения студентов и </w:t>
      </w:r>
      <w:r>
        <w:t xml:space="preserve">информацию о проживающих </w:t>
      </w:r>
      <w:r w:rsidR="00977982">
        <w:t xml:space="preserve">в общежитии </w:t>
      </w:r>
      <w:r>
        <w:t>студентах</w:t>
      </w:r>
      <w:r w:rsidR="00977982">
        <w:t xml:space="preserve"> и</w:t>
      </w:r>
      <w:r>
        <w:t xml:space="preserve"> оставлять заметки</w:t>
      </w:r>
      <w:r w:rsidR="00977982">
        <w:t xml:space="preserve"> о студентах</w:t>
      </w:r>
      <w:r>
        <w:t>.</w:t>
      </w:r>
    </w:p>
    <w:p w14:paraId="05374A90" w14:textId="77777777" w:rsidR="000D71CB" w:rsidRDefault="000D71CB" w:rsidP="000D71CB">
      <w:pPr>
        <w:pStyle w:val="a3"/>
      </w:pPr>
      <w:r>
        <w:t xml:space="preserve">Комендант </w:t>
      </w:r>
      <w:r w:rsidR="00977982">
        <w:t xml:space="preserve">имеет доступ к функциональности воспитателя, а также </w:t>
      </w:r>
      <w:r>
        <w:t xml:space="preserve">имеет права на редактирование </w:t>
      </w:r>
      <w:r w:rsidR="00977982">
        <w:t>данных</w:t>
      </w:r>
      <w:r>
        <w:t xml:space="preserve"> о жилых помещени</w:t>
      </w:r>
      <w:r w:rsidR="00977982">
        <w:t>ях</w:t>
      </w:r>
      <w:r>
        <w:t xml:space="preserve"> общежития</w:t>
      </w:r>
      <w:r w:rsidR="00977982">
        <w:t xml:space="preserve"> и</w:t>
      </w:r>
      <w:r>
        <w:t xml:space="preserve"> студентах, формирование списка расселения студентов, формирование отчётов,</w:t>
      </w:r>
    </w:p>
    <w:p w14:paraId="35342658" w14:textId="77777777" w:rsidR="000D71CB" w:rsidRDefault="000D71CB" w:rsidP="000D71CB">
      <w:pPr>
        <w:pStyle w:val="a3"/>
      </w:pPr>
      <w:bookmarkStart w:id="16" w:name="_qqteywp47yvf" w:colFirst="0" w:colLast="0"/>
      <w:bookmarkEnd w:id="16"/>
      <w:r>
        <w:t xml:space="preserve">Администратор </w:t>
      </w:r>
      <w:r w:rsidR="00977982">
        <w:t xml:space="preserve">имеет доступ к функциональности коменданта и </w:t>
      </w:r>
      <w:r>
        <w:t>обладает расширенными правами доступа</w:t>
      </w:r>
      <w:r w:rsidR="00977982">
        <w:t>:</w:t>
      </w:r>
      <w:r>
        <w:t xml:space="preserve"> мо</w:t>
      </w:r>
      <w:r w:rsidR="00977982">
        <w:t>жет</w:t>
      </w:r>
      <w:r>
        <w:t xml:space="preserve"> </w:t>
      </w:r>
      <w:r w:rsidR="00977982">
        <w:t>регистрировать</w:t>
      </w:r>
      <w:r>
        <w:t xml:space="preserve"> новых пользователей, удалять </w:t>
      </w:r>
      <w:r w:rsidR="00977982">
        <w:t xml:space="preserve">и изменять записи о </w:t>
      </w:r>
      <w:r>
        <w:t>существующих, просматривать список всех пользователей.</w:t>
      </w:r>
    </w:p>
    <w:p w14:paraId="2CAFC201" w14:textId="77777777" w:rsidR="000D71CB" w:rsidRDefault="009A53A1" w:rsidP="00D13073">
      <w:pPr>
        <w:pStyle w:val="2"/>
      </w:pPr>
      <w:bookmarkStart w:id="17" w:name="_Toc215610293"/>
      <w:bookmarkStart w:id="18" w:name="_Toc215610336"/>
      <w:bookmarkStart w:id="19" w:name="_Toc215610394"/>
      <w:r>
        <w:t xml:space="preserve">Выбор состава программных </w:t>
      </w:r>
      <w:r w:rsidRPr="009A53A1">
        <w:t>средств</w:t>
      </w:r>
      <w:bookmarkEnd w:id="17"/>
      <w:bookmarkEnd w:id="18"/>
      <w:bookmarkEnd w:id="19"/>
    </w:p>
    <w:p w14:paraId="6DB27781" w14:textId="7C4FAC81" w:rsidR="009A53A1" w:rsidRDefault="009A53A1" w:rsidP="009A53A1">
      <w:pPr>
        <w:pStyle w:val="a3"/>
      </w:pPr>
      <w:r>
        <w:t>Согласно поставленной цели проекта требуется разработать веб-приложение для учета номерного фонда общежития.</w:t>
      </w:r>
    </w:p>
    <w:p w14:paraId="729F7337" w14:textId="77777777" w:rsidR="009A53A1" w:rsidRDefault="009A53A1" w:rsidP="009A53A1">
      <w:pPr>
        <w:pStyle w:val="a3"/>
      </w:pPr>
      <w:r>
        <w:t>Работа с веб-приложением будет осуществ</w:t>
      </w:r>
      <w:r w:rsidR="00977982">
        <w:t>ля</w:t>
      </w:r>
      <w:r>
        <w:t xml:space="preserve">ться на </w:t>
      </w:r>
      <w:r w:rsidR="00977982">
        <w:t>устройствах с подключением по локальной сети</w:t>
      </w:r>
      <w:r w:rsidR="00B84ED2">
        <w:t>. Д</w:t>
      </w:r>
      <w:r w:rsidR="00977982">
        <w:t>ля работы требуется</w:t>
      </w:r>
      <w:r>
        <w:t xml:space="preserve"> браузер</w:t>
      </w:r>
      <w:r w:rsidR="00977982">
        <w:t xml:space="preserve"> </w:t>
      </w:r>
      <w:r>
        <w:t>Google Chrome (версии 90 и выше), Mozilla Firefox (версии 88 и выше)</w:t>
      </w:r>
      <w:r w:rsidR="00977982">
        <w:t xml:space="preserve"> или аналоги</w:t>
      </w:r>
      <w:r>
        <w:t>, которые обеспечивают полную поддержку стандартов HTML5 и CSS3, необходимых для корректной работы клиентской части приложения.</w:t>
      </w:r>
    </w:p>
    <w:p w14:paraId="6A13FFC9" w14:textId="77777777" w:rsidR="009A53A1" w:rsidRDefault="009A53A1" w:rsidP="009A53A1">
      <w:pPr>
        <w:pStyle w:val="a3"/>
      </w:pPr>
      <w:r>
        <w:t>В качестве СУБД выбрана MySQL 8.0, являющаяся кроссплатформенным, стабильным и хорошо документированным решением, что делает ее подходящей для хранения структурированных данных.</w:t>
      </w:r>
    </w:p>
    <w:p w14:paraId="1C48B723" w14:textId="77777777" w:rsidR="009A53A1" w:rsidRDefault="009A53A1" w:rsidP="009A53A1">
      <w:pPr>
        <w:pStyle w:val="a3"/>
      </w:pPr>
      <w:r>
        <w:t xml:space="preserve">Веб-приложение будет реализовано как одностраничное приложение, разрабатываемое с использованием фреймворка React и ЯП TypeScript. Этот выбор обусловлен возможностью </w:t>
      </w:r>
      <w:r w:rsidR="00834101">
        <w:t>реализации</w:t>
      </w:r>
      <w:r>
        <w:t xml:space="preserve"> компонентной архитектуры интерфейса, обеспечением типобезопасности для повышения надежности кода и создания высокоинтерактивного пользовательского интерфейса.</w:t>
      </w:r>
    </w:p>
    <w:p w14:paraId="2CA66985" w14:textId="182D9AC2" w:rsidR="009A53A1" w:rsidRPr="003B139F" w:rsidRDefault="009A53A1" w:rsidP="009A53A1">
      <w:pPr>
        <w:pStyle w:val="a3"/>
      </w:pPr>
      <w:r>
        <w:lastRenderedPageBreak/>
        <w:t>Серверная логика реализуется на ЯП C# с использованием фреймворка ASP.NET Core. Этот стек технологий выбран за его надежность, высок</w:t>
      </w:r>
      <w:r w:rsidR="00834101">
        <w:t>ую</w:t>
      </w:r>
      <w:r>
        <w:t xml:space="preserve"> производительности, наличи</w:t>
      </w:r>
      <w:r w:rsidR="00834101">
        <w:t>е</w:t>
      </w:r>
      <w:r>
        <w:t xml:space="preserve"> встроенной поддержки для построения REST API, а также удобств</w:t>
      </w:r>
      <w:r w:rsidR="00834101">
        <w:t>о</w:t>
      </w:r>
      <w:r>
        <w:t xml:space="preserve"> интеграции с реляционными </w:t>
      </w:r>
      <w:r w:rsidR="00834101">
        <w:t>СУБД.</w:t>
      </w:r>
    </w:p>
    <w:p w14:paraId="072AE8D0" w14:textId="23CFE1BA" w:rsidR="00B84ED2" w:rsidRPr="00931A4F" w:rsidRDefault="009A53A1" w:rsidP="00B84ED2">
      <w:pPr>
        <w:pStyle w:val="a3"/>
      </w:pPr>
      <w:r w:rsidRPr="003B139F">
        <w:t>Для разработки серверной</w:t>
      </w:r>
      <w:r w:rsidR="00B84ED2">
        <w:t xml:space="preserve"> части подсистемы будет использоваться </w:t>
      </w:r>
      <w:r w:rsidR="00B84ED2">
        <w:rPr>
          <w:lang w:val="en-US"/>
        </w:rPr>
        <w:t>IDE</w:t>
      </w:r>
      <w:r w:rsidR="00B84ED2" w:rsidRPr="00B84ED2">
        <w:t xml:space="preserve"> </w:t>
      </w:r>
      <w:r w:rsidR="00B84ED2">
        <w:rPr>
          <w:lang w:val="en-US"/>
        </w:rPr>
        <w:t>Visual</w:t>
      </w:r>
      <w:r w:rsidR="00B84ED2" w:rsidRPr="00B84ED2">
        <w:t xml:space="preserve"> </w:t>
      </w:r>
      <w:r w:rsidR="00B84ED2">
        <w:rPr>
          <w:lang w:val="en-US"/>
        </w:rPr>
        <w:t>Studio</w:t>
      </w:r>
      <w:r w:rsidR="00B84ED2" w:rsidRPr="00B84ED2">
        <w:t xml:space="preserve"> 2022</w:t>
      </w:r>
      <w:r w:rsidR="00B84ED2">
        <w:t xml:space="preserve">, так как она </w:t>
      </w:r>
      <w:r w:rsidR="00B84ED2" w:rsidRPr="003B139F">
        <w:t xml:space="preserve">обеспечивает удобные инструменты для </w:t>
      </w:r>
      <w:r w:rsidR="00C17900">
        <w:t xml:space="preserve">написания </w:t>
      </w:r>
      <w:r w:rsidR="00B84ED2">
        <w:t xml:space="preserve">кода, </w:t>
      </w:r>
      <w:r w:rsidR="00B84ED2" w:rsidRPr="003B139F">
        <w:t>отладки и тестирования</w:t>
      </w:r>
      <w:r w:rsidR="00B84ED2">
        <w:t>.</w:t>
      </w:r>
    </w:p>
    <w:p w14:paraId="143230B5" w14:textId="77777777" w:rsidR="009A53A1" w:rsidRPr="003B139F" w:rsidRDefault="00B84ED2" w:rsidP="00B84ED2">
      <w:pPr>
        <w:pStyle w:val="a3"/>
      </w:pPr>
      <w:r>
        <w:t xml:space="preserve">Для </w:t>
      </w:r>
      <w:r w:rsidR="00C61C4C" w:rsidRPr="003B139F">
        <w:t xml:space="preserve">разработки </w:t>
      </w:r>
      <w:r>
        <w:t>к</w:t>
      </w:r>
      <w:r w:rsidR="009A53A1" w:rsidRPr="003B139F">
        <w:t>лиентской част</w:t>
      </w:r>
      <w:r>
        <w:t xml:space="preserve">и </w:t>
      </w:r>
      <w:r w:rsidR="009A53A1" w:rsidRPr="003B139F">
        <w:t xml:space="preserve">подсистемы будет использоваться </w:t>
      </w:r>
      <w:r w:rsidR="009A53A1" w:rsidRPr="00B84ED2">
        <w:t>IDE Visual Studio Code</w:t>
      </w:r>
      <w:r w:rsidR="009A53A1" w:rsidRPr="003B139F">
        <w:t>, так как она поддерживает множество расширений для работы.</w:t>
      </w:r>
    </w:p>
    <w:p w14:paraId="64834B9F" w14:textId="77777777" w:rsidR="009A53A1" w:rsidRDefault="009A53A1" w:rsidP="009A53A1">
      <w:pPr>
        <w:pStyle w:val="a3"/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1BF8F1A0" w14:textId="77777777" w:rsidR="009A53A1" w:rsidRDefault="009A53A1" w:rsidP="009A53A1">
      <w:pPr>
        <w:pStyle w:val="a1"/>
      </w:pPr>
      <w:r>
        <w:t>ОС Ubuntu Server версии 20.04 или аналоги</w:t>
      </w:r>
      <w:r w:rsidRPr="009E56FC">
        <w:t>;</w:t>
      </w:r>
    </w:p>
    <w:p w14:paraId="385A38F4" w14:textId="77777777" w:rsidR="009A53A1" w:rsidRDefault="009A53A1" w:rsidP="009A53A1">
      <w:pPr>
        <w:pStyle w:val="a1"/>
      </w:pPr>
      <w:r>
        <w:t>сервер БД: MySQL версии не ниже 8.0</w:t>
      </w:r>
      <w:r w:rsidRPr="009E56FC">
        <w:t>;</w:t>
      </w:r>
    </w:p>
    <w:p w14:paraId="7847BA76" w14:textId="77777777" w:rsidR="009A53A1" w:rsidRDefault="009A53A1" w:rsidP="009A53A1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72C92831" w14:textId="77777777" w:rsidR="009A53A1" w:rsidRDefault="009A53A1" w:rsidP="009A53A1">
      <w:pPr>
        <w:pStyle w:val="a1"/>
      </w:pPr>
      <w:r>
        <w:t xml:space="preserve">свободная </w:t>
      </w:r>
      <w:r w:rsidR="00834101">
        <w:t>оперативная память</w:t>
      </w:r>
      <w:r>
        <w:t xml:space="preserve"> объемом 4 ГБ</w:t>
      </w:r>
      <w:r w:rsidRPr="009965FB">
        <w:t>;</w:t>
      </w:r>
    </w:p>
    <w:p w14:paraId="2A17CC39" w14:textId="77777777" w:rsidR="009A53A1" w:rsidRDefault="009A53A1" w:rsidP="009A53A1">
      <w:pPr>
        <w:pStyle w:val="a1"/>
      </w:pPr>
      <w:r>
        <w:t>ПО для работы API:</w:t>
      </w:r>
      <w:r w:rsidR="005B1E3C">
        <w:t xml:space="preserve"> .</w:t>
      </w:r>
      <w:r w:rsidR="00AC08D3">
        <w:rPr>
          <w:lang w:val="en-US"/>
        </w:rPr>
        <w:t>N</w:t>
      </w:r>
      <w:r w:rsidR="009E720C">
        <w:rPr>
          <w:lang w:val="en-US"/>
        </w:rPr>
        <w:t>et</w:t>
      </w:r>
      <w:r w:rsidR="009E720C" w:rsidRPr="00AC08D3">
        <w:t xml:space="preserve"> </w:t>
      </w:r>
      <w:r w:rsidR="009E720C">
        <w:rPr>
          <w:lang w:val="en-US"/>
        </w:rPr>
        <w:t>SDK</w:t>
      </w:r>
      <w:r>
        <w:t xml:space="preserve"> версии не ниже 8.0</w:t>
      </w:r>
      <w:r w:rsidRPr="009E56FC">
        <w:t>.</w:t>
      </w:r>
    </w:p>
    <w:p w14:paraId="6E027A40" w14:textId="77777777" w:rsidR="009A53A1" w:rsidRPr="007B0B32" w:rsidRDefault="009A53A1" w:rsidP="009A53A1">
      <w:pPr>
        <w:pStyle w:val="a3"/>
      </w:pPr>
      <w:r>
        <w:t>Для функционирования системы на стороне клиента достаточны следующие программные и технические средства:</w:t>
      </w:r>
    </w:p>
    <w:p w14:paraId="7018D764" w14:textId="77777777" w:rsidR="00C61C4C" w:rsidRDefault="00C61C4C" w:rsidP="00C61C4C">
      <w:pPr>
        <w:pStyle w:val="a1"/>
      </w:pPr>
      <w:r>
        <w:t>веб-браузер: Google Chrome (версии 90 и выше), Mozilla Firefox (версии 88 и выше)</w:t>
      </w:r>
      <w:r w:rsidRPr="009E56FC">
        <w:t>;</w:t>
      </w:r>
    </w:p>
    <w:p w14:paraId="040C1822" w14:textId="77777777" w:rsidR="009A53A1" w:rsidRDefault="009A53A1" w:rsidP="009A53A1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5F068D1E" w14:textId="7868E5DD" w:rsidR="009A53A1" w:rsidRDefault="009A53A1" w:rsidP="009A53A1">
      <w:pPr>
        <w:pStyle w:val="a1"/>
      </w:pPr>
      <w:r>
        <w:t xml:space="preserve">оперативная память: минимум </w:t>
      </w:r>
      <w:r w:rsidR="005069E5">
        <w:t>1</w:t>
      </w:r>
      <w:r>
        <w:t xml:space="preserve"> ГБ</w:t>
      </w:r>
      <w:r>
        <w:rPr>
          <w:lang w:val="en-US"/>
        </w:rPr>
        <w:t>;</w:t>
      </w:r>
    </w:p>
    <w:p w14:paraId="19609DA7" w14:textId="77777777" w:rsidR="009A53A1" w:rsidRDefault="009A53A1" w:rsidP="009A53A1">
      <w:pPr>
        <w:pStyle w:val="a1"/>
      </w:pPr>
      <w:r>
        <w:t>постоянное интернет-подключение.</w:t>
      </w:r>
    </w:p>
    <w:p w14:paraId="2A8CDCC5" w14:textId="66028DD2" w:rsidR="009A53A1" w:rsidRPr="009A53A1" w:rsidRDefault="00430FBE" w:rsidP="009A53A1">
      <w:pPr>
        <w:pStyle w:val="a3"/>
      </w:pPr>
      <w:bookmarkStart w:id="20" w:name="_6ike3fjwisph" w:colFirst="0" w:colLast="0"/>
      <w:bookmarkEnd w:id="20"/>
      <w:r>
        <w:t xml:space="preserve">Приведенный </w:t>
      </w:r>
      <w:r w:rsidR="009A53A1">
        <w:t>набор программных средств обеспечивает эффективное функционирование веб-приложения для автоматизированного учета номерного фонда студенческого общежития.</w:t>
      </w:r>
    </w:p>
    <w:p w14:paraId="78FE47E1" w14:textId="77777777" w:rsidR="00F116CE" w:rsidRDefault="00F116CE" w:rsidP="00D13073">
      <w:pPr>
        <w:pStyle w:val="1"/>
      </w:pPr>
      <w:bookmarkStart w:id="21" w:name="_Toc194696994"/>
      <w:bookmarkStart w:id="22" w:name="_Toc215610294"/>
      <w:bookmarkStart w:id="23" w:name="_Toc215610337"/>
      <w:bookmarkStart w:id="24" w:name="_Toc215610395"/>
      <w:r>
        <w:lastRenderedPageBreak/>
        <w:t>Проектирование</w:t>
      </w:r>
      <w:r w:rsidR="00046A82">
        <w:t xml:space="preserve"> </w:t>
      </w:r>
      <w:bookmarkEnd w:id="21"/>
      <w:r w:rsidR="005C3786">
        <w:t>программного обеспечения</w:t>
      </w:r>
      <w:bookmarkEnd w:id="22"/>
      <w:bookmarkEnd w:id="23"/>
      <w:bookmarkEnd w:id="24"/>
    </w:p>
    <w:p w14:paraId="4E188C88" w14:textId="77777777" w:rsidR="00EB5554" w:rsidRDefault="00EB5554" w:rsidP="00D13073">
      <w:pPr>
        <w:pStyle w:val="2"/>
      </w:pPr>
      <w:bookmarkStart w:id="25" w:name="_Toc215610295"/>
      <w:bookmarkStart w:id="26" w:name="_Toc215610338"/>
      <w:bookmarkStart w:id="27" w:name="_Toc215610396"/>
      <w:r w:rsidRPr="00337C89">
        <w:t>Проектирование интерфейса пользователя</w:t>
      </w:r>
      <w:bookmarkEnd w:id="25"/>
      <w:bookmarkEnd w:id="26"/>
      <w:bookmarkEnd w:id="27"/>
    </w:p>
    <w:p w14:paraId="1ED418BF" w14:textId="77777777" w:rsidR="00EB5554" w:rsidRDefault="00EB5554" w:rsidP="00985D99">
      <w:pPr>
        <w:pStyle w:val="a3"/>
      </w:pPr>
      <w:r>
        <w:t xml:space="preserve">В рамках разработки веб-приложения </w:t>
      </w:r>
      <w:r w:rsidR="00D800A0">
        <w:t xml:space="preserve">при помощи инструмента </w:t>
      </w:r>
      <w:r w:rsidR="00D800A0">
        <w:rPr>
          <w:lang w:val="en-US"/>
        </w:rPr>
        <w:t>draw</w:t>
      </w:r>
      <w:r w:rsidR="00D800A0">
        <w:t>.</w:t>
      </w:r>
      <w:r w:rsidR="00D800A0">
        <w:rPr>
          <w:lang w:val="en-US"/>
        </w:rPr>
        <w:t>io</w:t>
      </w:r>
      <w:r w:rsidR="00D800A0">
        <w:t xml:space="preserve"> </w:t>
      </w:r>
      <w:r w:rsidR="00E60FDE">
        <w:t>спроектирован</w:t>
      </w:r>
      <w:r>
        <w:t xml:space="preserve"> интерфейс пользователя в виде </w:t>
      </w:r>
      <w:r w:rsidR="00C61C4C">
        <w:t xml:space="preserve">набора </w:t>
      </w:r>
      <w:r>
        <w:rPr>
          <w:lang w:val="en-US"/>
        </w:rPr>
        <w:t>wireframe</w:t>
      </w:r>
      <w:r w:rsidR="00D800A0">
        <w:t>, которы</w:t>
      </w:r>
      <w:r w:rsidR="00C61C4C">
        <w:t>й</w:t>
      </w:r>
      <w:r w:rsidR="00D800A0">
        <w:t xml:space="preserve"> </w:t>
      </w:r>
      <w:r>
        <w:t>позволя</w:t>
      </w:r>
      <w:r w:rsidR="00C61C4C">
        <w:t>е</w:t>
      </w:r>
      <w:r>
        <w:t xml:space="preserve">т </w:t>
      </w:r>
      <w:r w:rsidR="00C61C4C">
        <w:t>представить</w:t>
      </w:r>
      <w:r w:rsidR="003C18F2">
        <w:t xml:space="preserve"> </w:t>
      </w:r>
      <w:r>
        <w:t>его основные элементы и функциональность.</w:t>
      </w:r>
      <w:r w:rsidR="00985D99">
        <w:t xml:space="preserve"> </w:t>
      </w:r>
      <w:r w:rsidR="00C61C4C">
        <w:rPr>
          <w:lang w:val="en-US"/>
        </w:rPr>
        <w:t>Wireframe</w:t>
      </w:r>
      <w:r>
        <w:t xml:space="preserve"> страниц «Авторизация», «Структура общежития», «Карточка студента» представлен на рисунке 2.</w:t>
      </w:r>
    </w:p>
    <w:p w14:paraId="49C61AF9" w14:textId="77777777" w:rsidR="00EB5554" w:rsidRPr="005F61BF" w:rsidRDefault="00B00BB4" w:rsidP="00EB5554">
      <w:pPr>
        <w:pStyle w:val="afd"/>
      </w:pPr>
      <w:r>
        <w:t xml:space="preserve"> </w:t>
      </w:r>
      <w:r w:rsidR="00BD13E6">
        <w:rPr>
          <w:lang w:eastAsia="ru-RU"/>
        </w:rPr>
        <w:drawing>
          <wp:inline distT="0" distB="0" distL="0" distR="0" wp14:anchorId="56F4E8A7" wp14:editId="0C8E35EC">
            <wp:extent cx="5863213" cy="4119245"/>
            <wp:effectExtent l="0" t="0" r="4445" b="0"/>
            <wp:docPr id="55113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" t="721" r="839" b="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926" cy="41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59627" w14:textId="77777777" w:rsidR="00EB5554" w:rsidRPr="005F61BF" w:rsidRDefault="00EB5554" w:rsidP="00EB5554">
      <w:pPr>
        <w:pStyle w:val="afe"/>
      </w:pPr>
      <w:r>
        <w:t xml:space="preserve">Рисунок 2 – </w:t>
      </w:r>
      <w:r>
        <w:rPr>
          <w:lang w:val="en-US"/>
        </w:rPr>
        <w:t>draw</w:t>
      </w:r>
      <w:r w:rsidRPr="005F61BF">
        <w:t>.</w:t>
      </w:r>
      <w:r>
        <w:rPr>
          <w:lang w:val="en-US"/>
        </w:rPr>
        <w:t>io</w:t>
      </w:r>
      <w:r w:rsidRPr="005F61BF">
        <w:t>.</w:t>
      </w:r>
      <w:r w:rsidR="00C61C4C" w:rsidRPr="00C61C4C">
        <w:t xml:space="preserve"> </w:t>
      </w:r>
      <w:r w:rsidR="00C61C4C">
        <w:rPr>
          <w:lang w:val="en-US"/>
        </w:rPr>
        <w:t>Wireframe</w:t>
      </w:r>
      <w:r>
        <w:t xml:space="preserve"> </w:t>
      </w:r>
      <w:r w:rsidR="00C61C4C">
        <w:t>основных страниц</w:t>
      </w:r>
    </w:p>
    <w:p w14:paraId="015E2BE4" w14:textId="77777777" w:rsidR="00EB5554" w:rsidRDefault="00FB4289" w:rsidP="00EB5554">
      <w:pPr>
        <w:pStyle w:val="a3"/>
      </w:pPr>
      <w:r>
        <w:t>Ц</w:t>
      </w:r>
      <w:r w:rsidR="00EB5554">
        <w:t xml:space="preserve">ветовая палитра </w:t>
      </w:r>
      <w:r w:rsidR="00AD522E">
        <w:t xml:space="preserve">веб-приложения </w:t>
      </w:r>
      <w:r>
        <w:t>должн</w:t>
      </w:r>
      <w:r w:rsidR="00FB1427">
        <w:t xml:space="preserve">а </w:t>
      </w:r>
      <w:r>
        <w:t xml:space="preserve">соответствовать </w:t>
      </w:r>
      <w:r w:rsidR="00EB5554">
        <w:t>корпоративному стилю</w:t>
      </w:r>
      <w:r w:rsidR="00382795">
        <w:t xml:space="preserve"> СПбГУТ</w:t>
      </w:r>
      <w:r w:rsidR="00EB5554">
        <w:t>, чьим филиалом является АКТ (ф) СПбГУТ.</w:t>
      </w:r>
    </w:p>
    <w:p w14:paraId="14C67584" w14:textId="77777777" w:rsidR="009E7BCD" w:rsidRDefault="00046526" w:rsidP="00046526">
      <w:pPr>
        <w:pStyle w:val="a3"/>
      </w:pPr>
      <w:r>
        <w:t>Для веб-приложения выбраны следующие цвета:</w:t>
      </w:r>
    </w:p>
    <w:p w14:paraId="1C96F876" w14:textId="77777777" w:rsidR="009E7BCD" w:rsidRDefault="00046526" w:rsidP="00533B39">
      <w:pPr>
        <w:pStyle w:val="a1"/>
      </w:pPr>
      <w:r>
        <w:lastRenderedPageBreak/>
        <w:t>основной цвет: #</w:t>
      </w:r>
      <w:r w:rsidR="009E7BCD">
        <w:rPr>
          <w:lang w:val="en-US"/>
        </w:rPr>
        <w:t>FFA</w:t>
      </w:r>
      <w:r w:rsidR="009E7BCD" w:rsidRPr="003B139F">
        <w:t>726</w:t>
      </w:r>
      <w:r w:rsidR="00AE522A">
        <w:rPr>
          <w:lang w:val="en-US"/>
        </w:rPr>
        <w:t>;</w:t>
      </w:r>
    </w:p>
    <w:p w14:paraId="66C68BFD" w14:textId="77777777" w:rsidR="009E7BCD" w:rsidRDefault="00046526" w:rsidP="00533B39">
      <w:pPr>
        <w:pStyle w:val="a1"/>
      </w:pPr>
      <w:r>
        <w:t>цвет фона: #</w:t>
      </w:r>
      <w:r w:rsidR="00550A09" w:rsidRPr="00550A09">
        <w:t>FFFFFF</w:t>
      </w:r>
      <w:r w:rsidR="00AE522A">
        <w:rPr>
          <w:lang w:val="en-US"/>
        </w:rPr>
        <w:t>;</w:t>
      </w:r>
    </w:p>
    <w:p w14:paraId="69F5452F" w14:textId="77777777" w:rsidR="009E7BCD" w:rsidRDefault="00046526" w:rsidP="00533B39">
      <w:pPr>
        <w:pStyle w:val="a1"/>
      </w:pPr>
      <w:r>
        <w:t>вторичный цвет фона: #</w:t>
      </w:r>
      <w:r w:rsidR="002041EF" w:rsidRPr="002041EF">
        <w:t>F8F9FA</w:t>
      </w:r>
      <w:r w:rsidR="00AE522A">
        <w:rPr>
          <w:lang w:val="en-US"/>
        </w:rPr>
        <w:t>;</w:t>
      </w:r>
    </w:p>
    <w:p w14:paraId="016BFD2F" w14:textId="77777777" w:rsidR="009E7BCD" w:rsidRDefault="00046526" w:rsidP="00533B39">
      <w:pPr>
        <w:pStyle w:val="a1"/>
      </w:pPr>
      <w:r>
        <w:t>основной цвет текста: #</w:t>
      </w:r>
      <w:r w:rsidR="00452187" w:rsidRPr="00452187">
        <w:t>2C3E50</w:t>
      </w:r>
      <w:r w:rsidR="00AE522A">
        <w:rPr>
          <w:lang w:val="en-US"/>
        </w:rPr>
        <w:t>;</w:t>
      </w:r>
    </w:p>
    <w:p w14:paraId="26DCB723" w14:textId="77777777" w:rsidR="00746FBC" w:rsidRPr="00AA75CC" w:rsidRDefault="00046526">
      <w:pPr>
        <w:pStyle w:val="a1"/>
      </w:pPr>
      <w:r>
        <w:t>вторичный цвет текста: #</w:t>
      </w:r>
      <w:r w:rsidR="00BA3AA5" w:rsidRPr="00BA3AA5">
        <w:t>333333</w:t>
      </w:r>
      <w:r w:rsidR="00331981" w:rsidRPr="00A86331">
        <w:rPr>
          <w:lang w:val="en-US"/>
        </w:rPr>
        <w:t>.</w:t>
      </w:r>
    </w:p>
    <w:p w14:paraId="7C6A82FE" w14:textId="77777777" w:rsidR="00F175CF" w:rsidRDefault="00F175CF" w:rsidP="00D13073">
      <w:pPr>
        <w:pStyle w:val="2"/>
      </w:pPr>
      <w:bookmarkStart w:id="28" w:name="_Toc215610296"/>
      <w:bookmarkStart w:id="29" w:name="_Toc215610339"/>
      <w:bookmarkStart w:id="30" w:name="_Toc215610397"/>
      <w:r>
        <w:t xml:space="preserve">Разработка архитектуры </w:t>
      </w:r>
      <w:r w:rsidR="00337A36">
        <w:t>программного обеспечения</w:t>
      </w:r>
      <w:bookmarkEnd w:id="28"/>
      <w:bookmarkEnd w:id="29"/>
      <w:bookmarkEnd w:id="30"/>
    </w:p>
    <w:p w14:paraId="1D304858" w14:textId="511B3DE8" w:rsidR="00F175CF" w:rsidRPr="003B26FD" w:rsidRDefault="00F175CF" w:rsidP="00F175CF">
      <w:pPr>
        <w:pStyle w:val="a3"/>
      </w:pPr>
      <w:r>
        <w:t>Архитектура подсистемы построена на основе клиент-серверной модели и включает в себ</w:t>
      </w:r>
      <w:r w:rsidR="00064107">
        <w:t xml:space="preserve">я следующие </w:t>
      </w:r>
      <w:r>
        <w:t>компонент</w:t>
      </w:r>
      <w:r w:rsidR="00F063A9">
        <w:t>ы</w:t>
      </w:r>
      <w:r>
        <w:t>:</w:t>
      </w:r>
      <w:r w:rsidR="009A2FB9" w:rsidRPr="009A2FB9">
        <w:t xml:space="preserve"> </w:t>
      </w:r>
      <w:r>
        <w:t>веб-сайт, БД</w:t>
      </w:r>
      <w:r w:rsidR="009A2FB9" w:rsidRPr="009A2FB9">
        <w:t xml:space="preserve">, </w:t>
      </w:r>
      <w:r w:rsidR="009A2FB9">
        <w:rPr>
          <w:lang w:val="en-US"/>
        </w:rPr>
        <w:t>API</w:t>
      </w:r>
      <w:r w:rsidR="009A2FB9" w:rsidRPr="009A2FB9">
        <w:t xml:space="preserve"> </w:t>
      </w:r>
      <w:r w:rsidR="009A2FB9">
        <w:t>для взаимодействия с БД</w:t>
      </w:r>
      <w:r w:rsidR="003B26FD" w:rsidRPr="003B26FD">
        <w:t xml:space="preserve"> [5]</w:t>
      </w:r>
      <w:r>
        <w:t>.</w:t>
      </w:r>
    </w:p>
    <w:p w14:paraId="60540FCA" w14:textId="77777777" w:rsidR="00F175CF" w:rsidRDefault="00F175CF" w:rsidP="00F175CF">
      <w:pPr>
        <w:pStyle w:val="a3"/>
      </w:pPr>
      <w:r w:rsidRPr="006628B3">
        <w:t>Диаграмма развертывания компонентов</w:t>
      </w:r>
      <w:r>
        <w:t xml:space="preserve"> </w:t>
      </w:r>
      <w:r w:rsidRPr="006628B3">
        <w:t xml:space="preserve">изображена на рисунке </w:t>
      </w:r>
      <w:r>
        <w:t>4.</w:t>
      </w:r>
    </w:p>
    <w:p w14:paraId="13EE9E97" w14:textId="77777777" w:rsidR="00F175CF" w:rsidRDefault="00D9448C" w:rsidP="00F175CF">
      <w:pPr>
        <w:pStyle w:val="afd"/>
      </w:pPr>
      <w:r>
        <w:rPr>
          <w:lang w:eastAsia="ru-RU"/>
        </w:rPr>
        <w:drawing>
          <wp:inline distT="0" distB="0" distL="0" distR="0" wp14:anchorId="46B75DC0" wp14:editId="03945F60">
            <wp:extent cx="5931004" cy="4001414"/>
            <wp:effectExtent l="0" t="0" r="0" b="0"/>
            <wp:docPr id="18473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" t="1622" r="1125" b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269" cy="404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6B10A" w14:textId="77777777" w:rsidR="008057D9" w:rsidRDefault="00F175CF" w:rsidP="008057D9">
      <w:pPr>
        <w:pStyle w:val="afe"/>
      </w:pPr>
      <w:r>
        <w:t>Рисунок 4 –</w:t>
      </w:r>
      <w:r w:rsidR="00492D04">
        <w:rPr>
          <w:lang w:val="en-US"/>
        </w:rPr>
        <w:t xml:space="preserve"> </w:t>
      </w:r>
      <w:r w:rsidR="005A10FB">
        <w:t>Д</w:t>
      </w:r>
      <w:r>
        <w:t xml:space="preserve">иаграмма развертывания </w:t>
      </w:r>
      <w:r w:rsidR="00394977" w:rsidRPr="006628B3">
        <w:t>компонентов</w:t>
      </w:r>
    </w:p>
    <w:p w14:paraId="6702B096" w14:textId="77777777" w:rsidR="00EC1AB7" w:rsidRDefault="00EC1AB7" w:rsidP="00D13073">
      <w:pPr>
        <w:pStyle w:val="2"/>
      </w:pPr>
      <w:bookmarkStart w:id="31" w:name="_Toc215610297"/>
      <w:bookmarkStart w:id="32" w:name="_Toc215610340"/>
      <w:bookmarkStart w:id="33" w:name="_Toc215610398"/>
      <w:r>
        <w:lastRenderedPageBreak/>
        <w:t xml:space="preserve">Проектирование </w:t>
      </w:r>
      <w:r w:rsidR="00337A36">
        <w:t>базы данных</w:t>
      </w:r>
      <w:bookmarkEnd w:id="31"/>
      <w:bookmarkEnd w:id="32"/>
      <w:bookmarkEnd w:id="33"/>
    </w:p>
    <w:p w14:paraId="6D3D502B" w14:textId="5CF430F0" w:rsidR="00EC1AB7" w:rsidRPr="0041470D" w:rsidRDefault="00EC1AB7" w:rsidP="00EC1AB7">
      <w:pPr>
        <w:pStyle w:val="a3"/>
      </w:pPr>
      <w:r>
        <w:t xml:space="preserve">В рамках разработки веб-приложения при помощи </w:t>
      </w:r>
      <w:r>
        <w:rPr>
          <w:lang w:val="en-US"/>
        </w:rPr>
        <w:t>MySQL</w:t>
      </w:r>
      <w:r w:rsidRPr="00111A98">
        <w:t xml:space="preserve"> </w:t>
      </w:r>
      <w:r>
        <w:rPr>
          <w:lang w:val="en-US"/>
        </w:rPr>
        <w:t>Workbench</w:t>
      </w:r>
      <w:r>
        <w:t xml:space="preserve"> спроектирована </w:t>
      </w:r>
      <w:r w:rsidR="003F72C1">
        <w:t xml:space="preserve">физическая модель </w:t>
      </w:r>
      <w:r>
        <w:t>БД для подсистемы учета номерного фонда общежити</w:t>
      </w:r>
      <w:r w:rsidR="003F72C1">
        <w:t>я,</w:t>
      </w:r>
      <w:r w:rsidR="00E71886">
        <w:t xml:space="preserve"> </w:t>
      </w:r>
      <w:r>
        <w:t>представлен</w:t>
      </w:r>
      <w:r w:rsidR="003F72C1">
        <w:t>ная</w:t>
      </w:r>
      <w:r>
        <w:t xml:space="preserve"> на рисунке 3 в виде </w:t>
      </w:r>
      <w:r>
        <w:rPr>
          <w:lang w:val="en-US"/>
        </w:rPr>
        <w:t>ERD</w:t>
      </w:r>
      <w:r w:rsidR="006019F7" w:rsidRPr="006019F7">
        <w:t xml:space="preserve"> [3]</w:t>
      </w:r>
      <w:r>
        <w:t>.</w:t>
      </w:r>
    </w:p>
    <w:p w14:paraId="64396E1E" w14:textId="77777777" w:rsidR="00EC1AB7" w:rsidRDefault="00A62D79" w:rsidP="00B623B7">
      <w:pPr>
        <w:pStyle w:val="afd"/>
      </w:pPr>
      <w:r>
        <w:rPr>
          <w:lang w:eastAsia="ru-RU"/>
        </w:rPr>
        <w:drawing>
          <wp:inline distT="0" distB="0" distL="0" distR="0" wp14:anchorId="6E1BAA6F" wp14:editId="366645E2">
            <wp:extent cx="5788927" cy="5914692"/>
            <wp:effectExtent l="0" t="0" r="2540" b="0"/>
            <wp:docPr id="35082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" t="21874" r="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27" cy="591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24F57" w14:textId="77777777" w:rsidR="00492D04" w:rsidRDefault="00EC1AB7" w:rsidP="00B623B7">
      <w:pPr>
        <w:pStyle w:val="afe"/>
      </w:pPr>
      <w:r w:rsidRPr="00D17AD4">
        <w:t>Рисунок 3</w:t>
      </w:r>
      <w:r>
        <w:t xml:space="preserve"> – </w:t>
      </w:r>
      <w:r w:rsidRPr="00111A98">
        <w:t>MySQL</w:t>
      </w:r>
      <w:r>
        <w:t xml:space="preserve"> </w:t>
      </w:r>
      <w:r w:rsidRPr="00111A98">
        <w:t>Workbench. Физическая модель</w:t>
      </w:r>
      <w:r w:rsidR="00E71886">
        <w:t xml:space="preserve"> БД</w:t>
      </w:r>
    </w:p>
    <w:p w14:paraId="2CEA794D" w14:textId="77777777" w:rsidR="00F4028D" w:rsidRPr="00D13073" w:rsidRDefault="00F4028D" w:rsidP="00D13073">
      <w:pPr>
        <w:pStyle w:val="1"/>
      </w:pPr>
      <w:bookmarkStart w:id="34" w:name="_Toc215610298"/>
      <w:bookmarkStart w:id="35" w:name="_Toc215610341"/>
      <w:bookmarkStart w:id="36" w:name="_Toc215610399"/>
      <w:r w:rsidRPr="00D13073">
        <w:lastRenderedPageBreak/>
        <w:t xml:space="preserve">Разработка и интеграция модулей </w:t>
      </w:r>
      <w:r w:rsidR="00337A36" w:rsidRPr="00D13073">
        <w:t>программного обеспечения</w:t>
      </w:r>
      <w:bookmarkEnd w:id="34"/>
      <w:bookmarkEnd w:id="35"/>
      <w:bookmarkEnd w:id="36"/>
    </w:p>
    <w:p w14:paraId="3A3C3765" w14:textId="77777777" w:rsidR="00F4028D" w:rsidRDefault="00F4028D" w:rsidP="00D13073">
      <w:pPr>
        <w:pStyle w:val="2"/>
      </w:pPr>
      <w:bookmarkStart w:id="37" w:name="_Toc215610299"/>
      <w:bookmarkStart w:id="38" w:name="_Toc215610342"/>
      <w:bookmarkStart w:id="39" w:name="_Toc215610400"/>
      <w:r>
        <w:t>Разработка программных модулей</w:t>
      </w:r>
      <w:bookmarkEnd w:id="37"/>
      <w:bookmarkEnd w:id="38"/>
      <w:bookmarkEnd w:id="39"/>
    </w:p>
    <w:p w14:paraId="3325EEEA" w14:textId="118944B5" w:rsidR="0065290E" w:rsidRPr="00BF0494" w:rsidRDefault="00F32B4A" w:rsidP="0065290E">
      <w:pPr>
        <w:pStyle w:val="a3"/>
      </w:pPr>
      <w:r>
        <w:t xml:space="preserve">В ходе курсового проектирования </w:t>
      </w:r>
      <w:r w:rsidR="00A323AD">
        <w:t>разработаны</w:t>
      </w:r>
      <w:r w:rsidR="00823133">
        <w:t xml:space="preserve"> </w:t>
      </w:r>
      <w:r w:rsidR="00D13073">
        <w:t>следующие приложения:</w:t>
      </w:r>
      <w:r w:rsidR="00A323AD">
        <w:t xml:space="preserve"> </w:t>
      </w:r>
      <w:r w:rsidR="00CF684B">
        <w:t xml:space="preserve">веб-приложение на </w:t>
      </w:r>
      <w:r w:rsidR="00CF684B">
        <w:rPr>
          <w:lang w:val="en-US"/>
        </w:rPr>
        <w:t>React</w:t>
      </w:r>
      <w:r w:rsidR="00CF684B" w:rsidRPr="00CF684B">
        <w:t xml:space="preserve"> </w:t>
      </w:r>
      <w:r w:rsidR="00CF684B">
        <w:t xml:space="preserve">с использованием </w:t>
      </w:r>
      <w:r w:rsidR="00FB2BD7">
        <w:t>фреймворка</w:t>
      </w:r>
      <w:r w:rsidR="00CF684B">
        <w:t xml:space="preserve"> </w:t>
      </w:r>
      <w:r w:rsidR="00CF684B">
        <w:rPr>
          <w:lang w:val="en-US"/>
        </w:rPr>
        <w:t>Vite</w:t>
      </w:r>
      <w:r>
        <w:t xml:space="preserve"> </w:t>
      </w:r>
      <w:r w:rsidR="00D8418A">
        <w:t xml:space="preserve">в </w:t>
      </w:r>
      <w:r w:rsidR="00D8418A">
        <w:rPr>
          <w:lang w:val="en-US"/>
        </w:rPr>
        <w:t>Visual</w:t>
      </w:r>
      <w:r w:rsidR="00D8418A" w:rsidRPr="00D8418A">
        <w:t xml:space="preserve"> </w:t>
      </w:r>
      <w:r w:rsidR="00D8418A">
        <w:rPr>
          <w:lang w:val="en-US"/>
        </w:rPr>
        <w:t>Studio</w:t>
      </w:r>
      <w:r w:rsidR="00D8418A" w:rsidRPr="00D8418A">
        <w:t xml:space="preserve"> </w:t>
      </w:r>
      <w:r w:rsidR="00D8418A">
        <w:rPr>
          <w:lang w:val="en-US"/>
        </w:rPr>
        <w:t>Code</w:t>
      </w:r>
      <w:r w:rsidR="00D13073">
        <w:t xml:space="preserve"> и</w:t>
      </w:r>
      <w:r w:rsidR="0065290E">
        <w:t xml:space="preserve"> </w:t>
      </w:r>
      <w:r w:rsidR="0065290E">
        <w:rPr>
          <w:lang w:val="en-US"/>
        </w:rPr>
        <w:t>Web</w:t>
      </w:r>
      <w:r w:rsidR="0065290E" w:rsidRPr="0065290E">
        <w:t>-</w:t>
      </w:r>
      <w:r w:rsidR="0065290E">
        <w:rPr>
          <w:lang w:val="en-US"/>
        </w:rPr>
        <w:t>API</w:t>
      </w:r>
      <w:r w:rsidR="0065290E" w:rsidRPr="0065290E">
        <w:t xml:space="preserve"> </w:t>
      </w:r>
      <w:r w:rsidR="0065290E">
        <w:t xml:space="preserve">приложение на </w:t>
      </w:r>
      <w:r w:rsidR="0065290E">
        <w:rPr>
          <w:lang w:val="en-US"/>
        </w:rPr>
        <w:t>C</w:t>
      </w:r>
      <w:r w:rsidR="0065290E" w:rsidRPr="0065290E">
        <w:t xml:space="preserve"># </w:t>
      </w:r>
      <w:r w:rsidR="0065290E">
        <w:t xml:space="preserve">в </w:t>
      </w:r>
      <w:r w:rsidR="0065290E">
        <w:rPr>
          <w:lang w:val="en-US"/>
        </w:rPr>
        <w:t>Visual</w:t>
      </w:r>
      <w:r w:rsidR="0065290E" w:rsidRPr="0065290E">
        <w:t xml:space="preserve"> </w:t>
      </w:r>
      <w:r w:rsidR="0065290E">
        <w:rPr>
          <w:lang w:val="en-US"/>
        </w:rPr>
        <w:t>Studio</w:t>
      </w:r>
      <w:r w:rsidR="0065290E" w:rsidRPr="0065290E">
        <w:t xml:space="preserve"> 2022</w:t>
      </w:r>
      <w:r w:rsidR="00931A4F" w:rsidRPr="00931A4F">
        <w:t xml:space="preserve"> [</w:t>
      </w:r>
      <w:r w:rsidR="006019F7" w:rsidRPr="006019F7">
        <w:t>2</w:t>
      </w:r>
      <w:r w:rsidR="00931A4F" w:rsidRPr="00931A4F">
        <w:t>]</w:t>
      </w:r>
      <w:r w:rsidR="00BF0494" w:rsidRPr="00BF0494">
        <w:t>.</w:t>
      </w:r>
    </w:p>
    <w:p w14:paraId="514B5CF3" w14:textId="63CC563F" w:rsidR="00975916" w:rsidRPr="00D142CC" w:rsidRDefault="005A44F9" w:rsidP="003B4FB5">
      <w:pPr>
        <w:pStyle w:val="a3"/>
      </w:pPr>
      <w:r>
        <w:t xml:space="preserve">Обращение </w:t>
      </w:r>
      <w:r w:rsidR="007E4583">
        <w:t xml:space="preserve">к </w:t>
      </w:r>
      <w:r w:rsidR="007E4583" w:rsidRPr="00ED230F">
        <w:t>информации,</w:t>
      </w:r>
      <w:r w:rsidR="001B7924" w:rsidRPr="00ED230F">
        <w:t xml:space="preserve"> </w:t>
      </w:r>
      <w:r w:rsidR="007E4583" w:rsidRPr="00ED230F">
        <w:t xml:space="preserve">хранящейся </w:t>
      </w:r>
      <w:r w:rsidR="003B31CF" w:rsidRPr="00ED230F">
        <w:t>в БД,</w:t>
      </w:r>
      <w:r w:rsidR="001B7924" w:rsidRPr="00ED230F">
        <w:t xml:space="preserve"> осуществляется посредством Web-API приложения</w:t>
      </w:r>
      <w:r w:rsidR="00633A6D">
        <w:t>, с</w:t>
      </w:r>
      <w:r w:rsidR="007B36E5">
        <w:t xml:space="preserve"> использ</w:t>
      </w:r>
      <w:r w:rsidR="00633A6D">
        <w:t xml:space="preserve">ованием </w:t>
      </w:r>
      <w:r w:rsidR="007B36E5">
        <w:t>библиотек</w:t>
      </w:r>
      <w:r w:rsidR="00080500">
        <w:t xml:space="preserve">и </w:t>
      </w:r>
      <w:r w:rsidR="007B36E5">
        <w:rPr>
          <w:lang w:val="en-US"/>
        </w:rPr>
        <w:t>EFCore</w:t>
      </w:r>
      <w:r w:rsidR="007B36E5">
        <w:t xml:space="preserve">, </w:t>
      </w:r>
      <w:r w:rsidR="008E2F62">
        <w:t>созданными</w:t>
      </w:r>
      <w:r w:rsidR="007B36E5">
        <w:t xml:space="preserve"> модел</w:t>
      </w:r>
      <w:r w:rsidR="008E2F62">
        <w:t>ями</w:t>
      </w:r>
      <w:r w:rsidR="007B36E5">
        <w:t xml:space="preserve"> таблиц БД, а также</w:t>
      </w:r>
      <w:r w:rsidR="00D103B1">
        <w:t xml:space="preserve"> </w:t>
      </w:r>
      <w:r w:rsidR="00D103B1">
        <w:rPr>
          <w:lang w:val="en-US"/>
        </w:rPr>
        <w:t>DTO</w:t>
      </w:r>
      <w:r w:rsidR="00D103B1" w:rsidRPr="00D103B1">
        <w:t xml:space="preserve"> </w:t>
      </w:r>
      <w:r w:rsidR="00D103B1">
        <w:t>объект</w:t>
      </w:r>
      <w:r w:rsidR="00286761">
        <w:t>ами</w:t>
      </w:r>
      <w:r w:rsidR="001B7924">
        <w:t xml:space="preserve">. </w:t>
      </w:r>
      <w:r w:rsidR="00597646" w:rsidRPr="00597646">
        <w:t>Код метода для получения списка</w:t>
      </w:r>
      <w:r w:rsidR="00265B80">
        <w:t xml:space="preserve"> </w:t>
      </w:r>
      <w:r w:rsidR="000A01F9">
        <w:t xml:space="preserve">студентов </w:t>
      </w:r>
      <w:r w:rsidR="00597646" w:rsidRPr="00597646">
        <w:t xml:space="preserve">представлен листингом </w:t>
      </w:r>
      <w:r w:rsidR="00724ACC">
        <w:t>1</w:t>
      </w:r>
      <w:r w:rsidR="00597646" w:rsidRPr="00597646">
        <w:t>.</w:t>
      </w:r>
    </w:p>
    <w:p w14:paraId="5339BD3A" w14:textId="77777777" w:rsidR="00975916" w:rsidRPr="00D27A42" w:rsidRDefault="00646E8B" w:rsidP="003B4FB5">
      <w:pPr>
        <w:pStyle w:val="aff2"/>
      </w:pPr>
      <w:r w:rsidRPr="00646E8B">
        <w:t xml:space="preserve">Листинг </w:t>
      </w:r>
      <w:r w:rsidR="003B4FB5" w:rsidRPr="003B4FB5">
        <w:t>1</w:t>
      </w:r>
      <w:r w:rsidRPr="00646E8B">
        <w:t xml:space="preserve"> – Код метода для отправки </w:t>
      </w:r>
      <w:r w:rsidR="003B4FB5">
        <w:rPr>
          <w:lang w:val="en-US"/>
        </w:rPr>
        <w:t>GET</w:t>
      </w:r>
      <w:r w:rsidRPr="00646E8B">
        <w:t>-запроса на сервер</w:t>
      </w:r>
    </w:p>
    <w:p w14:paraId="691D49F0" w14:textId="77777777" w:rsidR="00C102B0" w:rsidRDefault="00154927" w:rsidP="00154927">
      <w:pPr>
        <w:pStyle w:val="aff0"/>
      </w:pPr>
      <w:r w:rsidRPr="0035420B">
        <w:t>// Возвращает список всех студентов</w:t>
      </w:r>
      <w:r w:rsidR="00C102B0" w:rsidRPr="00C102B0">
        <w:t xml:space="preserve"> </w:t>
      </w:r>
      <w:r w:rsidR="00C102B0" w:rsidRPr="0035420B">
        <w:t>с информацией</w:t>
      </w:r>
    </w:p>
    <w:p w14:paraId="23AA5D4C" w14:textId="77777777" w:rsidR="00154927" w:rsidRPr="0035420B" w:rsidRDefault="00C102B0" w:rsidP="00154927">
      <w:pPr>
        <w:pStyle w:val="aff0"/>
      </w:pPr>
      <w:r>
        <w:t xml:space="preserve">// </w:t>
      </w:r>
      <w:r w:rsidR="00154927" w:rsidRPr="0035420B">
        <w:t>об их группе и комнатах.</w:t>
      </w:r>
    </w:p>
    <w:p w14:paraId="59C9EFAB" w14:textId="77777777" w:rsidR="00154927" w:rsidRPr="0035420B" w:rsidRDefault="00154927" w:rsidP="00154927">
      <w:pPr>
        <w:pStyle w:val="aff0"/>
      </w:pPr>
      <w:r w:rsidRPr="0035420B">
        <w:t xml:space="preserve">// Сущности преобразуются в DTO с помощью метода </w:t>
      </w:r>
      <w:proofErr w:type="spellStart"/>
      <w:proofErr w:type="gramStart"/>
      <w:r w:rsidRPr="0035420B">
        <w:t>ToDto</w:t>
      </w:r>
      <w:proofErr w:type="spellEnd"/>
      <w:r w:rsidRPr="0035420B">
        <w:t>(</w:t>
      </w:r>
      <w:proofErr w:type="gramEnd"/>
      <w:r w:rsidRPr="0035420B">
        <w:t>)</w:t>
      </w:r>
    </w:p>
    <w:p w14:paraId="32FC62C4" w14:textId="77777777" w:rsidR="00154927" w:rsidRPr="0035420B" w:rsidRDefault="00154927" w:rsidP="00154927">
      <w:pPr>
        <w:pStyle w:val="aff0"/>
      </w:pPr>
      <w:r w:rsidRPr="0035420B">
        <w:t>[</w:t>
      </w:r>
      <w:proofErr w:type="spellStart"/>
      <w:r w:rsidRPr="0035420B">
        <w:t>HttpGet</w:t>
      </w:r>
      <w:proofErr w:type="spellEnd"/>
      <w:r w:rsidRPr="0035420B">
        <w:t>]</w:t>
      </w:r>
    </w:p>
    <w:p w14:paraId="1765C568" w14:textId="77777777" w:rsidR="00154927" w:rsidRPr="0035420B" w:rsidRDefault="00154927" w:rsidP="00154927">
      <w:pPr>
        <w:pStyle w:val="aff0"/>
      </w:pPr>
      <w:r w:rsidRPr="0035420B">
        <w:t>[</w:t>
      </w:r>
      <w:proofErr w:type="spellStart"/>
      <w:proofErr w:type="gramStart"/>
      <w:r w:rsidRPr="0035420B">
        <w:t>SwaggerOperation</w:t>
      </w:r>
      <w:proofErr w:type="spellEnd"/>
      <w:r w:rsidRPr="0035420B">
        <w:t>(</w:t>
      </w:r>
      <w:proofErr w:type="gramEnd"/>
    </w:p>
    <w:p w14:paraId="3652F635" w14:textId="77777777" w:rsidR="00154927" w:rsidRPr="0035420B" w:rsidRDefault="00154927" w:rsidP="00154927">
      <w:pPr>
        <w:pStyle w:val="aff0"/>
      </w:pPr>
      <w:r w:rsidRPr="0035420B">
        <w:t xml:space="preserve">    Summary = "Получение списка всех студентов",</w:t>
      </w:r>
    </w:p>
    <w:p w14:paraId="27BC1769" w14:textId="77777777" w:rsidR="00154927" w:rsidRPr="0035420B" w:rsidRDefault="00154927" w:rsidP="00154927">
      <w:pPr>
        <w:pStyle w:val="aff0"/>
      </w:pPr>
      <w:r w:rsidRPr="0035420B">
        <w:t xml:space="preserve">    </w:t>
      </w:r>
      <w:proofErr w:type="spellStart"/>
      <w:r w:rsidRPr="0035420B">
        <w:t>Description</w:t>
      </w:r>
      <w:proofErr w:type="spellEnd"/>
      <w:r w:rsidRPr="0035420B">
        <w:t xml:space="preserve"> = "Возвращает полный список студентов, включая данные об их учебной группе и закреплённых комнатах.")]</w:t>
      </w:r>
    </w:p>
    <w:p w14:paraId="75DAEDE9" w14:textId="77777777" w:rsidR="00154927" w:rsidRPr="00154927" w:rsidRDefault="00154927" w:rsidP="00154927">
      <w:pPr>
        <w:pStyle w:val="aff0"/>
      </w:pPr>
      <w:r w:rsidRPr="00154927">
        <w:t>[</w:t>
      </w:r>
      <w:proofErr w:type="spellStart"/>
      <w:proofErr w:type="gramStart"/>
      <w:r w:rsidRPr="0035420B">
        <w:rPr>
          <w:lang w:val="en-US"/>
        </w:rPr>
        <w:t>SwaggerResponse</w:t>
      </w:r>
      <w:proofErr w:type="spellEnd"/>
      <w:r w:rsidRPr="00154927">
        <w:t>(</w:t>
      </w:r>
      <w:proofErr w:type="gramEnd"/>
    </w:p>
    <w:p w14:paraId="6AE5EA85" w14:textId="77777777" w:rsidR="00154927" w:rsidRPr="00154927" w:rsidRDefault="00154927" w:rsidP="00154927">
      <w:pPr>
        <w:pStyle w:val="aff0"/>
        <w:ind w:firstLine="708"/>
      </w:pPr>
      <w:proofErr w:type="spellStart"/>
      <w:r w:rsidRPr="0035420B">
        <w:rPr>
          <w:lang w:val="en-US"/>
        </w:rPr>
        <w:t>StatusCodes</w:t>
      </w:r>
      <w:proofErr w:type="spellEnd"/>
      <w:r w:rsidRPr="00154927">
        <w:t>.</w:t>
      </w:r>
      <w:r w:rsidRPr="0035420B">
        <w:rPr>
          <w:lang w:val="en-US"/>
        </w:rPr>
        <w:t>Status</w:t>
      </w:r>
      <w:r w:rsidRPr="00154927">
        <w:t>200</w:t>
      </w:r>
      <w:r w:rsidRPr="0035420B">
        <w:rPr>
          <w:lang w:val="en-US"/>
        </w:rPr>
        <w:t>OK</w:t>
      </w:r>
      <w:r w:rsidRPr="00154927">
        <w:t>,</w:t>
      </w:r>
    </w:p>
    <w:p w14:paraId="1162D94B" w14:textId="77777777" w:rsidR="00154927" w:rsidRPr="00154927" w:rsidRDefault="00154927" w:rsidP="00154927">
      <w:pPr>
        <w:pStyle w:val="aff0"/>
        <w:ind w:firstLine="708"/>
      </w:pPr>
      <w:r w:rsidRPr="00154927">
        <w:t>"</w:t>
      </w:r>
      <w:r w:rsidRPr="0035420B">
        <w:t>Список</w:t>
      </w:r>
      <w:r w:rsidRPr="00154927">
        <w:t xml:space="preserve"> </w:t>
      </w:r>
      <w:r w:rsidRPr="0035420B">
        <w:t>студентов</w:t>
      </w:r>
      <w:r w:rsidRPr="00154927">
        <w:t xml:space="preserve"> </w:t>
      </w:r>
      <w:r w:rsidRPr="0035420B">
        <w:t>успешно</w:t>
      </w:r>
      <w:r w:rsidRPr="00154927">
        <w:t xml:space="preserve"> </w:t>
      </w:r>
      <w:r w:rsidRPr="0035420B">
        <w:t>получен</w:t>
      </w:r>
      <w:r w:rsidRPr="00154927">
        <w:t>.",</w:t>
      </w:r>
    </w:p>
    <w:p w14:paraId="1836D828" w14:textId="77777777" w:rsidR="00154927" w:rsidRPr="0035420B" w:rsidRDefault="00154927" w:rsidP="00154927">
      <w:pPr>
        <w:pStyle w:val="aff0"/>
        <w:ind w:firstLine="708"/>
        <w:rPr>
          <w:lang w:val="en-US"/>
        </w:rPr>
      </w:pPr>
      <w:r w:rsidRPr="0035420B">
        <w:rPr>
          <w:lang w:val="en-US"/>
        </w:rPr>
        <w:t xml:space="preserve">Type = </w:t>
      </w:r>
      <w:proofErr w:type="spellStart"/>
      <w:r w:rsidRPr="0035420B">
        <w:rPr>
          <w:lang w:val="en-US"/>
        </w:rPr>
        <w:t>typeof</w:t>
      </w:r>
      <w:proofErr w:type="spellEnd"/>
      <w:r w:rsidRPr="0035420B">
        <w:rPr>
          <w:lang w:val="en-US"/>
        </w:rPr>
        <w:t>(</w:t>
      </w:r>
      <w:proofErr w:type="spellStart"/>
      <w:r w:rsidRPr="0035420B">
        <w:rPr>
          <w:lang w:val="en-US"/>
        </w:rPr>
        <w:t>IEnumerable</w:t>
      </w:r>
      <w:proofErr w:type="spellEnd"/>
      <w:r w:rsidRPr="0035420B">
        <w:rPr>
          <w:lang w:val="en-US"/>
        </w:rPr>
        <w:t>&lt;</w:t>
      </w:r>
      <w:proofErr w:type="spellStart"/>
      <w:r w:rsidRPr="0035420B">
        <w:rPr>
          <w:lang w:val="en-US"/>
        </w:rPr>
        <w:t>StudentDto</w:t>
      </w:r>
      <w:proofErr w:type="spellEnd"/>
      <w:r w:rsidRPr="0035420B">
        <w:rPr>
          <w:lang w:val="en-US"/>
        </w:rPr>
        <w:t>&gt;))]</w:t>
      </w:r>
    </w:p>
    <w:p w14:paraId="0B0F3C11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>public async Task&lt;</w:t>
      </w:r>
      <w:proofErr w:type="spellStart"/>
      <w:r w:rsidRPr="0035420B">
        <w:rPr>
          <w:lang w:val="en-US"/>
        </w:rPr>
        <w:t>ActionResult</w:t>
      </w:r>
      <w:proofErr w:type="spellEnd"/>
      <w:r w:rsidRPr="0035420B">
        <w:rPr>
          <w:lang w:val="en-US"/>
        </w:rPr>
        <w:t>&lt;</w:t>
      </w:r>
      <w:proofErr w:type="spellStart"/>
      <w:r w:rsidRPr="0035420B">
        <w:rPr>
          <w:lang w:val="en-US"/>
        </w:rPr>
        <w:t>IEnumerable</w:t>
      </w:r>
      <w:proofErr w:type="spellEnd"/>
      <w:r w:rsidRPr="0035420B">
        <w:rPr>
          <w:lang w:val="en-US"/>
        </w:rPr>
        <w:t>&lt;</w:t>
      </w:r>
      <w:proofErr w:type="spellStart"/>
      <w:r w:rsidRPr="0035420B">
        <w:rPr>
          <w:lang w:val="en-US"/>
        </w:rPr>
        <w:t>StudentDto</w:t>
      </w:r>
      <w:proofErr w:type="spellEnd"/>
      <w:r w:rsidRPr="0035420B">
        <w:rPr>
          <w:lang w:val="en-US"/>
        </w:rPr>
        <w:t xml:space="preserve">&gt;&gt;&gt; </w:t>
      </w:r>
      <w:proofErr w:type="spellStart"/>
      <w:proofErr w:type="gramStart"/>
      <w:r w:rsidRPr="0035420B">
        <w:rPr>
          <w:lang w:val="en-US"/>
        </w:rPr>
        <w:t>GetAllStudents</w:t>
      </w:r>
      <w:proofErr w:type="spellEnd"/>
      <w:r w:rsidRPr="0035420B">
        <w:rPr>
          <w:lang w:val="en-US"/>
        </w:rPr>
        <w:t>(</w:t>
      </w:r>
      <w:proofErr w:type="gramEnd"/>
      <w:r w:rsidRPr="0035420B">
        <w:rPr>
          <w:lang w:val="en-US"/>
        </w:rPr>
        <w:t>)</w:t>
      </w:r>
    </w:p>
    <w:p w14:paraId="6280213B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>{</w:t>
      </w:r>
    </w:p>
    <w:p w14:paraId="6887B218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 xml:space="preserve">    var students = await _</w:t>
      </w:r>
      <w:proofErr w:type="spellStart"/>
      <w:proofErr w:type="gramStart"/>
      <w:r w:rsidRPr="0035420B">
        <w:rPr>
          <w:lang w:val="en-US"/>
        </w:rPr>
        <w:t>context.Students</w:t>
      </w:r>
      <w:proofErr w:type="spellEnd"/>
      <w:proofErr w:type="gramEnd"/>
    </w:p>
    <w:p w14:paraId="38C81E82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 xml:space="preserve">        </w:t>
      </w:r>
      <w:proofErr w:type="gramStart"/>
      <w:r w:rsidRPr="0035420B">
        <w:rPr>
          <w:lang w:val="en-US"/>
        </w:rPr>
        <w:t>.Include</w:t>
      </w:r>
      <w:proofErr w:type="gramEnd"/>
      <w:r w:rsidRPr="0035420B">
        <w:rPr>
          <w:lang w:val="en-US"/>
        </w:rPr>
        <w:t xml:space="preserve">(s =&gt; </w:t>
      </w:r>
      <w:proofErr w:type="spellStart"/>
      <w:proofErr w:type="gramStart"/>
      <w:r w:rsidRPr="0035420B">
        <w:rPr>
          <w:lang w:val="en-US"/>
        </w:rPr>
        <w:t>s.Group</w:t>
      </w:r>
      <w:proofErr w:type="spellEnd"/>
      <w:proofErr w:type="gramEnd"/>
      <w:r w:rsidRPr="0035420B">
        <w:rPr>
          <w:lang w:val="en-US"/>
        </w:rPr>
        <w:t xml:space="preserve">)    // </w:t>
      </w:r>
      <w:r w:rsidRPr="0035420B">
        <w:t>Загружаем</w:t>
      </w:r>
      <w:r w:rsidRPr="0035420B">
        <w:rPr>
          <w:lang w:val="en-US"/>
        </w:rPr>
        <w:t xml:space="preserve"> </w:t>
      </w:r>
      <w:r w:rsidRPr="0035420B">
        <w:t>связанную</w:t>
      </w:r>
      <w:r w:rsidRPr="0035420B">
        <w:rPr>
          <w:lang w:val="en-US"/>
        </w:rPr>
        <w:t xml:space="preserve"> </w:t>
      </w:r>
      <w:r w:rsidRPr="0035420B">
        <w:t>учебную</w:t>
      </w:r>
      <w:r w:rsidRPr="0035420B">
        <w:rPr>
          <w:lang w:val="en-US"/>
        </w:rPr>
        <w:t xml:space="preserve"> </w:t>
      </w:r>
      <w:r w:rsidRPr="0035420B">
        <w:t>группу</w:t>
      </w:r>
    </w:p>
    <w:p w14:paraId="70472842" w14:textId="77777777" w:rsidR="00154927" w:rsidRPr="0035420B" w:rsidRDefault="00154927" w:rsidP="00154927">
      <w:pPr>
        <w:pStyle w:val="aff0"/>
      </w:pPr>
      <w:r w:rsidRPr="0035420B">
        <w:rPr>
          <w:lang w:val="en-US"/>
        </w:rPr>
        <w:t xml:space="preserve">        </w:t>
      </w:r>
      <w:proofErr w:type="gramStart"/>
      <w:r w:rsidRPr="0035420B">
        <w:t>.</w:t>
      </w:r>
      <w:proofErr w:type="spellStart"/>
      <w:r w:rsidRPr="0035420B">
        <w:t>Include</w:t>
      </w:r>
      <w:proofErr w:type="spellEnd"/>
      <w:proofErr w:type="gramEnd"/>
      <w:r w:rsidRPr="0035420B">
        <w:t xml:space="preserve">(s =&gt; </w:t>
      </w:r>
      <w:proofErr w:type="spellStart"/>
      <w:r w:rsidRPr="0035420B">
        <w:t>s.Rooms</w:t>
      </w:r>
      <w:proofErr w:type="spellEnd"/>
      <w:r w:rsidRPr="0035420B">
        <w:t>)    // Загружаем список комнат, в которых состоит студент (например, при заселении)</w:t>
      </w:r>
    </w:p>
    <w:p w14:paraId="74E04D4E" w14:textId="77777777" w:rsidR="00154927" w:rsidRPr="0035420B" w:rsidRDefault="00154927" w:rsidP="00154927">
      <w:pPr>
        <w:pStyle w:val="aff0"/>
      </w:pPr>
      <w:r w:rsidRPr="0035420B">
        <w:t xml:space="preserve">        </w:t>
      </w:r>
      <w:proofErr w:type="gramStart"/>
      <w:r w:rsidRPr="0035420B">
        <w:t>.</w:t>
      </w:r>
      <w:proofErr w:type="spellStart"/>
      <w:r w:rsidRPr="0035420B">
        <w:t>ToListAsync</w:t>
      </w:r>
      <w:proofErr w:type="spellEnd"/>
      <w:proofErr w:type="gramEnd"/>
      <w:r w:rsidRPr="0035420B">
        <w:t>();</w:t>
      </w:r>
    </w:p>
    <w:p w14:paraId="5C02A7BD" w14:textId="77777777" w:rsidR="00154927" w:rsidRPr="0035420B" w:rsidRDefault="00154927" w:rsidP="00154927">
      <w:pPr>
        <w:pStyle w:val="aff0"/>
      </w:pPr>
    </w:p>
    <w:p w14:paraId="6CE9E7FB" w14:textId="77777777" w:rsidR="00154927" w:rsidRPr="0035420B" w:rsidRDefault="00154927" w:rsidP="00154927">
      <w:pPr>
        <w:pStyle w:val="aff0"/>
      </w:pPr>
      <w:r w:rsidRPr="0035420B">
        <w:t xml:space="preserve">    return </w:t>
      </w:r>
      <w:proofErr w:type="spellStart"/>
      <w:proofErr w:type="gramStart"/>
      <w:r w:rsidRPr="0035420B">
        <w:t>Ok</w:t>
      </w:r>
      <w:proofErr w:type="spellEnd"/>
      <w:r w:rsidRPr="0035420B">
        <w:t>(</w:t>
      </w:r>
      <w:proofErr w:type="spellStart"/>
      <w:r w:rsidRPr="0035420B">
        <w:t>students.Select</w:t>
      </w:r>
      <w:proofErr w:type="spellEnd"/>
      <w:proofErr w:type="gramEnd"/>
      <w:r w:rsidRPr="0035420B">
        <w:t xml:space="preserve">(s =&gt; </w:t>
      </w:r>
      <w:proofErr w:type="spellStart"/>
      <w:r w:rsidRPr="0035420B">
        <w:t>s.ToDto</w:t>
      </w:r>
      <w:proofErr w:type="spellEnd"/>
      <w:r w:rsidRPr="0035420B">
        <w:t>())); // Преобразуем сущности в DTO перед отправкой клиенту</w:t>
      </w:r>
    </w:p>
    <w:p w14:paraId="64757EB8" w14:textId="77777777" w:rsidR="00154927" w:rsidRPr="00D27A42" w:rsidRDefault="00154927" w:rsidP="004E4C90">
      <w:pPr>
        <w:pStyle w:val="aff0"/>
      </w:pPr>
      <w:r w:rsidRPr="0035420B">
        <w:t>}</w:t>
      </w:r>
    </w:p>
    <w:p w14:paraId="0A8B4079" w14:textId="4C32B9C7" w:rsidR="004E4C90" w:rsidRPr="004E4C90" w:rsidRDefault="001B7924" w:rsidP="004E4C90">
      <w:pPr>
        <w:pStyle w:val="a3"/>
      </w:pPr>
      <w:r>
        <w:lastRenderedPageBreak/>
        <w:t xml:space="preserve">Взаимодействие веб-приложения с сервером происходит при помощи </w:t>
      </w:r>
      <w:r w:rsidR="00F77EC7">
        <w:rPr>
          <w:lang w:val="en-US"/>
        </w:rPr>
        <w:t>HTTP</w:t>
      </w:r>
      <w:r w:rsidR="00F77EC7" w:rsidRPr="00F13F53">
        <w:t>-</w:t>
      </w:r>
      <w:r w:rsidR="00F77EC7">
        <w:t>запрос</w:t>
      </w:r>
      <w:r>
        <w:t xml:space="preserve">ов к </w:t>
      </w:r>
      <w:r>
        <w:rPr>
          <w:lang w:val="en-US"/>
        </w:rPr>
        <w:t>API</w:t>
      </w:r>
      <w:r>
        <w:t>, ответы возвращаются в формате</w:t>
      </w:r>
      <w:r w:rsidRPr="00F13F53">
        <w:t xml:space="preserve"> </w:t>
      </w:r>
      <w:r>
        <w:rPr>
          <w:lang w:val="en-US"/>
        </w:rPr>
        <w:t>JSON</w:t>
      </w:r>
      <w:r w:rsidR="0085113C">
        <w:t xml:space="preserve">, </w:t>
      </w:r>
      <w:r w:rsidR="003E5A01">
        <w:t xml:space="preserve">в </w:t>
      </w:r>
      <w:r w:rsidR="00592044">
        <w:t>связи</w:t>
      </w:r>
      <w:r w:rsidR="003E5A01">
        <w:t xml:space="preserve"> с чем </w:t>
      </w:r>
      <w:r w:rsidR="006669D7">
        <w:t xml:space="preserve">разработана </w:t>
      </w:r>
      <w:r w:rsidR="006669D7" w:rsidRPr="003A312A">
        <w:t>функция</w:t>
      </w:r>
      <w:r w:rsidR="003E5A01">
        <w:t xml:space="preserve"> для выполнения </w:t>
      </w:r>
      <w:r w:rsidR="0078495C">
        <w:rPr>
          <w:lang w:val="en-US"/>
        </w:rPr>
        <w:t>HTTP</w:t>
      </w:r>
      <w:r w:rsidR="003E5A01" w:rsidRPr="003E5A01">
        <w:t>-</w:t>
      </w:r>
      <w:r w:rsidR="003E5A01">
        <w:t xml:space="preserve">запросов к </w:t>
      </w:r>
      <w:r w:rsidR="003E5A01">
        <w:rPr>
          <w:lang w:val="en-US"/>
        </w:rPr>
        <w:t>API</w:t>
      </w:r>
      <w:r w:rsidR="006669D7" w:rsidRPr="003A312A">
        <w:t>,</w:t>
      </w:r>
      <w:r w:rsidR="00CC083D" w:rsidRPr="003A312A">
        <w:t xml:space="preserve"> представленная листингом </w:t>
      </w:r>
      <w:r w:rsidR="006669D7">
        <w:t>2</w:t>
      </w:r>
      <w:r w:rsidR="00CC083D" w:rsidRPr="003A312A">
        <w:t>.</w:t>
      </w:r>
      <w:r w:rsidR="006669D7">
        <w:t xml:space="preserve"> </w:t>
      </w:r>
    </w:p>
    <w:p w14:paraId="1B351D74" w14:textId="77777777" w:rsidR="004F0C69" w:rsidRDefault="004F0C69" w:rsidP="004F0C69">
      <w:pPr>
        <w:pStyle w:val="aff2"/>
      </w:pPr>
      <w:r w:rsidRPr="004F0C69">
        <w:t xml:space="preserve">Листинг </w:t>
      </w:r>
      <w:r>
        <w:t>2</w:t>
      </w:r>
      <w:r w:rsidRPr="004F0C69">
        <w:t xml:space="preserve"> </w:t>
      </w:r>
      <w:r w:rsidR="00B940CC">
        <w:t>–</w:t>
      </w:r>
      <w:r w:rsidRPr="004F0C69">
        <w:t xml:space="preserve"> Код функции </w:t>
      </w:r>
      <w:r w:rsidR="003E5A01" w:rsidRPr="00E73149">
        <w:t xml:space="preserve">для выполнения </w:t>
      </w:r>
      <w:r w:rsidR="003E5A01" w:rsidRPr="00E73149">
        <w:rPr>
          <w:lang w:val="en-US"/>
        </w:rPr>
        <w:t>HTTP</w:t>
      </w:r>
      <w:r w:rsidR="003E5A01" w:rsidRPr="00E73149">
        <w:t xml:space="preserve">-запросов к </w:t>
      </w:r>
      <w:r w:rsidR="003E5A01" w:rsidRPr="00E73149">
        <w:rPr>
          <w:lang w:val="en-US"/>
        </w:rPr>
        <w:t>API</w:t>
      </w:r>
    </w:p>
    <w:p w14:paraId="5FB7A728" w14:textId="77777777" w:rsidR="00E73149" w:rsidRPr="00E73149" w:rsidRDefault="00E73149" w:rsidP="00E73149">
      <w:pPr>
        <w:pStyle w:val="aff0"/>
      </w:pPr>
      <w:r w:rsidRPr="00E73149">
        <w:t>/**</w:t>
      </w:r>
    </w:p>
    <w:p w14:paraId="23949654" w14:textId="77777777" w:rsidR="00E73149" w:rsidRPr="00E73149" w:rsidRDefault="00E73149" w:rsidP="00E73149">
      <w:pPr>
        <w:pStyle w:val="aff0"/>
      </w:pPr>
      <w:r w:rsidRPr="00E73149">
        <w:t xml:space="preserve"> * Универсальная функция для выполнения </w:t>
      </w:r>
      <w:r w:rsidRPr="00E73149">
        <w:rPr>
          <w:lang w:val="en-US"/>
        </w:rPr>
        <w:t>HTTP</w:t>
      </w:r>
      <w:r w:rsidRPr="00E73149">
        <w:t xml:space="preserve">-запросов к </w:t>
      </w:r>
      <w:r w:rsidRPr="00E73149">
        <w:rPr>
          <w:lang w:val="en-US"/>
        </w:rPr>
        <w:t>API</w:t>
      </w:r>
      <w:r w:rsidRPr="00E73149">
        <w:t>.</w:t>
      </w:r>
    </w:p>
    <w:p w14:paraId="1657E478" w14:textId="77777777" w:rsidR="00E73149" w:rsidRPr="00E73149" w:rsidRDefault="00E73149" w:rsidP="00CE6ECE">
      <w:pPr>
        <w:pStyle w:val="aff0"/>
      </w:pPr>
      <w:r w:rsidRPr="00E73149">
        <w:t xml:space="preserve"> * Автоматически добавляет базовый </w:t>
      </w:r>
      <w:r w:rsidRPr="00E73149">
        <w:rPr>
          <w:lang w:val="en-US"/>
        </w:rPr>
        <w:t>URL</w:t>
      </w:r>
      <w:r w:rsidRPr="00E73149">
        <w:t xml:space="preserve"> и обрабатывает типичные сценарии</w:t>
      </w:r>
    </w:p>
    <w:p w14:paraId="44E47BCD" w14:textId="77777777" w:rsidR="00E73149" w:rsidRPr="00E73149" w:rsidRDefault="00E73149" w:rsidP="00E73149">
      <w:pPr>
        <w:pStyle w:val="aff0"/>
      </w:pPr>
      <w:r w:rsidRPr="00E73149">
        <w:t xml:space="preserve"> * </w:t>
      </w:r>
    </w:p>
    <w:p w14:paraId="0C6E47C2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template</w:t>
      </w:r>
      <w:r w:rsidRPr="00E73149">
        <w:t xml:space="preserve"> </w:t>
      </w:r>
      <w:r w:rsidRPr="00E73149">
        <w:rPr>
          <w:lang w:val="en-US"/>
        </w:rPr>
        <w:t>T</w:t>
      </w:r>
      <w:r w:rsidRPr="00E73149">
        <w:t xml:space="preserve"> — ожидаемый тип ответа.</w:t>
      </w:r>
    </w:p>
    <w:p w14:paraId="7DC3A09C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param</w:t>
      </w:r>
      <w:r w:rsidRPr="00E73149">
        <w:t xml:space="preserve"> </w:t>
      </w:r>
      <w:proofErr w:type="spellStart"/>
      <w:r w:rsidRPr="00E73149">
        <w:rPr>
          <w:lang w:val="en-US"/>
        </w:rPr>
        <w:t>url</w:t>
      </w:r>
      <w:proofErr w:type="spellEnd"/>
      <w:r w:rsidRPr="00E73149">
        <w:t xml:space="preserve"> — путь относительно </w:t>
      </w:r>
      <w:r w:rsidRPr="00E73149">
        <w:rPr>
          <w:lang w:val="en-US"/>
        </w:rPr>
        <w:t>API</w:t>
      </w:r>
      <w:r w:rsidRPr="00E73149">
        <w:t>_</w:t>
      </w:r>
      <w:r w:rsidRPr="00E73149">
        <w:rPr>
          <w:lang w:val="en-US"/>
        </w:rPr>
        <w:t>BASE</w:t>
      </w:r>
      <w:r w:rsidRPr="00E73149">
        <w:t>_</w:t>
      </w:r>
      <w:r w:rsidRPr="00E73149">
        <w:rPr>
          <w:lang w:val="en-US"/>
        </w:rPr>
        <w:t>URL</w:t>
      </w:r>
      <w:r w:rsidRPr="00E73149">
        <w:t>.</w:t>
      </w:r>
    </w:p>
    <w:p w14:paraId="54F57748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param</w:t>
      </w:r>
      <w:r w:rsidRPr="00E73149">
        <w:t xml:space="preserve"> </w:t>
      </w:r>
      <w:r w:rsidRPr="00E73149">
        <w:rPr>
          <w:lang w:val="en-US"/>
        </w:rPr>
        <w:t>options</w:t>
      </w:r>
      <w:r w:rsidRPr="00E73149">
        <w:t xml:space="preserve"> — параметры запроса (метод, тело, заголовки и т.д.).</w:t>
      </w:r>
    </w:p>
    <w:p w14:paraId="67EDF3AC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returns</w:t>
      </w:r>
      <w:r w:rsidRPr="00E73149">
        <w:t xml:space="preserve"> Промис с данными типа </w:t>
      </w:r>
      <w:r w:rsidRPr="00E73149">
        <w:rPr>
          <w:lang w:val="en-US"/>
        </w:rPr>
        <w:t>T</w:t>
      </w:r>
      <w:r w:rsidRPr="00E73149">
        <w:t xml:space="preserve"> или выбрасывает ошибку.</w:t>
      </w:r>
    </w:p>
    <w:p w14:paraId="2EAA0A9E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</w:t>
      </w:r>
      <w:r w:rsidRPr="00E73149">
        <w:rPr>
          <w:lang w:val="en-US"/>
        </w:rPr>
        <w:t>*/</w:t>
      </w:r>
    </w:p>
    <w:p w14:paraId="4C660FE9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>async function request&lt;T</w:t>
      </w:r>
      <w:proofErr w:type="gramStart"/>
      <w:r w:rsidRPr="00E73149">
        <w:rPr>
          <w:lang w:val="en-US"/>
        </w:rPr>
        <w:t>&gt;(</w:t>
      </w:r>
      <w:proofErr w:type="gramEnd"/>
      <w:r w:rsidRPr="00E73149">
        <w:rPr>
          <w:lang w:val="en-US"/>
        </w:rPr>
        <w:t xml:space="preserve">url: string, options: </w:t>
      </w:r>
      <w:proofErr w:type="spellStart"/>
      <w:r w:rsidRPr="00E73149">
        <w:rPr>
          <w:lang w:val="en-US"/>
        </w:rPr>
        <w:t>RequestInit</w:t>
      </w:r>
      <w:proofErr w:type="spellEnd"/>
      <w:r w:rsidRPr="00E73149">
        <w:rPr>
          <w:lang w:val="en-US"/>
        </w:rPr>
        <w:t xml:space="preserve"> = {}): Promise&lt;T&gt; {</w:t>
      </w:r>
    </w:p>
    <w:p w14:paraId="027D468C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const </w:t>
      </w:r>
      <w:proofErr w:type="spellStart"/>
      <w:r w:rsidRPr="00E73149">
        <w:rPr>
          <w:lang w:val="en-US"/>
        </w:rPr>
        <w:t>fullUrl</w:t>
      </w:r>
      <w:proofErr w:type="spellEnd"/>
      <w:r w:rsidRPr="00E73149">
        <w:rPr>
          <w:lang w:val="en-US"/>
        </w:rPr>
        <w:t xml:space="preserve"> = `${API_BASE_</w:t>
      </w:r>
      <w:proofErr w:type="gramStart"/>
      <w:r w:rsidRPr="00E73149">
        <w:rPr>
          <w:lang w:val="en-US"/>
        </w:rPr>
        <w:t>URL}$</w:t>
      </w:r>
      <w:proofErr w:type="gramEnd"/>
      <w:r w:rsidRPr="00E73149">
        <w:rPr>
          <w:lang w:val="en-US"/>
        </w:rPr>
        <w:t>{</w:t>
      </w:r>
      <w:proofErr w:type="spellStart"/>
      <w:r w:rsidRPr="00E73149">
        <w:rPr>
          <w:lang w:val="en-US"/>
        </w:rPr>
        <w:t>url</w:t>
      </w:r>
      <w:proofErr w:type="spellEnd"/>
      <w:r w:rsidRPr="00E73149">
        <w:rPr>
          <w:lang w:val="en-US"/>
        </w:rPr>
        <w:t>}`;</w:t>
      </w:r>
    </w:p>
    <w:p w14:paraId="1B0827BA" w14:textId="77777777" w:rsidR="00E73149" w:rsidRPr="00E73149" w:rsidRDefault="00E73149" w:rsidP="00E73149">
      <w:pPr>
        <w:pStyle w:val="aff0"/>
        <w:rPr>
          <w:lang w:val="en-US"/>
        </w:rPr>
      </w:pPr>
    </w:p>
    <w:p w14:paraId="22E8CD43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try {</w:t>
      </w:r>
    </w:p>
    <w:p w14:paraId="581740C8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const response = await </w:t>
      </w:r>
      <w:proofErr w:type="gramStart"/>
      <w:r w:rsidRPr="00E73149">
        <w:rPr>
          <w:lang w:val="en-US"/>
        </w:rPr>
        <w:t>fetch(</w:t>
      </w:r>
      <w:proofErr w:type="spellStart"/>
      <w:proofErr w:type="gramEnd"/>
      <w:r w:rsidRPr="00E73149">
        <w:rPr>
          <w:lang w:val="en-US"/>
        </w:rPr>
        <w:t>fullUrl</w:t>
      </w:r>
      <w:proofErr w:type="spellEnd"/>
      <w:r w:rsidRPr="00E73149">
        <w:rPr>
          <w:lang w:val="en-US"/>
        </w:rPr>
        <w:t>, {</w:t>
      </w:r>
    </w:p>
    <w:p w14:paraId="0F1D1067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headers: {</w:t>
      </w:r>
    </w:p>
    <w:p w14:paraId="690AE76D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'Content</w:t>
      </w:r>
      <w:r w:rsidR="00E41017">
        <w:rPr>
          <w:lang w:val="en-US"/>
        </w:rPr>
        <w:t>-</w:t>
      </w:r>
      <w:r w:rsidRPr="00E73149">
        <w:rPr>
          <w:lang w:val="en-US"/>
        </w:rPr>
        <w:t>Type': 'application/json',</w:t>
      </w:r>
    </w:p>
    <w:p w14:paraId="625D40A6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  </w:t>
      </w:r>
      <w:r w:rsidRPr="00E73149">
        <w:t>...</w:t>
      </w:r>
      <w:proofErr w:type="gramStart"/>
      <w:r w:rsidRPr="00E73149">
        <w:rPr>
          <w:lang w:val="en-US"/>
        </w:rPr>
        <w:t>options</w:t>
      </w:r>
      <w:r w:rsidRPr="00E73149">
        <w:t>.</w:t>
      </w:r>
      <w:r w:rsidRPr="00E73149">
        <w:rPr>
          <w:lang w:val="en-US"/>
        </w:rPr>
        <w:t>headers</w:t>
      </w:r>
      <w:proofErr w:type="gramEnd"/>
      <w:r w:rsidRPr="00E73149">
        <w:t>,</w:t>
      </w:r>
    </w:p>
    <w:p w14:paraId="2E860A68" w14:textId="77777777" w:rsidR="00E73149" w:rsidRPr="00E73149" w:rsidRDefault="00E73149" w:rsidP="00E73149">
      <w:pPr>
        <w:pStyle w:val="aff0"/>
      </w:pPr>
      <w:r w:rsidRPr="00E73149">
        <w:t xml:space="preserve">      },</w:t>
      </w:r>
    </w:p>
    <w:p w14:paraId="6749F30C" w14:textId="77777777" w:rsidR="00E73149" w:rsidRPr="00E73149" w:rsidRDefault="00E73149" w:rsidP="00E73149">
      <w:pPr>
        <w:pStyle w:val="aff0"/>
      </w:pPr>
      <w:r w:rsidRPr="00E73149">
        <w:t xml:space="preserve">      ...</w:t>
      </w:r>
      <w:r w:rsidRPr="00E73149">
        <w:rPr>
          <w:lang w:val="en-US"/>
        </w:rPr>
        <w:t>options</w:t>
      </w:r>
      <w:r w:rsidRPr="00E73149">
        <w:t>,</w:t>
      </w:r>
    </w:p>
    <w:p w14:paraId="1AFE0733" w14:textId="77777777" w:rsidR="00E73149" w:rsidRPr="00E73149" w:rsidRDefault="00E73149" w:rsidP="00E73149">
      <w:pPr>
        <w:pStyle w:val="aff0"/>
      </w:pPr>
      <w:r w:rsidRPr="00E73149">
        <w:t xml:space="preserve">    });</w:t>
      </w:r>
    </w:p>
    <w:p w14:paraId="1E670253" w14:textId="77777777" w:rsidR="00E73149" w:rsidRPr="00E73149" w:rsidRDefault="00E73149" w:rsidP="00E73149">
      <w:pPr>
        <w:pStyle w:val="aff0"/>
      </w:pPr>
    </w:p>
    <w:p w14:paraId="70D0F8F9" w14:textId="77777777" w:rsidR="00E73149" w:rsidRPr="00E73149" w:rsidRDefault="00E73149" w:rsidP="00E73149">
      <w:pPr>
        <w:pStyle w:val="aff0"/>
      </w:pPr>
      <w:r w:rsidRPr="00E73149">
        <w:t xml:space="preserve">    // Обработка недействительного или просроченного токена</w:t>
      </w:r>
    </w:p>
    <w:p w14:paraId="1BEC6BF5" w14:textId="77777777" w:rsidR="00E73149" w:rsidRPr="00E73149" w:rsidRDefault="00E73149" w:rsidP="00E73149">
      <w:pPr>
        <w:pStyle w:val="aff0"/>
      </w:pPr>
      <w:r w:rsidRPr="00E73149">
        <w:t xml:space="preserve">    </w:t>
      </w:r>
      <w:r w:rsidRPr="00E73149">
        <w:rPr>
          <w:lang w:val="en-US"/>
        </w:rPr>
        <w:t>if</w:t>
      </w:r>
      <w:r w:rsidRPr="00E73149">
        <w:t xml:space="preserve"> (</w:t>
      </w:r>
      <w:proofErr w:type="gramStart"/>
      <w:r w:rsidRPr="00E73149">
        <w:rPr>
          <w:lang w:val="en-US"/>
        </w:rPr>
        <w:t>response</w:t>
      </w:r>
      <w:r w:rsidRPr="00E73149">
        <w:t>.</w:t>
      </w:r>
      <w:r w:rsidRPr="00E73149">
        <w:rPr>
          <w:lang w:val="en-US"/>
        </w:rPr>
        <w:t>status</w:t>
      </w:r>
      <w:proofErr w:type="gramEnd"/>
      <w:r w:rsidRPr="00E73149">
        <w:t xml:space="preserve"> === 401) {</w:t>
      </w:r>
    </w:p>
    <w:p w14:paraId="57F66773" w14:textId="77777777" w:rsidR="00E73149" w:rsidRPr="00E73149" w:rsidRDefault="00E73149" w:rsidP="00E73149">
      <w:pPr>
        <w:pStyle w:val="aff0"/>
      </w:pPr>
      <w:r w:rsidRPr="00E73149">
        <w:t xml:space="preserve">      </w:t>
      </w:r>
      <w:proofErr w:type="spellStart"/>
      <w:proofErr w:type="gramStart"/>
      <w:r w:rsidRPr="00E73149">
        <w:rPr>
          <w:lang w:val="en-US"/>
        </w:rPr>
        <w:t>handleUnauthorized</w:t>
      </w:r>
      <w:proofErr w:type="spellEnd"/>
      <w:r w:rsidRPr="00E73149">
        <w:t>(</w:t>
      </w:r>
      <w:proofErr w:type="gramEnd"/>
      <w:r w:rsidRPr="00E73149">
        <w:t>); // Очищает сессию и перенаправляет на логин</w:t>
      </w:r>
    </w:p>
    <w:p w14:paraId="22EB91A1" w14:textId="77777777" w:rsidR="00E73149" w:rsidRPr="00E73149" w:rsidRDefault="00E73149" w:rsidP="00E73149">
      <w:pPr>
        <w:pStyle w:val="aff0"/>
      </w:pPr>
      <w:r w:rsidRPr="00E73149">
        <w:t xml:space="preserve">      </w:t>
      </w:r>
      <w:r w:rsidRPr="00E73149">
        <w:rPr>
          <w:lang w:val="en-US"/>
        </w:rPr>
        <w:t>throw</w:t>
      </w:r>
      <w:r w:rsidRPr="00E73149">
        <w:t xml:space="preserve"> </w:t>
      </w:r>
      <w:r w:rsidRPr="00E73149">
        <w:rPr>
          <w:lang w:val="en-US"/>
        </w:rPr>
        <w:t>new</w:t>
      </w:r>
      <w:r w:rsidRPr="00E73149">
        <w:t xml:space="preserve"> </w:t>
      </w:r>
      <w:proofErr w:type="gramStart"/>
      <w:r w:rsidRPr="00E73149">
        <w:rPr>
          <w:lang w:val="en-US"/>
        </w:rPr>
        <w:t>Error</w:t>
      </w:r>
      <w:r w:rsidRPr="00E73149">
        <w:t>(</w:t>
      </w:r>
      <w:proofErr w:type="gramEnd"/>
      <w:r w:rsidRPr="00E73149">
        <w:t>'Токен недействителен. Вы будете перенаправлены на страницу входа.');</w:t>
      </w:r>
    </w:p>
    <w:p w14:paraId="423E81B7" w14:textId="77777777" w:rsidR="00E73149" w:rsidRPr="00E73149" w:rsidRDefault="00E73149" w:rsidP="00E73149">
      <w:pPr>
        <w:pStyle w:val="aff0"/>
      </w:pPr>
      <w:r w:rsidRPr="00E73149">
        <w:t xml:space="preserve">    }</w:t>
      </w:r>
    </w:p>
    <w:p w14:paraId="7303141B" w14:textId="77777777" w:rsidR="00E73149" w:rsidRPr="00E73149" w:rsidRDefault="00E73149" w:rsidP="00E73149">
      <w:pPr>
        <w:pStyle w:val="aff0"/>
      </w:pPr>
    </w:p>
    <w:p w14:paraId="58274CB7" w14:textId="77777777" w:rsidR="00E73149" w:rsidRPr="00E73149" w:rsidRDefault="00E73149" w:rsidP="00E73149">
      <w:pPr>
        <w:pStyle w:val="aff0"/>
      </w:pPr>
      <w:r w:rsidRPr="00E73149">
        <w:t xml:space="preserve">    // Успешный ответ (2</w:t>
      </w:r>
      <w:r w:rsidRPr="00E73149">
        <w:rPr>
          <w:lang w:val="en-US"/>
        </w:rPr>
        <w:t>xx</w:t>
      </w:r>
      <w:r w:rsidRPr="00E73149">
        <w:t>)</w:t>
      </w:r>
    </w:p>
    <w:p w14:paraId="76B6DA86" w14:textId="77777777" w:rsidR="00E73149" w:rsidRPr="00E73149" w:rsidRDefault="00E73149" w:rsidP="00E73149">
      <w:pPr>
        <w:pStyle w:val="aff0"/>
      </w:pPr>
      <w:r w:rsidRPr="00E73149">
        <w:t xml:space="preserve">    </w:t>
      </w:r>
      <w:r w:rsidRPr="00E73149">
        <w:rPr>
          <w:lang w:val="en-US"/>
        </w:rPr>
        <w:t>if</w:t>
      </w:r>
      <w:r w:rsidRPr="00E73149">
        <w:t xml:space="preserve"> (</w:t>
      </w:r>
      <w:proofErr w:type="gramStart"/>
      <w:r w:rsidRPr="00E73149">
        <w:rPr>
          <w:lang w:val="en-US"/>
        </w:rPr>
        <w:t>response</w:t>
      </w:r>
      <w:r w:rsidRPr="00E73149">
        <w:t>.</w:t>
      </w:r>
      <w:r w:rsidRPr="00E73149">
        <w:rPr>
          <w:lang w:val="en-US"/>
        </w:rPr>
        <w:t>ok</w:t>
      </w:r>
      <w:proofErr w:type="gramEnd"/>
      <w:r w:rsidRPr="00E73149">
        <w:t>) {</w:t>
      </w:r>
    </w:p>
    <w:p w14:paraId="5FEA42E9" w14:textId="77777777" w:rsidR="00E73149" w:rsidRPr="00E73149" w:rsidRDefault="00E73149" w:rsidP="00E73149">
      <w:pPr>
        <w:pStyle w:val="aff0"/>
      </w:pPr>
      <w:r w:rsidRPr="00E73149">
        <w:t xml:space="preserve">      // Для ответов без тела (например, 204 </w:t>
      </w:r>
      <w:r w:rsidRPr="00E73149">
        <w:rPr>
          <w:lang w:val="en-US"/>
        </w:rPr>
        <w:t>No</w:t>
      </w:r>
      <w:r w:rsidRPr="00E73149">
        <w:t xml:space="preserve"> </w:t>
      </w:r>
      <w:r w:rsidRPr="00E73149">
        <w:rPr>
          <w:lang w:val="en-US"/>
        </w:rPr>
        <w:t>Content</w:t>
      </w:r>
      <w:r w:rsidRPr="00E73149">
        <w:t>)</w:t>
      </w:r>
    </w:p>
    <w:p w14:paraId="3915C4C7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  </w:t>
      </w:r>
      <w:r w:rsidRPr="00E73149">
        <w:rPr>
          <w:lang w:val="en-US"/>
        </w:rPr>
        <w:t>if (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 xml:space="preserve"> === 204) {</w:t>
      </w:r>
    </w:p>
    <w:p w14:paraId="132AE1DC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return undefined as unknown as T;</w:t>
      </w:r>
    </w:p>
    <w:p w14:paraId="6F27670C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</w:t>
      </w:r>
      <w:r w:rsidRPr="00E73149">
        <w:t>}</w:t>
      </w:r>
    </w:p>
    <w:p w14:paraId="55A9250E" w14:textId="77777777" w:rsidR="00E73149" w:rsidRPr="00E73149" w:rsidRDefault="00E73149" w:rsidP="00E73149">
      <w:pPr>
        <w:pStyle w:val="aff0"/>
      </w:pPr>
    </w:p>
    <w:p w14:paraId="54FF60ED" w14:textId="77777777" w:rsidR="00E73149" w:rsidRPr="00E73149" w:rsidRDefault="00E73149" w:rsidP="00E73149">
      <w:pPr>
        <w:pStyle w:val="aff0"/>
      </w:pPr>
      <w:r w:rsidRPr="00E73149">
        <w:t xml:space="preserve">      // Получаем текстовое тело ответа</w:t>
      </w:r>
    </w:p>
    <w:p w14:paraId="643651F1" w14:textId="77777777" w:rsidR="00E73149" w:rsidRPr="00D576FD" w:rsidRDefault="00E73149" w:rsidP="00E73149">
      <w:pPr>
        <w:pStyle w:val="aff0"/>
        <w:rPr>
          <w:lang w:val="en-US"/>
        </w:rPr>
      </w:pPr>
      <w:r w:rsidRPr="00E73149">
        <w:t xml:space="preserve">      </w:t>
      </w:r>
      <w:r w:rsidRPr="00E73149">
        <w:rPr>
          <w:lang w:val="en-US"/>
        </w:rPr>
        <w:t>const</w:t>
      </w:r>
      <w:r w:rsidRPr="00D576FD">
        <w:rPr>
          <w:lang w:val="en-US"/>
        </w:rPr>
        <w:t xml:space="preserve"> </w:t>
      </w:r>
      <w:r w:rsidRPr="00E73149">
        <w:rPr>
          <w:lang w:val="en-US"/>
        </w:rPr>
        <w:t>text</w:t>
      </w:r>
      <w:r w:rsidRPr="00D576FD">
        <w:rPr>
          <w:lang w:val="en-US"/>
        </w:rPr>
        <w:t xml:space="preserve"> = </w:t>
      </w:r>
      <w:r w:rsidRPr="00E73149">
        <w:rPr>
          <w:lang w:val="en-US"/>
        </w:rPr>
        <w:t>await</w:t>
      </w:r>
      <w:r w:rsidRPr="00D576FD">
        <w:rPr>
          <w:lang w:val="en-US"/>
        </w:rPr>
        <w:t xml:space="preserve"> </w:t>
      </w:r>
      <w:proofErr w:type="spellStart"/>
      <w:r w:rsidRPr="00E73149">
        <w:rPr>
          <w:lang w:val="en-US"/>
        </w:rPr>
        <w:t>response</w:t>
      </w:r>
      <w:r w:rsidRPr="00D576FD">
        <w:rPr>
          <w:lang w:val="en-US"/>
        </w:rPr>
        <w:t>.</w:t>
      </w:r>
      <w:proofErr w:type="gramStart"/>
      <w:r w:rsidRPr="00E73149">
        <w:rPr>
          <w:lang w:val="en-US"/>
        </w:rPr>
        <w:t>text</w:t>
      </w:r>
      <w:proofErr w:type="spellEnd"/>
      <w:r w:rsidRPr="00D576FD">
        <w:rPr>
          <w:lang w:val="en-US"/>
        </w:rPr>
        <w:t>(</w:t>
      </w:r>
      <w:proofErr w:type="gramEnd"/>
      <w:r w:rsidRPr="00D576FD">
        <w:rPr>
          <w:lang w:val="en-US"/>
        </w:rPr>
        <w:t>);</w:t>
      </w:r>
    </w:p>
    <w:p w14:paraId="12F26F55" w14:textId="77777777" w:rsidR="00E73149" w:rsidRPr="00D576FD" w:rsidRDefault="00E73149" w:rsidP="00E73149">
      <w:pPr>
        <w:pStyle w:val="aff0"/>
        <w:rPr>
          <w:lang w:val="en-US"/>
        </w:rPr>
      </w:pPr>
    </w:p>
    <w:p w14:paraId="79A5CF1D" w14:textId="77777777" w:rsidR="00E73149" w:rsidRPr="00E73149" w:rsidRDefault="00E73149" w:rsidP="00E73149">
      <w:pPr>
        <w:pStyle w:val="aff0"/>
      </w:pPr>
      <w:r w:rsidRPr="00D576FD">
        <w:rPr>
          <w:lang w:val="en-US"/>
        </w:rPr>
        <w:t xml:space="preserve">      </w:t>
      </w:r>
      <w:r w:rsidRPr="00E73149">
        <w:t xml:space="preserve">// Пустой ответ — считаем допустимым, возвращаем </w:t>
      </w:r>
      <w:r w:rsidRPr="00E73149">
        <w:rPr>
          <w:lang w:val="en-US"/>
        </w:rPr>
        <w:t>undefined</w:t>
      </w:r>
    </w:p>
    <w:p w14:paraId="6907976D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  </w:t>
      </w:r>
      <w:r w:rsidRPr="00E73149">
        <w:rPr>
          <w:lang w:val="en-US"/>
        </w:rPr>
        <w:t xml:space="preserve">if </w:t>
      </w:r>
      <w:proofErr w:type="gramStart"/>
      <w:r w:rsidRPr="00E73149">
        <w:rPr>
          <w:lang w:val="en-US"/>
        </w:rPr>
        <w:t>(!text</w:t>
      </w:r>
      <w:proofErr w:type="gramEnd"/>
      <w:r w:rsidRPr="00E73149">
        <w:rPr>
          <w:lang w:val="en-US"/>
        </w:rPr>
        <w:t>) {</w:t>
      </w:r>
    </w:p>
    <w:p w14:paraId="63490F3B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return undefined as unknown as T;</w:t>
      </w:r>
    </w:p>
    <w:p w14:paraId="04DA3416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}</w:t>
      </w:r>
    </w:p>
    <w:p w14:paraId="420CE7D0" w14:textId="77777777" w:rsidR="00E73149" w:rsidRPr="00E73149" w:rsidRDefault="00E73149" w:rsidP="00E73149">
      <w:pPr>
        <w:pStyle w:val="aff0"/>
        <w:rPr>
          <w:lang w:val="en-US"/>
        </w:rPr>
      </w:pPr>
    </w:p>
    <w:p w14:paraId="0425FCC5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// </w:t>
      </w:r>
      <w:proofErr w:type="spellStart"/>
      <w:r w:rsidRPr="00E73149">
        <w:rPr>
          <w:lang w:val="en-US"/>
        </w:rPr>
        <w:t>Пытаемся</w:t>
      </w:r>
      <w:proofErr w:type="spellEnd"/>
      <w:r w:rsidRPr="00E73149">
        <w:rPr>
          <w:lang w:val="en-US"/>
        </w:rPr>
        <w:t xml:space="preserve"> </w:t>
      </w:r>
      <w:proofErr w:type="spellStart"/>
      <w:r w:rsidRPr="00E73149">
        <w:rPr>
          <w:lang w:val="en-US"/>
        </w:rPr>
        <w:t>распарсить</w:t>
      </w:r>
      <w:proofErr w:type="spellEnd"/>
      <w:r w:rsidRPr="00E73149">
        <w:rPr>
          <w:lang w:val="en-US"/>
        </w:rPr>
        <w:t xml:space="preserve"> JSON</w:t>
      </w:r>
    </w:p>
    <w:p w14:paraId="405EBBC0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try {</w:t>
      </w:r>
    </w:p>
    <w:p w14:paraId="0D5598B5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const data = </w:t>
      </w:r>
      <w:proofErr w:type="spellStart"/>
      <w:r w:rsidRPr="00E73149">
        <w:rPr>
          <w:lang w:val="en-US"/>
        </w:rPr>
        <w:t>JSON.parse</w:t>
      </w:r>
      <w:proofErr w:type="spellEnd"/>
      <w:r w:rsidRPr="00E73149">
        <w:rPr>
          <w:lang w:val="en-US"/>
        </w:rPr>
        <w:t>(text);</w:t>
      </w:r>
    </w:p>
    <w:p w14:paraId="27D01712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return data;</w:t>
      </w:r>
    </w:p>
    <w:p w14:paraId="7511D3AB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} catch (</w:t>
      </w:r>
      <w:proofErr w:type="spellStart"/>
      <w:r w:rsidRPr="00E73149">
        <w:rPr>
          <w:lang w:val="en-US"/>
        </w:rPr>
        <w:t>parseError</w:t>
      </w:r>
      <w:proofErr w:type="spellEnd"/>
      <w:r w:rsidRPr="00E73149">
        <w:rPr>
          <w:lang w:val="en-US"/>
        </w:rPr>
        <w:t>) {</w:t>
      </w:r>
    </w:p>
    <w:p w14:paraId="47F247EC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</w:t>
      </w:r>
      <w:proofErr w:type="gramStart"/>
      <w:r w:rsidRPr="00E73149">
        <w:rPr>
          <w:lang w:val="en-US"/>
        </w:rPr>
        <w:t>console.error</w:t>
      </w:r>
      <w:proofErr w:type="gramEnd"/>
      <w:r w:rsidRPr="00E73149">
        <w:rPr>
          <w:lang w:val="en-US"/>
        </w:rPr>
        <w:t xml:space="preserve">("Ошибка </w:t>
      </w:r>
      <w:proofErr w:type="spellStart"/>
      <w:r w:rsidRPr="00E73149">
        <w:rPr>
          <w:lang w:val="en-US"/>
        </w:rPr>
        <w:t>парсинга</w:t>
      </w:r>
      <w:proofErr w:type="spellEnd"/>
      <w:r w:rsidRPr="00E73149">
        <w:rPr>
          <w:lang w:val="en-US"/>
        </w:rPr>
        <w:t xml:space="preserve"> JSON:", </w:t>
      </w:r>
      <w:proofErr w:type="spellStart"/>
      <w:r w:rsidRPr="00E73149">
        <w:rPr>
          <w:lang w:val="en-US"/>
        </w:rPr>
        <w:t>parseError</w:t>
      </w:r>
      <w:proofErr w:type="spellEnd"/>
      <w:r w:rsidRPr="00E73149">
        <w:rPr>
          <w:lang w:val="en-US"/>
        </w:rPr>
        <w:t>);</w:t>
      </w:r>
    </w:p>
    <w:p w14:paraId="34BE0BDE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  </w:t>
      </w:r>
      <w:proofErr w:type="gramStart"/>
      <w:r w:rsidRPr="00E73149">
        <w:rPr>
          <w:lang w:val="en-US"/>
        </w:rPr>
        <w:t>console</w:t>
      </w:r>
      <w:r w:rsidRPr="00E73149">
        <w:t>.</w:t>
      </w:r>
      <w:r w:rsidRPr="00E73149">
        <w:rPr>
          <w:lang w:val="en-US"/>
        </w:rPr>
        <w:t>error</w:t>
      </w:r>
      <w:proofErr w:type="gramEnd"/>
      <w:r w:rsidRPr="00E73149">
        <w:t xml:space="preserve">("Полученный текст:", </w:t>
      </w:r>
      <w:r w:rsidRPr="00E73149">
        <w:rPr>
          <w:lang w:val="en-US"/>
        </w:rPr>
        <w:t>text</w:t>
      </w:r>
      <w:r w:rsidRPr="00E73149">
        <w:t>);</w:t>
      </w:r>
    </w:p>
    <w:p w14:paraId="79DA0309" w14:textId="77777777" w:rsidR="00E73149" w:rsidRPr="00E73149" w:rsidRDefault="00E73149" w:rsidP="00E73149">
      <w:pPr>
        <w:pStyle w:val="aff0"/>
      </w:pPr>
      <w:r w:rsidRPr="00E73149">
        <w:t xml:space="preserve">        </w:t>
      </w:r>
      <w:r w:rsidRPr="00E73149">
        <w:rPr>
          <w:lang w:val="en-US"/>
        </w:rPr>
        <w:t>throw</w:t>
      </w:r>
      <w:r w:rsidRPr="00E73149">
        <w:t xml:space="preserve"> </w:t>
      </w:r>
      <w:r w:rsidRPr="00E73149">
        <w:rPr>
          <w:lang w:val="en-US"/>
        </w:rPr>
        <w:t>new</w:t>
      </w:r>
      <w:r w:rsidRPr="00E73149">
        <w:t xml:space="preserve"> </w:t>
      </w:r>
      <w:proofErr w:type="gramStart"/>
      <w:r w:rsidRPr="00E73149">
        <w:rPr>
          <w:lang w:val="en-US"/>
        </w:rPr>
        <w:t>Error</w:t>
      </w:r>
      <w:r w:rsidRPr="00E73149">
        <w:t>(</w:t>
      </w:r>
      <w:proofErr w:type="gramEnd"/>
      <w:r w:rsidRPr="00E73149">
        <w:t>`Сервер вернул некорректные данные: ${</w:t>
      </w:r>
      <w:proofErr w:type="spellStart"/>
      <w:r w:rsidRPr="00E73149">
        <w:rPr>
          <w:lang w:val="en-US"/>
        </w:rPr>
        <w:t>parseError</w:t>
      </w:r>
      <w:proofErr w:type="spellEnd"/>
      <w:r w:rsidRPr="00E73149">
        <w:t>}`);</w:t>
      </w:r>
    </w:p>
    <w:p w14:paraId="3BB363BC" w14:textId="77777777" w:rsidR="00E73149" w:rsidRPr="00E73149" w:rsidRDefault="00E73149" w:rsidP="00E73149">
      <w:pPr>
        <w:pStyle w:val="aff0"/>
      </w:pPr>
      <w:r w:rsidRPr="00E73149">
        <w:t xml:space="preserve">      }</w:t>
      </w:r>
    </w:p>
    <w:p w14:paraId="6C05F9B0" w14:textId="77777777" w:rsidR="00E73149" w:rsidRPr="00E73149" w:rsidRDefault="00E73149" w:rsidP="00E73149">
      <w:pPr>
        <w:pStyle w:val="aff0"/>
      </w:pPr>
      <w:r w:rsidRPr="00E73149">
        <w:t xml:space="preserve">    }</w:t>
      </w:r>
    </w:p>
    <w:p w14:paraId="3C48BF56" w14:textId="77777777" w:rsidR="00E73149" w:rsidRPr="00E73149" w:rsidRDefault="00E73149" w:rsidP="00E73149">
      <w:pPr>
        <w:pStyle w:val="aff0"/>
      </w:pPr>
    </w:p>
    <w:p w14:paraId="4DE11D62" w14:textId="77777777" w:rsidR="00E73149" w:rsidRPr="00E73149" w:rsidRDefault="00E73149" w:rsidP="00E73149">
      <w:pPr>
        <w:pStyle w:val="aff0"/>
      </w:pPr>
      <w:r w:rsidRPr="00E73149">
        <w:t xml:space="preserve">    // Обработка ошибок от сервера (4</w:t>
      </w:r>
      <w:r w:rsidRPr="00E73149">
        <w:rPr>
          <w:lang w:val="en-US"/>
        </w:rPr>
        <w:t>xx</w:t>
      </w:r>
      <w:r w:rsidRPr="00E73149">
        <w:t>, 5</w:t>
      </w:r>
      <w:r w:rsidRPr="00E73149">
        <w:rPr>
          <w:lang w:val="en-US"/>
        </w:rPr>
        <w:t>xx</w:t>
      </w:r>
      <w:r w:rsidRPr="00E73149">
        <w:t>)</w:t>
      </w:r>
    </w:p>
    <w:p w14:paraId="50311BF5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</w:t>
      </w:r>
      <w:r w:rsidRPr="00E73149">
        <w:rPr>
          <w:lang w:val="en-US"/>
        </w:rPr>
        <w:t xml:space="preserve">const </w:t>
      </w:r>
      <w:proofErr w:type="spellStart"/>
      <w:r w:rsidRPr="00E73149">
        <w:rPr>
          <w:lang w:val="en-US"/>
        </w:rPr>
        <w:t>errorData</w:t>
      </w:r>
      <w:proofErr w:type="spellEnd"/>
      <w:r w:rsidRPr="00E73149">
        <w:rPr>
          <w:lang w:val="en-US"/>
        </w:rPr>
        <w:t xml:space="preserve">: </w:t>
      </w:r>
      <w:proofErr w:type="spellStart"/>
      <w:r w:rsidRPr="00E73149">
        <w:rPr>
          <w:lang w:val="en-US"/>
        </w:rPr>
        <w:t>ApiErrorDto</w:t>
      </w:r>
      <w:proofErr w:type="spellEnd"/>
      <w:r w:rsidRPr="00E73149">
        <w:rPr>
          <w:lang w:val="en-US"/>
        </w:rPr>
        <w:t xml:space="preserve"> = await </w:t>
      </w:r>
      <w:proofErr w:type="spellStart"/>
      <w:proofErr w:type="gramStart"/>
      <w:r w:rsidRPr="00E73149">
        <w:rPr>
          <w:lang w:val="en-US"/>
        </w:rPr>
        <w:t>response.json</w:t>
      </w:r>
      <w:proofErr w:type="spellEnd"/>
      <w:proofErr w:type="gramEnd"/>
      <w:r w:rsidRPr="00E73149">
        <w:rPr>
          <w:lang w:val="en-US"/>
        </w:rPr>
        <w:t>(</w:t>
      </w:r>
      <w:proofErr w:type="gramStart"/>
      <w:r w:rsidRPr="00E73149">
        <w:rPr>
          <w:lang w:val="en-US"/>
        </w:rPr>
        <w:t>).catch</w:t>
      </w:r>
      <w:proofErr w:type="gramEnd"/>
      <w:r w:rsidRPr="00E73149">
        <w:rPr>
          <w:lang w:val="en-US"/>
        </w:rPr>
        <w:t>(() =&gt; ({</w:t>
      </w:r>
    </w:p>
    <w:p w14:paraId="070A5A4D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timestamp: </w:t>
      </w:r>
      <w:proofErr w:type="spellStart"/>
      <w:proofErr w:type="gramStart"/>
      <w:r w:rsidRPr="00E73149">
        <w:rPr>
          <w:lang w:val="en-US"/>
        </w:rPr>
        <w:t>Date.now</w:t>
      </w:r>
      <w:proofErr w:type="spellEnd"/>
      <w:r w:rsidRPr="00E73149">
        <w:rPr>
          <w:lang w:val="en-US"/>
        </w:rPr>
        <w:t>(</w:t>
      </w:r>
      <w:proofErr w:type="gramEnd"/>
      <w:r w:rsidRPr="00E73149">
        <w:rPr>
          <w:lang w:val="en-US"/>
        </w:rPr>
        <w:t>),</w:t>
      </w:r>
    </w:p>
    <w:p w14:paraId="3336FCB6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message: `Ошибка ${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>}`,</w:t>
      </w:r>
    </w:p>
    <w:p w14:paraId="5F89A98F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</w:t>
      </w:r>
      <w:proofErr w:type="spellStart"/>
      <w:r w:rsidRPr="00E73149">
        <w:rPr>
          <w:lang w:val="en-US"/>
        </w:rPr>
        <w:t>errorCode</w:t>
      </w:r>
      <w:proofErr w:type="spellEnd"/>
      <w:r w:rsidRPr="00E73149">
        <w:rPr>
          <w:lang w:val="en-US"/>
        </w:rPr>
        <w:t xml:space="preserve">: 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>,</w:t>
      </w:r>
    </w:p>
    <w:p w14:paraId="3F3AABD1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}));</w:t>
      </w:r>
    </w:p>
    <w:p w14:paraId="48DE34BC" w14:textId="77777777" w:rsidR="00E73149" w:rsidRPr="00E73149" w:rsidRDefault="00E73149" w:rsidP="00E73149">
      <w:pPr>
        <w:pStyle w:val="aff0"/>
        <w:rPr>
          <w:lang w:val="en-US"/>
        </w:rPr>
      </w:pPr>
    </w:p>
    <w:p w14:paraId="0F99F8E6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const </w:t>
      </w:r>
      <w:proofErr w:type="spellStart"/>
      <w:r w:rsidRPr="00E73149">
        <w:rPr>
          <w:lang w:val="en-US"/>
        </w:rPr>
        <w:t>errorMessage</w:t>
      </w:r>
      <w:proofErr w:type="spellEnd"/>
      <w:r w:rsidRPr="00E73149">
        <w:rPr>
          <w:lang w:val="en-US"/>
        </w:rPr>
        <w:t xml:space="preserve"> = </w:t>
      </w:r>
      <w:proofErr w:type="spellStart"/>
      <w:r w:rsidRPr="00E73149">
        <w:rPr>
          <w:lang w:val="en-US"/>
        </w:rPr>
        <w:t>errorData.message</w:t>
      </w:r>
      <w:proofErr w:type="spellEnd"/>
      <w:r w:rsidRPr="00E73149">
        <w:rPr>
          <w:lang w:val="en-US"/>
        </w:rPr>
        <w:t xml:space="preserve"> || `Ошибка ${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>}`;</w:t>
      </w:r>
    </w:p>
    <w:p w14:paraId="20EE58E9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throw new Error(</w:t>
      </w:r>
      <w:proofErr w:type="spellStart"/>
      <w:r w:rsidRPr="00E73149">
        <w:rPr>
          <w:lang w:val="en-US"/>
        </w:rPr>
        <w:t>errorMessage</w:t>
      </w:r>
      <w:proofErr w:type="spellEnd"/>
      <w:r w:rsidRPr="00E73149">
        <w:rPr>
          <w:lang w:val="en-US"/>
        </w:rPr>
        <w:t>);</w:t>
      </w:r>
    </w:p>
    <w:p w14:paraId="72D5B5D0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} catch (error: any) {</w:t>
      </w:r>
    </w:p>
    <w:p w14:paraId="0BACDE3B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</w:t>
      </w:r>
      <w:r w:rsidRPr="00E73149">
        <w:t>// Сетевая ошибка (например, нет подключения к интернету или сервер не отвечает)</w:t>
      </w:r>
    </w:p>
    <w:p w14:paraId="01D6460B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</w:t>
      </w:r>
      <w:r w:rsidRPr="00E73149">
        <w:rPr>
          <w:lang w:val="en-US"/>
        </w:rPr>
        <w:t>if (error.name === '</w:t>
      </w:r>
      <w:proofErr w:type="spellStart"/>
      <w:r w:rsidRPr="00E73149">
        <w:rPr>
          <w:lang w:val="en-US"/>
        </w:rPr>
        <w:t>TypeError</w:t>
      </w:r>
      <w:proofErr w:type="spellEnd"/>
      <w:r w:rsidRPr="00E73149">
        <w:rPr>
          <w:lang w:val="en-US"/>
        </w:rPr>
        <w:t xml:space="preserve">' &amp;&amp; </w:t>
      </w:r>
      <w:proofErr w:type="spellStart"/>
      <w:proofErr w:type="gramStart"/>
      <w:r w:rsidRPr="00E73149">
        <w:rPr>
          <w:lang w:val="en-US"/>
        </w:rPr>
        <w:t>error.message</w:t>
      </w:r>
      <w:proofErr w:type="gramEnd"/>
      <w:r w:rsidRPr="00E73149">
        <w:rPr>
          <w:lang w:val="en-US"/>
        </w:rPr>
        <w:t>.includes</w:t>
      </w:r>
      <w:proofErr w:type="spellEnd"/>
      <w:r w:rsidRPr="00E73149">
        <w:rPr>
          <w:lang w:val="en-US"/>
        </w:rPr>
        <w:t>('fetch')) {</w:t>
      </w:r>
    </w:p>
    <w:p w14:paraId="1449C7D9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throw</w:t>
      </w:r>
      <w:r w:rsidRPr="00E73149">
        <w:t xml:space="preserve"> </w:t>
      </w:r>
      <w:r w:rsidRPr="00E73149">
        <w:rPr>
          <w:lang w:val="en-US"/>
        </w:rPr>
        <w:t>new</w:t>
      </w:r>
      <w:r w:rsidRPr="00E73149">
        <w:t xml:space="preserve"> </w:t>
      </w:r>
      <w:proofErr w:type="gramStart"/>
      <w:r w:rsidRPr="00E73149">
        <w:rPr>
          <w:lang w:val="en-US"/>
        </w:rPr>
        <w:t>Error</w:t>
      </w:r>
      <w:r w:rsidRPr="00E73149">
        <w:t>(</w:t>
      </w:r>
      <w:proofErr w:type="gramEnd"/>
      <w:r w:rsidRPr="00E73149">
        <w:t>'Сервер недоступен. Попробуйте позже.');</w:t>
      </w:r>
    </w:p>
    <w:p w14:paraId="6D849DFB" w14:textId="77777777" w:rsidR="00E73149" w:rsidRPr="00E73149" w:rsidRDefault="00E73149" w:rsidP="004B47C1">
      <w:pPr>
        <w:pStyle w:val="aff0"/>
      </w:pPr>
      <w:r w:rsidRPr="00E73149">
        <w:t xml:space="preserve">    }</w:t>
      </w:r>
    </w:p>
    <w:p w14:paraId="13ADA856" w14:textId="77777777" w:rsidR="00E73149" w:rsidRPr="00E73149" w:rsidRDefault="00E73149" w:rsidP="004B47C1">
      <w:pPr>
        <w:pStyle w:val="aff0"/>
      </w:pPr>
      <w:r w:rsidRPr="00E73149">
        <w:t xml:space="preserve">    // Пробрасываем все остальные ошибки выше</w:t>
      </w:r>
    </w:p>
    <w:p w14:paraId="081FB25A" w14:textId="77777777" w:rsidR="00E73149" w:rsidRPr="00E73149" w:rsidRDefault="00E73149" w:rsidP="004B47C1">
      <w:pPr>
        <w:pStyle w:val="aff0"/>
      </w:pPr>
      <w:r w:rsidRPr="00E73149">
        <w:t xml:space="preserve">    </w:t>
      </w:r>
      <w:r w:rsidRPr="00E73149">
        <w:rPr>
          <w:lang w:val="en-US"/>
        </w:rPr>
        <w:t>throw</w:t>
      </w:r>
      <w:r w:rsidRPr="00E73149">
        <w:t xml:space="preserve"> </w:t>
      </w:r>
      <w:r w:rsidRPr="00E73149">
        <w:rPr>
          <w:lang w:val="en-US"/>
        </w:rPr>
        <w:t>error</w:t>
      </w:r>
      <w:r w:rsidRPr="00E73149">
        <w:t>;</w:t>
      </w:r>
    </w:p>
    <w:p w14:paraId="4309E8A2" w14:textId="77777777" w:rsidR="00E73149" w:rsidRPr="00E73149" w:rsidRDefault="00E73149" w:rsidP="004B47C1">
      <w:pPr>
        <w:pStyle w:val="aff0"/>
      </w:pPr>
      <w:r w:rsidRPr="00E73149">
        <w:t xml:space="preserve">  }</w:t>
      </w:r>
    </w:p>
    <w:p w14:paraId="6E2E62B2" w14:textId="77777777" w:rsidR="004B47C1" w:rsidRDefault="00E73149" w:rsidP="004B47C1">
      <w:pPr>
        <w:pStyle w:val="aff0"/>
      </w:pPr>
      <w:r w:rsidRPr="00E73149">
        <w:t>}</w:t>
      </w:r>
    </w:p>
    <w:p w14:paraId="11047400" w14:textId="72E2EE7A" w:rsidR="00E55CF3" w:rsidRDefault="00E55CF3" w:rsidP="00E55CF3">
      <w:pPr>
        <w:pStyle w:val="a3"/>
      </w:pPr>
      <w:r>
        <w:t xml:space="preserve">Для получения дополнительных контактов студента реализован метод </w:t>
      </w:r>
      <w:r w:rsidRPr="003A312A">
        <w:t>Web-API</w:t>
      </w:r>
      <w:r>
        <w:t xml:space="preserve">, который </w:t>
      </w:r>
      <w:r w:rsidRPr="003A312A">
        <w:t>представлен</w:t>
      </w:r>
      <w:r>
        <w:t xml:space="preserve"> </w:t>
      </w:r>
      <w:r w:rsidRPr="003A312A">
        <w:t xml:space="preserve">листингом </w:t>
      </w:r>
      <w:r>
        <w:t>3</w:t>
      </w:r>
      <w:r w:rsidRPr="003A312A">
        <w:t>.</w:t>
      </w:r>
    </w:p>
    <w:p w14:paraId="048D2A53" w14:textId="3F5A949F" w:rsidR="003A312A" w:rsidRPr="008821C1" w:rsidRDefault="00D14DC0" w:rsidP="00E73149">
      <w:pPr>
        <w:pStyle w:val="aff2"/>
      </w:pPr>
      <w:r w:rsidRPr="00D14DC0">
        <w:t xml:space="preserve">Листинг </w:t>
      </w:r>
      <w:r>
        <w:t>3</w:t>
      </w:r>
      <w:r w:rsidRPr="00D14DC0">
        <w:t xml:space="preserve"> </w:t>
      </w:r>
      <w:r w:rsidR="00E168FC">
        <w:t>–</w:t>
      </w:r>
      <w:r w:rsidRPr="00D14DC0">
        <w:t xml:space="preserve"> Код</w:t>
      </w:r>
      <w:r>
        <w:t xml:space="preserve"> </w:t>
      </w:r>
      <w:r w:rsidRPr="00D14DC0">
        <w:t xml:space="preserve">получения </w:t>
      </w:r>
      <w:r w:rsidR="00544A7D">
        <w:t xml:space="preserve">списка контактной информации </w:t>
      </w:r>
      <w:r w:rsidR="002430D4">
        <w:t>о</w:t>
      </w:r>
      <w:r w:rsidR="00544A7D">
        <w:t xml:space="preserve"> </w:t>
      </w:r>
      <w:r w:rsidR="00FC5CB2">
        <w:t>студент</w:t>
      </w:r>
      <w:r w:rsidR="002430D4">
        <w:t>е</w:t>
      </w:r>
    </w:p>
    <w:p w14:paraId="369D55BF" w14:textId="1307CF1B" w:rsidR="008821C1" w:rsidRDefault="008821C1" w:rsidP="008821C1">
      <w:pPr>
        <w:pStyle w:val="aff0"/>
      </w:pPr>
      <w:r>
        <w:t xml:space="preserve">// Возвращает список контактной информации для студента </w:t>
      </w:r>
      <w:r w:rsidR="00E55CF3">
        <w:t>по</w:t>
      </w:r>
      <w:r>
        <w:t xml:space="preserve"> ID.</w:t>
      </w:r>
    </w:p>
    <w:p w14:paraId="4CEF3E94" w14:textId="77777777" w:rsidR="008821C1" w:rsidRDefault="008821C1" w:rsidP="008821C1">
      <w:pPr>
        <w:pStyle w:val="aff0"/>
      </w:pPr>
      <w:r>
        <w:t>// Если студент не существует — возвращается ошибка 404.</w:t>
      </w:r>
    </w:p>
    <w:p w14:paraId="11408477" w14:textId="77777777" w:rsidR="008821C1" w:rsidRDefault="008821C1" w:rsidP="008821C1">
      <w:pPr>
        <w:pStyle w:val="aff0"/>
      </w:pPr>
      <w:r>
        <w:lastRenderedPageBreak/>
        <w:t>// Контакты преобразуются в DTO для обеспечения чёткого и безопасного API</w:t>
      </w:r>
      <w:r w:rsidR="00E41017">
        <w:t>-</w:t>
      </w:r>
      <w:r>
        <w:t>контракта.</w:t>
      </w:r>
    </w:p>
    <w:p w14:paraId="732694C1" w14:textId="77777777" w:rsidR="008821C1" w:rsidRDefault="008821C1" w:rsidP="008821C1">
      <w:pPr>
        <w:pStyle w:val="aff0"/>
      </w:pPr>
      <w:r>
        <w:t>[</w:t>
      </w:r>
      <w:proofErr w:type="spellStart"/>
      <w:r>
        <w:t>HttpGet</w:t>
      </w:r>
      <w:proofErr w:type="spellEnd"/>
      <w:r>
        <w:t>("{</w:t>
      </w:r>
      <w:proofErr w:type="spellStart"/>
      <w:r>
        <w:t>id</w:t>
      </w:r>
      <w:proofErr w:type="spellEnd"/>
      <w:r>
        <w:t>}/</w:t>
      </w:r>
      <w:proofErr w:type="spellStart"/>
      <w:r>
        <w:t>contacts</w:t>
      </w:r>
      <w:proofErr w:type="spellEnd"/>
      <w:r>
        <w:t>")]</w:t>
      </w:r>
    </w:p>
    <w:p w14:paraId="2A25B3EA" w14:textId="77777777" w:rsidR="008821C1" w:rsidRDefault="008821C1" w:rsidP="008821C1">
      <w:pPr>
        <w:pStyle w:val="aff0"/>
      </w:pPr>
      <w:r>
        <w:t>[</w:t>
      </w:r>
      <w:proofErr w:type="spellStart"/>
      <w:proofErr w:type="gramStart"/>
      <w:r>
        <w:t>SwaggerOperation</w:t>
      </w:r>
      <w:proofErr w:type="spellEnd"/>
      <w:r>
        <w:t>(</w:t>
      </w:r>
      <w:proofErr w:type="gramEnd"/>
    </w:p>
    <w:p w14:paraId="0373DEF8" w14:textId="77777777" w:rsidR="008821C1" w:rsidRDefault="008821C1" w:rsidP="008821C1">
      <w:pPr>
        <w:pStyle w:val="aff0"/>
      </w:pPr>
      <w:r>
        <w:t xml:space="preserve">    Summary = "Получение контактной информации студента",</w:t>
      </w:r>
    </w:p>
    <w:p w14:paraId="0F3D8419" w14:textId="77777777" w:rsidR="008821C1" w:rsidRDefault="008821C1" w:rsidP="008821C1">
      <w:pPr>
        <w:pStyle w:val="aff0"/>
      </w:pPr>
      <w:r>
        <w:t xml:space="preserve">    </w:t>
      </w:r>
      <w:proofErr w:type="spellStart"/>
      <w:r>
        <w:t>Description</w:t>
      </w:r>
      <w:proofErr w:type="spellEnd"/>
      <w:r>
        <w:t xml:space="preserve"> = "Возвращает все контакты (телефон и комментарий), привязанные к студенту по его идентификатору.")]</w:t>
      </w:r>
    </w:p>
    <w:p w14:paraId="460168CE" w14:textId="77777777" w:rsidR="005E0A03" w:rsidRPr="00D27A42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[</w:t>
      </w:r>
      <w:proofErr w:type="spellStart"/>
      <w:proofErr w:type="gramStart"/>
      <w:r w:rsidRPr="008821C1">
        <w:rPr>
          <w:lang w:val="en-US"/>
        </w:rPr>
        <w:t>SwaggerResponse</w:t>
      </w:r>
      <w:proofErr w:type="spellEnd"/>
      <w:r w:rsidRPr="008821C1">
        <w:rPr>
          <w:lang w:val="en-US"/>
        </w:rPr>
        <w:t>(</w:t>
      </w:r>
      <w:proofErr w:type="gramEnd"/>
    </w:p>
    <w:p w14:paraId="3F1E89BE" w14:textId="77777777" w:rsidR="005E0A03" w:rsidRPr="00D27A42" w:rsidRDefault="008821C1" w:rsidP="005E0A03">
      <w:pPr>
        <w:pStyle w:val="aff0"/>
        <w:ind w:firstLine="708"/>
        <w:rPr>
          <w:lang w:val="en-US"/>
        </w:rPr>
      </w:pPr>
      <w:r w:rsidRPr="008821C1">
        <w:rPr>
          <w:lang w:val="en-US"/>
        </w:rPr>
        <w:t xml:space="preserve">StatusCodes.Status200OK, </w:t>
      </w:r>
    </w:p>
    <w:p w14:paraId="11970EE0" w14:textId="77777777" w:rsidR="005E0A03" w:rsidRPr="00D27A42" w:rsidRDefault="008821C1" w:rsidP="005E0A03">
      <w:pPr>
        <w:pStyle w:val="aff0"/>
        <w:ind w:firstLine="708"/>
        <w:rPr>
          <w:lang w:val="en-US"/>
        </w:rPr>
      </w:pPr>
      <w:r w:rsidRPr="008821C1">
        <w:rPr>
          <w:lang w:val="en-US"/>
        </w:rPr>
        <w:t>"</w:t>
      </w:r>
      <w:r>
        <w:t>Контакты</w:t>
      </w:r>
      <w:r w:rsidRPr="008821C1">
        <w:rPr>
          <w:lang w:val="en-US"/>
        </w:rPr>
        <w:t xml:space="preserve"> </w:t>
      </w:r>
      <w:r>
        <w:t>успешно</w:t>
      </w:r>
      <w:r w:rsidRPr="008821C1">
        <w:rPr>
          <w:lang w:val="en-US"/>
        </w:rPr>
        <w:t xml:space="preserve"> </w:t>
      </w:r>
      <w:r>
        <w:t>получены</w:t>
      </w:r>
      <w:r w:rsidRPr="008821C1">
        <w:rPr>
          <w:lang w:val="en-US"/>
        </w:rPr>
        <w:t xml:space="preserve">.", </w:t>
      </w:r>
    </w:p>
    <w:p w14:paraId="6B225A79" w14:textId="77777777" w:rsidR="008821C1" w:rsidRPr="008821C1" w:rsidRDefault="008821C1" w:rsidP="005E0A03">
      <w:pPr>
        <w:pStyle w:val="aff0"/>
        <w:ind w:firstLine="708"/>
        <w:rPr>
          <w:lang w:val="en-US"/>
        </w:rPr>
      </w:pPr>
      <w:r w:rsidRPr="008821C1">
        <w:rPr>
          <w:lang w:val="en-US"/>
        </w:rPr>
        <w:t xml:space="preserve">Type = </w:t>
      </w:r>
      <w:proofErr w:type="spellStart"/>
      <w:r w:rsidRPr="008821C1">
        <w:rPr>
          <w:lang w:val="en-US"/>
        </w:rPr>
        <w:t>typeof</w:t>
      </w:r>
      <w:proofErr w:type="spellEnd"/>
      <w:r w:rsidRPr="008821C1">
        <w:rPr>
          <w:lang w:val="en-US"/>
        </w:rPr>
        <w:t>(List&lt;</w:t>
      </w:r>
      <w:proofErr w:type="spellStart"/>
      <w:r w:rsidRPr="008821C1">
        <w:rPr>
          <w:lang w:val="en-US"/>
        </w:rPr>
        <w:t>ContactDto</w:t>
      </w:r>
      <w:proofErr w:type="spellEnd"/>
      <w:r w:rsidRPr="008821C1">
        <w:rPr>
          <w:lang w:val="en-US"/>
        </w:rPr>
        <w:t>&gt;))]</w:t>
      </w:r>
    </w:p>
    <w:p w14:paraId="1FF5CF84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[</w:t>
      </w:r>
      <w:proofErr w:type="spellStart"/>
      <w:proofErr w:type="gramStart"/>
      <w:r w:rsidRPr="008821C1">
        <w:rPr>
          <w:lang w:val="en-US"/>
        </w:rPr>
        <w:t>SwaggerResponse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StatusCodes.Status404NotFound, "</w:t>
      </w:r>
      <w:r>
        <w:t>Студент</w:t>
      </w:r>
      <w:r w:rsidRPr="008821C1">
        <w:rPr>
          <w:lang w:val="en-US"/>
        </w:rPr>
        <w:t xml:space="preserve"> </w:t>
      </w:r>
      <w:r>
        <w:t>с</w:t>
      </w:r>
      <w:r w:rsidRPr="008821C1">
        <w:rPr>
          <w:lang w:val="en-US"/>
        </w:rPr>
        <w:t xml:space="preserve"> </w:t>
      </w:r>
      <w:r>
        <w:t>указанным</w:t>
      </w:r>
      <w:r w:rsidRPr="008821C1">
        <w:rPr>
          <w:lang w:val="en-US"/>
        </w:rPr>
        <w:t xml:space="preserve"> ID </w:t>
      </w:r>
      <w:r>
        <w:t>не</w:t>
      </w:r>
      <w:r w:rsidRPr="008821C1">
        <w:rPr>
          <w:lang w:val="en-US"/>
        </w:rPr>
        <w:t xml:space="preserve"> </w:t>
      </w:r>
      <w:r>
        <w:t>найден</w:t>
      </w:r>
      <w:r w:rsidRPr="008821C1">
        <w:rPr>
          <w:lang w:val="en-US"/>
        </w:rPr>
        <w:t xml:space="preserve">.", Type = </w:t>
      </w:r>
      <w:proofErr w:type="spellStart"/>
      <w:proofErr w:type="gramStart"/>
      <w:r w:rsidRPr="008821C1">
        <w:rPr>
          <w:lang w:val="en-US"/>
        </w:rPr>
        <w:t>typeof</w:t>
      </w:r>
      <w:proofErr w:type="spellEnd"/>
      <w:r w:rsidRPr="008821C1">
        <w:rPr>
          <w:lang w:val="en-US"/>
        </w:rPr>
        <w:t>(</w:t>
      </w:r>
      <w:proofErr w:type="spellStart"/>
      <w:proofErr w:type="gramEnd"/>
      <w:r w:rsidRPr="008821C1">
        <w:rPr>
          <w:lang w:val="en-US"/>
        </w:rPr>
        <w:t>ApiErrorDto</w:t>
      </w:r>
      <w:proofErr w:type="spellEnd"/>
      <w:r w:rsidRPr="008821C1">
        <w:rPr>
          <w:lang w:val="en-US"/>
        </w:rPr>
        <w:t>))]</w:t>
      </w:r>
    </w:p>
    <w:p w14:paraId="3426C2A9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public async Task&lt;</w:t>
      </w:r>
      <w:proofErr w:type="spellStart"/>
      <w:r w:rsidRPr="008821C1">
        <w:rPr>
          <w:lang w:val="en-US"/>
        </w:rPr>
        <w:t>ActionResult</w:t>
      </w:r>
      <w:proofErr w:type="spellEnd"/>
      <w:r w:rsidRPr="008821C1">
        <w:rPr>
          <w:lang w:val="en-US"/>
        </w:rPr>
        <w:t>&lt;List&lt;</w:t>
      </w:r>
      <w:proofErr w:type="spellStart"/>
      <w:r w:rsidRPr="008821C1">
        <w:rPr>
          <w:lang w:val="en-US"/>
        </w:rPr>
        <w:t>ContactDto</w:t>
      </w:r>
      <w:proofErr w:type="spellEnd"/>
      <w:r w:rsidRPr="008821C1">
        <w:rPr>
          <w:lang w:val="en-US"/>
        </w:rPr>
        <w:t xml:space="preserve">&gt;&gt;&gt; </w:t>
      </w:r>
      <w:proofErr w:type="spellStart"/>
      <w:proofErr w:type="gramStart"/>
      <w:r w:rsidRPr="008821C1">
        <w:rPr>
          <w:lang w:val="en-US"/>
        </w:rPr>
        <w:t>GetContacts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int id)</w:t>
      </w:r>
    </w:p>
    <w:p w14:paraId="4E06A0B7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{</w:t>
      </w:r>
    </w:p>
    <w:p w14:paraId="6F5065B8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// </w:t>
      </w:r>
      <w:r>
        <w:t>Проверяем</w:t>
      </w:r>
      <w:r w:rsidRPr="008821C1">
        <w:rPr>
          <w:lang w:val="en-US"/>
        </w:rPr>
        <w:t xml:space="preserve"> </w:t>
      </w:r>
      <w:r>
        <w:t>существование</w:t>
      </w:r>
      <w:r w:rsidRPr="008821C1">
        <w:rPr>
          <w:lang w:val="en-US"/>
        </w:rPr>
        <w:t xml:space="preserve"> </w:t>
      </w:r>
      <w:r>
        <w:t>студента</w:t>
      </w:r>
      <w:r w:rsidRPr="008821C1">
        <w:rPr>
          <w:lang w:val="en-US"/>
        </w:rPr>
        <w:t xml:space="preserve"> </w:t>
      </w:r>
      <w:r>
        <w:t>по</w:t>
      </w:r>
      <w:r w:rsidRPr="008821C1">
        <w:rPr>
          <w:lang w:val="en-US"/>
        </w:rPr>
        <w:t xml:space="preserve"> ID</w:t>
      </w:r>
    </w:p>
    <w:p w14:paraId="7A5B2A7E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var </w:t>
      </w:r>
      <w:proofErr w:type="spellStart"/>
      <w:r w:rsidRPr="008821C1">
        <w:rPr>
          <w:lang w:val="en-US"/>
        </w:rPr>
        <w:t>studentExists</w:t>
      </w:r>
      <w:proofErr w:type="spellEnd"/>
      <w:r w:rsidRPr="008821C1">
        <w:rPr>
          <w:lang w:val="en-US"/>
        </w:rPr>
        <w:t xml:space="preserve"> = await _</w:t>
      </w:r>
      <w:proofErr w:type="spellStart"/>
      <w:proofErr w:type="gramStart"/>
      <w:r w:rsidRPr="008821C1">
        <w:rPr>
          <w:lang w:val="en-US"/>
        </w:rPr>
        <w:t>context.Students.AnyAsync</w:t>
      </w:r>
      <w:proofErr w:type="spellEnd"/>
      <w:proofErr w:type="gramEnd"/>
      <w:r w:rsidRPr="008821C1">
        <w:rPr>
          <w:lang w:val="en-US"/>
        </w:rPr>
        <w:t xml:space="preserve">(s =&gt; </w:t>
      </w:r>
      <w:proofErr w:type="spellStart"/>
      <w:proofErr w:type="gramStart"/>
      <w:r w:rsidRPr="008821C1">
        <w:rPr>
          <w:lang w:val="en-US"/>
        </w:rPr>
        <w:t>s.Id</w:t>
      </w:r>
      <w:proofErr w:type="spellEnd"/>
      <w:proofErr w:type="gramEnd"/>
      <w:r w:rsidRPr="008821C1">
        <w:rPr>
          <w:lang w:val="en-US"/>
        </w:rPr>
        <w:t xml:space="preserve"> == id);</w:t>
      </w:r>
    </w:p>
    <w:p w14:paraId="167A1E49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if </w:t>
      </w:r>
      <w:proofErr w:type="gramStart"/>
      <w:r w:rsidRPr="008821C1">
        <w:rPr>
          <w:lang w:val="en-US"/>
        </w:rPr>
        <w:t>(!</w:t>
      </w:r>
      <w:proofErr w:type="spellStart"/>
      <w:r w:rsidRPr="008821C1">
        <w:rPr>
          <w:lang w:val="en-US"/>
        </w:rPr>
        <w:t>studentExists</w:t>
      </w:r>
      <w:proofErr w:type="spellEnd"/>
      <w:proofErr w:type="gramEnd"/>
      <w:r w:rsidRPr="008821C1">
        <w:rPr>
          <w:lang w:val="en-US"/>
        </w:rPr>
        <w:t>)</w:t>
      </w:r>
    </w:p>
    <w:p w14:paraId="65E88965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    return </w:t>
      </w:r>
      <w:proofErr w:type="spellStart"/>
      <w:proofErr w:type="gramStart"/>
      <w:r w:rsidRPr="008821C1">
        <w:rPr>
          <w:lang w:val="en-US"/>
        </w:rPr>
        <w:t>NotFound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 xml:space="preserve">new </w:t>
      </w:r>
      <w:proofErr w:type="spellStart"/>
      <w:proofErr w:type="gramStart"/>
      <w:r w:rsidRPr="008821C1">
        <w:rPr>
          <w:lang w:val="en-US"/>
        </w:rPr>
        <w:t>ApiErrorDto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"</w:t>
      </w:r>
      <w:r>
        <w:t>Студент</w:t>
      </w:r>
      <w:r w:rsidRPr="008821C1">
        <w:rPr>
          <w:lang w:val="en-US"/>
        </w:rPr>
        <w:t xml:space="preserve"> </w:t>
      </w:r>
      <w:r>
        <w:t>не</w:t>
      </w:r>
      <w:r w:rsidRPr="008821C1">
        <w:rPr>
          <w:lang w:val="en-US"/>
        </w:rPr>
        <w:t xml:space="preserve"> </w:t>
      </w:r>
      <w:r>
        <w:t>найден</w:t>
      </w:r>
      <w:r w:rsidRPr="008821C1">
        <w:rPr>
          <w:lang w:val="en-US"/>
        </w:rPr>
        <w:t>", StatusCodes.Status404NotFound));</w:t>
      </w:r>
    </w:p>
    <w:p w14:paraId="24EBCE58" w14:textId="77777777" w:rsidR="008821C1" w:rsidRPr="008821C1" w:rsidRDefault="008821C1" w:rsidP="008821C1">
      <w:pPr>
        <w:pStyle w:val="aff0"/>
        <w:rPr>
          <w:lang w:val="en-US"/>
        </w:rPr>
      </w:pPr>
    </w:p>
    <w:p w14:paraId="0557D9F8" w14:textId="77777777" w:rsidR="008821C1" w:rsidRDefault="008821C1" w:rsidP="008821C1">
      <w:pPr>
        <w:pStyle w:val="aff0"/>
      </w:pPr>
      <w:r w:rsidRPr="008821C1">
        <w:rPr>
          <w:lang w:val="en-US"/>
        </w:rPr>
        <w:t xml:space="preserve">    </w:t>
      </w:r>
      <w:r>
        <w:t>// Загружаем все контакты, связанные с этим студентом</w:t>
      </w:r>
    </w:p>
    <w:p w14:paraId="1651A3F6" w14:textId="77777777" w:rsidR="008821C1" w:rsidRPr="008821C1" w:rsidRDefault="008821C1" w:rsidP="008821C1">
      <w:pPr>
        <w:pStyle w:val="aff0"/>
        <w:rPr>
          <w:lang w:val="en-US"/>
        </w:rPr>
      </w:pPr>
      <w:r>
        <w:t xml:space="preserve">    </w:t>
      </w:r>
      <w:r w:rsidRPr="008821C1">
        <w:rPr>
          <w:lang w:val="en-US"/>
        </w:rPr>
        <w:t>var contacts = await _</w:t>
      </w:r>
      <w:proofErr w:type="spellStart"/>
      <w:proofErr w:type="gramStart"/>
      <w:r w:rsidRPr="008821C1">
        <w:rPr>
          <w:lang w:val="en-US"/>
        </w:rPr>
        <w:t>context.Contacts</w:t>
      </w:r>
      <w:proofErr w:type="spellEnd"/>
      <w:proofErr w:type="gramEnd"/>
    </w:p>
    <w:p w14:paraId="550BD5EE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    </w:t>
      </w:r>
      <w:proofErr w:type="gramStart"/>
      <w:r w:rsidRPr="008821C1">
        <w:rPr>
          <w:lang w:val="en-US"/>
        </w:rPr>
        <w:t>.Where</w:t>
      </w:r>
      <w:proofErr w:type="gramEnd"/>
      <w:r w:rsidRPr="008821C1">
        <w:rPr>
          <w:lang w:val="en-US"/>
        </w:rPr>
        <w:t xml:space="preserve">(c =&gt; </w:t>
      </w:r>
      <w:proofErr w:type="spellStart"/>
      <w:proofErr w:type="gramStart"/>
      <w:r w:rsidRPr="008821C1">
        <w:rPr>
          <w:lang w:val="en-US"/>
        </w:rPr>
        <w:t>c.StudentId</w:t>
      </w:r>
      <w:proofErr w:type="spellEnd"/>
      <w:proofErr w:type="gramEnd"/>
      <w:r w:rsidRPr="008821C1">
        <w:rPr>
          <w:lang w:val="en-US"/>
        </w:rPr>
        <w:t xml:space="preserve"> == id)</w:t>
      </w:r>
    </w:p>
    <w:p w14:paraId="421AE2D4" w14:textId="77777777" w:rsidR="008821C1" w:rsidRDefault="008821C1" w:rsidP="008821C1">
      <w:pPr>
        <w:pStyle w:val="aff0"/>
      </w:pPr>
      <w:r w:rsidRPr="008821C1">
        <w:rPr>
          <w:lang w:val="en-US"/>
        </w:rPr>
        <w:t xml:space="preserve">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1C7CB0EA" w14:textId="77777777" w:rsidR="008821C1" w:rsidRDefault="008821C1" w:rsidP="008821C1">
      <w:pPr>
        <w:pStyle w:val="aff0"/>
      </w:pPr>
    </w:p>
    <w:p w14:paraId="769BC8F0" w14:textId="77777777" w:rsidR="008821C1" w:rsidRDefault="008821C1" w:rsidP="008821C1">
      <w:pPr>
        <w:pStyle w:val="aff0"/>
      </w:pPr>
      <w:r>
        <w:t xml:space="preserve">    // Преобразуем сущности в DTO и возвращаем клиенту</w:t>
      </w:r>
    </w:p>
    <w:p w14:paraId="51788769" w14:textId="77777777" w:rsidR="008821C1" w:rsidRPr="008821C1" w:rsidRDefault="008821C1" w:rsidP="008821C1">
      <w:pPr>
        <w:pStyle w:val="aff0"/>
        <w:rPr>
          <w:lang w:val="en-US"/>
        </w:rPr>
      </w:pPr>
      <w:r>
        <w:t xml:space="preserve">    </w:t>
      </w:r>
      <w:r w:rsidRPr="008821C1">
        <w:rPr>
          <w:lang w:val="en-US"/>
        </w:rPr>
        <w:t xml:space="preserve">return </w:t>
      </w:r>
      <w:proofErr w:type="gramStart"/>
      <w:r w:rsidRPr="008821C1">
        <w:rPr>
          <w:lang w:val="en-US"/>
        </w:rPr>
        <w:t>Ok(</w:t>
      </w:r>
      <w:proofErr w:type="spellStart"/>
      <w:r w:rsidRPr="008821C1">
        <w:rPr>
          <w:lang w:val="en-US"/>
        </w:rPr>
        <w:t>contacts.Select</w:t>
      </w:r>
      <w:proofErr w:type="spellEnd"/>
      <w:proofErr w:type="gramEnd"/>
      <w:r w:rsidRPr="008821C1">
        <w:rPr>
          <w:lang w:val="en-US"/>
        </w:rPr>
        <w:t xml:space="preserve">(c =&gt; new </w:t>
      </w:r>
      <w:proofErr w:type="spellStart"/>
      <w:proofErr w:type="gramStart"/>
      <w:r w:rsidRPr="008821C1">
        <w:rPr>
          <w:lang w:val="en-US"/>
        </w:rPr>
        <w:t>ContactDto</w:t>
      </w:r>
      <w:proofErr w:type="spellEnd"/>
      <w:r w:rsidRPr="008821C1">
        <w:rPr>
          <w:lang w:val="en-US"/>
        </w:rPr>
        <w:t>(</w:t>
      </w:r>
      <w:proofErr w:type="spellStart"/>
      <w:r w:rsidRPr="008821C1">
        <w:rPr>
          <w:lang w:val="en-US"/>
        </w:rPr>
        <w:t>c.Comment</w:t>
      </w:r>
      <w:proofErr w:type="spellEnd"/>
      <w:proofErr w:type="gramEnd"/>
      <w:r w:rsidRPr="008821C1">
        <w:rPr>
          <w:lang w:val="en-US"/>
        </w:rPr>
        <w:t xml:space="preserve">, </w:t>
      </w:r>
      <w:proofErr w:type="spellStart"/>
      <w:proofErr w:type="gramStart"/>
      <w:r w:rsidRPr="008821C1">
        <w:rPr>
          <w:lang w:val="en-US"/>
        </w:rPr>
        <w:t>c.Phone</w:t>
      </w:r>
      <w:proofErr w:type="spellEnd"/>
      <w:proofErr w:type="gramEnd"/>
      <w:r w:rsidRPr="008821C1">
        <w:rPr>
          <w:lang w:val="en-US"/>
        </w:rPr>
        <w:t>)));</w:t>
      </w:r>
    </w:p>
    <w:p w14:paraId="17EFBA76" w14:textId="77777777" w:rsidR="00D14DC0" w:rsidRPr="003A312A" w:rsidRDefault="008821C1" w:rsidP="0080235F">
      <w:pPr>
        <w:pStyle w:val="aff0"/>
      </w:pPr>
      <w:r>
        <w:t>}</w:t>
      </w:r>
    </w:p>
    <w:p w14:paraId="62D1093F" w14:textId="77777777" w:rsidR="00F4028D" w:rsidRDefault="00F4028D" w:rsidP="00D13073">
      <w:pPr>
        <w:pStyle w:val="2"/>
      </w:pPr>
      <w:bookmarkStart w:id="40" w:name="_Toc215610300"/>
      <w:bookmarkStart w:id="41" w:name="_Toc215610343"/>
      <w:bookmarkStart w:id="42" w:name="_Toc215610401"/>
      <w:r>
        <w:t>Реализация интерфейса пользователя</w:t>
      </w:r>
      <w:bookmarkEnd w:id="40"/>
      <w:bookmarkEnd w:id="41"/>
      <w:bookmarkEnd w:id="42"/>
    </w:p>
    <w:p w14:paraId="085CA190" w14:textId="5F49B078" w:rsidR="005A5CF4" w:rsidRPr="00BC2B85" w:rsidRDefault="008D5ED1" w:rsidP="0024161F">
      <w:pPr>
        <w:pStyle w:val="a3"/>
      </w:pPr>
      <w:r w:rsidRPr="008D5ED1">
        <w:t xml:space="preserve">Интерфейс </w:t>
      </w:r>
      <w:r>
        <w:t>веб</w:t>
      </w:r>
      <w:r w:rsidR="00E41017">
        <w:t>-</w:t>
      </w:r>
      <w:r w:rsidRPr="008D5ED1">
        <w:t>приложения разработан с использованием</w:t>
      </w:r>
      <w:r>
        <w:t xml:space="preserve"> </w:t>
      </w:r>
      <w:r w:rsidR="00711C46">
        <w:t>одностраничной навигации</w:t>
      </w:r>
      <w:r w:rsidRPr="008D5ED1">
        <w:t>, в приложении разработаны</w:t>
      </w:r>
      <w:r w:rsidR="00711C46">
        <w:t xml:space="preserve"> </w:t>
      </w:r>
      <w:r w:rsidRPr="008D5ED1">
        <w:t>различные</w:t>
      </w:r>
      <w:r w:rsidR="00711C46">
        <w:t xml:space="preserve"> </w:t>
      </w:r>
      <w:r w:rsidRPr="008D5ED1">
        <w:t>элементы</w:t>
      </w:r>
      <w:r w:rsidR="00711C46">
        <w:t xml:space="preserve"> </w:t>
      </w:r>
      <w:r w:rsidRPr="008D5ED1">
        <w:t xml:space="preserve">управления, стили и виджеты для упрощения работы. </w:t>
      </w:r>
      <w:r w:rsidR="00507238" w:rsidRPr="00507238">
        <w:t>Навигация в приложении организована через React Router, использующий древовидную структуру маршрутов, где каждый Route соответствует определенной странице</w:t>
      </w:r>
      <w:r w:rsidRPr="008D5ED1">
        <w:t xml:space="preserve">. Для отображения </w:t>
      </w:r>
      <w:r w:rsidR="005A5CF4">
        <w:t>общей</w:t>
      </w:r>
      <w:r w:rsidR="00BB06AD">
        <w:t xml:space="preserve"> информации </w:t>
      </w:r>
      <w:r w:rsidR="005A5CF4">
        <w:t xml:space="preserve">в табличном виде </w:t>
      </w:r>
      <w:r w:rsidRPr="008D5ED1">
        <w:t>разработан</w:t>
      </w:r>
      <w:r w:rsidR="00507238">
        <w:t xml:space="preserve"> </w:t>
      </w:r>
      <w:r w:rsidR="00BB06AD">
        <w:t>компонент</w:t>
      </w:r>
      <w:r w:rsidR="00BB06AD" w:rsidRPr="00BB06AD">
        <w:t xml:space="preserve"> </w:t>
      </w:r>
      <w:r w:rsidR="005A5CF4">
        <w:rPr>
          <w:lang w:val="en-US"/>
        </w:rPr>
        <w:t>CommonTable</w:t>
      </w:r>
      <w:r w:rsidRPr="008D5ED1">
        <w:t xml:space="preserve">, который представлен рисунком </w:t>
      </w:r>
      <w:r w:rsidR="005A5CF4" w:rsidRPr="005A5CF4">
        <w:t>4.</w:t>
      </w:r>
      <w:r w:rsidR="0044155D">
        <w:t xml:space="preserve"> Код </w:t>
      </w:r>
      <w:r w:rsidR="00F60434">
        <w:t xml:space="preserve">разработанного компонента </w:t>
      </w:r>
      <w:r w:rsidR="00F60434">
        <w:rPr>
          <w:lang w:val="en-US"/>
        </w:rPr>
        <w:t>CommonTable</w:t>
      </w:r>
      <w:r w:rsidR="00F60434">
        <w:t xml:space="preserve"> представлен листингом 4</w:t>
      </w:r>
      <w:r w:rsidR="006019F7">
        <w:rPr>
          <w:lang w:val="en-US"/>
        </w:rPr>
        <w:t xml:space="preserve"> [4]</w:t>
      </w:r>
      <w:r w:rsidR="00F60434">
        <w:t>.</w:t>
      </w:r>
    </w:p>
    <w:p w14:paraId="64AEC576" w14:textId="63BB0BFA" w:rsidR="005A5CF4" w:rsidRDefault="00B13EB9" w:rsidP="00485FB7">
      <w:pPr>
        <w:pStyle w:val="afd"/>
        <w:rPr>
          <w:lang w:val="en-US"/>
        </w:rPr>
      </w:pPr>
      <w:r w:rsidRPr="00B13EB9">
        <w:rPr>
          <w:lang w:eastAsia="ru-RU"/>
        </w:rPr>
        <w:lastRenderedPageBreak/>
        <w:drawing>
          <wp:inline distT="0" distB="0" distL="0" distR="0" wp14:anchorId="19C7688A" wp14:editId="7B8ADF1F">
            <wp:extent cx="5939790" cy="1776095"/>
            <wp:effectExtent l="19050" t="19050" r="22860" b="14605"/>
            <wp:docPr id="14500802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802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60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A29E5" w14:textId="77777777" w:rsidR="00485FB7" w:rsidRPr="003C42D4" w:rsidRDefault="00485FB7" w:rsidP="00485FB7">
      <w:pPr>
        <w:pStyle w:val="afe"/>
        <w:rPr>
          <w:lang w:val="en-US"/>
        </w:rPr>
      </w:pPr>
      <w:r w:rsidRPr="007D59D4">
        <w:t>Рисунок</w:t>
      </w:r>
      <w:r w:rsidRPr="007D59D4">
        <w:rPr>
          <w:lang w:val="en-US"/>
        </w:rPr>
        <w:t xml:space="preserve"> 4 –</w:t>
      </w:r>
      <w:r w:rsidR="0024161F" w:rsidRPr="007D59D4">
        <w:rPr>
          <w:lang w:val="en-US"/>
        </w:rPr>
        <w:t xml:space="preserve"> </w:t>
      </w:r>
      <w:r w:rsidR="00594828" w:rsidRPr="007D59D4">
        <w:t>УНФО</w:t>
      </w:r>
      <w:r w:rsidR="00594828" w:rsidRPr="007D59D4">
        <w:rPr>
          <w:lang w:val="en-US"/>
        </w:rPr>
        <w:t xml:space="preserve">. </w:t>
      </w:r>
      <w:r w:rsidR="0024161F" w:rsidRPr="007D59D4">
        <w:t>Вид</w:t>
      </w:r>
      <w:r w:rsidR="0024161F" w:rsidRPr="007D59D4">
        <w:rPr>
          <w:lang w:val="en-US"/>
        </w:rPr>
        <w:t xml:space="preserve"> </w:t>
      </w:r>
      <w:r w:rsidR="0024161F" w:rsidRPr="007D59D4">
        <w:t>к</w:t>
      </w:r>
      <w:r w:rsidR="00593066" w:rsidRPr="007D59D4">
        <w:t>омпонент</w:t>
      </w:r>
      <w:r w:rsidR="0024161F" w:rsidRPr="007D59D4">
        <w:t>а</w:t>
      </w:r>
      <w:r w:rsidR="00593066" w:rsidRPr="007D59D4">
        <w:rPr>
          <w:lang w:val="en-US"/>
        </w:rPr>
        <w:t xml:space="preserve"> CommonTable</w:t>
      </w:r>
    </w:p>
    <w:p w14:paraId="0F85EA7F" w14:textId="77777777" w:rsidR="000D6E3A" w:rsidRPr="00077A14" w:rsidRDefault="000D6E3A" w:rsidP="000D6E3A">
      <w:pPr>
        <w:pStyle w:val="aff2"/>
        <w:rPr>
          <w:highlight w:val="yellow"/>
          <w:lang w:val="en-US"/>
        </w:rPr>
      </w:pPr>
      <w:r w:rsidRPr="000D6E3A">
        <w:t>Листинг</w:t>
      </w:r>
      <w:r w:rsidRPr="00077A14">
        <w:rPr>
          <w:lang w:val="en-US"/>
        </w:rPr>
        <w:t xml:space="preserve"> </w:t>
      </w:r>
      <w:r w:rsidR="00FF42C7" w:rsidRPr="00077A14">
        <w:rPr>
          <w:lang w:val="en-US"/>
        </w:rPr>
        <w:t>4</w:t>
      </w:r>
      <w:r w:rsidRPr="00077A14">
        <w:rPr>
          <w:lang w:val="en-US"/>
        </w:rPr>
        <w:t xml:space="preserve"> </w:t>
      </w:r>
      <w:r w:rsidR="00A91F02" w:rsidRPr="003C42D4">
        <w:rPr>
          <w:lang w:val="en-US"/>
        </w:rPr>
        <w:t>–</w:t>
      </w:r>
      <w:r w:rsidRPr="00077A14">
        <w:rPr>
          <w:lang w:val="en-US"/>
        </w:rPr>
        <w:t xml:space="preserve"> </w:t>
      </w:r>
      <w:r w:rsidRPr="000D6E3A">
        <w:t>Код</w:t>
      </w:r>
      <w:r w:rsidRPr="00077A14">
        <w:rPr>
          <w:lang w:val="en-US"/>
        </w:rPr>
        <w:t xml:space="preserve"> </w:t>
      </w:r>
      <w:r w:rsidR="00A91F02">
        <w:t>верстки</w:t>
      </w:r>
      <w:r w:rsidR="00A91F02" w:rsidRPr="003C42D4">
        <w:rPr>
          <w:lang w:val="en-US"/>
        </w:rPr>
        <w:t xml:space="preserve"> </w:t>
      </w:r>
      <w:r>
        <w:t>компонента</w:t>
      </w:r>
      <w:r w:rsidRPr="00077A14">
        <w:rPr>
          <w:lang w:val="en-US"/>
        </w:rPr>
        <w:t xml:space="preserve"> </w:t>
      </w:r>
      <w:r>
        <w:rPr>
          <w:lang w:val="en-US"/>
        </w:rPr>
        <w:t>CommonTable</w:t>
      </w:r>
    </w:p>
    <w:p w14:paraId="1F81B55F" w14:textId="77777777" w:rsidR="00077A14" w:rsidRPr="00077A14" w:rsidRDefault="00077A14" w:rsidP="00077A14">
      <w:pPr>
        <w:pStyle w:val="aff0"/>
        <w:rPr>
          <w:lang w:val="en-US"/>
        </w:rPr>
      </w:pPr>
      <w:r w:rsidRPr="00077A14">
        <w:rPr>
          <w:lang w:val="en-US"/>
        </w:rPr>
        <w:t xml:space="preserve">// </w:t>
      </w:r>
      <w:r>
        <w:t>Универсальный</w:t>
      </w:r>
      <w:r w:rsidRPr="00077A14">
        <w:rPr>
          <w:lang w:val="en-US"/>
        </w:rPr>
        <w:t xml:space="preserve"> </w:t>
      </w:r>
      <w:r>
        <w:t>компонент</w:t>
      </w:r>
      <w:r w:rsidRPr="00077A14">
        <w:rPr>
          <w:lang w:val="en-US"/>
        </w:rPr>
        <w:t xml:space="preserve"> </w:t>
      </w:r>
      <w:r>
        <w:t>таблицы</w:t>
      </w:r>
    </w:p>
    <w:p w14:paraId="72DCAE6D" w14:textId="77777777" w:rsidR="00203F05" w:rsidRPr="00203F05" w:rsidRDefault="00203F05" w:rsidP="00203F05">
      <w:pPr>
        <w:pStyle w:val="aff0"/>
        <w:rPr>
          <w:lang w:val="en-US"/>
        </w:rPr>
      </w:pPr>
      <w:r w:rsidRPr="00203F05">
        <w:rPr>
          <w:lang w:val="en-US"/>
        </w:rPr>
        <w:t>const CommonTable = &lt;T extends Record&lt;string, any&gt;</w:t>
      </w:r>
      <w:proofErr w:type="gramStart"/>
      <w:r w:rsidRPr="00203F05">
        <w:rPr>
          <w:lang w:val="en-US"/>
        </w:rPr>
        <w:t>&gt;(</w:t>
      </w:r>
      <w:proofErr w:type="gramEnd"/>
      <w:r w:rsidRPr="00203F05">
        <w:rPr>
          <w:lang w:val="en-US"/>
        </w:rPr>
        <w:t>{</w:t>
      </w:r>
    </w:p>
    <w:p w14:paraId="3228C21D" w14:textId="0DB6CFBB" w:rsidR="00203F05" w:rsidRPr="00203F05" w:rsidRDefault="00203F05" w:rsidP="00203F05">
      <w:pPr>
        <w:pStyle w:val="aff0"/>
        <w:rPr>
          <w:lang w:val="en-US"/>
        </w:rPr>
      </w:pPr>
      <w:r w:rsidRPr="00203F05">
        <w:rPr>
          <w:lang w:val="en-US"/>
        </w:rPr>
        <w:t>    title,</w:t>
      </w:r>
      <w:r>
        <w:rPr>
          <w:lang w:val="en-US"/>
        </w:rPr>
        <w:t xml:space="preserve"> </w:t>
      </w:r>
      <w:r w:rsidRPr="00203F05">
        <w:rPr>
          <w:lang w:val="en-US"/>
        </w:rPr>
        <w:t>data,</w:t>
      </w:r>
      <w:r>
        <w:rPr>
          <w:lang w:val="en-US"/>
        </w:rPr>
        <w:t xml:space="preserve"> </w:t>
      </w:r>
      <w:r w:rsidRPr="00203F05">
        <w:rPr>
          <w:lang w:val="en-US"/>
        </w:rPr>
        <w:t>columns,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emptyMessage</w:t>
      </w:r>
      <w:proofErr w:type="spellEnd"/>
      <w:r w:rsidRPr="00203F05">
        <w:rPr>
          <w:lang w:val="en-US"/>
        </w:rPr>
        <w:t xml:space="preserve"> = '</w:t>
      </w:r>
      <w:r w:rsidRPr="00203F05">
        <w:t>Данные</w:t>
      </w:r>
      <w:r w:rsidRPr="00203F05">
        <w:rPr>
          <w:lang w:val="en-US"/>
        </w:rPr>
        <w:t xml:space="preserve"> </w:t>
      </w:r>
      <w:r w:rsidRPr="00203F05">
        <w:t>не</w:t>
      </w:r>
      <w:r w:rsidRPr="00203F05">
        <w:rPr>
          <w:lang w:val="en-US"/>
        </w:rPr>
        <w:t xml:space="preserve"> </w:t>
      </w:r>
      <w:r w:rsidRPr="00203F05">
        <w:t>найдены</w:t>
      </w:r>
      <w:r w:rsidRPr="00203F05">
        <w:rPr>
          <w:lang w:val="en-US"/>
        </w:rPr>
        <w:t>',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className</w:t>
      </w:r>
      <w:proofErr w:type="spellEnd"/>
      <w:r w:rsidRPr="00203F05">
        <w:rPr>
          <w:lang w:val="en-US"/>
        </w:rPr>
        <w:t xml:space="preserve"> = '',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enableSorting</w:t>
      </w:r>
      <w:proofErr w:type="spellEnd"/>
      <w:r w:rsidRPr="00203F05">
        <w:rPr>
          <w:lang w:val="en-US"/>
        </w:rPr>
        <w:t xml:space="preserve"> = false,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onSortRequest</w:t>
      </w:r>
      <w:proofErr w:type="spellEnd"/>
      <w:r w:rsidRPr="00203F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sortConfig</w:t>
      </w:r>
      <w:proofErr w:type="spellEnd"/>
      <w:r w:rsidRPr="00203F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rowAction</w:t>
      </w:r>
      <w:proofErr w:type="spellEnd"/>
      <w:r w:rsidRPr="00203F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onRowClick</w:t>
      </w:r>
      <w:proofErr w:type="spellEnd"/>
      <w:r w:rsidRPr="00203F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03F05">
        <w:rPr>
          <w:lang w:val="en-US"/>
        </w:rPr>
        <w:t>rowActionOpenOnRowClick</w:t>
      </w:r>
      <w:proofErr w:type="spellEnd"/>
      <w:r w:rsidRPr="00203F05">
        <w:rPr>
          <w:lang w:val="en-US"/>
        </w:rPr>
        <w:t xml:space="preserve"> = false,</w:t>
      </w:r>
    </w:p>
    <w:p w14:paraId="60ABAE19" w14:textId="77777777" w:rsidR="00203F05" w:rsidRPr="00203F05" w:rsidRDefault="00203F05" w:rsidP="00203F05">
      <w:pPr>
        <w:pStyle w:val="aff0"/>
      </w:pPr>
      <w:r w:rsidRPr="00203F05">
        <w:t xml:space="preserve">}: </w:t>
      </w:r>
      <w:proofErr w:type="spellStart"/>
      <w:r w:rsidRPr="00203F05">
        <w:t>CommonTableProps</w:t>
      </w:r>
      <w:proofErr w:type="spellEnd"/>
      <w:r w:rsidRPr="00203F05">
        <w:t>&lt;T&gt;) =&gt; {</w:t>
      </w:r>
    </w:p>
    <w:p w14:paraId="6D8DBC49" w14:textId="77777777" w:rsidR="00077A14" w:rsidRDefault="00077A14" w:rsidP="00077A14">
      <w:pPr>
        <w:pStyle w:val="aff0"/>
      </w:pPr>
    </w:p>
    <w:p w14:paraId="717D22A2" w14:textId="77777777" w:rsidR="005B2B64" w:rsidRPr="005B2B64" w:rsidRDefault="005B2B64" w:rsidP="005B2B64">
      <w:pPr>
        <w:pStyle w:val="aff0"/>
      </w:pPr>
      <w:r w:rsidRPr="005B2B64">
        <w:t>// Флаг, нужно ли рисовать столбец действий</w:t>
      </w:r>
    </w:p>
    <w:p w14:paraId="77321C6E" w14:textId="77777777" w:rsidR="006A67FC" w:rsidRPr="00544FFD" w:rsidRDefault="005B2B64" w:rsidP="006A67FC">
      <w:pPr>
        <w:pStyle w:val="aff0"/>
        <w:rPr>
          <w:lang w:val="en-US"/>
        </w:rPr>
      </w:pPr>
      <w:r w:rsidRPr="005B2B64">
        <w:t xml:space="preserve">    </w:t>
      </w:r>
      <w:r w:rsidR="006A67FC" w:rsidRPr="00544FFD">
        <w:rPr>
          <w:lang w:val="en-US"/>
        </w:rPr>
        <w:t xml:space="preserve">const </w:t>
      </w:r>
      <w:proofErr w:type="spellStart"/>
      <w:r w:rsidR="006A67FC" w:rsidRPr="00544FFD">
        <w:rPr>
          <w:lang w:val="en-US"/>
        </w:rPr>
        <w:t>hasRowAction</w:t>
      </w:r>
      <w:proofErr w:type="spellEnd"/>
      <w:r w:rsidR="006A67FC" w:rsidRPr="00544FFD">
        <w:rPr>
          <w:lang w:val="en-US"/>
        </w:rPr>
        <w:t xml:space="preserve"> = Boolean(</w:t>
      </w:r>
      <w:proofErr w:type="spellStart"/>
      <w:r w:rsidR="006A67FC" w:rsidRPr="00544FFD">
        <w:rPr>
          <w:lang w:val="en-US"/>
        </w:rPr>
        <w:t>rowAction</w:t>
      </w:r>
      <w:proofErr w:type="spellEnd"/>
      <w:r w:rsidR="006A67FC" w:rsidRPr="00544FFD">
        <w:rPr>
          <w:lang w:val="en-US"/>
        </w:rPr>
        <w:t>);</w:t>
      </w:r>
    </w:p>
    <w:p w14:paraId="165344AE" w14:textId="77777777" w:rsidR="00514E2B" w:rsidRPr="00BC2B85" w:rsidRDefault="00514E2B" w:rsidP="00077A14">
      <w:pPr>
        <w:pStyle w:val="aff0"/>
        <w:rPr>
          <w:lang w:val="en-US"/>
        </w:rPr>
      </w:pPr>
    </w:p>
    <w:p w14:paraId="137E8D6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>return (</w:t>
      </w:r>
    </w:p>
    <w:p w14:paraId="15E8A80D" w14:textId="77777777" w:rsidR="0079751E" w:rsidRDefault="004C3219" w:rsidP="0079751E">
      <w:pPr>
        <w:pStyle w:val="aff0"/>
        <w:rPr>
          <w:lang w:val="en-US"/>
        </w:rPr>
      </w:pPr>
      <w:r w:rsidRPr="004C3219">
        <w:rPr>
          <w:lang w:val="en-US"/>
        </w:rPr>
        <w:t xml:space="preserve">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={`${</w:t>
      </w:r>
      <w:proofErr w:type="spellStart"/>
      <w:proofErr w:type="gramStart"/>
      <w:r w:rsidRPr="004C3219">
        <w:rPr>
          <w:lang w:val="en-US"/>
        </w:rPr>
        <w:t>styles.tableWrapper</w:t>
      </w:r>
      <w:proofErr w:type="spellEnd"/>
      <w:proofErr w:type="gramEnd"/>
      <w:r w:rsidRPr="004C3219">
        <w:rPr>
          <w:lang w:val="en-US"/>
        </w:rPr>
        <w:t>} ${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}`}&gt;</w:t>
      </w:r>
    </w:p>
    <w:p w14:paraId="2E12B26F" w14:textId="43B2198E" w:rsidR="0079751E" w:rsidRPr="00FE0492" w:rsidRDefault="0079751E" w:rsidP="0079751E">
      <w:pPr>
        <w:pStyle w:val="aff0"/>
        <w:ind w:firstLine="708"/>
        <w:rPr>
          <w:lang w:val="en-US"/>
        </w:rPr>
      </w:pPr>
      <w:r>
        <w:rPr>
          <w:lang w:val="en-US"/>
        </w:rPr>
        <w:t>...</w:t>
      </w:r>
      <w:r>
        <w:rPr>
          <w:lang w:val="en-US"/>
        </w:rPr>
        <w:tab/>
      </w:r>
    </w:p>
    <w:p w14:paraId="5103133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styles.tableResponsive</w:t>
      </w:r>
      <w:proofErr w:type="spellEnd"/>
      <w:proofErr w:type="gramEnd"/>
      <w:r w:rsidRPr="004C3219">
        <w:rPr>
          <w:lang w:val="en-US"/>
        </w:rPr>
        <w:t>}&gt;</w:t>
      </w:r>
    </w:p>
    <w:p w14:paraId="7E04F9C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&lt;table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styles.table</w:t>
      </w:r>
      <w:proofErr w:type="spellEnd"/>
      <w:proofErr w:type="gramEnd"/>
      <w:r w:rsidRPr="004C3219">
        <w:rPr>
          <w:lang w:val="en-US"/>
        </w:rPr>
        <w:t>}&gt;</w:t>
      </w:r>
    </w:p>
    <w:p w14:paraId="1FEFF8A1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&lt;</w:t>
      </w:r>
      <w:proofErr w:type="spellStart"/>
      <w:r w:rsidRPr="004C3219">
        <w:rPr>
          <w:lang w:val="en-US"/>
        </w:rPr>
        <w:t>thead</w:t>
      </w:r>
      <w:proofErr w:type="spellEnd"/>
      <w:r w:rsidRPr="004C3219">
        <w:rPr>
          <w:lang w:val="en-US"/>
        </w:rPr>
        <w:t>&gt;</w:t>
      </w:r>
    </w:p>
    <w:p w14:paraId="5421F32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{/*</w:t>
      </w:r>
      <w:proofErr w:type="spellStart"/>
      <w:r w:rsidRPr="004C3219">
        <w:rPr>
          <w:lang w:val="en-US"/>
        </w:rPr>
        <w:t>Шапка</w:t>
      </w:r>
      <w:proofErr w:type="spellEnd"/>
      <w:r w:rsidRPr="004C3219">
        <w:rPr>
          <w:lang w:val="en-US"/>
        </w:rPr>
        <w:t xml:space="preserve"> </w:t>
      </w:r>
      <w:proofErr w:type="spellStart"/>
      <w:r w:rsidRPr="004C3219">
        <w:rPr>
          <w:lang w:val="en-US"/>
        </w:rPr>
        <w:t>таблицы</w:t>
      </w:r>
      <w:proofErr w:type="spellEnd"/>
      <w:r w:rsidRPr="004C3219">
        <w:rPr>
          <w:lang w:val="en-US"/>
        </w:rPr>
        <w:t>*/}</w:t>
      </w:r>
    </w:p>
    <w:p w14:paraId="357A27FD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&lt;tr&gt;</w:t>
      </w:r>
    </w:p>
    <w:p w14:paraId="2A5CE25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{</w:t>
      </w:r>
      <w:proofErr w:type="spellStart"/>
      <w:proofErr w:type="gramStart"/>
      <w:r w:rsidRPr="004C3219">
        <w:rPr>
          <w:lang w:val="en-US"/>
        </w:rPr>
        <w:t>columns.map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>(column, index) =&gt; (</w:t>
      </w:r>
    </w:p>
    <w:p w14:paraId="4862E2E4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&lt;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 xml:space="preserve"> key={index}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column.className</w:t>
      </w:r>
      <w:proofErr w:type="spellEnd"/>
      <w:proofErr w:type="gramEnd"/>
      <w:r w:rsidRPr="004C3219">
        <w:rPr>
          <w:lang w:val="en-US"/>
        </w:rPr>
        <w:t>}&gt;{</w:t>
      </w:r>
      <w:proofErr w:type="spellStart"/>
      <w:r w:rsidRPr="004C3219">
        <w:rPr>
          <w:lang w:val="en-US"/>
        </w:rPr>
        <w:t>renderColumnTitle</w:t>
      </w:r>
      <w:proofErr w:type="spellEnd"/>
      <w:r w:rsidRPr="004C3219">
        <w:rPr>
          <w:lang w:val="en-US"/>
        </w:rPr>
        <w:t>(column</w:t>
      </w:r>
      <w:proofErr w:type="gramStart"/>
      <w:r w:rsidRPr="004C3219">
        <w:rPr>
          <w:lang w:val="en-US"/>
        </w:rPr>
        <w:t>)}&lt;</w:t>
      </w:r>
      <w:proofErr w:type="gramEnd"/>
      <w:r w:rsidRPr="004C3219">
        <w:rPr>
          <w:lang w:val="en-US"/>
        </w:rPr>
        <w:t>/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>&gt;</w:t>
      </w:r>
    </w:p>
    <w:p w14:paraId="14A717C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))}</w:t>
      </w:r>
    </w:p>
    <w:p w14:paraId="6947E3B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{</w:t>
      </w:r>
      <w:proofErr w:type="spellStart"/>
      <w:r w:rsidRPr="004C3219">
        <w:rPr>
          <w:lang w:val="en-US"/>
        </w:rPr>
        <w:t>hasActions</w:t>
      </w:r>
      <w:proofErr w:type="spellEnd"/>
      <w:r w:rsidRPr="004C3219">
        <w:rPr>
          <w:lang w:val="en-US"/>
        </w:rPr>
        <w:t xml:space="preserve"> &amp;&amp; &lt;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>&gt;</w:t>
      </w:r>
      <w:proofErr w:type="spellStart"/>
      <w:r w:rsidRPr="004C3219">
        <w:rPr>
          <w:lang w:val="en-US"/>
        </w:rPr>
        <w:t>Действия</w:t>
      </w:r>
      <w:proofErr w:type="spellEnd"/>
      <w:r w:rsidRPr="004C3219">
        <w:rPr>
          <w:lang w:val="en-US"/>
        </w:rPr>
        <w:t>&lt;/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>&gt;}</w:t>
      </w:r>
    </w:p>
    <w:p w14:paraId="05F6D233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&lt;/tr&gt;</w:t>
      </w:r>
    </w:p>
    <w:p w14:paraId="68EA9A49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&lt;/</w:t>
      </w:r>
      <w:proofErr w:type="spellStart"/>
      <w:r w:rsidRPr="004C3219">
        <w:rPr>
          <w:lang w:val="en-US"/>
        </w:rPr>
        <w:t>thead</w:t>
      </w:r>
      <w:proofErr w:type="spellEnd"/>
      <w:r w:rsidRPr="004C3219">
        <w:rPr>
          <w:lang w:val="en-US"/>
        </w:rPr>
        <w:t>&gt;</w:t>
      </w:r>
    </w:p>
    <w:p w14:paraId="0B2DBF5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&lt;</w:t>
      </w:r>
      <w:proofErr w:type="spellStart"/>
      <w:r w:rsidRPr="004C3219">
        <w:rPr>
          <w:lang w:val="en-US"/>
        </w:rPr>
        <w:t>tbody</w:t>
      </w:r>
      <w:proofErr w:type="spellEnd"/>
      <w:r w:rsidRPr="004C3219">
        <w:rPr>
          <w:lang w:val="en-US"/>
        </w:rPr>
        <w:t>&gt;</w:t>
      </w:r>
    </w:p>
    <w:p w14:paraId="7512E1E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{/*</w:t>
      </w:r>
      <w:proofErr w:type="spellStart"/>
      <w:r w:rsidRPr="004C3219">
        <w:rPr>
          <w:lang w:val="en-US"/>
        </w:rPr>
        <w:t>Данные</w:t>
      </w:r>
      <w:proofErr w:type="spellEnd"/>
      <w:r w:rsidRPr="004C3219">
        <w:rPr>
          <w:lang w:val="en-US"/>
        </w:rPr>
        <w:t xml:space="preserve"> </w:t>
      </w:r>
      <w:proofErr w:type="spellStart"/>
      <w:r w:rsidRPr="004C3219">
        <w:rPr>
          <w:lang w:val="en-US"/>
        </w:rPr>
        <w:t>таблицы</w:t>
      </w:r>
      <w:proofErr w:type="spellEnd"/>
      <w:r w:rsidRPr="004C3219">
        <w:rPr>
          <w:lang w:val="en-US"/>
        </w:rPr>
        <w:t>*/}</w:t>
      </w:r>
    </w:p>
    <w:p w14:paraId="7071E8B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{</w:t>
      </w:r>
      <w:proofErr w:type="spellStart"/>
      <w:proofErr w:type="gramStart"/>
      <w:r w:rsidRPr="004C3219">
        <w:rPr>
          <w:lang w:val="en-US"/>
        </w:rPr>
        <w:t>data.length</w:t>
      </w:r>
      <w:proofErr w:type="spellEnd"/>
      <w:proofErr w:type="gramEnd"/>
      <w:r w:rsidRPr="004C3219">
        <w:rPr>
          <w:lang w:val="en-US"/>
        </w:rPr>
        <w:t xml:space="preserve"> ? (</w:t>
      </w:r>
    </w:p>
    <w:p w14:paraId="5CFA519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</w:t>
      </w:r>
      <w:proofErr w:type="spellStart"/>
      <w:proofErr w:type="gramStart"/>
      <w:r w:rsidRPr="004C3219">
        <w:rPr>
          <w:lang w:val="en-US"/>
        </w:rPr>
        <w:t>data.map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 xml:space="preserve">(item, </w:t>
      </w:r>
      <w:proofErr w:type="spellStart"/>
      <w:r w:rsidRPr="004C3219">
        <w:rPr>
          <w:lang w:val="en-US"/>
        </w:rPr>
        <w:t>rowIndex</w:t>
      </w:r>
      <w:proofErr w:type="spellEnd"/>
      <w:r w:rsidRPr="004C3219">
        <w:rPr>
          <w:lang w:val="en-US"/>
        </w:rPr>
        <w:t>) =&gt; (</w:t>
      </w:r>
    </w:p>
    <w:p w14:paraId="0A18A084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&lt;tr key={rowIndex}&gt;</w:t>
      </w:r>
    </w:p>
    <w:p w14:paraId="6DD2A431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{</w:t>
      </w:r>
      <w:proofErr w:type="spellStart"/>
      <w:proofErr w:type="gramStart"/>
      <w:r w:rsidRPr="004C3219">
        <w:rPr>
          <w:lang w:val="en-US"/>
        </w:rPr>
        <w:t>columns.map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>(column, colIndex) =&gt; (</w:t>
      </w:r>
    </w:p>
    <w:p w14:paraId="44F1ED8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lastRenderedPageBreak/>
        <w:t xml:space="preserve">                                &lt;td key={</w:t>
      </w:r>
      <w:proofErr w:type="spellStart"/>
      <w:r w:rsidRPr="004C3219">
        <w:rPr>
          <w:lang w:val="en-US"/>
        </w:rPr>
        <w:t>colIndex</w:t>
      </w:r>
      <w:proofErr w:type="spellEnd"/>
      <w:r w:rsidRPr="004C3219">
        <w:rPr>
          <w:lang w:val="en-US"/>
        </w:rPr>
        <w:t xml:space="preserve">}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column.className</w:t>
      </w:r>
      <w:proofErr w:type="spellEnd"/>
      <w:proofErr w:type="gramEnd"/>
      <w:r w:rsidRPr="004C3219">
        <w:rPr>
          <w:lang w:val="en-US"/>
        </w:rPr>
        <w:t>}&gt;</w:t>
      </w:r>
    </w:p>
    <w:p w14:paraId="1031318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{</w:t>
      </w:r>
      <w:proofErr w:type="spellStart"/>
      <w:proofErr w:type="gramStart"/>
      <w:r w:rsidRPr="004C3219">
        <w:rPr>
          <w:lang w:val="en-US"/>
        </w:rPr>
        <w:t>column.render</w:t>
      </w:r>
      <w:proofErr w:type="spellEnd"/>
      <w:proofErr w:type="gramEnd"/>
      <w:r w:rsidRPr="004C3219">
        <w:rPr>
          <w:lang w:val="en-US"/>
        </w:rPr>
        <w:t xml:space="preserve"> ? </w:t>
      </w:r>
      <w:proofErr w:type="spellStart"/>
      <w:proofErr w:type="gramStart"/>
      <w:r w:rsidRPr="004C3219">
        <w:rPr>
          <w:lang w:val="en-US"/>
        </w:rPr>
        <w:t>column.render</w:t>
      </w:r>
      <w:proofErr w:type="spellEnd"/>
      <w:proofErr w:type="gramEnd"/>
      <w:r w:rsidRPr="004C3219">
        <w:rPr>
          <w:lang w:val="en-US"/>
        </w:rPr>
        <w:t>(item</w:t>
      </w:r>
      <w:proofErr w:type="gramStart"/>
      <w:r w:rsidRPr="004C3219">
        <w:rPr>
          <w:lang w:val="en-US"/>
        </w:rPr>
        <w:t>) :</w:t>
      </w:r>
      <w:proofErr w:type="gramEnd"/>
      <w:r w:rsidRPr="004C3219">
        <w:rPr>
          <w:lang w:val="en-US"/>
        </w:rPr>
        <w:t xml:space="preserve"> </w:t>
      </w:r>
      <w:proofErr w:type="spellStart"/>
      <w:proofErr w:type="gramStart"/>
      <w:r w:rsidRPr="004C3219">
        <w:rPr>
          <w:lang w:val="en-US"/>
        </w:rPr>
        <w:t>getValueByPath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 xml:space="preserve">item, </w:t>
      </w:r>
      <w:proofErr w:type="spellStart"/>
      <w:r w:rsidRPr="004C3219">
        <w:rPr>
          <w:lang w:val="en-US"/>
        </w:rPr>
        <w:t>column.key</w:t>
      </w:r>
      <w:proofErr w:type="spellEnd"/>
      <w:proofErr w:type="gramStart"/>
      <w:r w:rsidRPr="004C3219">
        <w:rPr>
          <w:lang w:val="en-US"/>
        </w:rPr>
        <w:t>) ??</w:t>
      </w:r>
      <w:proofErr w:type="gramEnd"/>
      <w:r w:rsidRPr="004C3219">
        <w:rPr>
          <w:lang w:val="en-US"/>
        </w:rPr>
        <w:t xml:space="preserve"> '</w:t>
      </w:r>
      <w:proofErr w:type="spellStart"/>
      <w:r w:rsidRPr="004C3219">
        <w:rPr>
          <w:lang w:val="en-US"/>
        </w:rPr>
        <w:t>Нет</w:t>
      </w:r>
      <w:proofErr w:type="spellEnd"/>
      <w:r w:rsidRPr="004C3219">
        <w:rPr>
          <w:lang w:val="en-US"/>
        </w:rPr>
        <w:t>'}</w:t>
      </w:r>
    </w:p>
    <w:p w14:paraId="4A45BC5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&lt;/td&gt;</w:t>
      </w:r>
    </w:p>
    <w:p w14:paraId="70574D9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))}</w:t>
      </w:r>
    </w:p>
    <w:p w14:paraId="6047861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{</w:t>
      </w:r>
      <w:proofErr w:type="spellStart"/>
      <w:r w:rsidRPr="004C3219">
        <w:rPr>
          <w:lang w:val="en-US"/>
        </w:rPr>
        <w:t>hasActions</w:t>
      </w:r>
      <w:proofErr w:type="spellEnd"/>
      <w:r w:rsidRPr="004C3219">
        <w:rPr>
          <w:lang w:val="en-US"/>
        </w:rPr>
        <w:t xml:space="preserve"> &amp;&amp; (</w:t>
      </w:r>
    </w:p>
    <w:p w14:paraId="32F03F6E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&lt;td&gt;</w:t>
      </w:r>
    </w:p>
    <w:p w14:paraId="45BE2A5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styles.actionButtons</w:t>
      </w:r>
      <w:proofErr w:type="spellEnd"/>
      <w:proofErr w:type="gramEnd"/>
      <w:r w:rsidRPr="004C3219">
        <w:rPr>
          <w:lang w:val="en-US"/>
        </w:rPr>
        <w:t>}&gt;</w:t>
      </w:r>
    </w:p>
    <w:p w14:paraId="2B6B1B1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     {</w:t>
      </w:r>
      <w:proofErr w:type="spellStart"/>
      <w:proofErr w:type="gramStart"/>
      <w:r w:rsidRPr="004C3219">
        <w:rPr>
          <w:lang w:val="en-US"/>
        </w:rPr>
        <w:t>actions!.map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>(action, actionIndex) =&gt; (</w:t>
      </w:r>
    </w:p>
    <w:p w14:paraId="46FBA9EF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        &lt;</w:t>
      </w:r>
      <w:proofErr w:type="spellStart"/>
      <w:r w:rsidRPr="004C3219">
        <w:rPr>
          <w:lang w:val="en-US"/>
        </w:rPr>
        <w:t>React.Fragment</w:t>
      </w:r>
      <w:proofErr w:type="spellEnd"/>
      <w:r w:rsidRPr="004C3219">
        <w:rPr>
          <w:lang w:val="en-US"/>
        </w:rPr>
        <w:t xml:space="preserve"> key={</w:t>
      </w:r>
      <w:proofErr w:type="spellStart"/>
      <w:r w:rsidRPr="004C3219">
        <w:rPr>
          <w:lang w:val="en-US"/>
        </w:rPr>
        <w:t>actionIndex</w:t>
      </w:r>
      <w:proofErr w:type="spellEnd"/>
      <w:r w:rsidRPr="004C3219">
        <w:rPr>
          <w:lang w:val="en-US"/>
        </w:rPr>
        <w:t>}&gt;{</w:t>
      </w:r>
      <w:proofErr w:type="spellStart"/>
      <w:proofErr w:type="gramStart"/>
      <w:r w:rsidRPr="004C3219">
        <w:rPr>
          <w:lang w:val="en-US"/>
        </w:rPr>
        <w:t>action.render</w:t>
      </w:r>
      <w:proofErr w:type="spellEnd"/>
      <w:proofErr w:type="gramEnd"/>
      <w:r w:rsidRPr="004C3219">
        <w:rPr>
          <w:lang w:val="en-US"/>
        </w:rPr>
        <w:t>(item</w:t>
      </w:r>
      <w:proofErr w:type="gramStart"/>
      <w:r w:rsidRPr="004C3219">
        <w:rPr>
          <w:lang w:val="en-US"/>
        </w:rPr>
        <w:t>)}&lt;</w:t>
      </w:r>
      <w:proofErr w:type="gramEnd"/>
      <w:r w:rsidRPr="004C3219">
        <w:rPr>
          <w:lang w:val="en-US"/>
        </w:rPr>
        <w:t>/</w:t>
      </w:r>
      <w:proofErr w:type="spellStart"/>
      <w:r w:rsidRPr="004C3219">
        <w:rPr>
          <w:lang w:val="en-US"/>
        </w:rPr>
        <w:t>React.Fragment</w:t>
      </w:r>
      <w:proofErr w:type="spellEnd"/>
      <w:r w:rsidRPr="004C3219">
        <w:rPr>
          <w:lang w:val="en-US"/>
        </w:rPr>
        <w:t>&gt;</w:t>
      </w:r>
    </w:p>
    <w:p w14:paraId="3FB3087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    ))}</w:t>
      </w:r>
    </w:p>
    <w:p w14:paraId="5258CAD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&lt;/div&gt;</w:t>
      </w:r>
    </w:p>
    <w:p w14:paraId="336AA5D9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&lt;/td&gt;</w:t>
      </w:r>
    </w:p>
    <w:p w14:paraId="1D69467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)}</w:t>
      </w:r>
    </w:p>
    <w:p w14:paraId="6AC0BB10" w14:textId="77777777" w:rsidR="004C3219" w:rsidRPr="004C3219" w:rsidRDefault="00FE0492" w:rsidP="004C3219">
      <w:pPr>
        <w:pStyle w:val="aff0"/>
        <w:rPr>
          <w:lang w:val="en-US"/>
        </w:rPr>
      </w:pPr>
      <w:r w:rsidRPr="00FE0492">
        <w:rPr>
          <w:lang w:val="en-US"/>
        </w:rPr>
        <w:t xml:space="preserve"> </w:t>
      </w:r>
      <w:r w:rsidR="004C3219" w:rsidRPr="004C3219">
        <w:rPr>
          <w:lang w:val="en-US"/>
        </w:rPr>
        <w:t xml:space="preserve">                        &lt;/tr&gt;</w:t>
      </w:r>
    </w:p>
    <w:p w14:paraId="7ED5365E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))</w:t>
      </w:r>
    </w:p>
    <w:p w14:paraId="5493A10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) : (</w:t>
      </w:r>
    </w:p>
    <w:p w14:paraId="3E9513CF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&lt;tr&gt;</w:t>
      </w:r>
    </w:p>
    <w:p w14:paraId="7825C19D" w14:textId="77777777" w:rsidR="00F669E8" w:rsidRPr="00FE0492" w:rsidRDefault="004C3219" w:rsidP="00F669E8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</w:t>
      </w:r>
      <w:r w:rsidR="00F669E8" w:rsidRPr="00FE0492">
        <w:rPr>
          <w:lang w:val="en-US"/>
        </w:rPr>
        <w:t>{/*</w:t>
      </w:r>
      <w:proofErr w:type="spellStart"/>
      <w:r w:rsidR="00F669E8" w:rsidRPr="00FE0492">
        <w:rPr>
          <w:lang w:val="en-US"/>
        </w:rPr>
        <w:t>Plaseholder</w:t>
      </w:r>
      <w:proofErr w:type="spellEnd"/>
      <w:r w:rsidR="00F669E8" w:rsidRPr="00FE0492">
        <w:rPr>
          <w:lang w:val="en-US"/>
        </w:rPr>
        <w:t xml:space="preserve"> </w:t>
      </w:r>
      <w:r w:rsidR="00F669E8" w:rsidRPr="00F669E8">
        <w:t>при</w:t>
      </w:r>
      <w:r w:rsidR="00F669E8" w:rsidRPr="00FE0492">
        <w:rPr>
          <w:lang w:val="en-US"/>
        </w:rPr>
        <w:t xml:space="preserve"> </w:t>
      </w:r>
      <w:proofErr w:type="spellStart"/>
      <w:r w:rsidR="00F669E8" w:rsidRPr="00F669E8">
        <w:t>отсутсвии</w:t>
      </w:r>
      <w:proofErr w:type="spellEnd"/>
      <w:r w:rsidR="00F669E8" w:rsidRPr="00FE0492">
        <w:rPr>
          <w:lang w:val="en-US"/>
        </w:rPr>
        <w:t xml:space="preserve"> </w:t>
      </w:r>
      <w:r w:rsidR="00F669E8" w:rsidRPr="00F669E8">
        <w:t>данных</w:t>
      </w:r>
      <w:r w:rsidR="00F669E8" w:rsidRPr="00FE0492">
        <w:rPr>
          <w:lang w:val="en-US"/>
        </w:rPr>
        <w:t>*/}</w:t>
      </w:r>
    </w:p>
    <w:p w14:paraId="5B81A6EF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&lt;td </w:t>
      </w:r>
      <w:proofErr w:type="spellStart"/>
      <w:r w:rsidRPr="004C3219">
        <w:rPr>
          <w:lang w:val="en-US"/>
        </w:rPr>
        <w:t>colSpan</w:t>
      </w:r>
      <w:proofErr w:type="spellEnd"/>
      <w:proofErr w:type="gramStart"/>
      <w:r w:rsidRPr="004C3219">
        <w:rPr>
          <w:lang w:val="en-US"/>
        </w:rPr>
        <w:t>={</w:t>
      </w:r>
      <w:proofErr w:type="spellStart"/>
      <w:r w:rsidRPr="004C3219">
        <w:rPr>
          <w:lang w:val="en-US"/>
        </w:rPr>
        <w:t>columns.length</w:t>
      </w:r>
      <w:proofErr w:type="spellEnd"/>
      <w:proofErr w:type="gramEnd"/>
      <w:r w:rsidRPr="004C3219">
        <w:rPr>
          <w:lang w:val="en-US"/>
        </w:rPr>
        <w:t xml:space="preserve"> + (</w:t>
      </w:r>
      <w:proofErr w:type="spellStart"/>
      <w:proofErr w:type="gramStart"/>
      <w:r w:rsidRPr="004C3219">
        <w:rPr>
          <w:lang w:val="en-US"/>
        </w:rPr>
        <w:t>hasActions</w:t>
      </w:r>
      <w:proofErr w:type="spellEnd"/>
      <w:r w:rsidRPr="004C3219">
        <w:rPr>
          <w:lang w:val="en-US"/>
        </w:rPr>
        <w:t xml:space="preserve"> ?</w:t>
      </w:r>
      <w:proofErr w:type="gramEnd"/>
      <w:r w:rsidRPr="004C3219">
        <w:rPr>
          <w:lang w:val="en-US"/>
        </w:rPr>
        <w:t xml:space="preserve"> </w:t>
      </w:r>
      <w:proofErr w:type="gramStart"/>
      <w:r w:rsidRPr="004C3219">
        <w:rPr>
          <w:lang w:val="en-US"/>
        </w:rPr>
        <w:t>1 :</w:t>
      </w:r>
      <w:proofErr w:type="gramEnd"/>
      <w:r w:rsidRPr="004C3219">
        <w:rPr>
          <w:lang w:val="en-US"/>
        </w:rPr>
        <w:t xml:space="preserve"> 0)}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="text-center"&gt;{</w:t>
      </w:r>
      <w:proofErr w:type="spellStart"/>
      <w:r w:rsidRPr="004C3219">
        <w:rPr>
          <w:lang w:val="en-US"/>
        </w:rPr>
        <w:t>emptyMessage</w:t>
      </w:r>
      <w:proofErr w:type="spellEnd"/>
      <w:r w:rsidRPr="004C3219">
        <w:rPr>
          <w:lang w:val="en-US"/>
        </w:rPr>
        <w:t>}&lt;/td&gt;</w:t>
      </w:r>
    </w:p>
    <w:p w14:paraId="17EE0541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&lt;/tr&gt;</w:t>
      </w:r>
    </w:p>
    <w:p w14:paraId="214C4DB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)}</w:t>
      </w:r>
    </w:p>
    <w:p w14:paraId="074DC9F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&lt;/</w:t>
      </w:r>
      <w:proofErr w:type="spellStart"/>
      <w:r w:rsidRPr="004C3219">
        <w:rPr>
          <w:lang w:val="en-US"/>
        </w:rPr>
        <w:t>tbody</w:t>
      </w:r>
      <w:proofErr w:type="spellEnd"/>
      <w:r w:rsidRPr="004C3219">
        <w:rPr>
          <w:lang w:val="en-US"/>
        </w:rPr>
        <w:t>&gt;</w:t>
      </w:r>
    </w:p>
    <w:p w14:paraId="4E4A88F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&lt;/table&gt;</w:t>
      </w:r>
    </w:p>
    <w:p w14:paraId="1C760D7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&lt;/div&gt;</w:t>
      </w:r>
    </w:p>
    <w:p w14:paraId="77EFEAA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>&lt;/div&gt;</w:t>
      </w:r>
    </w:p>
    <w:p w14:paraId="4A0A8ACC" w14:textId="77777777" w:rsidR="004C3219" w:rsidRPr="003C42D4" w:rsidRDefault="004C3219" w:rsidP="004C3219">
      <w:pPr>
        <w:pStyle w:val="aff0"/>
        <w:rPr>
          <w:lang w:val="en-US"/>
        </w:rPr>
      </w:pPr>
      <w:r w:rsidRPr="003C42D4">
        <w:rPr>
          <w:lang w:val="en-US"/>
        </w:rPr>
        <w:t>);};</w:t>
      </w:r>
    </w:p>
    <w:p w14:paraId="117B8483" w14:textId="77777777" w:rsidR="004C3219" w:rsidRPr="003C42D4" w:rsidRDefault="004C3219" w:rsidP="004C3219">
      <w:pPr>
        <w:pStyle w:val="aff0"/>
        <w:rPr>
          <w:lang w:val="en-US"/>
        </w:rPr>
      </w:pPr>
    </w:p>
    <w:p w14:paraId="4A97453E" w14:textId="77777777" w:rsidR="004C3219" w:rsidRPr="003C42D4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>export</w:t>
      </w:r>
      <w:r w:rsidRPr="003C42D4">
        <w:rPr>
          <w:lang w:val="en-US"/>
        </w:rPr>
        <w:t xml:space="preserve"> </w:t>
      </w:r>
      <w:r w:rsidRPr="004C3219">
        <w:rPr>
          <w:lang w:val="en-US"/>
        </w:rPr>
        <w:t>default</w:t>
      </w:r>
      <w:r w:rsidRPr="003C42D4">
        <w:rPr>
          <w:lang w:val="en-US"/>
        </w:rPr>
        <w:t xml:space="preserve"> </w:t>
      </w:r>
      <w:r w:rsidRPr="004C3219">
        <w:rPr>
          <w:lang w:val="en-US"/>
        </w:rPr>
        <w:t>CommonTable</w:t>
      </w:r>
      <w:r w:rsidRPr="003C42D4">
        <w:rPr>
          <w:lang w:val="en-US"/>
        </w:rPr>
        <w:t>;</w:t>
      </w:r>
    </w:p>
    <w:p w14:paraId="28484972" w14:textId="77777777" w:rsidR="00F4028D" w:rsidRDefault="00F4028D" w:rsidP="00D13073">
      <w:pPr>
        <w:pStyle w:val="2"/>
      </w:pPr>
      <w:bookmarkStart w:id="43" w:name="_Toc215610301"/>
      <w:bookmarkStart w:id="44" w:name="_Toc215610344"/>
      <w:bookmarkStart w:id="45" w:name="_Toc215610402"/>
      <w:r>
        <w:t>Разграничение прав доступа пользователей</w:t>
      </w:r>
      <w:bookmarkEnd w:id="43"/>
      <w:bookmarkEnd w:id="44"/>
      <w:bookmarkEnd w:id="45"/>
    </w:p>
    <w:p w14:paraId="78365FCB" w14:textId="77777777" w:rsidR="006C2075" w:rsidRPr="006C2075" w:rsidRDefault="00BC2B85" w:rsidP="008D5ED1">
      <w:pPr>
        <w:pStyle w:val="a3"/>
      </w:pPr>
      <w:r w:rsidRPr="00BC2B85">
        <w:t>Разграничение прав доступа реализовано разделени</w:t>
      </w:r>
      <w:r w:rsidR="00241B2F">
        <w:t>ем</w:t>
      </w:r>
      <w:r w:rsidR="006C2075">
        <w:t xml:space="preserve"> пользователей на </w:t>
      </w:r>
      <w:r w:rsidR="006C2075" w:rsidRPr="006C2075">
        <w:t>три роли:</w:t>
      </w:r>
    </w:p>
    <w:p w14:paraId="5905F697" w14:textId="77777777" w:rsidR="006C2075" w:rsidRPr="006C2075" w:rsidRDefault="00572CA3" w:rsidP="006C2075">
      <w:pPr>
        <w:pStyle w:val="a1"/>
      </w:pPr>
      <w:r>
        <w:t>а</w:t>
      </w:r>
      <w:r w:rsidR="006C2075" w:rsidRPr="006C2075">
        <w:t>дминистратор</w:t>
      </w:r>
      <w:r w:rsidR="00B30A23">
        <w:rPr>
          <w:lang w:val="en-US"/>
        </w:rPr>
        <w:t>;</w:t>
      </w:r>
    </w:p>
    <w:p w14:paraId="54D1E4D5" w14:textId="77777777" w:rsidR="006C2075" w:rsidRPr="006C2075" w:rsidRDefault="00572CA3" w:rsidP="006C2075">
      <w:pPr>
        <w:pStyle w:val="a1"/>
      </w:pPr>
      <w:r>
        <w:t>к</w:t>
      </w:r>
      <w:r w:rsidR="006C2075" w:rsidRPr="006C2075">
        <w:t>омендант</w:t>
      </w:r>
      <w:r w:rsidR="00B30A23">
        <w:rPr>
          <w:lang w:val="en-US"/>
        </w:rPr>
        <w:t>;</w:t>
      </w:r>
    </w:p>
    <w:p w14:paraId="1344A163" w14:textId="77777777" w:rsidR="006C2075" w:rsidRDefault="00572CA3" w:rsidP="006C2075">
      <w:pPr>
        <w:pStyle w:val="a1"/>
      </w:pPr>
      <w:r>
        <w:t>в</w:t>
      </w:r>
      <w:r w:rsidR="006C2075" w:rsidRPr="006C2075">
        <w:t>оспитатель</w:t>
      </w:r>
      <w:r>
        <w:t>.</w:t>
      </w:r>
    </w:p>
    <w:p w14:paraId="4AF01CEB" w14:textId="77777777" w:rsidR="00E405C0" w:rsidRDefault="00BC2B85" w:rsidP="00E405C0">
      <w:pPr>
        <w:pStyle w:val="a3"/>
      </w:pPr>
      <w:r w:rsidRPr="006C2075">
        <w:lastRenderedPageBreak/>
        <w:t xml:space="preserve">Права </w:t>
      </w:r>
      <w:r w:rsidR="00E216CA">
        <w:t>определенной роли у сотрудника появляются только при правильном идентификаторе ро</w:t>
      </w:r>
      <w:r w:rsidR="00342D19">
        <w:t>л</w:t>
      </w:r>
      <w:r w:rsidR="00E216CA">
        <w:t xml:space="preserve">и </w:t>
      </w:r>
      <w:r w:rsidRPr="006C2075">
        <w:t>в поле</w:t>
      </w:r>
      <w:r w:rsidR="00570D0B">
        <w:t xml:space="preserve"> </w:t>
      </w:r>
      <w:r w:rsidR="00570D0B">
        <w:rPr>
          <w:lang w:val="en-US"/>
        </w:rPr>
        <w:t>RoleId</w:t>
      </w:r>
      <w:r w:rsidRPr="006C2075">
        <w:t xml:space="preserve">. </w:t>
      </w:r>
      <w:r w:rsidR="00F74ED1">
        <w:t>Фрагмент</w:t>
      </w:r>
      <w:r w:rsidRPr="006C2075">
        <w:t xml:space="preserve"> кода</w:t>
      </w:r>
      <w:r w:rsidR="00F74ED1">
        <w:t xml:space="preserve"> для</w:t>
      </w:r>
      <w:r w:rsidRPr="006C2075">
        <w:t xml:space="preserve"> разграничения прав </w:t>
      </w:r>
      <w:r w:rsidR="008852BA">
        <w:t xml:space="preserve">доступа </w:t>
      </w:r>
      <w:r w:rsidR="00F74ED1">
        <w:t xml:space="preserve">по маршрутам </w:t>
      </w:r>
      <w:r w:rsidRPr="006C2075">
        <w:t>представлен листингом</w:t>
      </w:r>
      <w:r w:rsidR="0044155D">
        <w:t xml:space="preserve"> 5</w:t>
      </w:r>
      <w:r w:rsidRPr="006C2075">
        <w:t>.</w:t>
      </w:r>
    </w:p>
    <w:p w14:paraId="789247EC" w14:textId="77777777" w:rsidR="008852BA" w:rsidRPr="008852BA" w:rsidRDefault="00E405C0" w:rsidP="008852BA">
      <w:pPr>
        <w:pStyle w:val="aff2"/>
        <w:rPr>
          <w:highlight w:val="yellow"/>
        </w:rPr>
      </w:pPr>
      <w:r>
        <w:t xml:space="preserve">Листинг 5 </w:t>
      </w:r>
      <w:r w:rsidR="00342D19">
        <w:t>–</w:t>
      </w:r>
      <w:r>
        <w:t xml:space="preserve"> </w:t>
      </w:r>
      <w:r w:rsidR="00F64237">
        <w:t>Фрагмент</w:t>
      </w:r>
      <w:r w:rsidR="00342D19">
        <w:t xml:space="preserve"> </w:t>
      </w:r>
      <w:r w:rsidR="00F64237">
        <w:t xml:space="preserve">кода для </w:t>
      </w:r>
      <w:r w:rsidR="008852BA">
        <w:t>разграничения прав доступа</w:t>
      </w:r>
      <w:r w:rsidR="00F74ED1">
        <w:t xml:space="preserve"> по маршрутам</w:t>
      </w:r>
    </w:p>
    <w:p w14:paraId="1EDE1FCC" w14:textId="77777777" w:rsidR="00733039" w:rsidRPr="00733039" w:rsidRDefault="00733039" w:rsidP="00733039">
      <w:pPr>
        <w:pStyle w:val="aff0"/>
      </w:pPr>
      <w:r w:rsidRPr="00733039">
        <w:t xml:space="preserve">// Основной массив маршрутов приложения  </w:t>
      </w:r>
    </w:p>
    <w:p w14:paraId="4A76A0B6" w14:textId="77777777" w:rsidR="00733039" w:rsidRPr="00733039" w:rsidRDefault="00733039" w:rsidP="00733039">
      <w:pPr>
        <w:pStyle w:val="aff0"/>
      </w:pPr>
      <w:proofErr w:type="spellStart"/>
      <w:r w:rsidRPr="00733039">
        <w:t>export</w:t>
      </w:r>
      <w:proofErr w:type="spellEnd"/>
      <w:r w:rsidRPr="00733039">
        <w:t xml:space="preserve"> const </w:t>
      </w:r>
      <w:proofErr w:type="spellStart"/>
      <w:r w:rsidRPr="00733039">
        <w:t>routes</w:t>
      </w:r>
      <w:proofErr w:type="spellEnd"/>
      <w:r w:rsidRPr="00733039">
        <w:t xml:space="preserve"> = [</w:t>
      </w:r>
    </w:p>
    <w:p w14:paraId="44004A85" w14:textId="77777777" w:rsidR="00733039" w:rsidRPr="00733039" w:rsidRDefault="00733039" w:rsidP="00733039">
      <w:pPr>
        <w:pStyle w:val="aff0"/>
      </w:pPr>
      <w:r w:rsidRPr="00733039">
        <w:t xml:space="preserve">  {</w:t>
      </w:r>
    </w:p>
    <w:p w14:paraId="5A37B971" w14:textId="77777777" w:rsidR="00733039" w:rsidRPr="00733039" w:rsidRDefault="00733039" w:rsidP="00733039">
      <w:pPr>
        <w:pStyle w:val="aff0"/>
      </w:pPr>
      <w:r w:rsidRPr="00733039">
        <w:t xml:space="preserve">    // Корневой маршрут - страница входа</w:t>
      </w:r>
    </w:p>
    <w:p w14:paraId="26D1F7D3" w14:textId="77777777" w:rsidR="00733039" w:rsidRPr="00733039" w:rsidRDefault="00733039" w:rsidP="00733039">
      <w:pPr>
        <w:pStyle w:val="aff0"/>
      </w:pPr>
      <w:r w:rsidRPr="00733039">
        <w:t xml:space="preserve">    </w:t>
      </w:r>
      <w:proofErr w:type="spellStart"/>
      <w:r w:rsidRPr="00733039">
        <w:t>path</w:t>
      </w:r>
      <w:proofErr w:type="spellEnd"/>
      <w:r w:rsidRPr="00733039">
        <w:t xml:space="preserve">: "/", </w:t>
      </w:r>
      <w:proofErr w:type="spellStart"/>
      <w:r w:rsidRPr="00733039">
        <w:t>element</w:t>
      </w:r>
      <w:proofErr w:type="spellEnd"/>
      <w:r w:rsidRPr="00733039">
        <w:t>: &lt;</w:t>
      </w:r>
      <w:proofErr w:type="spellStart"/>
      <w:r w:rsidRPr="00733039">
        <w:t>LoginPage</w:t>
      </w:r>
      <w:proofErr w:type="spellEnd"/>
      <w:r w:rsidRPr="00733039">
        <w:t xml:space="preserve"> /&gt;,</w:t>
      </w:r>
    </w:p>
    <w:p w14:paraId="601D0FF9" w14:textId="77777777" w:rsidR="00733039" w:rsidRPr="00733039" w:rsidRDefault="00733039" w:rsidP="00733039">
      <w:pPr>
        <w:pStyle w:val="aff0"/>
      </w:pPr>
      <w:r w:rsidRPr="00733039">
        <w:t xml:space="preserve">  },</w:t>
      </w:r>
    </w:p>
    <w:p w14:paraId="55FAB7BF" w14:textId="77777777" w:rsidR="00733039" w:rsidRPr="00733039" w:rsidRDefault="00733039" w:rsidP="00733039">
      <w:pPr>
        <w:pStyle w:val="aff0"/>
      </w:pPr>
      <w:r w:rsidRPr="00733039">
        <w:t xml:space="preserve">  {</w:t>
      </w:r>
    </w:p>
    <w:p w14:paraId="0E67F0A2" w14:textId="77777777" w:rsidR="00733039" w:rsidRPr="00733039" w:rsidRDefault="00733039" w:rsidP="00733039">
      <w:pPr>
        <w:pStyle w:val="aff0"/>
      </w:pPr>
      <w:r w:rsidRPr="00733039">
        <w:t xml:space="preserve">    // Маршрут панели управления с защитой доступа</w:t>
      </w:r>
    </w:p>
    <w:p w14:paraId="44872CF3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</w:t>
      </w:r>
      <w:r w:rsidRPr="003C42D4">
        <w:rPr>
          <w:lang w:val="en-US"/>
        </w:rPr>
        <w:t>path: "/dashboard",</w:t>
      </w:r>
    </w:p>
    <w:p w14:paraId="10D445AA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element: (</w:t>
      </w:r>
    </w:p>
    <w:p w14:paraId="3A814700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&lt;</w:t>
      </w:r>
      <w:proofErr w:type="spellStart"/>
      <w:r w:rsidRPr="003C42D4">
        <w:rPr>
          <w:lang w:val="en-US"/>
        </w:rPr>
        <w:t>ProtectedRoute</w:t>
      </w:r>
      <w:proofErr w:type="spellEnd"/>
      <w:r w:rsidRPr="003C42D4">
        <w:rPr>
          <w:lang w:val="en-US"/>
        </w:rPr>
        <w:t>&gt;</w:t>
      </w:r>
    </w:p>
    <w:p w14:paraId="0C8DA657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  &lt;</w:t>
      </w:r>
      <w:proofErr w:type="spellStart"/>
      <w:r w:rsidRPr="003C42D4">
        <w:rPr>
          <w:lang w:val="en-US"/>
        </w:rPr>
        <w:t>DashboardLayout</w:t>
      </w:r>
      <w:proofErr w:type="spellEnd"/>
      <w:r w:rsidRPr="003C42D4">
        <w:rPr>
          <w:lang w:val="en-US"/>
        </w:rPr>
        <w:t xml:space="preserve"> /&gt;</w:t>
      </w:r>
    </w:p>
    <w:p w14:paraId="31331B31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>&lt;/</w:t>
      </w:r>
      <w:proofErr w:type="spellStart"/>
      <w:r w:rsidRPr="00733039">
        <w:t>ProtectedRoute</w:t>
      </w:r>
      <w:proofErr w:type="spellEnd"/>
      <w:r w:rsidRPr="00733039">
        <w:t>&gt;</w:t>
      </w:r>
    </w:p>
    <w:p w14:paraId="10A6FA80" w14:textId="77777777" w:rsidR="00733039" w:rsidRPr="00733039" w:rsidRDefault="00733039" w:rsidP="00733039">
      <w:pPr>
        <w:pStyle w:val="aff0"/>
      </w:pPr>
      <w:r w:rsidRPr="00733039">
        <w:t xml:space="preserve">    ),</w:t>
      </w:r>
    </w:p>
    <w:p w14:paraId="70E4AFDA" w14:textId="77777777" w:rsidR="00733039" w:rsidRPr="00733039" w:rsidRDefault="00733039" w:rsidP="00733039">
      <w:pPr>
        <w:pStyle w:val="aff0"/>
      </w:pPr>
      <w:r w:rsidRPr="00733039">
        <w:t xml:space="preserve">    // Мета-данные для маршрута</w:t>
      </w:r>
    </w:p>
    <w:p w14:paraId="103B369C" w14:textId="77777777" w:rsidR="00733039" w:rsidRPr="00733039" w:rsidRDefault="00733039" w:rsidP="00733039">
      <w:pPr>
        <w:pStyle w:val="aff0"/>
      </w:pPr>
      <w:r w:rsidRPr="00733039">
        <w:t xml:space="preserve">    </w:t>
      </w:r>
      <w:proofErr w:type="spellStart"/>
      <w:r w:rsidRPr="00733039">
        <w:t>handle</w:t>
      </w:r>
      <w:proofErr w:type="spellEnd"/>
      <w:r w:rsidRPr="00733039">
        <w:t xml:space="preserve">: </w:t>
      </w:r>
      <w:proofErr w:type="gramStart"/>
      <w:r w:rsidRPr="00733039">
        <w:t xml:space="preserve">{ </w:t>
      </w:r>
      <w:proofErr w:type="spellStart"/>
      <w:r w:rsidRPr="00733039">
        <w:t>title</w:t>
      </w:r>
      <w:proofErr w:type="spellEnd"/>
      <w:proofErr w:type="gramEnd"/>
      <w:r w:rsidRPr="00733039">
        <w:t>: 'Панель управления</w:t>
      </w:r>
      <w:proofErr w:type="gramStart"/>
      <w:r w:rsidRPr="00733039">
        <w:t>' }</w:t>
      </w:r>
      <w:proofErr w:type="gramEnd"/>
      <w:r w:rsidRPr="00733039">
        <w:t>,</w:t>
      </w:r>
    </w:p>
    <w:p w14:paraId="4AAAAE40" w14:textId="77777777" w:rsidR="00733039" w:rsidRPr="00733039" w:rsidRDefault="00733039" w:rsidP="00733039">
      <w:pPr>
        <w:pStyle w:val="aff0"/>
      </w:pPr>
      <w:r w:rsidRPr="00733039">
        <w:t xml:space="preserve">    // Вложенные маршруты внутри дашборда</w:t>
      </w:r>
    </w:p>
    <w:p w14:paraId="10EBB434" w14:textId="77777777" w:rsidR="00733039" w:rsidRPr="00733039" w:rsidRDefault="00733039" w:rsidP="00733039">
      <w:pPr>
        <w:pStyle w:val="aff0"/>
      </w:pPr>
      <w:r w:rsidRPr="00733039">
        <w:t xml:space="preserve">    </w:t>
      </w:r>
      <w:proofErr w:type="spellStart"/>
      <w:r w:rsidRPr="00733039">
        <w:t>children</w:t>
      </w:r>
      <w:proofErr w:type="spellEnd"/>
      <w:r w:rsidRPr="00733039">
        <w:t>: [</w:t>
      </w:r>
    </w:p>
    <w:p w14:paraId="3D6CF865" w14:textId="77777777" w:rsidR="00733039" w:rsidRPr="00733039" w:rsidRDefault="00733039" w:rsidP="00733039">
      <w:pPr>
        <w:pStyle w:val="aff0"/>
      </w:pPr>
      <w:r w:rsidRPr="00733039">
        <w:t xml:space="preserve">      // Раздел структуры общежития (требуется роль </w:t>
      </w:r>
      <w:proofErr w:type="spellStart"/>
      <w:r w:rsidRPr="00733039">
        <w:t>educator</w:t>
      </w:r>
      <w:proofErr w:type="spellEnd"/>
      <w:r w:rsidRPr="00733039">
        <w:t>)</w:t>
      </w:r>
    </w:p>
    <w:p w14:paraId="18821BCD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 xml:space="preserve">: "structure", element: &lt;&gt;&lt;/&gt;,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Структура</w:t>
      </w:r>
      <w:r w:rsidRPr="003C42D4">
        <w:rPr>
          <w:lang w:val="en-US"/>
        </w:rPr>
        <w:t xml:space="preserve"> </w:t>
      </w:r>
      <w:r w:rsidRPr="00733039">
        <w:t>общежития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'educator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52714A88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>: "students", element: &lt;</w:t>
      </w:r>
      <w:proofErr w:type="spellStart"/>
      <w:r w:rsidRPr="003C42D4">
        <w:rPr>
          <w:lang w:val="en-US"/>
        </w:rPr>
        <w:t>StudentsLayout</w:t>
      </w:r>
      <w:proofErr w:type="spellEnd"/>
      <w:r w:rsidRPr="003C42D4">
        <w:rPr>
          <w:lang w:val="en-US"/>
        </w:rPr>
        <w:t xml:space="preserve"> 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Студенты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'educator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5F45330C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>: "students</w:t>
      </w:r>
      <w:proofErr w:type="gramStart"/>
      <w:r w:rsidRPr="003C42D4">
        <w:rPr>
          <w:lang w:val="en-US"/>
        </w:rPr>
        <w:t>/:</w:t>
      </w:r>
      <w:proofErr w:type="spellStart"/>
      <w:r w:rsidRPr="003C42D4">
        <w:rPr>
          <w:lang w:val="en-US"/>
        </w:rPr>
        <w:t>studentId</w:t>
      </w:r>
      <w:proofErr w:type="spellEnd"/>
      <w:proofErr w:type="gramEnd"/>
      <w:r w:rsidRPr="003C42D4">
        <w:rPr>
          <w:lang w:val="en-US"/>
        </w:rPr>
        <w:t>", element: &lt;</w:t>
      </w:r>
      <w:proofErr w:type="spellStart"/>
      <w:r w:rsidRPr="003C42D4">
        <w:rPr>
          <w:lang w:val="en-US"/>
        </w:rPr>
        <w:t>StudentCardLayout</w:t>
      </w:r>
      <w:proofErr w:type="spellEnd"/>
      <w:r w:rsidRPr="003C42D4">
        <w:rPr>
          <w:lang w:val="en-US"/>
        </w:rPr>
        <w:t xml:space="preserve"> 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Карточка</w:t>
      </w:r>
      <w:r w:rsidRPr="003C42D4">
        <w:rPr>
          <w:lang w:val="en-US"/>
        </w:rPr>
        <w:t xml:space="preserve"> </w:t>
      </w:r>
      <w:r w:rsidRPr="00733039">
        <w:t>студента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'educator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7CC445EC" w14:textId="77777777" w:rsidR="00733039" w:rsidRPr="003C42D4" w:rsidRDefault="00733039" w:rsidP="00733039">
      <w:pPr>
        <w:pStyle w:val="aff0"/>
        <w:rPr>
          <w:lang w:val="en-US"/>
        </w:rPr>
      </w:pPr>
    </w:p>
    <w:p w14:paraId="10BB6486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 xml:space="preserve">// Раздел студентов (требуется роль </w:t>
      </w:r>
      <w:proofErr w:type="spellStart"/>
      <w:r w:rsidRPr="00733039">
        <w:t>commandant</w:t>
      </w:r>
      <w:proofErr w:type="spellEnd"/>
      <w:r w:rsidRPr="00733039">
        <w:t>)</w:t>
      </w:r>
    </w:p>
    <w:p w14:paraId="000C30D7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 xml:space="preserve">: "settlement", element: &lt;&gt;&lt;/&gt;,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Расселение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'commandant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6EBA5882" w14:textId="77777777" w:rsidR="00733039" w:rsidRPr="003C42D4" w:rsidRDefault="00733039" w:rsidP="00733039">
      <w:pPr>
        <w:pStyle w:val="aff0"/>
        <w:rPr>
          <w:lang w:val="en-US"/>
        </w:rPr>
      </w:pPr>
    </w:p>
    <w:p w14:paraId="7DE25A1A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 xml:space="preserve">// Раздел пользователей (требуется роль </w:t>
      </w:r>
      <w:proofErr w:type="spellStart"/>
      <w:r w:rsidRPr="00733039">
        <w:t>admin</w:t>
      </w:r>
      <w:proofErr w:type="spellEnd"/>
      <w:r w:rsidRPr="00733039">
        <w:t>)</w:t>
      </w:r>
    </w:p>
    <w:p w14:paraId="6FA78E0E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>: "users", element: &lt;</w:t>
      </w:r>
      <w:proofErr w:type="spellStart"/>
      <w:r w:rsidRPr="003C42D4">
        <w:rPr>
          <w:lang w:val="en-US"/>
        </w:rPr>
        <w:t>UsersLayout</w:t>
      </w:r>
      <w:proofErr w:type="spellEnd"/>
      <w:r w:rsidRPr="003C42D4">
        <w:rPr>
          <w:lang w:val="en-US"/>
        </w:rPr>
        <w:t xml:space="preserve"> 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Пользователи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'admin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0A019D9C" w14:textId="77777777" w:rsidR="00733039" w:rsidRPr="003C42D4" w:rsidRDefault="00733039" w:rsidP="00733039">
      <w:pPr>
        <w:pStyle w:val="aff0"/>
        <w:rPr>
          <w:lang w:val="en-US"/>
        </w:rPr>
      </w:pPr>
    </w:p>
    <w:p w14:paraId="7B081A26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>// Маршрут по умолчанию для /</w:t>
      </w:r>
      <w:proofErr w:type="spellStart"/>
      <w:r w:rsidRPr="00733039">
        <w:t>dashboard</w:t>
      </w:r>
      <w:proofErr w:type="spellEnd"/>
      <w:r w:rsidRPr="00733039">
        <w:t xml:space="preserve"> - редирект на структуру</w:t>
      </w:r>
    </w:p>
    <w:p w14:paraId="00E011A7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index</w:t>
      </w:r>
      <w:proofErr w:type="gramEnd"/>
      <w:r w:rsidRPr="003C42D4">
        <w:rPr>
          <w:lang w:val="en-US"/>
        </w:rPr>
        <w:t xml:space="preserve">: true, element: &lt;Navigate to="structure" </w:t>
      </w:r>
      <w:proofErr w:type="gramStart"/>
      <w:r w:rsidRPr="003C42D4">
        <w:rPr>
          <w:lang w:val="en-US"/>
        </w:rPr>
        <w:t>replace</w:t>
      </w:r>
      <w:proofErr w:type="gramEnd"/>
      <w:r w:rsidRPr="003C42D4">
        <w:rPr>
          <w:lang w:val="en-US"/>
        </w:rPr>
        <w:t xml:space="preserve"> /</w:t>
      </w:r>
      <w:proofErr w:type="gramStart"/>
      <w:r w:rsidRPr="003C42D4">
        <w:rPr>
          <w:lang w:val="en-US"/>
        </w:rPr>
        <w:t>&gt; }</w:t>
      </w:r>
      <w:proofErr w:type="gramEnd"/>
      <w:r w:rsidRPr="003C42D4">
        <w:rPr>
          <w:lang w:val="en-US"/>
        </w:rPr>
        <w:t>,</w:t>
      </w:r>
    </w:p>
    <w:p w14:paraId="2F11F23C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</w:t>
      </w:r>
      <w:r w:rsidRPr="00733039">
        <w:t>],</w:t>
      </w:r>
    </w:p>
    <w:p w14:paraId="5E86B4F9" w14:textId="77777777" w:rsidR="00733039" w:rsidRPr="00733039" w:rsidRDefault="00733039" w:rsidP="00733039">
      <w:pPr>
        <w:pStyle w:val="aff0"/>
      </w:pPr>
      <w:r w:rsidRPr="00733039">
        <w:t xml:space="preserve">  },</w:t>
      </w:r>
    </w:p>
    <w:p w14:paraId="70D99D3E" w14:textId="77777777" w:rsidR="00733039" w:rsidRPr="00733039" w:rsidRDefault="00733039" w:rsidP="00733039">
      <w:pPr>
        <w:pStyle w:val="aff0"/>
      </w:pPr>
      <w:r w:rsidRPr="00733039">
        <w:t xml:space="preserve">  // Маршрут для обработки несуществующих страниц (404)</w:t>
      </w:r>
    </w:p>
    <w:p w14:paraId="67724184" w14:textId="77777777" w:rsidR="00733039" w:rsidRPr="00733039" w:rsidRDefault="00733039" w:rsidP="00733039">
      <w:pPr>
        <w:pStyle w:val="aff0"/>
      </w:pPr>
      <w:r w:rsidRPr="00733039">
        <w:lastRenderedPageBreak/>
        <w:t xml:space="preserve">  </w:t>
      </w:r>
      <w:proofErr w:type="gramStart"/>
      <w:r w:rsidRPr="00733039">
        <w:t xml:space="preserve">{ </w:t>
      </w:r>
      <w:proofErr w:type="spellStart"/>
      <w:r w:rsidRPr="00733039">
        <w:t>path</w:t>
      </w:r>
      <w:proofErr w:type="spellEnd"/>
      <w:proofErr w:type="gramEnd"/>
      <w:r w:rsidRPr="00733039">
        <w:t xml:space="preserve">: "*", </w:t>
      </w:r>
      <w:proofErr w:type="spellStart"/>
      <w:r w:rsidRPr="00733039">
        <w:t>element</w:t>
      </w:r>
      <w:proofErr w:type="spellEnd"/>
      <w:r w:rsidRPr="00733039">
        <w:t>: &lt;</w:t>
      </w:r>
      <w:proofErr w:type="spellStart"/>
      <w:r w:rsidRPr="00733039">
        <w:t>NotFoundLayout</w:t>
      </w:r>
      <w:proofErr w:type="spellEnd"/>
      <w:r w:rsidRPr="00733039">
        <w:t xml:space="preserve"> /</w:t>
      </w:r>
      <w:proofErr w:type="gramStart"/>
      <w:r w:rsidRPr="00733039">
        <w:t>&gt; }</w:t>
      </w:r>
      <w:proofErr w:type="gramEnd"/>
      <w:r w:rsidRPr="00733039">
        <w:t>,</w:t>
      </w:r>
    </w:p>
    <w:p w14:paraId="254857AC" w14:textId="77777777" w:rsidR="00E405C0" w:rsidRPr="006C2075" w:rsidRDefault="00733039" w:rsidP="00B50673">
      <w:pPr>
        <w:pStyle w:val="aff0"/>
      </w:pPr>
      <w:r w:rsidRPr="00733039">
        <w:t>];</w:t>
      </w:r>
    </w:p>
    <w:p w14:paraId="6358187B" w14:textId="77777777" w:rsidR="00F4028D" w:rsidRDefault="00F4028D" w:rsidP="00D13073">
      <w:pPr>
        <w:pStyle w:val="2"/>
      </w:pPr>
      <w:bookmarkStart w:id="46" w:name="_Toc215610302"/>
      <w:bookmarkStart w:id="47" w:name="_Toc215610345"/>
      <w:bookmarkStart w:id="48" w:name="_Toc215610403"/>
      <w:r>
        <w:t>Экспорт и импорт данных</w:t>
      </w:r>
      <w:bookmarkEnd w:id="46"/>
      <w:bookmarkEnd w:id="47"/>
      <w:bookmarkEnd w:id="48"/>
    </w:p>
    <w:p w14:paraId="45B00CF6" w14:textId="77777777" w:rsidR="00270616" w:rsidRPr="003D4058" w:rsidRDefault="00270616" w:rsidP="008D5ED1">
      <w:pPr>
        <w:pStyle w:val="a3"/>
      </w:pPr>
      <w:r>
        <w:t xml:space="preserve">Веб-приложение также предоставляет доступ к экспорту </w:t>
      </w:r>
      <w:r w:rsidR="003C42D4">
        <w:t>и импорту</w:t>
      </w:r>
      <w:r w:rsidR="009F00FB">
        <w:t xml:space="preserve"> </w:t>
      </w:r>
      <w:r>
        <w:t>данных о студентах в формате</w:t>
      </w:r>
      <w:r w:rsidR="00BB3ABC">
        <w:t xml:space="preserve"> *.</w:t>
      </w:r>
      <w:r w:rsidR="00BB3ABC">
        <w:rPr>
          <w:lang w:val="en-US"/>
        </w:rPr>
        <w:t>xlsx</w:t>
      </w:r>
      <w:r>
        <w:t>.</w:t>
      </w:r>
      <w:r w:rsidR="00C7366D">
        <w:t xml:space="preserve"> Код метода </w:t>
      </w:r>
      <w:proofErr w:type="spellStart"/>
      <w:r w:rsidR="00C7366D" w:rsidRPr="00310BD1">
        <w:rPr>
          <w:lang w:val="en-US"/>
        </w:rPr>
        <w:t>handleExportToExcel</w:t>
      </w:r>
      <w:proofErr w:type="spellEnd"/>
      <w:r w:rsidR="00C7366D">
        <w:t xml:space="preserve"> представлен листингом 6. Также в веб-приложении присутствует </w:t>
      </w:r>
      <w:r w:rsidR="003D4058">
        <w:t>возможность скачать шаблон для импорта данных. Код метода для создания шаблона представлен листингом 7.</w:t>
      </w:r>
    </w:p>
    <w:p w14:paraId="0DEE10E3" w14:textId="77777777" w:rsidR="008336ED" w:rsidRPr="00C7366D" w:rsidRDefault="008336ED" w:rsidP="008C6416">
      <w:pPr>
        <w:pStyle w:val="aff2"/>
      </w:pPr>
      <w:r>
        <w:t>Листинг</w:t>
      </w:r>
      <w:r w:rsidRPr="00C7366D">
        <w:t xml:space="preserve"> 6 </w:t>
      </w:r>
      <w:r w:rsidR="00B27CEA" w:rsidRPr="00C7366D">
        <w:t>–</w:t>
      </w:r>
      <w:r w:rsidRPr="00C7366D">
        <w:t xml:space="preserve"> </w:t>
      </w:r>
      <w:r>
        <w:t>Код</w:t>
      </w:r>
      <w:r w:rsidRPr="00C7366D">
        <w:t xml:space="preserve"> </w:t>
      </w:r>
      <w:r>
        <w:t>метода</w:t>
      </w:r>
      <w:r w:rsidRPr="00C7366D">
        <w:t xml:space="preserve"> </w:t>
      </w:r>
      <w:proofErr w:type="spellStart"/>
      <w:r w:rsidRPr="00310BD1">
        <w:rPr>
          <w:lang w:val="en-US"/>
        </w:rPr>
        <w:t>handleExportToExcel</w:t>
      </w:r>
      <w:proofErr w:type="spellEnd"/>
    </w:p>
    <w:p w14:paraId="010A8DF0" w14:textId="0DF3626F" w:rsidR="008336ED" w:rsidRPr="00440A90" w:rsidRDefault="008336ED" w:rsidP="008336ED">
      <w:pPr>
        <w:pStyle w:val="aff0"/>
      </w:pPr>
      <w:r w:rsidRPr="00310BD1">
        <w:rPr>
          <w:lang w:val="en-US"/>
        </w:rPr>
        <w:t>const</w:t>
      </w:r>
      <w:r w:rsidRPr="00440A90">
        <w:t xml:space="preserve"> </w:t>
      </w:r>
      <w:proofErr w:type="spellStart"/>
      <w:r w:rsidRPr="00310BD1">
        <w:rPr>
          <w:lang w:val="en-US"/>
        </w:rPr>
        <w:t>handleExportToExcel</w:t>
      </w:r>
      <w:proofErr w:type="spellEnd"/>
      <w:r w:rsidRPr="00440A90">
        <w:t xml:space="preserve"> = () =&gt; {</w:t>
      </w:r>
    </w:p>
    <w:p w14:paraId="0CF3EFE1" w14:textId="3022F546" w:rsidR="008336ED" w:rsidRPr="008336ED" w:rsidRDefault="008336ED" w:rsidP="008336ED">
      <w:pPr>
        <w:pStyle w:val="aff0"/>
      </w:pPr>
      <w:r w:rsidRPr="00310BD1">
        <w:rPr>
          <w:lang w:val="en-US"/>
        </w:rPr>
        <w:t> </w:t>
      </w:r>
      <w:r w:rsidRPr="00440A90">
        <w:t xml:space="preserve"> </w:t>
      </w:r>
      <w:r w:rsidRPr="00310BD1">
        <w:rPr>
          <w:lang w:val="en-US"/>
        </w:rPr>
        <w:t> </w:t>
      </w:r>
      <w:r w:rsidRPr="00440A90">
        <w:t xml:space="preserve"> </w:t>
      </w:r>
      <w:r w:rsidRPr="008336ED">
        <w:t>// Подготов</w:t>
      </w:r>
      <w:r w:rsidR="000414C9">
        <w:t xml:space="preserve">ка </w:t>
      </w:r>
      <w:r w:rsidRPr="008336ED">
        <w:t>данны</w:t>
      </w:r>
      <w:r w:rsidR="000414C9">
        <w:t>х</w:t>
      </w:r>
      <w:r w:rsidRPr="008336ED">
        <w:t xml:space="preserve"> для экспорта из </w:t>
      </w:r>
      <w:proofErr w:type="spellStart"/>
      <w:r w:rsidRPr="008336ED">
        <w:t>processedStudents</w:t>
      </w:r>
      <w:proofErr w:type="spellEnd"/>
    </w:p>
    <w:p w14:paraId="05464D5B" w14:textId="1B505BA6" w:rsidR="008336ED" w:rsidRPr="008336ED" w:rsidRDefault="008336ED" w:rsidP="008336ED">
      <w:pPr>
        <w:pStyle w:val="aff0"/>
        <w:rPr>
          <w:lang w:val="en-US"/>
        </w:rPr>
      </w:pPr>
      <w:r w:rsidRPr="00B66F3A">
        <w:rPr>
          <w:lang w:val="en-US"/>
        </w:rPr>
        <w:t> </w:t>
      </w:r>
      <w:r w:rsidRPr="002455F3">
        <w:t xml:space="preserve"> </w:t>
      </w:r>
      <w:r w:rsidRPr="00B66F3A">
        <w:rPr>
          <w:lang w:val="en-US"/>
        </w:rPr>
        <w:t> </w:t>
      </w:r>
      <w:r w:rsidRPr="002455F3">
        <w:t xml:space="preserve"> </w:t>
      </w:r>
      <w:r w:rsidRPr="008336ED">
        <w:rPr>
          <w:lang w:val="en-US"/>
        </w:rPr>
        <w:t xml:space="preserve">const </w:t>
      </w:r>
      <w:proofErr w:type="spellStart"/>
      <w:r w:rsidRPr="008336ED">
        <w:rPr>
          <w:lang w:val="en-US"/>
        </w:rPr>
        <w:t>dataForExport</w:t>
      </w:r>
      <w:proofErr w:type="spellEnd"/>
      <w:r w:rsidRPr="008336ED">
        <w:rPr>
          <w:lang w:val="en-US"/>
        </w:rPr>
        <w:t xml:space="preserve"> = </w:t>
      </w:r>
      <w:proofErr w:type="spellStart"/>
      <w:proofErr w:type="gramStart"/>
      <w:r w:rsidRPr="008336ED">
        <w:rPr>
          <w:lang w:val="en-US"/>
        </w:rPr>
        <w:t>processedStudents.map</w:t>
      </w:r>
      <w:proofErr w:type="spellEnd"/>
      <w:r w:rsidRPr="008336ED">
        <w:rPr>
          <w:lang w:val="en-US"/>
        </w:rPr>
        <w:t>(</w:t>
      </w:r>
      <w:proofErr w:type="gramEnd"/>
      <w:r w:rsidRPr="008336ED">
        <w:rPr>
          <w:lang w:val="en-US"/>
        </w:rPr>
        <w:t>student =&gt; ({</w:t>
      </w:r>
    </w:p>
    <w:p w14:paraId="75124707" w14:textId="57674716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'</w:t>
      </w:r>
      <w:r w:rsidRPr="008336ED">
        <w:t>ФИО</w:t>
      </w:r>
      <w:r w:rsidRPr="008336ED">
        <w:rPr>
          <w:lang w:val="en-US"/>
        </w:rPr>
        <w:t>': `${</w:t>
      </w:r>
      <w:proofErr w:type="spellStart"/>
      <w:proofErr w:type="gramStart"/>
      <w:r w:rsidRPr="008336ED">
        <w:rPr>
          <w:lang w:val="en-US"/>
        </w:rPr>
        <w:t>student.surname</w:t>
      </w:r>
      <w:proofErr w:type="spellEnd"/>
      <w:proofErr w:type="gramEnd"/>
      <w:r w:rsidRPr="008336ED">
        <w:rPr>
          <w:lang w:val="en-US"/>
        </w:rPr>
        <w:t xml:space="preserve"> || ''} ${student.name || ''} ${</w:t>
      </w:r>
      <w:proofErr w:type="spellStart"/>
      <w:proofErr w:type="gramStart"/>
      <w:r w:rsidRPr="008336ED">
        <w:rPr>
          <w:lang w:val="en-US"/>
        </w:rPr>
        <w:t>student.patronymic</w:t>
      </w:r>
      <w:proofErr w:type="spellEnd"/>
      <w:proofErr w:type="gramEnd"/>
      <w:r w:rsidRPr="008336ED">
        <w:rPr>
          <w:lang w:val="en-US"/>
        </w:rPr>
        <w:t xml:space="preserve"> || '</w:t>
      </w:r>
      <w:proofErr w:type="gramStart"/>
      <w:r w:rsidRPr="008336ED">
        <w:rPr>
          <w:lang w:val="en-US"/>
        </w:rPr>
        <w:t>'}`</w:t>
      </w:r>
      <w:proofErr w:type="gramEnd"/>
      <w:r w:rsidRPr="008336ED">
        <w:rPr>
          <w:lang w:val="en-US"/>
        </w:rPr>
        <w:t>.</w:t>
      </w:r>
      <w:proofErr w:type="gramStart"/>
      <w:r w:rsidRPr="008336ED">
        <w:rPr>
          <w:lang w:val="en-US"/>
        </w:rPr>
        <w:t>trim(</w:t>
      </w:r>
      <w:proofErr w:type="gramEnd"/>
      <w:r w:rsidRPr="008336ED">
        <w:rPr>
          <w:lang w:val="en-US"/>
        </w:rPr>
        <w:t>) || '</w:t>
      </w:r>
      <w:r w:rsidRPr="008336ED">
        <w:t>Нет</w:t>
      </w:r>
      <w:r w:rsidRPr="008336ED">
        <w:rPr>
          <w:lang w:val="en-US"/>
        </w:rPr>
        <w:t>',</w:t>
      </w:r>
    </w:p>
    <w:p w14:paraId="593BCB1E" w14:textId="4E99D831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'</w:t>
      </w:r>
      <w:r w:rsidRPr="008336ED">
        <w:t>Группа</w:t>
      </w:r>
      <w:r w:rsidRPr="008336ED">
        <w:rPr>
          <w:lang w:val="en-US"/>
        </w:rPr>
        <w:t>': student.group?.name || '</w:t>
      </w:r>
      <w:r w:rsidRPr="008336ED">
        <w:t>Нет</w:t>
      </w:r>
      <w:r w:rsidRPr="008336ED">
        <w:rPr>
          <w:lang w:val="en-US"/>
        </w:rPr>
        <w:t>',</w:t>
      </w:r>
    </w:p>
    <w:p w14:paraId="65EC31F6" w14:textId="70B928B9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'</w:t>
      </w:r>
      <w:r w:rsidRPr="008336ED">
        <w:t>Курс</w:t>
      </w:r>
      <w:r w:rsidRPr="008336ED">
        <w:rPr>
          <w:lang w:val="en-US"/>
        </w:rPr>
        <w:t xml:space="preserve">': </w:t>
      </w:r>
      <w:proofErr w:type="spellStart"/>
      <w:proofErr w:type="gramStart"/>
      <w:r w:rsidRPr="008336ED">
        <w:rPr>
          <w:lang w:val="en-US"/>
        </w:rPr>
        <w:t>student.group?.</w:t>
      </w:r>
      <w:proofErr w:type="gramEnd"/>
      <w:r w:rsidRPr="008336ED">
        <w:rPr>
          <w:lang w:val="en-US"/>
        </w:rPr>
        <w:t>course</w:t>
      </w:r>
      <w:proofErr w:type="spellEnd"/>
      <w:r w:rsidRPr="008336ED">
        <w:rPr>
          <w:lang w:val="en-US"/>
        </w:rPr>
        <w:t xml:space="preserve"> || '</w:t>
      </w:r>
      <w:r w:rsidRPr="008336ED">
        <w:t>Нет</w:t>
      </w:r>
      <w:r w:rsidRPr="008336ED">
        <w:rPr>
          <w:lang w:val="en-US"/>
        </w:rPr>
        <w:t>',</w:t>
      </w:r>
    </w:p>
    <w:p w14:paraId="31459212" w14:textId="1BE620BB" w:rsidR="008336ED" w:rsidRPr="008336ED" w:rsidRDefault="008336ED" w:rsidP="008336ED">
      <w:pPr>
        <w:pStyle w:val="aff0"/>
      </w:pPr>
      <w:r w:rsidRPr="008336ED">
        <w:rPr>
          <w:lang w:val="en-US"/>
        </w:rPr>
        <w:t xml:space="preserve">        </w:t>
      </w:r>
      <w:r w:rsidRPr="008336ED">
        <w:t xml:space="preserve">'Пол': </w:t>
      </w:r>
      <w:proofErr w:type="spellStart"/>
      <w:proofErr w:type="gramStart"/>
      <w:r w:rsidRPr="008336ED">
        <w:t>student.gender</w:t>
      </w:r>
      <w:proofErr w:type="spellEnd"/>
      <w:proofErr w:type="gramEnd"/>
      <w:r w:rsidRPr="008336ED">
        <w:t xml:space="preserve"> ? 'Мужчина</w:t>
      </w:r>
      <w:proofErr w:type="gramStart"/>
      <w:r w:rsidRPr="008336ED">
        <w:t>' :</w:t>
      </w:r>
      <w:proofErr w:type="gramEnd"/>
      <w:r w:rsidRPr="008336ED">
        <w:t xml:space="preserve"> 'Женщина',</w:t>
      </w:r>
    </w:p>
    <w:p w14:paraId="55017F00" w14:textId="2C53C489" w:rsidR="008336ED" w:rsidRPr="008336ED" w:rsidRDefault="008336ED" w:rsidP="008336ED">
      <w:pPr>
        <w:pStyle w:val="aff0"/>
      </w:pPr>
      <w:r w:rsidRPr="008336ED">
        <w:t xml:space="preserve">        'Блок': </w:t>
      </w:r>
      <w:proofErr w:type="spellStart"/>
      <w:proofErr w:type="gramStart"/>
      <w:r w:rsidRPr="008336ED">
        <w:t>student.blockNumber</w:t>
      </w:r>
      <w:proofErr w:type="spellEnd"/>
      <w:proofErr w:type="gramEnd"/>
      <w:r w:rsidRPr="008336ED">
        <w:t xml:space="preserve"> || 'Нет',</w:t>
      </w:r>
    </w:p>
    <w:p w14:paraId="35720143" w14:textId="75FBA5CC" w:rsidR="008336ED" w:rsidRPr="008336ED" w:rsidRDefault="008336ED" w:rsidP="008336ED">
      <w:pPr>
        <w:pStyle w:val="aff0"/>
      </w:pPr>
      <w:r w:rsidRPr="008336ED">
        <w:t xml:space="preserve">        'Телефон': </w:t>
      </w:r>
      <w:proofErr w:type="spellStart"/>
      <w:proofErr w:type="gramStart"/>
      <w:r w:rsidRPr="008336ED">
        <w:t>student.phone</w:t>
      </w:r>
      <w:proofErr w:type="spellEnd"/>
      <w:proofErr w:type="gramEnd"/>
      <w:r w:rsidRPr="008336ED">
        <w:t xml:space="preserve"> || 'Нет',</w:t>
      </w:r>
    </w:p>
    <w:p w14:paraId="71A72E25" w14:textId="5E6971D0" w:rsidR="008336ED" w:rsidRPr="008336ED" w:rsidRDefault="008336ED" w:rsidP="008336ED">
      <w:pPr>
        <w:pStyle w:val="aff0"/>
        <w:rPr>
          <w:lang w:val="en-US"/>
        </w:rPr>
      </w:pPr>
      <w:r w:rsidRPr="00B66F3A">
        <w:rPr>
          <w:lang w:val="en-US"/>
        </w:rPr>
        <w:t> </w:t>
      </w:r>
      <w:r w:rsidRPr="002455F3">
        <w:t xml:space="preserve"> </w:t>
      </w:r>
      <w:r w:rsidRPr="00B66F3A">
        <w:rPr>
          <w:lang w:val="en-US"/>
        </w:rPr>
        <w:t> </w:t>
      </w:r>
      <w:r w:rsidRPr="002455F3">
        <w:t xml:space="preserve"> </w:t>
      </w:r>
      <w:r w:rsidRPr="00B66F3A">
        <w:rPr>
          <w:lang w:val="en-US"/>
        </w:rPr>
        <w:t> </w:t>
      </w:r>
      <w:r w:rsidRPr="002455F3">
        <w:t xml:space="preserve"> </w:t>
      </w:r>
      <w:r w:rsidRPr="00B66F3A">
        <w:rPr>
          <w:lang w:val="en-US"/>
        </w:rPr>
        <w:t> </w:t>
      </w:r>
      <w:r w:rsidRPr="002455F3">
        <w:t xml:space="preserve"> </w:t>
      </w:r>
      <w:r w:rsidRPr="008336ED">
        <w:rPr>
          <w:lang w:val="en-US"/>
        </w:rPr>
        <w:t>'</w:t>
      </w:r>
      <w:r w:rsidRPr="008336ED">
        <w:t>День</w:t>
      </w:r>
      <w:r w:rsidRPr="008336ED">
        <w:rPr>
          <w:lang w:val="en-US"/>
        </w:rPr>
        <w:t xml:space="preserve"> </w:t>
      </w:r>
      <w:r w:rsidRPr="008336ED">
        <w:t>рождения</w:t>
      </w:r>
      <w:r w:rsidRPr="008336ED">
        <w:rPr>
          <w:lang w:val="en-US"/>
        </w:rPr>
        <w:t xml:space="preserve">': new </w:t>
      </w:r>
      <w:proofErr w:type="spellStart"/>
      <w:r w:rsidRPr="008336ED">
        <w:rPr>
          <w:lang w:val="en-US"/>
        </w:rPr>
        <w:t>Intl.DateTimeFormat</w:t>
      </w:r>
      <w:proofErr w:type="spellEnd"/>
      <w:r w:rsidRPr="008336ED">
        <w:rPr>
          <w:lang w:val="en-US"/>
        </w:rPr>
        <w:t xml:space="preserve">('ru-RU', </w:t>
      </w:r>
      <w:proofErr w:type="gramStart"/>
      <w:r w:rsidRPr="008336ED">
        <w:rPr>
          <w:lang w:val="en-US"/>
        </w:rPr>
        <w:t>{ day</w:t>
      </w:r>
      <w:proofErr w:type="gramEnd"/>
      <w:r w:rsidRPr="008336ED">
        <w:rPr>
          <w:lang w:val="en-US"/>
        </w:rPr>
        <w:t>: 'numeric', month: 'long', year: 'numeric</w:t>
      </w:r>
      <w:proofErr w:type="gramStart"/>
      <w:r w:rsidRPr="008336ED">
        <w:rPr>
          <w:lang w:val="en-US"/>
        </w:rPr>
        <w:t>' }).format</w:t>
      </w:r>
      <w:proofErr w:type="gramEnd"/>
      <w:r w:rsidRPr="008336ED">
        <w:rPr>
          <w:lang w:val="en-US"/>
        </w:rPr>
        <w:t>(new Date(</w:t>
      </w:r>
      <w:proofErr w:type="spellStart"/>
      <w:proofErr w:type="gramStart"/>
      <w:r w:rsidRPr="008336ED">
        <w:rPr>
          <w:lang w:val="en-US"/>
        </w:rPr>
        <w:t>student.birthday</w:t>
      </w:r>
      <w:proofErr w:type="spellEnd"/>
      <w:proofErr w:type="gramEnd"/>
      <w:r w:rsidRPr="008336ED">
        <w:rPr>
          <w:lang w:val="en-US"/>
        </w:rPr>
        <w:t>)),</w:t>
      </w:r>
    </w:p>
    <w:p w14:paraId="35A2343C" w14:textId="5E8722FE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}));</w:t>
      </w:r>
    </w:p>
    <w:p w14:paraId="2ABA9FC4" w14:textId="77777777" w:rsidR="008336ED" w:rsidRPr="008336ED" w:rsidRDefault="008336ED" w:rsidP="008336ED">
      <w:pPr>
        <w:pStyle w:val="aff0"/>
        <w:rPr>
          <w:lang w:val="en-US"/>
        </w:rPr>
      </w:pPr>
    </w:p>
    <w:p w14:paraId="548FDDFF" w14:textId="3568C31E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// </w:t>
      </w:r>
      <w:r w:rsidRPr="008336ED">
        <w:t>Созда</w:t>
      </w:r>
      <w:r w:rsidR="00310BD1">
        <w:t>ние</w:t>
      </w:r>
      <w:r w:rsidRPr="008336ED">
        <w:rPr>
          <w:lang w:val="en-US"/>
        </w:rPr>
        <w:t xml:space="preserve"> </w:t>
      </w:r>
      <w:r w:rsidRPr="008336ED">
        <w:t>книг</w:t>
      </w:r>
      <w:r w:rsidR="00310BD1">
        <w:t>и</w:t>
      </w:r>
      <w:r w:rsidR="00310BD1" w:rsidRPr="003C42D4">
        <w:rPr>
          <w:lang w:val="en-US"/>
        </w:rPr>
        <w:t xml:space="preserve"> </w:t>
      </w:r>
      <w:r w:rsidRPr="008336ED">
        <w:rPr>
          <w:lang w:val="en-US"/>
        </w:rPr>
        <w:t>Excel</w:t>
      </w:r>
    </w:p>
    <w:p w14:paraId="2E445787" w14:textId="698F36FD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const </w:t>
      </w:r>
      <w:proofErr w:type="spellStart"/>
      <w:r w:rsidRPr="008336ED">
        <w:rPr>
          <w:lang w:val="en-US"/>
        </w:rPr>
        <w:t>wb</w:t>
      </w:r>
      <w:proofErr w:type="spellEnd"/>
      <w:r w:rsidRPr="008336ED">
        <w:rPr>
          <w:lang w:val="en-US"/>
        </w:rPr>
        <w:t xml:space="preserve"> = </w:t>
      </w:r>
      <w:proofErr w:type="spellStart"/>
      <w:proofErr w:type="gramStart"/>
      <w:r w:rsidRPr="008336ED">
        <w:rPr>
          <w:lang w:val="en-US"/>
        </w:rPr>
        <w:t>XLSX.utils.book</w:t>
      </w:r>
      <w:proofErr w:type="gramEnd"/>
      <w:r w:rsidRPr="008336ED">
        <w:rPr>
          <w:lang w:val="en-US"/>
        </w:rPr>
        <w:t>_</w:t>
      </w:r>
      <w:proofErr w:type="gramStart"/>
      <w:r w:rsidRPr="008336ED">
        <w:rPr>
          <w:lang w:val="en-US"/>
        </w:rPr>
        <w:t>new</w:t>
      </w:r>
      <w:proofErr w:type="spellEnd"/>
      <w:r w:rsidRPr="008336ED">
        <w:rPr>
          <w:lang w:val="en-US"/>
        </w:rPr>
        <w:t>(</w:t>
      </w:r>
      <w:proofErr w:type="gramEnd"/>
      <w:r w:rsidRPr="008336ED">
        <w:rPr>
          <w:lang w:val="en-US"/>
        </w:rPr>
        <w:t>);</w:t>
      </w:r>
    </w:p>
    <w:p w14:paraId="0EDEB25C" w14:textId="1EF97AE4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// </w:t>
      </w:r>
      <w:r w:rsidR="00310BD1" w:rsidRPr="008336ED">
        <w:t>Созда</w:t>
      </w:r>
      <w:r w:rsidR="00310BD1">
        <w:t>ние</w:t>
      </w:r>
      <w:r w:rsidR="00310BD1" w:rsidRPr="008336ED">
        <w:rPr>
          <w:lang w:val="en-US"/>
        </w:rPr>
        <w:t xml:space="preserve"> </w:t>
      </w:r>
      <w:r w:rsidRPr="008336ED">
        <w:t>лист</w:t>
      </w:r>
      <w:r w:rsidR="00310BD1">
        <w:t>а</w:t>
      </w:r>
      <w:r w:rsidRPr="008336ED">
        <w:rPr>
          <w:lang w:val="en-US"/>
        </w:rPr>
        <w:t xml:space="preserve"> </w:t>
      </w:r>
      <w:r w:rsidRPr="008336ED">
        <w:t>из</w:t>
      </w:r>
      <w:r w:rsidRPr="008336ED">
        <w:rPr>
          <w:lang w:val="en-US"/>
        </w:rPr>
        <w:t xml:space="preserve"> </w:t>
      </w:r>
      <w:r w:rsidRPr="008336ED">
        <w:t>данных</w:t>
      </w:r>
    </w:p>
    <w:p w14:paraId="106D1E82" w14:textId="1102294B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const </w:t>
      </w:r>
      <w:proofErr w:type="spellStart"/>
      <w:r w:rsidRPr="008336ED">
        <w:rPr>
          <w:lang w:val="en-US"/>
        </w:rPr>
        <w:t>ws</w:t>
      </w:r>
      <w:proofErr w:type="spellEnd"/>
      <w:r w:rsidRPr="008336ED">
        <w:rPr>
          <w:lang w:val="en-US"/>
        </w:rPr>
        <w:t xml:space="preserve"> = </w:t>
      </w:r>
      <w:proofErr w:type="spellStart"/>
      <w:proofErr w:type="gramStart"/>
      <w:r w:rsidRPr="008336ED">
        <w:rPr>
          <w:lang w:val="en-US"/>
        </w:rPr>
        <w:t>XLSX.utils.json</w:t>
      </w:r>
      <w:proofErr w:type="gramEnd"/>
      <w:r w:rsidRPr="008336ED">
        <w:rPr>
          <w:lang w:val="en-US"/>
        </w:rPr>
        <w:t>_to_sheet</w:t>
      </w:r>
      <w:proofErr w:type="spellEnd"/>
      <w:r w:rsidRPr="008336ED">
        <w:rPr>
          <w:lang w:val="en-US"/>
        </w:rPr>
        <w:t>(</w:t>
      </w:r>
      <w:proofErr w:type="spellStart"/>
      <w:r w:rsidRPr="008336ED">
        <w:rPr>
          <w:lang w:val="en-US"/>
        </w:rPr>
        <w:t>dataForExport</w:t>
      </w:r>
      <w:proofErr w:type="spellEnd"/>
      <w:r w:rsidRPr="008336ED">
        <w:rPr>
          <w:lang w:val="en-US"/>
        </w:rPr>
        <w:t>);</w:t>
      </w:r>
    </w:p>
    <w:p w14:paraId="453825B6" w14:textId="51BFA55E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// </w:t>
      </w:r>
      <w:r w:rsidRPr="008336ED">
        <w:t>Добавл</w:t>
      </w:r>
      <w:r w:rsidR="009D5C8D">
        <w:t>ение</w:t>
      </w:r>
      <w:r w:rsidRPr="008336ED">
        <w:rPr>
          <w:lang w:val="en-US"/>
        </w:rPr>
        <w:t xml:space="preserve"> </w:t>
      </w:r>
      <w:r w:rsidRPr="008336ED">
        <w:t>лист</w:t>
      </w:r>
      <w:r w:rsidR="009D5C8D">
        <w:t>а</w:t>
      </w:r>
      <w:r w:rsidRPr="008336ED">
        <w:rPr>
          <w:lang w:val="en-US"/>
        </w:rPr>
        <w:t xml:space="preserve"> </w:t>
      </w:r>
      <w:r w:rsidRPr="008336ED">
        <w:t>в</w:t>
      </w:r>
      <w:r w:rsidRPr="008336ED">
        <w:rPr>
          <w:lang w:val="en-US"/>
        </w:rPr>
        <w:t xml:space="preserve"> </w:t>
      </w:r>
      <w:r w:rsidRPr="008336ED">
        <w:t>книгу</w:t>
      </w:r>
    </w:p>
    <w:p w14:paraId="160B91B5" w14:textId="5308EE7C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</w:t>
      </w:r>
      <w:proofErr w:type="spellStart"/>
      <w:proofErr w:type="gramStart"/>
      <w:r w:rsidRPr="008336ED">
        <w:rPr>
          <w:lang w:val="en-US"/>
        </w:rPr>
        <w:t>XLSX.utils.book</w:t>
      </w:r>
      <w:proofErr w:type="gramEnd"/>
      <w:r w:rsidRPr="008336ED">
        <w:rPr>
          <w:lang w:val="en-US"/>
        </w:rPr>
        <w:t>_append_</w:t>
      </w:r>
      <w:proofErr w:type="gramStart"/>
      <w:r w:rsidRPr="008336ED">
        <w:rPr>
          <w:lang w:val="en-US"/>
        </w:rPr>
        <w:t>sheet</w:t>
      </w:r>
      <w:proofErr w:type="spellEnd"/>
      <w:r w:rsidRPr="008336ED">
        <w:rPr>
          <w:lang w:val="en-US"/>
        </w:rPr>
        <w:t>(</w:t>
      </w:r>
      <w:proofErr w:type="spellStart"/>
      <w:proofErr w:type="gramEnd"/>
      <w:r w:rsidRPr="008336ED">
        <w:rPr>
          <w:lang w:val="en-US"/>
        </w:rPr>
        <w:t>wb</w:t>
      </w:r>
      <w:proofErr w:type="spellEnd"/>
      <w:r w:rsidRPr="008336ED">
        <w:rPr>
          <w:lang w:val="en-US"/>
        </w:rPr>
        <w:t xml:space="preserve">, </w:t>
      </w:r>
      <w:proofErr w:type="spellStart"/>
      <w:r w:rsidRPr="008336ED">
        <w:rPr>
          <w:lang w:val="en-US"/>
        </w:rPr>
        <w:t>ws</w:t>
      </w:r>
      <w:proofErr w:type="spellEnd"/>
      <w:r w:rsidRPr="008336ED">
        <w:rPr>
          <w:lang w:val="en-US"/>
        </w:rPr>
        <w:t>, "</w:t>
      </w:r>
      <w:r w:rsidRPr="008336ED">
        <w:t>Студенты</w:t>
      </w:r>
      <w:r w:rsidRPr="008336ED">
        <w:rPr>
          <w:lang w:val="en-US"/>
        </w:rPr>
        <w:t>");</w:t>
      </w:r>
    </w:p>
    <w:p w14:paraId="54E19762" w14:textId="77777777" w:rsidR="008336ED" w:rsidRPr="008336ED" w:rsidRDefault="008336ED" w:rsidP="008336ED">
      <w:pPr>
        <w:pStyle w:val="aff0"/>
        <w:rPr>
          <w:lang w:val="en-US"/>
        </w:rPr>
      </w:pPr>
    </w:p>
    <w:p w14:paraId="6D796124" w14:textId="23CC4219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// </w:t>
      </w:r>
      <w:r w:rsidRPr="008336ED">
        <w:t>Генерир</w:t>
      </w:r>
      <w:r w:rsidR="0083204D">
        <w:t>ование</w:t>
      </w:r>
      <w:r w:rsidRPr="008336ED">
        <w:rPr>
          <w:lang w:val="en-US"/>
        </w:rPr>
        <w:t xml:space="preserve"> </w:t>
      </w:r>
      <w:r w:rsidRPr="008336ED">
        <w:t>и</w:t>
      </w:r>
      <w:r w:rsidRPr="008336ED">
        <w:rPr>
          <w:lang w:val="en-US"/>
        </w:rPr>
        <w:t xml:space="preserve"> </w:t>
      </w:r>
      <w:r w:rsidRPr="008336ED">
        <w:t>скачива</w:t>
      </w:r>
      <w:r w:rsidR="0083204D">
        <w:t>ние</w:t>
      </w:r>
      <w:r w:rsidR="0083204D" w:rsidRPr="003C42D4">
        <w:rPr>
          <w:lang w:val="en-US"/>
        </w:rPr>
        <w:t xml:space="preserve"> </w:t>
      </w:r>
      <w:r w:rsidRPr="008336ED">
        <w:t>файл</w:t>
      </w:r>
      <w:r w:rsidR="0083204D">
        <w:t>а</w:t>
      </w:r>
    </w:p>
    <w:p w14:paraId="64909A69" w14:textId="45D605AE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</w:t>
      </w:r>
      <w:proofErr w:type="spellStart"/>
      <w:r w:rsidRPr="008336ED">
        <w:rPr>
          <w:lang w:val="en-US"/>
        </w:rPr>
        <w:t>XLSX.writeFile</w:t>
      </w:r>
      <w:proofErr w:type="spellEnd"/>
      <w:r w:rsidRPr="008336ED">
        <w:rPr>
          <w:lang w:val="en-US"/>
        </w:rPr>
        <w:t>(</w:t>
      </w:r>
      <w:proofErr w:type="spellStart"/>
      <w:r w:rsidRPr="008336ED">
        <w:rPr>
          <w:lang w:val="en-US"/>
        </w:rPr>
        <w:t>wb</w:t>
      </w:r>
      <w:proofErr w:type="spellEnd"/>
      <w:r w:rsidRPr="008336ED">
        <w:rPr>
          <w:lang w:val="en-US"/>
        </w:rPr>
        <w:t>, `</w:t>
      </w:r>
      <w:r w:rsidRPr="008336ED">
        <w:t>Список</w:t>
      </w:r>
      <w:r w:rsidRPr="008336ED">
        <w:rPr>
          <w:lang w:val="en-US"/>
        </w:rPr>
        <w:t>_</w:t>
      </w:r>
      <w:r w:rsidRPr="008336ED">
        <w:t>студентов</w:t>
      </w:r>
      <w:r w:rsidRPr="008336ED">
        <w:rPr>
          <w:lang w:val="en-US"/>
        </w:rPr>
        <w:t>_${new Date(</w:t>
      </w:r>
      <w:proofErr w:type="gramStart"/>
      <w:r w:rsidRPr="008336ED">
        <w:rPr>
          <w:lang w:val="en-US"/>
        </w:rPr>
        <w:t>).</w:t>
      </w:r>
      <w:proofErr w:type="spellStart"/>
      <w:r w:rsidRPr="008336ED">
        <w:rPr>
          <w:lang w:val="en-US"/>
        </w:rPr>
        <w:t>toISOString</w:t>
      </w:r>
      <w:proofErr w:type="spellEnd"/>
      <w:proofErr w:type="gramEnd"/>
      <w:r w:rsidRPr="008336ED">
        <w:rPr>
          <w:lang w:val="en-US"/>
        </w:rPr>
        <w:t>(</w:t>
      </w:r>
      <w:proofErr w:type="gramStart"/>
      <w:r w:rsidRPr="008336ED">
        <w:rPr>
          <w:lang w:val="en-US"/>
        </w:rPr>
        <w:t>).slice</w:t>
      </w:r>
      <w:proofErr w:type="gramEnd"/>
      <w:r w:rsidRPr="008336ED">
        <w:rPr>
          <w:lang w:val="en-US"/>
        </w:rPr>
        <w:t>(0, 10)}.xlsx`);</w:t>
      </w:r>
    </w:p>
    <w:p w14:paraId="1A80A38F" w14:textId="4E4334A3" w:rsidR="003C42D4" w:rsidRDefault="008336ED" w:rsidP="0066644F">
      <w:pPr>
        <w:pStyle w:val="aff0"/>
        <w:rPr>
          <w:lang w:val="en-US"/>
        </w:rPr>
      </w:pPr>
      <w:r w:rsidRPr="00440A90">
        <w:rPr>
          <w:lang w:val="en-US"/>
        </w:rPr>
        <w:t>};</w:t>
      </w:r>
    </w:p>
    <w:p w14:paraId="554BCE21" w14:textId="77777777" w:rsidR="00D826AD" w:rsidRDefault="00D826AD" w:rsidP="0066644F">
      <w:pPr>
        <w:pStyle w:val="aff0"/>
        <w:rPr>
          <w:lang w:val="en-US"/>
        </w:rPr>
      </w:pPr>
    </w:p>
    <w:p w14:paraId="3518626E" w14:textId="77777777" w:rsidR="00D826AD" w:rsidRDefault="00D826AD" w:rsidP="0066644F">
      <w:pPr>
        <w:pStyle w:val="aff0"/>
        <w:rPr>
          <w:lang w:val="en-US"/>
        </w:rPr>
      </w:pPr>
    </w:p>
    <w:p w14:paraId="1F494DA1" w14:textId="6554B30D" w:rsidR="00D826AD" w:rsidRDefault="00D826AD" w:rsidP="0066644F">
      <w:pPr>
        <w:pStyle w:val="aff0"/>
        <w:rPr>
          <w:lang w:val="en-US"/>
        </w:rPr>
      </w:pPr>
    </w:p>
    <w:p w14:paraId="7D65D62E" w14:textId="77777777" w:rsidR="00B66F3A" w:rsidRPr="00440A90" w:rsidRDefault="00B66F3A" w:rsidP="0066644F">
      <w:pPr>
        <w:pStyle w:val="aff0"/>
        <w:rPr>
          <w:lang w:val="en-US"/>
        </w:rPr>
      </w:pPr>
    </w:p>
    <w:p w14:paraId="540F70A0" w14:textId="77777777" w:rsidR="003C42D4" w:rsidRPr="00440A90" w:rsidRDefault="00244A08" w:rsidP="00244A08">
      <w:pPr>
        <w:pStyle w:val="aff2"/>
        <w:rPr>
          <w:lang w:val="en-US"/>
        </w:rPr>
      </w:pPr>
      <w:r>
        <w:lastRenderedPageBreak/>
        <w:t>Листинг</w:t>
      </w:r>
      <w:r w:rsidRPr="00440A90">
        <w:rPr>
          <w:lang w:val="en-US"/>
        </w:rPr>
        <w:t xml:space="preserve"> </w:t>
      </w:r>
      <w:r w:rsidR="009862AB" w:rsidRPr="00440A90">
        <w:rPr>
          <w:lang w:val="en-US"/>
        </w:rPr>
        <w:t>7</w:t>
      </w:r>
      <w:r w:rsidRPr="00440A90">
        <w:rPr>
          <w:lang w:val="en-US"/>
        </w:rPr>
        <w:t xml:space="preserve"> – </w:t>
      </w:r>
      <w:r>
        <w:t>Код</w:t>
      </w:r>
      <w:r w:rsidRPr="00440A90">
        <w:rPr>
          <w:lang w:val="en-US"/>
        </w:rPr>
        <w:t xml:space="preserve"> </w:t>
      </w:r>
      <w:r>
        <w:t>метода</w:t>
      </w:r>
      <w:r w:rsidRPr="00440A90">
        <w:rPr>
          <w:lang w:val="en-US"/>
        </w:rPr>
        <w:t xml:space="preserve"> </w:t>
      </w:r>
      <w:r w:rsidR="009862AB">
        <w:t>создания</w:t>
      </w:r>
      <w:r w:rsidR="009862AB" w:rsidRPr="00440A90">
        <w:rPr>
          <w:lang w:val="en-US"/>
        </w:rPr>
        <w:t xml:space="preserve"> </w:t>
      </w:r>
      <w:proofErr w:type="spellStart"/>
      <w:r w:rsidR="00E04704" w:rsidRPr="00440A90">
        <w:rPr>
          <w:lang w:val="en-US"/>
        </w:rPr>
        <w:t>handleDownloadTemplate</w:t>
      </w:r>
      <w:proofErr w:type="spellEnd"/>
    </w:p>
    <w:p w14:paraId="6F60957F" w14:textId="77777777" w:rsidR="00CB1F02" w:rsidRPr="00440A90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const </w:t>
      </w:r>
      <w:proofErr w:type="spellStart"/>
      <w:r w:rsidRPr="003D4058">
        <w:rPr>
          <w:lang w:val="en-US"/>
        </w:rPr>
        <w:t>handleDownloadTemplate</w:t>
      </w:r>
      <w:proofErr w:type="spellEnd"/>
      <w:r w:rsidRPr="003D4058">
        <w:rPr>
          <w:lang w:val="en-US"/>
        </w:rPr>
        <w:t xml:space="preserve"> = </w:t>
      </w:r>
      <w:proofErr w:type="spellStart"/>
      <w:proofErr w:type="gramStart"/>
      <w:r w:rsidRPr="003D4058">
        <w:rPr>
          <w:lang w:val="en-US"/>
        </w:rPr>
        <w:t>useCallback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>() =&gt; {</w:t>
      </w:r>
    </w:p>
    <w:p w14:paraId="67540E23" w14:textId="77777777" w:rsidR="00CB1F02" w:rsidRPr="00D576FD" w:rsidRDefault="00CB1F02" w:rsidP="003D4058">
      <w:pPr>
        <w:pStyle w:val="aff0"/>
        <w:rPr>
          <w:lang w:val="en-US"/>
        </w:rPr>
      </w:pPr>
      <w:r w:rsidRPr="00440A90">
        <w:rPr>
          <w:lang w:val="en-US"/>
        </w:rPr>
        <w:t xml:space="preserve">        </w:t>
      </w:r>
      <w:r w:rsidRPr="00D576FD">
        <w:rPr>
          <w:lang w:val="en-US"/>
        </w:rPr>
        <w:t>//</w:t>
      </w:r>
      <w:r>
        <w:t>Создание</w:t>
      </w:r>
      <w:r w:rsidRPr="00D576FD">
        <w:rPr>
          <w:lang w:val="en-US"/>
        </w:rPr>
        <w:t xml:space="preserve"> </w:t>
      </w:r>
      <w:r>
        <w:t>тестовой</w:t>
      </w:r>
      <w:r w:rsidRPr="00D576FD">
        <w:rPr>
          <w:lang w:val="en-US"/>
        </w:rPr>
        <w:t xml:space="preserve"> </w:t>
      </w:r>
      <w:r>
        <w:t>записи</w:t>
      </w:r>
      <w:r w:rsidRPr="00D576FD">
        <w:rPr>
          <w:lang w:val="en-US"/>
        </w:rPr>
        <w:t xml:space="preserve"> </w:t>
      </w:r>
      <w:r>
        <w:t>на</w:t>
      </w:r>
      <w:r w:rsidRPr="00D576FD">
        <w:rPr>
          <w:lang w:val="en-US"/>
        </w:rPr>
        <w:t xml:space="preserve"> </w:t>
      </w:r>
      <w:r>
        <w:t>странице</w:t>
      </w:r>
    </w:p>
    <w:p w14:paraId="1EAF4F3A" w14:textId="77777777" w:rsidR="003D4058" w:rsidRPr="00D576FD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const</w:t>
      </w:r>
      <w:r w:rsidRPr="00D576FD">
        <w:rPr>
          <w:lang w:val="en-US"/>
        </w:rPr>
        <w:t xml:space="preserve"> </w:t>
      </w:r>
      <w:proofErr w:type="spellStart"/>
      <w:r w:rsidRPr="003D4058">
        <w:rPr>
          <w:lang w:val="en-US"/>
        </w:rPr>
        <w:t>templateSheet</w:t>
      </w:r>
      <w:proofErr w:type="spellEnd"/>
      <w:r w:rsidRPr="00D576FD">
        <w:rPr>
          <w:lang w:val="en-US"/>
        </w:rPr>
        <w:t xml:space="preserve"> = </w:t>
      </w:r>
      <w:proofErr w:type="spellStart"/>
      <w:r w:rsidRPr="003D4058">
        <w:rPr>
          <w:lang w:val="en-US"/>
        </w:rPr>
        <w:t>XLSX</w:t>
      </w:r>
      <w:r w:rsidRPr="00D576FD">
        <w:rPr>
          <w:lang w:val="en-US"/>
        </w:rPr>
        <w:t>.</w:t>
      </w:r>
      <w:r w:rsidRPr="003D4058">
        <w:rPr>
          <w:lang w:val="en-US"/>
        </w:rPr>
        <w:t>utils</w:t>
      </w:r>
      <w:r w:rsidRPr="00D576FD">
        <w:rPr>
          <w:lang w:val="en-US"/>
        </w:rPr>
        <w:t>.</w:t>
      </w:r>
      <w:r w:rsidRPr="003D4058">
        <w:rPr>
          <w:lang w:val="en-US"/>
        </w:rPr>
        <w:t>aoa</w:t>
      </w:r>
      <w:r w:rsidRPr="00D576FD">
        <w:rPr>
          <w:lang w:val="en-US"/>
        </w:rPr>
        <w:t>_</w:t>
      </w:r>
      <w:r w:rsidRPr="003D4058">
        <w:rPr>
          <w:lang w:val="en-US"/>
        </w:rPr>
        <w:t>to</w:t>
      </w:r>
      <w:r w:rsidRPr="00D576FD">
        <w:rPr>
          <w:lang w:val="en-US"/>
        </w:rPr>
        <w:t>_</w:t>
      </w:r>
      <w:proofErr w:type="gramStart"/>
      <w:r w:rsidRPr="003D4058">
        <w:rPr>
          <w:lang w:val="en-US"/>
        </w:rPr>
        <w:t>sheet</w:t>
      </w:r>
      <w:proofErr w:type="spellEnd"/>
      <w:r w:rsidRPr="00D576FD">
        <w:rPr>
          <w:lang w:val="en-US"/>
        </w:rPr>
        <w:t>(</w:t>
      </w:r>
      <w:proofErr w:type="gramEnd"/>
      <w:r w:rsidRPr="00D576FD">
        <w:rPr>
          <w:lang w:val="en-US"/>
        </w:rPr>
        <w:t>[</w:t>
      </w:r>
    </w:p>
    <w:p w14:paraId="467F16DF" w14:textId="77777777" w:rsidR="003D4058" w:rsidRPr="00D576FD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IMPORT</w:t>
      </w:r>
      <w:r w:rsidRPr="00D576FD">
        <w:rPr>
          <w:lang w:val="en-US"/>
        </w:rPr>
        <w:t>_</w:t>
      </w:r>
      <w:r w:rsidRPr="003D4058">
        <w:rPr>
          <w:lang w:val="en-US"/>
        </w:rPr>
        <w:t>EXPECTED</w:t>
      </w:r>
      <w:r w:rsidRPr="00D576FD">
        <w:rPr>
          <w:lang w:val="en-US"/>
        </w:rPr>
        <w:t>_</w:t>
      </w:r>
      <w:r w:rsidRPr="003D4058">
        <w:rPr>
          <w:lang w:val="en-US"/>
        </w:rPr>
        <w:t>HEADERS</w:t>
      </w:r>
      <w:r w:rsidRPr="00D576FD">
        <w:rPr>
          <w:lang w:val="en-US"/>
        </w:rPr>
        <w:t>,</w:t>
      </w:r>
    </w:p>
    <w:p w14:paraId="149D48B3" w14:textId="77777777" w:rsidR="003D4058" w:rsidRPr="00D576FD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['</w:t>
      </w:r>
      <w:r w:rsidRPr="003D4058">
        <w:t>Иванов</w:t>
      </w:r>
      <w:r w:rsidRPr="00D576FD">
        <w:rPr>
          <w:lang w:val="en-US"/>
        </w:rPr>
        <w:t xml:space="preserve"> </w:t>
      </w:r>
      <w:r w:rsidRPr="003D4058">
        <w:t>Иван</w:t>
      </w:r>
      <w:r w:rsidRPr="00D576FD">
        <w:rPr>
          <w:lang w:val="en-US"/>
        </w:rPr>
        <w:t xml:space="preserve"> </w:t>
      </w:r>
      <w:r w:rsidRPr="003D4058">
        <w:t>Иванович</w:t>
      </w:r>
      <w:r w:rsidRPr="00D576FD">
        <w:rPr>
          <w:lang w:val="en-US"/>
        </w:rPr>
        <w:t>', '</w:t>
      </w:r>
      <w:r w:rsidRPr="003D4058">
        <w:t>ИС</w:t>
      </w:r>
      <w:r w:rsidRPr="00D576FD">
        <w:rPr>
          <w:lang w:val="en-US"/>
        </w:rPr>
        <w:t>-21', '3', '</w:t>
      </w:r>
      <w:r w:rsidRPr="003D4058">
        <w:t>М</w:t>
      </w:r>
      <w:r w:rsidRPr="00D576FD">
        <w:rPr>
          <w:lang w:val="en-US"/>
        </w:rPr>
        <w:t>', '</w:t>
      </w:r>
      <w:r w:rsidRPr="003D4058">
        <w:t>г</w:t>
      </w:r>
      <w:r w:rsidRPr="00D576FD">
        <w:rPr>
          <w:lang w:val="en-US"/>
        </w:rPr>
        <w:t xml:space="preserve">. </w:t>
      </w:r>
      <w:r w:rsidRPr="003D4058">
        <w:t>Пермь</w:t>
      </w:r>
      <w:r w:rsidRPr="00D576FD">
        <w:rPr>
          <w:lang w:val="en-US"/>
        </w:rPr>
        <w:t>', '8</w:t>
      </w:r>
      <w:r w:rsidRPr="003D4058">
        <w:rPr>
          <w:lang w:val="en-US"/>
        </w:rPr>
        <w:t>XXXXXXXXXX</w:t>
      </w:r>
      <w:r w:rsidRPr="00D576FD">
        <w:rPr>
          <w:lang w:val="en-US"/>
        </w:rPr>
        <w:t>', '12.08.2002'],</w:t>
      </w:r>
    </w:p>
    <w:p w14:paraId="70FAACC7" w14:textId="77777777" w:rsidR="003D4058" w:rsidRPr="00440A90" w:rsidRDefault="003D4058" w:rsidP="003D4058">
      <w:pPr>
        <w:pStyle w:val="aff0"/>
      </w:pP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3D4058">
        <w:rPr>
          <w:lang w:val="en-US"/>
        </w:rPr>
        <w:t> </w:t>
      </w:r>
      <w:r w:rsidRPr="00D576FD">
        <w:rPr>
          <w:lang w:val="en-US"/>
        </w:rPr>
        <w:t xml:space="preserve"> </w:t>
      </w:r>
      <w:r w:rsidRPr="00440A90">
        <w:t>]);</w:t>
      </w:r>
    </w:p>
    <w:p w14:paraId="5BC33F82" w14:textId="77777777" w:rsidR="003D4058" w:rsidRDefault="003D4058" w:rsidP="003D4058">
      <w:pPr>
        <w:pStyle w:val="aff0"/>
      </w:pPr>
    </w:p>
    <w:p w14:paraId="6C6849BF" w14:textId="77777777" w:rsidR="00CB1F02" w:rsidRPr="003D4058" w:rsidRDefault="00CB1F02" w:rsidP="003D4058">
      <w:pPr>
        <w:pStyle w:val="aff0"/>
      </w:pPr>
      <w:r>
        <w:t xml:space="preserve">        //Импорт страницы с доступными группами</w:t>
      </w:r>
    </w:p>
    <w:p w14:paraId="77E21753" w14:textId="77777777" w:rsidR="003D4058" w:rsidRPr="003D4058" w:rsidRDefault="003D4058" w:rsidP="003D4058">
      <w:pPr>
        <w:pStyle w:val="aff0"/>
      </w:pP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const</w:t>
      </w:r>
      <w:r w:rsidRPr="003D4058">
        <w:t xml:space="preserve"> </w:t>
      </w:r>
      <w:proofErr w:type="spellStart"/>
      <w:r w:rsidRPr="003D4058">
        <w:rPr>
          <w:lang w:val="en-US"/>
        </w:rPr>
        <w:t>groupsSheetData</w:t>
      </w:r>
      <w:proofErr w:type="spellEnd"/>
      <w:r w:rsidRPr="003D4058">
        <w:t xml:space="preserve"> = [</w:t>
      </w:r>
    </w:p>
    <w:p w14:paraId="37A5BD92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['</w:t>
      </w:r>
      <w:r w:rsidRPr="003D4058">
        <w:t>Группа</w:t>
      </w:r>
      <w:r w:rsidRPr="003D4058">
        <w:rPr>
          <w:lang w:val="en-US"/>
        </w:rPr>
        <w:t>', '</w:t>
      </w:r>
      <w:r w:rsidRPr="003D4058">
        <w:t>Курс</w:t>
      </w:r>
      <w:r w:rsidRPr="003D4058">
        <w:rPr>
          <w:lang w:val="en-US"/>
        </w:rPr>
        <w:t>'],</w:t>
      </w:r>
    </w:p>
    <w:p w14:paraId="6C664B99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           ...groups</w:t>
      </w:r>
    </w:p>
    <w:p w14:paraId="2B6F2A50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        </w:t>
      </w:r>
      <w:proofErr w:type="gramStart"/>
      <w:r w:rsidRPr="003D4058">
        <w:rPr>
          <w:lang w:val="en-US"/>
        </w:rPr>
        <w:t>.slice</w:t>
      </w:r>
      <w:proofErr w:type="gramEnd"/>
      <w:r w:rsidRPr="003D4058">
        <w:rPr>
          <w:lang w:val="en-US"/>
        </w:rPr>
        <w:t>()</w:t>
      </w:r>
    </w:p>
    <w:p w14:paraId="62B7111B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        </w:t>
      </w:r>
      <w:proofErr w:type="gramStart"/>
      <w:r w:rsidRPr="003D4058">
        <w:rPr>
          <w:lang w:val="en-US"/>
        </w:rPr>
        <w:t>.sort</w:t>
      </w:r>
      <w:proofErr w:type="gramEnd"/>
      <w:r w:rsidRPr="003D4058">
        <w:rPr>
          <w:lang w:val="en-US"/>
        </w:rPr>
        <w:t>((a, b) =&gt; (a.name || ''</w:t>
      </w:r>
      <w:proofErr w:type="gramStart"/>
      <w:r w:rsidRPr="003D4058">
        <w:rPr>
          <w:lang w:val="en-US"/>
        </w:rPr>
        <w:t>).</w:t>
      </w:r>
      <w:proofErr w:type="spellStart"/>
      <w:r w:rsidRPr="003D4058">
        <w:rPr>
          <w:lang w:val="en-US"/>
        </w:rPr>
        <w:t>localeCompare</w:t>
      </w:r>
      <w:proofErr w:type="spellEnd"/>
      <w:proofErr w:type="gramEnd"/>
      <w:r w:rsidRPr="003D4058">
        <w:rPr>
          <w:lang w:val="en-US"/>
        </w:rPr>
        <w:t>(b.name || '', 'ru'))</w:t>
      </w:r>
    </w:p>
    <w:p w14:paraId="2418350B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        </w:t>
      </w:r>
      <w:proofErr w:type="gramStart"/>
      <w:r w:rsidRPr="003D4058">
        <w:rPr>
          <w:lang w:val="en-US"/>
        </w:rPr>
        <w:t>.map</w:t>
      </w:r>
      <w:proofErr w:type="gramEnd"/>
      <w:r w:rsidRPr="003D4058">
        <w:rPr>
          <w:lang w:val="en-US"/>
        </w:rPr>
        <w:t>(group =&gt; [</w:t>
      </w:r>
      <w:proofErr w:type="gramStart"/>
      <w:r w:rsidRPr="003D4058">
        <w:rPr>
          <w:lang w:val="en-US"/>
        </w:rPr>
        <w:t>group.name ??</w:t>
      </w:r>
      <w:proofErr w:type="gramEnd"/>
      <w:r w:rsidRPr="003D4058">
        <w:rPr>
          <w:lang w:val="en-US"/>
        </w:rPr>
        <w:t xml:space="preserve"> '', </w:t>
      </w:r>
      <w:proofErr w:type="spellStart"/>
      <w:proofErr w:type="gramStart"/>
      <w:r w:rsidRPr="003D4058">
        <w:rPr>
          <w:lang w:val="en-US"/>
        </w:rPr>
        <w:t>group.course</w:t>
      </w:r>
      <w:proofErr w:type="spellEnd"/>
      <w:proofErr w:type="gramEnd"/>
      <w:r w:rsidRPr="003D4058">
        <w:rPr>
          <w:lang w:val="en-US"/>
        </w:rPr>
        <w:t xml:space="preserve"> ?? '']),</w:t>
      </w:r>
    </w:p>
    <w:p w14:paraId="4FB7A09E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       ];</w:t>
      </w:r>
    </w:p>
    <w:p w14:paraId="52999B06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const </w:t>
      </w:r>
      <w:proofErr w:type="spellStart"/>
      <w:r w:rsidRPr="003D4058">
        <w:rPr>
          <w:lang w:val="en-US"/>
        </w:rPr>
        <w:t>groupsSheet</w:t>
      </w:r>
      <w:proofErr w:type="spellEnd"/>
      <w:r w:rsidRPr="003D4058">
        <w:rPr>
          <w:lang w:val="en-US"/>
        </w:rPr>
        <w:t xml:space="preserve"> = </w:t>
      </w:r>
      <w:proofErr w:type="spellStart"/>
      <w:r w:rsidRPr="003D4058">
        <w:rPr>
          <w:lang w:val="en-US"/>
        </w:rPr>
        <w:t>XLSX.utils.aoa_to_sheet</w:t>
      </w:r>
      <w:proofErr w:type="spellEnd"/>
      <w:r w:rsidRPr="003D4058">
        <w:rPr>
          <w:lang w:val="en-US"/>
        </w:rPr>
        <w:t>(</w:t>
      </w:r>
      <w:proofErr w:type="spellStart"/>
      <w:r w:rsidRPr="003D4058">
        <w:rPr>
          <w:lang w:val="en-US"/>
        </w:rPr>
        <w:t>groupsSheetData</w:t>
      </w:r>
      <w:proofErr w:type="spellEnd"/>
      <w:r w:rsidRPr="003D4058">
        <w:rPr>
          <w:lang w:val="en-US"/>
        </w:rPr>
        <w:t>);</w:t>
      </w:r>
    </w:p>
    <w:p w14:paraId="69DD15E9" w14:textId="77777777" w:rsidR="003D4058" w:rsidRPr="003D4058" w:rsidRDefault="003D4058" w:rsidP="003D4058">
      <w:pPr>
        <w:pStyle w:val="aff0"/>
        <w:rPr>
          <w:lang w:val="en-US"/>
        </w:rPr>
      </w:pPr>
    </w:p>
    <w:p w14:paraId="619E7897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const workbook = </w:t>
      </w:r>
      <w:proofErr w:type="spellStart"/>
      <w:proofErr w:type="gramStart"/>
      <w:r w:rsidRPr="003D4058">
        <w:rPr>
          <w:lang w:val="en-US"/>
        </w:rPr>
        <w:t>XLSX.utils.book</w:t>
      </w:r>
      <w:proofErr w:type="gramEnd"/>
      <w:r w:rsidRPr="003D4058">
        <w:rPr>
          <w:lang w:val="en-US"/>
        </w:rPr>
        <w:t>_</w:t>
      </w:r>
      <w:proofErr w:type="gramStart"/>
      <w:r w:rsidRPr="003D4058">
        <w:rPr>
          <w:lang w:val="en-US"/>
        </w:rPr>
        <w:t>new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>);</w:t>
      </w:r>
    </w:p>
    <w:p w14:paraId="178516BE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</w:t>
      </w:r>
      <w:proofErr w:type="spellStart"/>
      <w:proofErr w:type="gramStart"/>
      <w:r w:rsidRPr="003D4058">
        <w:rPr>
          <w:lang w:val="en-US"/>
        </w:rPr>
        <w:t>XLSX.utils.book</w:t>
      </w:r>
      <w:proofErr w:type="gramEnd"/>
      <w:r w:rsidRPr="003D4058">
        <w:rPr>
          <w:lang w:val="en-US"/>
        </w:rPr>
        <w:t>_append_</w:t>
      </w:r>
      <w:proofErr w:type="gramStart"/>
      <w:r w:rsidRPr="003D4058">
        <w:rPr>
          <w:lang w:val="en-US"/>
        </w:rPr>
        <w:t>sheet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 xml:space="preserve">workbook, </w:t>
      </w:r>
      <w:proofErr w:type="spellStart"/>
      <w:r w:rsidRPr="003D4058">
        <w:rPr>
          <w:lang w:val="en-US"/>
        </w:rPr>
        <w:t>templateSheet</w:t>
      </w:r>
      <w:proofErr w:type="spellEnd"/>
      <w:r w:rsidRPr="003D4058">
        <w:rPr>
          <w:lang w:val="en-US"/>
        </w:rPr>
        <w:t>, '</w:t>
      </w:r>
      <w:r w:rsidRPr="003D4058">
        <w:t>Шаблон</w:t>
      </w:r>
      <w:r w:rsidRPr="003D4058">
        <w:rPr>
          <w:lang w:val="en-US"/>
        </w:rPr>
        <w:t>');</w:t>
      </w:r>
    </w:p>
    <w:p w14:paraId="67C6415A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</w:t>
      </w:r>
      <w:proofErr w:type="spellStart"/>
      <w:proofErr w:type="gramStart"/>
      <w:r w:rsidRPr="003D4058">
        <w:rPr>
          <w:lang w:val="en-US"/>
        </w:rPr>
        <w:t>XLSX.utils.book</w:t>
      </w:r>
      <w:proofErr w:type="gramEnd"/>
      <w:r w:rsidRPr="003D4058">
        <w:rPr>
          <w:lang w:val="en-US"/>
        </w:rPr>
        <w:t>_append_</w:t>
      </w:r>
      <w:proofErr w:type="gramStart"/>
      <w:r w:rsidRPr="003D4058">
        <w:rPr>
          <w:lang w:val="en-US"/>
        </w:rPr>
        <w:t>sheet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 xml:space="preserve">workbook, </w:t>
      </w:r>
      <w:proofErr w:type="spellStart"/>
      <w:r w:rsidRPr="003D4058">
        <w:rPr>
          <w:lang w:val="en-US"/>
        </w:rPr>
        <w:t>groupsSheet</w:t>
      </w:r>
      <w:proofErr w:type="spellEnd"/>
      <w:r w:rsidRPr="003D4058">
        <w:rPr>
          <w:lang w:val="en-US"/>
        </w:rPr>
        <w:t>, '</w:t>
      </w:r>
      <w:r w:rsidRPr="003D4058">
        <w:t>Группы</w:t>
      </w:r>
      <w:r w:rsidRPr="003D4058">
        <w:rPr>
          <w:lang w:val="en-US"/>
        </w:rPr>
        <w:t>');</w:t>
      </w:r>
    </w:p>
    <w:p w14:paraId="3BC5FABA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</w:t>
      </w:r>
      <w:proofErr w:type="spellStart"/>
      <w:r w:rsidRPr="003D4058">
        <w:rPr>
          <w:lang w:val="en-US"/>
        </w:rPr>
        <w:t>XLSX.writeFile</w:t>
      </w:r>
      <w:proofErr w:type="spellEnd"/>
      <w:r w:rsidRPr="003D4058">
        <w:rPr>
          <w:lang w:val="en-US"/>
        </w:rPr>
        <w:t>(workbook, '</w:t>
      </w:r>
      <w:r w:rsidRPr="003D4058">
        <w:t>Шаблон</w:t>
      </w:r>
      <w:r w:rsidRPr="003D4058">
        <w:rPr>
          <w:lang w:val="en-US"/>
        </w:rPr>
        <w:t>_</w:t>
      </w:r>
      <w:r w:rsidRPr="003D4058">
        <w:t>импорта</w:t>
      </w:r>
      <w:r w:rsidRPr="003D4058">
        <w:rPr>
          <w:lang w:val="en-US"/>
        </w:rPr>
        <w:t>_</w:t>
      </w:r>
      <w:r w:rsidRPr="003D4058">
        <w:t>студентов</w:t>
      </w:r>
      <w:r w:rsidRPr="003D4058">
        <w:rPr>
          <w:lang w:val="en-US"/>
        </w:rPr>
        <w:t>.xlsx');</w:t>
      </w:r>
    </w:p>
    <w:p w14:paraId="35309407" w14:textId="77777777" w:rsidR="003D4058" w:rsidRPr="00244A08" w:rsidRDefault="003D4058" w:rsidP="00244A08">
      <w:pPr>
        <w:pStyle w:val="aff0"/>
      </w:pPr>
      <w:r w:rsidRPr="003D4058">
        <w:rPr>
          <w:lang w:val="en-US"/>
        </w:rPr>
        <w:t xml:space="preserve">    </w:t>
      </w:r>
      <w:r w:rsidRPr="003D4058">
        <w:t>}, [</w:t>
      </w:r>
      <w:proofErr w:type="spellStart"/>
      <w:r w:rsidRPr="003D4058">
        <w:t>groups</w:t>
      </w:r>
      <w:proofErr w:type="spellEnd"/>
      <w:r w:rsidRPr="003D4058">
        <w:t>]);</w:t>
      </w:r>
    </w:p>
    <w:p w14:paraId="23AB9DF2" w14:textId="77777777" w:rsidR="00F4028D" w:rsidRDefault="00F4028D" w:rsidP="00D13073">
      <w:pPr>
        <w:pStyle w:val="1"/>
      </w:pPr>
      <w:bookmarkStart w:id="49" w:name="_Toc215610303"/>
      <w:bookmarkStart w:id="50" w:name="_Toc215610346"/>
      <w:bookmarkStart w:id="51" w:name="_Toc215610404"/>
      <w:r>
        <w:lastRenderedPageBreak/>
        <w:t xml:space="preserve">Тестирование и отладка </w:t>
      </w:r>
      <w:r w:rsidR="007802E4">
        <w:t>программного обеспечения</w:t>
      </w:r>
      <w:bookmarkEnd w:id="49"/>
      <w:bookmarkEnd w:id="50"/>
      <w:bookmarkEnd w:id="51"/>
    </w:p>
    <w:p w14:paraId="09D718BF" w14:textId="77777777" w:rsidR="00F4028D" w:rsidRDefault="00F4028D" w:rsidP="00D13073">
      <w:pPr>
        <w:pStyle w:val="2"/>
      </w:pPr>
      <w:bookmarkStart w:id="52" w:name="_Toc215610304"/>
      <w:bookmarkStart w:id="53" w:name="_Toc215610347"/>
      <w:bookmarkStart w:id="54" w:name="_Toc215610405"/>
      <w:r>
        <w:t>Структурное тестирование</w:t>
      </w:r>
      <w:bookmarkEnd w:id="52"/>
      <w:bookmarkEnd w:id="53"/>
      <w:bookmarkEnd w:id="54"/>
    </w:p>
    <w:p w14:paraId="1BDD03F9" w14:textId="2932F84B" w:rsidR="00213985" w:rsidRDefault="00213985" w:rsidP="00213985">
      <w:pPr>
        <w:pStyle w:val="a3"/>
      </w:pPr>
      <w:r w:rsidRPr="00213985">
        <w:t>Во время курсового проектирования проведено тестирование</w:t>
      </w:r>
      <w:r>
        <w:t xml:space="preserve"> </w:t>
      </w:r>
      <w:r w:rsidRPr="00213985">
        <w:t>методом</w:t>
      </w:r>
      <w:r>
        <w:t xml:space="preserve"> </w:t>
      </w:r>
      <w:r w:rsidRPr="00213985">
        <w:t>белого ящика</w:t>
      </w:r>
      <w:r w:rsidR="00A52E58">
        <w:t xml:space="preserve"> для </w:t>
      </w:r>
      <w:r w:rsidR="000F609F">
        <w:t xml:space="preserve">методов </w:t>
      </w:r>
      <w:r w:rsidR="000F609F">
        <w:rPr>
          <w:lang w:val="en-US"/>
        </w:rPr>
        <w:t>Web</w:t>
      </w:r>
      <w:r w:rsidR="000F609F" w:rsidRPr="000F609F">
        <w:t>-</w:t>
      </w:r>
      <w:r w:rsidR="000F609F">
        <w:rPr>
          <w:lang w:val="en-US"/>
        </w:rPr>
        <w:t>API</w:t>
      </w:r>
      <w:r w:rsidRPr="00213985">
        <w:t>, результаты</w:t>
      </w:r>
      <w:r w:rsidR="00570E36">
        <w:t xml:space="preserve"> представлены</w:t>
      </w:r>
      <w:r>
        <w:t xml:space="preserve"> </w:t>
      </w:r>
      <w:r w:rsidRPr="00213985">
        <w:t>в</w:t>
      </w:r>
      <w:r>
        <w:t xml:space="preserve"> </w:t>
      </w:r>
      <w:r w:rsidRPr="00213985">
        <w:t>таблице</w:t>
      </w:r>
      <w:r>
        <w:t xml:space="preserve"> 1</w:t>
      </w:r>
      <w:r w:rsidR="003B26FD" w:rsidRPr="003B26FD">
        <w:t xml:space="preserve"> [1]</w:t>
      </w:r>
      <w:r w:rsidRPr="00213985">
        <w:t>.</w:t>
      </w:r>
    </w:p>
    <w:p w14:paraId="08EE1DDC" w14:textId="786DBF65" w:rsidR="00213985" w:rsidRPr="000400BF" w:rsidRDefault="00213985" w:rsidP="00213985">
      <w:pPr>
        <w:pStyle w:val="aff2"/>
      </w:pPr>
      <w:r w:rsidRPr="00A2751F">
        <w:rPr>
          <w:spacing w:val="40"/>
        </w:rPr>
        <w:t>Таблица</w:t>
      </w:r>
      <w:r w:rsidR="00680FEF">
        <w:t xml:space="preserve"> </w:t>
      </w:r>
      <w:r>
        <w:t>1</w:t>
      </w:r>
      <w:r w:rsidRPr="00213985">
        <w:t xml:space="preserve"> – </w:t>
      </w:r>
      <w:r w:rsidR="00AF5FC8">
        <w:t>Результаты т</w:t>
      </w:r>
      <w:r w:rsidRPr="00213985">
        <w:t>естировани</w:t>
      </w:r>
      <w:r w:rsidR="00AF5FC8">
        <w:t xml:space="preserve">я </w:t>
      </w:r>
      <w:r w:rsidR="00C544D2">
        <w:t xml:space="preserve">конечной точки </w:t>
      </w:r>
      <w:r w:rsidR="000400BF">
        <w:t>создание заметки</w:t>
      </w:r>
    </w:p>
    <w:tbl>
      <w:tblPr>
        <w:tblStyle w:val="af1"/>
        <w:tblW w:w="9354" w:type="dxa"/>
        <w:tblLook w:val="04A0" w:firstRow="1" w:lastRow="0" w:firstColumn="1" w:lastColumn="0" w:noHBand="0" w:noVBand="1"/>
      </w:tblPr>
      <w:tblGrid>
        <w:gridCol w:w="3118"/>
        <w:gridCol w:w="4532"/>
        <w:gridCol w:w="1704"/>
      </w:tblGrid>
      <w:tr w:rsidR="00641D50" w14:paraId="776F4435" w14:textId="77777777" w:rsidTr="002E2012">
        <w:trPr>
          <w:trHeight w:val="454"/>
        </w:trPr>
        <w:tc>
          <w:tcPr>
            <w:tcW w:w="3118" w:type="dxa"/>
            <w:vAlign w:val="center"/>
          </w:tcPr>
          <w:p w14:paraId="31FC2F74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4532" w:type="dxa"/>
            <w:vAlign w:val="center"/>
          </w:tcPr>
          <w:p w14:paraId="32B54743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704" w:type="dxa"/>
            <w:vAlign w:val="center"/>
          </w:tcPr>
          <w:p w14:paraId="6F7BB22C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641D50" w14:paraId="3F8968A4" w14:textId="77777777" w:rsidTr="00C544D2">
        <w:trPr>
          <w:trHeight w:val="454"/>
        </w:trPr>
        <w:tc>
          <w:tcPr>
            <w:tcW w:w="3118" w:type="dxa"/>
          </w:tcPr>
          <w:p w14:paraId="029899C5" w14:textId="77777777" w:rsidR="006C3129" w:rsidRDefault="006C3129" w:rsidP="0085267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Pr="00B10885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Убедиться, что студент с </w:t>
            </w:r>
            <w:r>
              <w:rPr>
                <w:sz w:val="24"/>
                <w:szCs w:val="20"/>
                <w:lang w:val="en-US"/>
              </w:rPr>
              <w:t>ID</w:t>
            </w:r>
            <w:r w:rsidRPr="00AE321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0 не существует</w:t>
            </w:r>
          </w:p>
          <w:p w14:paraId="334FDF6D" w14:textId="77777777" w:rsidR="00852675" w:rsidRDefault="00233C9A" w:rsidP="0085267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2) </w:t>
            </w:r>
            <w:r w:rsidR="00852675">
              <w:rPr>
                <w:sz w:val="24"/>
                <w:szCs w:val="20"/>
              </w:rPr>
              <w:t xml:space="preserve">Выполнить </w:t>
            </w:r>
            <w:r w:rsidR="00AE3215">
              <w:rPr>
                <w:sz w:val="24"/>
                <w:szCs w:val="20"/>
                <w:lang w:val="en-US"/>
              </w:rPr>
              <w:t>POST</w:t>
            </w:r>
            <w:r w:rsidR="00AE3215" w:rsidRPr="00AE3215">
              <w:rPr>
                <w:sz w:val="24"/>
                <w:szCs w:val="20"/>
              </w:rPr>
              <w:t>:</w:t>
            </w:r>
            <w:r w:rsidR="002E2012" w:rsidRPr="002E2012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  <w:lang w:val="en-US"/>
              </w:rPr>
              <w:t>api</w:t>
            </w:r>
            <w:r w:rsidR="00AE3215" w:rsidRPr="00AE3215">
              <w:rPr>
                <w:sz w:val="24"/>
                <w:szCs w:val="20"/>
              </w:rPr>
              <w:t>/</w:t>
            </w:r>
            <w:r w:rsidR="00AE3215">
              <w:rPr>
                <w:sz w:val="24"/>
                <w:szCs w:val="20"/>
                <w:lang w:val="en-US"/>
              </w:rPr>
              <w:t>v</w:t>
            </w:r>
            <w:r w:rsidR="00AE3215" w:rsidRPr="00AE3215">
              <w:rPr>
                <w:sz w:val="24"/>
                <w:szCs w:val="20"/>
              </w:rPr>
              <w:t>1/</w:t>
            </w:r>
            <w:r w:rsidR="00AE3215">
              <w:rPr>
                <w:sz w:val="24"/>
                <w:szCs w:val="20"/>
                <w:lang w:val="en-US"/>
              </w:rPr>
              <w:t>Notes</w:t>
            </w:r>
            <w:r w:rsidR="00AE3215" w:rsidRPr="00852675">
              <w:rPr>
                <w:sz w:val="24"/>
                <w:szCs w:val="20"/>
              </w:rPr>
              <w:t xml:space="preserve"> </w:t>
            </w:r>
            <w:r w:rsidR="00852675">
              <w:rPr>
                <w:sz w:val="24"/>
                <w:szCs w:val="20"/>
              </w:rPr>
              <w:t xml:space="preserve">запрос в </w:t>
            </w:r>
            <w:r w:rsidR="00852675">
              <w:rPr>
                <w:sz w:val="24"/>
                <w:szCs w:val="20"/>
                <w:lang w:val="en-US"/>
              </w:rPr>
              <w:t>API</w:t>
            </w:r>
            <w:r w:rsidR="00852675" w:rsidRPr="00852675">
              <w:rPr>
                <w:sz w:val="24"/>
                <w:szCs w:val="20"/>
              </w:rPr>
              <w:t xml:space="preserve"> </w:t>
            </w:r>
            <w:r w:rsidR="00852675">
              <w:rPr>
                <w:sz w:val="24"/>
                <w:szCs w:val="20"/>
                <w:lang w:val="en-US"/>
              </w:rPr>
              <w:t>c</w:t>
            </w:r>
            <w:r w:rsidR="00852675" w:rsidRPr="00852675">
              <w:rPr>
                <w:sz w:val="24"/>
                <w:szCs w:val="20"/>
              </w:rPr>
              <w:t xml:space="preserve"> </w:t>
            </w:r>
            <w:r w:rsidR="00852675">
              <w:rPr>
                <w:sz w:val="24"/>
                <w:szCs w:val="20"/>
              </w:rPr>
              <w:t>телом:</w:t>
            </w:r>
          </w:p>
          <w:p w14:paraId="1A3B2FAB" w14:textId="77777777" w:rsidR="00852675" w:rsidRDefault="00852675" w:rsidP="00852675">
            <w:pPr>
              <w:jc w:val="left"/>
              <w:rPr>
                <w:sz w:val="24"/>
                <w:szCs w:val="20"/>
              </w:rPr>
            </w:pPr>
          </w:p>
          <w:p w14:paraId="6BA08025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{</w:t>
            </w:r>
          </w:p>
          <w:p w14:paraId="07610128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studentId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>": 0,</w:t>
            </w:r>
          </w:p>
          <w:p w14:paraId="2F761CCC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userId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>": 0,</w:t>
            </w:r>
          </w:p>
          <w:p w14:paraId="613B799A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"text": "</w:t>
            </w:r>
            <w:r w:rsidR="00557D00" w:rsidRPr="00557D00">
              <w:rPr>
                <w:sz w:val="24"/>
                <w:szCs w:val="20"/>
              </w:rPr>
              <w:t>Тестовая</w:t>
            </w:r>
            <w:r w:rsidR="00557D00" w:rsidRPr="00557D00">
              <w:rPr>
                <w:sz w:val="24"/>
                <w:szCs w:val="20"/>
                <w:lang w:val="en-US"/>
              </w:rPr>
              <w:t xml:space="preserve"> </w:t>
            </w:r>
            <w:r w:rsidR="00557D00" w:rsidRPr="00557D00">
              <w:rPr>
                <w:sz w:val="24"/>
                <w:szCs w:val="20"/>
              </w:rPr>
              <w:t>заметка</w:t>
            </w:r>
            <w:r w:rsidRPr="00557D00">
              <w:rPr>
                <w:sz w:val="24"/>
                <w:szCs w:val="20"/>
                <w:lang w:val="en-US"/>
              </w:rPr>
              <w:t>"</w:t>
            </w:r>
          </w:p>
          <w:p w14:paraId="41B4EB54" w14:textId="77777777" w:rsidR="000C36BF" w:rsidRPr="00C544D2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532" w:type="dxa"/>
          </w:tcPr>
          <w:p w14:paraId="54B4BBF3" w14:textId="0288BDD2" w:rsidR="00641D50" w:rsidRPr="009A4899" w:rsidRDefault="00DE47CB" w:rsidP="00C544D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Pr="006C3129">
              <w:rPr>
                <w:sz w:val="24"/>
                <w:szCs w:val="20"/>
              </w:rPr>
              <w:t xml:space="preserve"> </w:t>
            </w:r>
            <w:r w:rsidR="00641EE4">
              <w:rPr>
                <w:sz w:val="24"/>
                <w:szCs w:val="20"/>
                <w:lang w:val="en-US"/>
              </w:rPr>
              <w:t>HTTP</w:t>
            </w:r>
            <w:r w:rsidR="00641EE4">
              <w:rPr>
                <w:sz w:val="24"/>
                <w:szCs w:val="20"/>
              </w:rPr>
              <w:t>-ответа</w:t>
            </w:r>
            <w:r w:rsidRPr="006C3129">
              <w:rPr>
                <w:sz w:val="24"/>
                <w:szCs w:val="20"/>
              </w:rPr>
              <w:t xml:space="preserve"> 40</w:t>
            </w:r>
            <w:r w:rsidR="009A4899" w:rsidRPr="006C3129">
              <w:rPr>
                <w:sz w:val="24"/>
                <w:szCs w:val="20"/>
              </w:rPr>
              <w:t>4</w:t>
            </w:r>
            <w:r w:rsidRPr="006C3129">
              <w:rPr>
                <w:sz w:val="24"/>
                <w:szCs w:val="20"/>
              </w:rPr>
              <w:t xml:space="preserve"> </w:t>
            </w:r>
            <w:r w:rsidR="009A4899" w:rsidRPr="00AE3215">
              <w:rPr>
                <w:sz w:val="24"/>
                <w:szCs w:val="20"/>
                <w:lang w:val="en-US"/>
              </w:rPr>
              <w:t>Not</w:t>
            </w:r>
            <w:r w:rsidR="009A4899" w:rsidRPr="006C3129">
              <w:rPr>
                <w:sz w:val="24"/>
                <w:szCs w:val="20"/>
              </w:rPr>
              <w:t xml:space="preserve"> </w:t>
            </w:r>
            <w:r w:rsidR="009A4899" w:rsidRPr="00AE3215">
              <w:rPr>
                <w:sz w:val="24"/>
                <w:szCs w:val="20"/>
                <w:lang w:val="en-US"/>
              </w:rPr>
              <w:t>Found</w:t>
            </w:r>
            <w:r w:rsidR="00D57865">
              <w:rPr>
                <w:sz w:val="24"/>
                <w:szCs w:val="20"/>
              </w:rPr>
              <w:t xml:space="preserve">. </w:t>
            </w:r>
            <w:r w:rsidR="006C3129">
              <w:rPr>
                <w:sz w:val="24"/>
                <w:szCs w:val="20"/>
              </w:rPr>
              <w:t xml:space="preserve">Тело ответа содержит время получения ошибки, </w:t>
            </w:r>
            <w:r w:rsidR="006C3129" w:rsidRPr="00CC762E">
              <w:rPr>
                <w:sz w:val="24"/>
                <w:szCs w:val="20"/>
              </w:rPr>
              <w:t>информацию</w:t>
            </w:r>
            <w:r w:rsidR="006C3129">
              <w:rPr>
                <w:sz w:val="24"/>
                <w:szCs w:val="20"/>
              </w:rPr>
              <w:t xml:space="preserve"> о коде ответа, а также информацию о том, что студент не найден.</w:t>
            </w:r>
          </w:p>
        </w:tc>
        <w:tc>
          <w:tcPr>
            <w:tcW w:w="1704" w:type="dxa"/>
          </w:tcPr>
          <w:p w14:paraId="349B293A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41D50" w14:paraId="2CD483E7" w14:textId="77777777" w:rsidTr="00EF2C93">
        <w:trPr>
          <w:trHeight w:val="454"/>
        </w:trPr>
        <w:tc>
          <w:tcPr>
            <w:tcW w:w="3118" w:type="dxa"/>
            <w:vAlign w:val="center"/>
          </w:tcPr>
          <w:p w14:paraId="15803BDD" w14:textId="77777777" w:rsidR="00DE47CB" w:rsidRPr="00AE3215" w:rsidRDefault="00852675" w:rsidP="00DE47C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="00DE47CB" w:rsidRPr="00B10885">
              <w:rPr>
                <w:sz w:val="24"/>
                <w:szCs w:val="20"/>
              </w:rPr>
              <w:t>)</w:t>
            </w:r>
            <w:r w:rsidR="00DE47CB">
              <w:rPr>
                <w:sz w:val="24"/>
                <w:szCs w:val="20"/>
              </w:rPr>
              <w:t xml:space="preserve"> </w:t>
            </w:r>
            <w:r w:rsidR="00E61687">
              <w:rPr>
                <w:sz w:val="24"/>
                <w:szCs w:val="20"/>
              </w:rPr>
              <w:t>Убедиться,</w:t>
            </w:r>
            <w:r w:rsidR="00AE3215">
              <w:rPr>
                <w:sz w:val="24"/>
                <w:szCs w:val="20"/>
              </w:rPr>
              <w:t xml:space="preserve"> что студент с </w:t>
            </w:r>
            <w:r w:rsidR="00AE3215">
              <w:rPr>
                <w:sz w:val="24"/>
                <w:szCs w:val="20"/>
                <w:lang w:val="en-US"/>
              </w:rPr>
              <w:t>ID</w:t>
            </w:r>
            <w:r w:rsidR="00AE3215" w:rsidRPr="00AE3215">
              <w:rPr>
                <w:sz w:val="24"/>
                <w:szCs w:val="20"/>
              </w:rPr>
              <w:t xml:space="preserve"> 1 </w:t>
            </w:r>
            <w:r w:rsidR="002E2012">
              <w:rPr>
                <w:sz w:val="24"/>
                <w:szCs w:val="20"/>
              </w:rPr>
              <w:t>существует</w:t>
            </w:r>
          </w:p>
          <w:p w14:paraId="7385506B" w14:textId="77777777" w:rsidR="00AE3215" w:rsidRDefault="00DE47CB" w:rsidP="00AE3215">
            <w:pPr>
              <w:jc w:val="left"/>
              <w:rPr>
                <w:sz w:val="24"/>
                <w:szCs w:val="20"/>
              </w:rPr>
            </w:pPr>
            <w:r w:rsidRPr="00AE3215">
              <w:rPr>
                <w:sz w:val="24"/>
                <w:szCs w:val="20"/>
              </w:rPr>
              <w:t xml:space="preserve">2) </w:t>
            </w:r>
            <w:r w:rsidR="00AE3215">
              <w:rPr>
                <w:sz w:val="24"/>
                <w:szCs w:val="20"/>
              </w:rPr>
              <w:t xml:space="preserve">Выполнить </w:t>
            </w:r>
            <w:r w:rsidR="00AE3215">
              <w:rPr>
                <w:sz w:val="24"/>
                <w:szCs w:val="20"/>
                <w:lang w:val="en-US"/>
              </w:rPr>
              <w:t>POST</w:t>
            </w:r>
            <w:r w:rsidR="00AE3215" w:rsidRPr="00AE3215">
              <w:rPr>
                <w:sz w:val="24"/>
                <w:szCs w:val="20"/>
              </w:rPr>
              <w:t>:</w:t>
            </w:r>
            <w:r w:rsidR="002E2012" w:rsidRPr="002E2012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  <w:lang w:val="en-US"/>
              </w:rPr>
              <w:t>api</w:t>
            </w:r>
            <w:r w:rsidR="00AE3215" w:rsidRPr="00AE3215">
              <w:rPr>
                <w:sz w:val="24"/>
                <w:szCs w:val="20"/>
              </w:rPr>
              <w:t>/</w:t>
            </w:r>
            <w:r w:rsidR="00AE3215">
              <w:rPr>
                <w:sz w:val="24"/>
                <w:szCs w:val="20"/>
                <w:lang w:val="en-US"/>
              </w:rPr>
              <w:t>v</w:t>
            </w:r>
            <w:r w:rsidR="00AE3215" w:rsidRPr="00AE3215">
              <w:rPr>
                <w:sz w:val="24"/>
                <w:szCs w:val="20"/>
              </w:rPr>
              <w:t>1/</w:t>
            </w:r>
            <w:r w:rsidR="00AE3215">
              <w:rPr>
                <w:sz w:val="24"/>
                <w:szCs w:val="20"/>
                <w:lang w:val="en-US"/>
              </w:rPr>
              <w:t>Notes</w:t>
            </w:r>
            <w:r w:rsidR="00AE3215" w:rsidRPr="00AE3215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</w:rPr>
              <w:t xml:space="preserve">запрос в </w:t>
            </w:r>
            <w:r w:rsidR="00AE3215">
              <w:rPr>
                <w:sz w:val="24"/>
                <w:szCs w:val="20"/>
                <w:lang w:val="en-US"/>
              </w:rPr>
              <w:t>API</w:t>
            </w:r>
            <w:r w:rsidR="00AE3215" w:rsidRPr="00852675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  <w:lang w:val="en-US"/>
              </w:rPr>
              <w:t>c</w:t>
            </w:r>
            <w:r w:rsidR="00AE3215" w:rsidRPr="00852675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</w:rPr>
              <w:t>телом:</w:t>
            </w:r>
          </w:p>
          <w:p w14:paraId="5C6B0F7B" w14:textId="77777777" w:rsidR="00AE3215" w:rsidRDefault="00AE3215" w:rsidP="00AE3215">
            <w:pPr>
              <w:jc w:val="left"/>
              <w:rPr>
                <w:sz w:val="24"/>
                <w:szCs w:val="20"/>
              </w:rPr>
            </w:pPr>
          </w:p>
          <w:p w14:paraId="123DD035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{</w:t>
            </w:r>
          </w:p>
          <w:p w14:paraId="686931A8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studentId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 xml:space="preserve">": </w:t>
            </w:r>
            <w:r w:rsidR="00E61687" w:rsidRPr="00557D00">
              <w:rPr>
                <w:sz w:val="24"/>
                <w:szCs w:val="20"/>
                <w:lang w:val="en-US"/>
              </w:rPr>
              <w:t>1</w:t>
            </w:r>
            <w:r w:rsidRPr="00557D00">
              <w:rPr>
                <w:sz w:val="24"/>
                <w:szCs w:val="20"/>
                <w:lang w:val="en-US"/>
              </w:rPr>
              <w:t>,</w:t>
            </w:r>
          </w:p>
          <w:p w14:paraId="26A2E0E9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userId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>": 0,</w:t>
            </w:r>
          </w:p>
          <w:p w14:paraId="519B0D2E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"text": "</w:t>
            </w:r>
            <w:r w:rsidR="00557D00" w:rsidRPr="00557D00">
              <w:rPr>
                <w:sz w:val="24"/>
                <w:szCs w:val="20"/>
              </w:rPr>
              <w:t>Тестовая</w:t>
            </w:r>
            <w:r w:rsidR="00557D00" w:rsidRPr="00557D00">
              <w:rPr>
                <w:sz w:val="24"/>
                <w:szCs w:val="20"/>
                <w:lang w:val="en-US"/>
              </w:rPr>
              <w:t xml:space="preserve"> </w:t>
            </w:r>
            <w:r w:rsidR="00557D00" w:rsidRPr="00557D00">
              <w:rPr>
                <w:sz w:val="24"/>
                <w:szCs w:val="20"/>
              </w:rPr>
              <w:t>заметка</w:t>
            </w:r>
            <w:r w:rsidRPr="00557D00">
              <w:rPr>
                <w:sz w:val="24"/>
                <w:szCs w:val="20"/>
                <w:lang w:val="en-US"/>
              </w:rPr>
              <w:t>"</w:t>
            </w:r>
          </w:p>
          <w:p w14:paraId="445582F0" w14:textId="77777777" w:rsidR="00641D50" w:rsidRPr="00DE47CB" w:rsidRDefault="00AE3215" w:rsidP="00AE3215">
            <w:pPr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532" w:type="dxa"/>
          </w:tcPr>
          <w:p w14:paraId="1F8D1A3D" w14:textId="61704A16" w:rsidR="006C3129" w:rsidRPr="0044290F" w:rsidRDefault="002E2012" w:rsidP="006C3129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Pr="00D57865">
              <w:rPr>
                <w:sz w:val="24"/>
                <w:szCs w:val="20"/>
              </w:rPr>
              <w:t xml:space="preserve"> </w:t>
            </w:r>
            <w:r w:rsidR="00641EE4">
              <w:rPr>
                <w:sz w:val="24"/>
                <w:szCs w:val="20"/>
                <w:lang w:val="en-US"/>
              </w:rPr>
              <w:t>HTTP</w:t>
            </w:r>
            <w:r w:rsidR="00641EE4">
              <w:rPr>
                <w:sz w:val="24"/>
                <w:szCs w:val="20"/>
              </w:rPr>
              <w:t>-ответа</w:t>
            </w:r>
            <w:r w:rsidR="00641EE4" w:rsidRPr="00D57865">
              <w:rPr>
                <w:sz w:val="24"/>
                <w:szCs w:val="20"/>
              </w:rPr>
              <w:t xml:space="preserve"> </w:t>
            </w:r>
            <w:r w:rsidRPr="00D57865">
              <w:rPr>
                <w:sz w:val="24"/>
                <w:szCs w:val="20"/>
              </w:rPr>
              <w:t xml:space="preserve">404 </w:t>
            </w:r>
            <w:r w:rsidRPr="00AE3215">
              <w:rPr>
                <w:sz w:val="24"/>
                <w:szCs w:val="20"/>
                <w:lang w:val="en-US"/>
              </w:rPr>
              <w:t>Not</w:t>
            </w:r>
            <w:r w:rsidRPr="00D57865">
              <w:rPr>
                <w:sz w:val="24"/>
                <w:szCs w:val="20"/>
              </w:rPr>
              <w:t xml:space="preserve"> </w:t>
            </w:r>
            <w:r w:rsidRPr="00AE3215">
              <w:rPr>
                <w:sz w:val="24"/>
                <w:szCs w:val="20"/>
                <w:lang w:val="en-US"/>
              </w:rPr>
              <w:t>Found</w:t>
            </w:r>
            <w:r w:rsidR="00D57865">
              <w:rPr>
                <w:sz w:val="24"/>
                <w:szCs w:val="20"/>
              </w:rPr>
              <w:t xml:space="preserve">. </w:t>
            </w:r>
            <w:r w:rsidR="006C3129">
              <w:rPr>
                <w:sz w:val="24"/>
                <w:szCs w:val="20"/>
              </w:rPr>
              <w:t xml:space="preserve">Тело ответа содержит время получения ошибки, </w:t>
            </w:r>
            <w:r w:rsidR="006C3129" w:rsidRPr="00CC762E">
              <w:rPr>
                <w:sz w:val="24"/>
                <w:szCs w:val="20"/>
              </w:rPr>
              <w:t>информацию</w:t>
            </w:r>
            <w:r w:rsidR="006C3129">
              <w:rPr>
                <w:sz w:val="24"/>
                <w:szCs w:val="20"/>
              </w:rPr>
              <w:t xml:space="preserve"> о коде ответа, а также информацию о том, что пользователь не найден.</w:t>
            </w:r>
            <w:r w:rsidRPr="006C3129">
              <w:rPr>
                <w:sz w:val="24"/>
                <w:szCs w:val="20"/>
              </w:rPr>
              <w:br/>
            </w:r>
          </w:p>
          <w:p w14:paraId="033462F7" w14:textId="77777777" w:rsidR="00641D50" w:rsidRPr="0044290F" w:rsidRDefault="00641D50" w:rsidP="00EF2C93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704" w:type="dxa"/>
          </w:tcPr>
          <w:p w14:paraId="0BC5582E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41D50" w14:paraId="4830C695" w14:textId="77777777" w:rsidTr="00CC762E">
        <w:trPr>
          <w:trHeight w:val="454"/>
        </w:trPr>
        <w:tc>
          <w:tcPr>
            <w:tcW w:w="3118" w:type="dxa"/>
            <w:vAlign w:val="center"/>
          </w:tcPr>
          <w:p w14:paraId="6FD4FF4F" w14:textId="77777777" w:rsidR="00E61687" w:rsidRPr="00E61687" w:rsidRDefault="00E61687" w:rsidP="00E61687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Pr="00B10885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Убедиться, что студент и пользователь с </w:t>
            </w:r>
            <w:r>
              <w:rPr>
                <w:sz w:val="24"/>
                <w:szCs w:val="20"/>
                <w:lang w:val="en-US"/>
              </w:rPr>
              <w:t>ID</w:t>
            </w:r>
            <w:r w:rsidRPr="00AE3215">
              <w:rPr>
                <w:sz w:val="24"/>
                <w:szCs w:val="20"/>
              </w:rPr>
              <w:t xml:space="preserve"> 1 </w:t>
            </w:r>
            <w:r>
              <w:rPr>
                <w:sz w:val="24"/>
                <w:szCs w:val="20"/>
              </w:rPr>
              <w:t>существуют</w:t>
            </w:r>
          </w:p>
          <w:p w14:paraId="595378D0" w14:textId="77777777" w:rsidR="00E61687" w:rsidRDefault="00E61687" w:rsidP="00E61687">
            <w:pPr>
              <w:jc w:val="left"/>
              <w:rPr>
                <w:sz w:val="24"/>
                <w:szCs w:val="20"/>
              </w:rPr>
            </w:pPr>
            <w:r w:rsidRPr="00AE3215">
              <w:rPr>
                <w:sz w:val="24"/>
                <w:szCs w:val="20"/>
              </w:rPr>
              <w:t xml:space="preserve">2) </w:t>
            </w:r>
            <w:r>
              <w:rPr>
                <w:sz w:val="24"/>
                <w:szCs w:val="20"/>
              </w:rPr>
              <w:t xml:space="preserve">Выполнить </w:t>
            </w:r>
            <w:r>
              <w:rPr>
                <w:sz w:val="24"/>
                <w:szCs w:val="20"/>
                <w:lang w:val="en-US"/>
              </w:rPr>
              <w:t>POST</w:t>
            </w:r>
            <w:r w:rsidRPr="00AE3215">
              <w:rPr>
                <w:sz w:val="24"/>
                <w:szCs w:val="20"/>
              </w:rPr>
              <w:t>:</w:t>
            </w:r>
            <w:r w:rsidRPr="002E2012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api</w:t>
            </w:r>
            <w:r w:rsidRPr="00AE3215">
              <w:rPr>
                <w:sz w:val="24"/>
                <w:szCs w:val="20"/>
              </w:rPr>
              <w:t>/</w:t>
            </w:r>
            <w:r>
              <w:rPr>
                <w:sz w:val="24"/>
                <w:szCs w:val="20"/>
                <w:lang w:val="en-US"/>
              </w:rPr>
              <w:t>v</w:t>
            </w:r>
            <w:r w:rsidRPr="00AE3215">
              <w:rPr>
                <w:sz w:val="24"/>
                <w:szCs w:val="20"/>
              </w:rPr>
              <w:t>1/</w:t>
            </w:r>
            <w:r>
              <w:rPr>
                <w:sz w:val="24"/>
                <w:szCs w:val="20"/>
                <w:lang w:val="en-US"/>
              </w:rPr>
              <w:t>Notes</w:t>
            </w:r>
            <w:r w:rsidRPr="00AE321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запрос в </w:t>
            </w:r>
            <w:r>
              <w:rPr>
                <w:sz w:val="24"/>
                <w:szCs w:val="20"/>
                <w:lang w:val="en-US"/>
              </w:rPr>
              <w:t>API</w:t>
            </w:r>
            <w:r w:rsidRPr="0085267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</w:t>
            </w:r>
            <w:r w:rsidRPr="0085267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телом:</w:t>
            </w:r>
          </w:p>
          <w:p w14:paraId="724EB693" w14:textId="77777777" w:rsidR="00E61687" w:rsidRDefault="00E61687" w:rsidP="00E61687">
            <w:pPr>
              <w:jc w:val="left"/>
              <w:rPr>
                <w:sz w:val="24"/>
                <w:szCs w:val="20"/>
              </w:rPr>
            </w:pPr>
          </w:p>
          <w:p w14:paraId="50BF1EA3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{</w:t>
            </w:r>
          </w:p>
          <w:p w14:paraId="4F072928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studentId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 xml:space="preserve">": </w:t>
            </w:r>
            <w:r w:rsidR="00EF2C93">
              <w:rPr>
                <w:sz w:val="24"/>
                <w:szCs w:val="20"/>
                <w:lang w:val="en-US"/>
              </w:rPr>
              <w:t>1</w:t>
            </w:r>
            <w:r w:rsidRPr="00557D00">
              <w:rPr>
                <w:sz w:val="24"/>
                <w:szCs w:val="20"/>
                <w:lang w:val="en-US"/>
              </w:rPr>
              <w:t>,</w:t>
            </w:r>
          </w:p>
          <w:p w14:paraId="60C2CA7B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userId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 xml:space="preserve">": </w:t>
            </w:r>
            <w:r w:rsidR="00EF2C93">
              <w:rPr>
                <w:sz w:val="24"/>
                <w:szCs w:val="20"/>
                <w:lang w:val="en-US"/>
              </w:rPr>
              <w:t>1</w:t>
            </w:r>
            <w:r w:rsidRPr="00557D00">
              <w:rPr>
                <w:sz w:val="24"/>
                <w:szCs w:val="20"/>
                <w:lang w:val="en-US"/>
              </w:rPr>
              <w:t>,</w:t>
            </w:r>
          </w:p>
          <w:p w14:paraId="2BDEC08E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"text": "</w:t>
            </w:r>
            <w:r w:rsidR="00557D00" w:rsidRPr="00557D00">
              <w:rPr>
                <w:sz w:val="24"/>
                <w:szCs w:val="20"/>
              </w:rPr>
              <w:t>Тестовая</w:t>
            </w:r>
            <w:r w:rsidR="00557D00" w:rsidRPr="00557D00">
              <w:rPr>
                <w:sz w:val="24"/>
                <w:szCs w:val="20"/>
                <w:lang w:val="en-US"/>
              </w:rPr>
              <w:t xml:space="preserve"> </w:t>
            </w:r>
            <w:r w:rsidR="00557D00" w:rsidRPr="00557D00">
              <w:rPr>
                <w:sz w:val="24"/>
                <w:szCs w:val="20"/>
              </w:rPr>
              <w:t>заметка</w:t>
            </w:r>
            <w:r w:rsidRPr="00557D00">
              <w:rPr>
                <w:sz w:val="24"/>
                <w:szCs w:val="20"/>
                <w:lang w:val="en-US"/>
              </w:rPr>
              <w:t>"</w:t>
            </w:r>
          </w:p>
          <w:p w14:paraId="1B8DC255" w14:textId="77777777" w:rsidR="00641D50" w:rsidRPr="00557D00" w:rsidRDefault="00E61687" w:rsidP="005246E0">
            <w:pPr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532" w:type="dxa"/>
          </w:tcPr>
          <w:p w14:paraId="2864F9F1" w14:textId="749A8FC2" w:rsidR="00CC762E" w:rsidRPr="00CC762E" w:rsidRDefault="00557D00" w:rsidP="00CC762E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="006C3129">
              <w:rPr>
                <w:sz w:val="24"/>
                <w:szCs w:val="20"/>
              </w:rPr>
              <w:t xml:space="preserve"> </w:t>
            </w:r>
            <w:r w:rsidR="00641EE4">
              <w:rPr>
                <w:sz w:val="24"/>
                <w:szCs w:val="20"/>
                <w:lang w:val="en-US"/>
              </w:rPr>
              <w:t>HTTP</w:t>
            </w:r>
            <w:r w:rsidR="00641EE4">
              <w:rPr>
                <w:sz w:val="24"/>
                <w:szCs w:val="20"/>
              </w:rPr>
              <w:t xml:space="preserve">-ответа </w:t>
            </w:r>
            <w:r>
              <w:rPr>
                <w:sz w:val="24"/>
                <w:szCs w:val="20"/>
              </w:rPr>
              <w:t xml:space="preserve">201 </w:t>
            </w:r>
            <w:r>
              <w:rPr>
                <w:sz w:val="24"/>
                <w:szCs w:val="20"/>
                <w:lang w:val="en-US"/>
              </w:rPr>
              <w:t>Created</w:t>
            </w:r>
            <w:r w:rsidR="00D57865">
              <w:rPr>
                <w:sz w:val="24"/>
                <w:szCs w:val="20"/>
              </w:rPr>
              <w:t xml:space="preserve">. </w:t>
            </w:r>
            <w:r>
              <w:rPr>
                <w:sz w:val="24"/>
                <w:szCs w:val="20"/>
              </w:rPr>
              <w:t xml:space="preserve">Тело ответа содержит </w:t>
            </w:r>
            <w:r w:rsidR="00CC762E">
              <w:rPr>
                <w:sz w:val="24"/>
                <w:szCs w:val="20"/>
                <w:lang w:val="en-US"/>
              </w:rPr>
              <w:t>ID</w:t>
            </w:r>
            <w:r w:rsidR="00CC762E" w:rsidRPr="00CC762E">
              <w:rPr>
                <w:sz w:val="24"/>
                <w:szCs w:val="20"/>
              </w:rPr>
              <w:t xml:space="preserve"> </w:t>
            </w:r>
            <w:r w:rsidR="00CC762E">
              <w:rPr>
                <w:sz w:val="24"/>
                <w:szCs w:val="20"/>
              </w:rPr>
              <w:t xml:space="preserve">заметки, </w:t>
            </w:r>
            <w:r w:rsidR="00CC762E">
              <w:rPr>
                <w:sz w:val="24"/>
                <w:szCs w:val="20"/>
                <w:lang w:val="en-US"/>
              </w:rPr>
              <w:t>ID</w:t>
            </w:r>
            <w:r w:rsidR="00CC762E" w:rsidRPr="00CC762E">
              <w:rPr>
                <w:sz w:val="24"/>
                <w:szCs w:val="20"/>
              </w:rPr>
              <w:t xml:space="preserve"> </w:t>
            </w:r>
            <w:r w:rsidR="00CC762E">
              <w:rPr>
                <w:sz w:val="24"/>
                <w:szCs w:val="20"/>
              </w:rPr>
              <w:t xml:space="preserve">студента, текст заметки, а </w:t>
            </w:r>
            <w:r w:rsidR="006C3129">
              <w:rPr>
                <w:sz w:val="24"/>
                <w:szCs w:val="20"/>
              </w:rPr>
              <w:t>также</w:t>
            </w:r>
            <w:r w:rsidR="00CC762E">
              <w:rPr>
                <w:sz w:val="24"/>
                <w:szCs w:val="20"/>
              </w:rPr>
              <w:t xml:space="preserve"> информацию об авторе и его роли</w:t>
            </w:r>
            <w:r w:rsidR="006C3129">
              <w:rPr>
                <w:sz w:val="24"/>
                <w:szCs w:val="20"/>
              </w:rPr>
              <w:t>.</w:t>
            </w:r>
          </w:p>
        </w:tc>
        <w:tc>
          <w:tcPr>
            <w:tcW w:w="1704" w:type="dxa"/>
          </w:tcPr>
          <w:p w14:paraId="44D55BD5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123F118E" w14:textId="77777777" w:rsidR="00F4028D" w:rsidRDefault="00F4028D" w:rsidP="00D13073">
      <w:pPr>
        <w:pStyle w:val="2"/>
      </w:pPr>
      <w:bookmarkStart w:id="55" w:name="_Toc215610305"/>
      <w:bookmarkStart w:id="56" w:name="_Toc215610348"/>
      <w:bookmarkStart w:id="57" w:name="_Toc215610406"/>
      <w:r>
        <w:lastRenderedPageBreak/>
        <w:t>Функциональное тестирование</w:t>
      </w:r>
      <w:bookmarkEnd w:id="55"/>
      <w:bookmarkEnd w:id="56"/>
      <w:bookmarkEnd w:id="57"/>
    </w:p>
    <w:p w14:paraId="18913CBF" w14:textId="0B28072F" w:rsidR="00F4028D" w:rsidRDefault="000B70A0" w:rsidP="00F4028D">
      <w:pPr>
        <w:pStyle w:val="a3"/>
      </w:pPr>
      <w:r w:rsidRPr="000B70A0">
        <w:t>Во время курсового проектирования проведено функциональное</w:t>
      </w:r>
      <w:r>
        <w:t xml:space="preserve"> </w:t>
      </w:r>
      <w:r w:rsidRPr="000B70A0">
        <w:t xml:space="preserve">тестирование </w:t>
      </w:r>
      <w:r>
        <w:t>веб-</w:t>
      </w:r>
      <w:r w:rsidRPr="000B70A0">
        <w:t>приложения методом черного ящика, результаты</w:t>
      </w:r>
      <w:r>
        <w:t xml:space="preserve"> </w:t>
      </w:r>
      <w:r w:rsidRPr="000B70A0">
        <w:t xml:space="preserve">тестирования </w:t>
      </w:r>
      <w:r w:rsidR="00473318">
        <w:t xml:space="preserve">представлены </w:t>
      </w:r>
      <w:r w:rsidRPr="000B70A0">
        <w:t xml:space="preserve">в таблице </w:t>
      </w:r>
      <w:r>
        <w:t>2</w:t>
      </w:r>
      <w:r w:rsidRPr="000B70A0">
        <w:t>.</w:t>
      </w:r>
    </w:p>
    <w:p w14:paraId="16D41BCB" w14:textId="733C5D55" w:rsidR="0015105F" w:rsidRPr="00A52E58" w:rsidRDefault="0015105F" w:rsidP="0015105F">
      <w:pPr>
        <w:pStyle w:val="aff2"/>
      </w:pPr>
      <w:r w:rsidRPr="00A2751F">
        <w:rPr>
          <w:spacing w:val="40"/>
        </w:rPr>
        <w:t>Таблица</w:t>
      </w:r>
      <w:r>
        <w:t xml:space="preserve"> 2</w:t>
      </w:r>
      <w:r w:rsidRPr="00213985">
        <w:t xml:space="preserve"> – </w:t>
      </w:r>
      <w:r w:rsidR="00E64191">
        <w:t>Результаты т</w:t>
      </w:r>
      <w:r w:rsidRPr="00213985">
        <w:t>естировани</w:t>
      </w:r>
      <w:r w:rsidR="00E64191">
        <w:t xml:space="preserve">я </w:t>
      </w:r>
      <w:r>
        <w:t>приложения методом черного ящика</w:t>
      </w:r>
    </w:p>
    <w:tbl>
      <w:tblPr>
        <w:tblStyle w:val="af1"/>
        <w:tblW w:w="9354" w:type="dxa"/>
        <w:tblLook w:val="04A0" w:firstRow="1" w:lastRow="0" w:firstColumn="1" w:lastColumn="0" w:noHBand="0" w:noVBand="1"/>
      </w:tblPr>
      <w:tblGrid>
        <w:gridCol w:w="3256"/>
        <w:gridCol w:w="3543"/>
        <w:gridCol w:w="2555"/>
      </w:tblGrid>
      <w:tr w:rsidR="0015105F" w14:paraId="0E49EE00" w14:textId="77777777" w:rsidTr="00AB5DC1">
        <w:trPr>
          <w:trHeight w:val="454"/>
        </w:trPr>
        <w:tc>
          <w:tcPr>
            <w:tcW w:w="3256" w:type="dxa"/>
            <w:vAlign w:val="center"/>
          </w:tcPr>
          <w:p w14:paraId="623AFB42" w14:textId="77777777" w:rsidR="0015105F" w:rsidRPr="0044290F" w:rsidRDefault="0015105F" w:rsidP="00D576FD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543" w:type="dxa"/>
            <w:vAlign w:val="center"/>
          </w:tcPr>
          <w:p w14:paraId="0BC5FBE1" w14:textId="77777777" w:rsidR="0015105F" w:rsidRPr="0044290F" w:rsidRDefault="0015105F" w:rsidP="00D576FD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2555" w:type="dxa"/>
            <w:vAlign w:val="center"/>
          </w:tcPr>
          <w:p w14:paraId="455CA59A" w14:textId="77777777" w:rsidR="0015105F" w:rsidRPr="0044290F" w:rsidRDefault="0015105F" w:rsidP="00D576FD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15105F" w14:paraId="619D5233" w14:textId="77777777" w:rsidTr="00AB5DC1">
        <w:trPr>
          <w:trHeight w:val="631"/>
        </w:trPr>
        <w:tc>
          <w:tcPr>
            <w:tcW w:w="3256" w:type="dxa"/>
            <w:vAlign w:val="center"/>
          </w:tcPr>
          <w:p w14:paraId="360FDF3F" w14:textId="30F3891E" w:rsidR="0015105F" w:rsidRPr="0044290F" w:rsidRDefault="002F59A3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бургер-кнопку, н</w:t>
            </w:r>
            <w:r w:rsidR="0047768D">
              <w:rPr>
                <w:sz w:val="24"/>
                <w:szCs w:val="20"/>
              </w:rPr>
              <w:t xml:space="preserve">ажать на вкладку </w:t>
            </w:r>
            <w:r w:rsidR="00C82CB6">
              <w:rPr>
                <w:sz w:val="24"/>
                <w:szCs w:val="20"/>
              </w:rPr>
              <w:t>«</w:t>
            </w:r>
            <w:r w:rsidR="0047768D">
              <w:rPr>
                <w:sz w:val="24"/>
                <w:szCs w:val="20"/>
              </w:rPr>
              <w:t>Студенты</w:t>
            </w:r>
            <w:r w:rsidR="00C82CB6">
              <w:rPr>
                <w:sz w:val="24"/>
                <w:szCs w:val="20"/>
              </w:rPr>
              <w:t>»</w:t>
            </w:r>
          </w:p>
        </w:tc>
        <w:tc>
          <w:tcPr>
            <w:tcW w:w="3543" w:type="dxa"/>
            <w:vAlign w:val="center"/>
          </w:tcPr>
          <w:p w14:paraId="19F438F9" w14:textId="334C50B7" w:rsidR="0015105F" w:rsidRPr="001D2D92" w:rsidRDefault="0047768D" w:rsidP="00176B2B">
            <w:pPr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Пере</w:t>
            </w:r>
            <w:r w:rsidR="002F59A3">
              <w:rPr>
                <w:sz w:val="24"/>
                <w:szCs w:val="20"/>
              </w:rPr>
              <w:t xml:space="preserve">ход на экран </w:t>
            </w:r>
            <w:r w:rsidR="001D2D92">
              <w:rPr>
                <w:sz w:val="24"/>
                <w:szCs w:val="20"/>
              </w:rPr>
              <w:t>«</w:t>
            </w:r>
            <w:r w:rsidR="002F59A3">
              <w:rPr>
                <w:sz w:val="24"/>
                <w:szCs w:val="20"/>
              </w:rPr>
              <w:t>Студенты</w:t>
            </w:r>
            <w:r w:rsidR="001D2D92">
              <w:rPr>
                <w:sz w:val="24"/>
                <w:szCs w:val="20"/>
              </w:rPr>
              <w:t>»</w:t>
            </w:r>
          </w:p>
        </w:tc>
        <w:tc>
          <w:tcPr>
            <w:tcW w:w="2555" w:type="dxa"/>
            <w:vAlign w:val="center"/>
          </w:tcPr>
          <w:p w14:paraId="493A6E11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2A908B9E" w14:textId="77777777" w:rsidTr="00AB5DC1">
        <w:trPr>
          <w:trHeight w:val="454"/>
        </w:trPr>
        <w:tc>
          <w:tcPr>
            <w:tcW w:w="3256" w:type="dxa"/>
            <w:vAlign w:val="center"/>
          </w:tcPr>
          <w:p w14:paraId="6B674810" w14:textId="77777777" w:rsidR="005C3241" w:rsidRDefault="002F59A3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бургер-кнопку,</w:t>
            </w:r>
          </w:p>
          <w:p w14:paraId="74449056" w14:textId="77777777" w:rsidR="0015105F" w:rsidRPr="0044290F" w:rsidRDefault="005C3241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4F6B29">
              <w:rPr>
                <w:sz w:val="24"/>
                <w:szCs w:val="20"/>
              </w:rPr>
              <w:t>кнопку</w:t>
            </w:r>
            <w:r>
              <w:rPr>
                <w:sz w:val="24"/>
                <w:szCs w:val="20"/>
              </w:rPr>
              <w:t xml:space="preserve"> </w:t>
            </w:r>
            <w:r w:rsidR="004F6B29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Студенты</w:t>
            </w:r>
            <w:r w:rsidR="004F6B29">
              <w:rPr>
                <w:sz w:val="24"/>
                <w:szCs w:val="20"/>
              </w:rPr>
              <w:t>»</w:t>
            </w:r>
            <w:r>
              <w:rPr>
                <w:sz w:val="24"/>
                <w:szCs w:val="20"/>
              </w:rPr>
              <w:t>,</w:t>
            </w:r>
            <w:r w:rsidR="002F59A3">
              <w:rPr>
                <w:sz w:val="24"/>
                <w:szCs w:val="20"/>
              </w:rPr>
              <w:t xml:space="preserve"> нажать на </w:t>
            </w:r>
            <w:r w:rsidR="004F6B29">
              <w:rPr>
                <w:sz w:val="24"/>
                <w:szCs w:val="20"/>
              </w:rPr>
              <w:t>кнопку «</w:t>
            </w:r>
            <w:r>
              <w:rPr>
                <w:sz w:val="24"/>
                <w:szCs w:val="20"/>
              </w:rPr>
              <w:t>Общежитие</w:t>
            </w:r>
            <w:r w:rsidR="004F6B29">
              <w:rPr>
                <w:sz w:val="24"/>
                <w:szCs w:val="20"/>
              </w:rPr>
              <w:t>»</w:t>
            </w:r>
          </w:p>
        </w:tc>
        <w:tc>
          <w:tcPr>
            <w:tcW w:w="3543" w:type="dxa"/>
            <w:vAlign w:val="center"/>
          </w:tcPr>
          <w:p w14:paraId="05621D45" w14:textId="3A77F1D9" w:rsidR="0015105F" w:rsidRPr="0044290F" w:rsidRDefault="005C3241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экран </w:t>
            </w:r>
            <w:r w:rsidR="001D2D92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Общежитие</w:t>
            </w:r>
            <w:r w:rsidR="001D2D92">
              <w:rPr>
                <w:sz w:val="24"/>
                <w:szCs w:val="20"/>
              </w:rPr>
              <w:t>»</w:t>
            </w:r>
          </w:p>
        </w:tc>
        <w:tc>
          <w:tcPr>
            <w:tcW w:w="2555" w:type="dxa"/>
            <w:vAlign w:val="center"/>
          </w:tcPr>
          <w:p w14:paraId="20099472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44D362AC" w14:textId="77777777" w:rsidTr="00AB5DC1">
        <w:trPr>
          <w:trHeight w:val="454"/>
        </w:trPr>
        <w:tc>
          <w:tcPr>
            <w:tcW w:w="3256" w:type="dxa"/>
            <w:vAlign w:val="center"/>
          </w:tcPr>
          <w:p w14:paraId="0648FAB4" w14:textId="77777777" w:rsidR="000B1091" w:rsidRDefault="000B1091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бургер-кнопку,</w:t>
            </w:r>
          </w:p>
          <w:p w14:paraId="38C677C0" w14:textId="7A385F2B" w:rsidR="0015105F" w:rsidRPr="0044290F" w:rsidRDefault="00B15252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</w:t>
            </w:r>
            <w:r w:rsidR="004F6B29">
              <w:rPr>
                <w:sz w:val="24"/>
                <w:szCs w:val="20"/>
              </w:rPr>
              <w:t>ажать на кнопку «Расселение», нажать на кнопку «Общежитие»</w:t>
            </w:r>
          </w:p>
        </w:tc>
        <w:tc>
          <w:tcPr>
            <w:tcW w:w="3543" w:type="dxa"/>
            <w:vAlign w:val="center"/>
          </w:tcPr>
          <w:p w14:paraId="30ECC89C" w14:textId="36480D99" w:rsidR="0015105F" w:rsidRPr="0044290F" w:rsidRDefault="000B1091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Сброс выбранной вкладки на странице </w:t>
            </w:r>
            <w:r w:rsidR="001D2D92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Общежитие</w:t>
            </w:r>
            <w:r w:rsidR="001D2D92">
              <w:rPr>
                <w:sz w:val="24"/>
                <w:szCs w:val="20"/>
              </w:rPr>
              <w:t>»</w:t>
            </w:r>
            <w:r>
              <w:rPr>
                <w:sz w:val="24"/>
                <w:szCs w:val="20"/>
              </w:rPr>
              <w:t xml:space="preserve">, переход ко вкладке </w:t>
            </w:r>
            <w:r w:rsidR="001D2D92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Структура</w:t>
            </w:r>
            <w:r w:rsidR="001D2D92">
              <w:rPr>
                <w:sz w:val="24"/>
                <w:szCs w:val="20"/>
              </w:rPr>
              <w:t>»</w:t>
            </w:r>
          </w:p>
        </w:tc>
        <w:tc>
          <w:tcPr>
            <w:tcW w:w="2555" w:type="dxa"/>
            <w:vAlign w:val="center"/>
          </w:tcPr>
          <w:p w14:paraId="06D8C392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6590CBDE" w14:textId="77777777" w:rsidTr="00AB5DC1">
        <w:trPr>
          <w:trHeight w:val="454"/>
        </w:trPr>
        <w:tc>
          <w:tcPr>
            <w:tcW w:w="3256" w:type="dxa"/>
            <w:vAlign w:val="center"/>
          </w:tcPr>
          <w:p w14:paraId="7C7D47E2" w14:textId="77777777" w:rsidR="0015105F" w:rsidRPr="0044290F" w:rsidRDefault="00DA7180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«Расселение», обновить страницу</w:t>
            </w:r>
          </w:p>
        </w:tc>
        <w:tc>
          <w:tcPr>
            <w:tcW w:w="3543" w:type="dxa"/>
            <w:vAlign w:val="center"/>
          </w:tcPr>
          <w:p w14:paraId="6D3B9C6A" w14:textId="77777777" w:rsidR="0015105F" w:rsidRPr="0044290F" w:rsidRDefault="00DA7180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Сброс выбранной вкладки не происходит</w:t>
            </w:r>
          </w:p>
        </w:tc>
        <w:tc>
          <w:tcPr>
            <w:tcW w:w="2555" w:type="dxa"/>
            <w:vAlign w:val="center"/>
          </w:tcPr>
          <w:p w14:paraId="22EC7D54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0AD4D085" w14:textId="77777777" w:rsidTr="00AB5DC1">
        <w:trPr>
          <w:trHeight w:val="701"/>
        </w:trPr>
        <w:tc>
          <w:tcPr>
            <w:tcW w:w="3256" w:type="dxa"/>
            <w:vAlign w:val="center"/>
          </w:tcPr>
          <w:p w14:paraId="7EE9E101" w14:textId="77777777" w:rsidR="00DA7180" w:rsidRDefault="00DA7180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«Расселение», нажать на </w:t>
            </w:r>
            <w:r w:rsidR="004C4543">
              <w:rPr>
                <w:sz w:val="24"/>
                <w:szCs w:val="20"/>
              </w:rPr>
              <w:t xml:space="preserve">строку записи о </w:t>
            </w:r>
            <w:r w:rsidR="00123146">
              <w:rPr>
                <w:sz w:val="24"/>
                <w:szCs w:val="20"/>
              </w:rPr>
              <w:t xml:space="preserve">незаселённом </w:t>
            </w:r>
            <w:r w:rsidR="004C4543">
              <w:rPr>
                <w:sz w:val="24"/>
                <w:szCs w:val="20"/>
              </w:rPr>
              <w:t>студенте</w:t>
            </w:r>
          </w:p>
        </w:tc>
        <w:tc>
          <w:tcPr>
            <w:tcW w:w="3543" w:type="dxa"/>
            <w:vAlign w:val="center"/>
          </w:tcPr>
          <w:p w14:paraId="6D69F000" w14:textId="19793E2E" w:rsidR="00DA7180" w:rsidRDefault="004C4543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Студент автоматически выбирается в поле </w:t>
            </w:r>
            <w:r w:rsidR="0071005F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Студент</w:t>
            </w:r>
            <w:r w:rsidR="0071005F">
              <w:rPr>
                <w:sz w:val="24"/>
                <w:szCs w:val="20"/>
              </w:rPr>
              <w:t>»</w:t>
            </w:r>
          </w:p>
        </w:tc>
        <w:tc>
          <w:tcPr>
            <w:tcW w:w="2555" w:type="dxa"/>
            <w:vAlign w:val="center"/>
          </w:tcPr>
          <w:p w14:paraId="14292DF5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48E0C552" w14:textId="77777777" w:rsidTr="00AB5DC1">
        <w:trPr>
          <w:trHeight w:val="575"/>
        </w:trPr>
        <w:tc>
          <w:tcPr>
            <w:tcW w:w="3256" w:type="dxa"/>
            <w:vAlign w:val="center"/>
          </w:tcPr>
          <w:p w14:paraId="215040DB" w14:textId="3A570BC6" w:rsidR="00DA7180" w:rsidRDefault="00123146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C37FC7">
              <w:rPr>
                <w:sz w:val="24"/>
                <w:szCs w:val="20"/>
              </w:rPr>
              <w:t>карто</w:t>
            </w:r>
            <w:r w:rsidR="00AB5DC1">
              <w:rPr>
                <w:sz w:val="24"/>
                <w:szCs w:val="20"/>
              </w:rPr>
              <w:t>чку блока №101</w:t>
            </w:r>
          </w:p>
        </w:tc>
        <w:tc>
          <w:tcPr>
            <w:tcW w:w="3543" w:type="dxa"/>
            <w:vAlign w:val="center"/>
          </w:tcPr>
          <w:p w14:paraId="1ED4D06D" w14:textId="2EBE639B" w:rsidR="00DA7180" w:rsidRDefault="00C37FC7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Открытие модального окна информации о блоке</w:t>
            </w:r>
            <w:r w:rsidR="00AB5DC1">
              <w:rPr>
                <w:sz w:val="24"/>
                <w:szCs w:val="20"/>
              </w:rPr>
              <w:t xml:space="preserve"> №101</w:t>
            </w:r>
          </w:p>
        </w:tc>
        <w:tc>
          <w:tcPr>
            <w:tcW w:w="2555" w:type="dxa"/>
            <w:vAlign w:val="center"/>
          </w:tcPr>
          <w:p w14:paraId="654CA848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2CB38D79" w14:textId="77777777" w:rsidTr="00AB5DC1">
        <w:trPr>
          <w:trHeight w:val="454"/>
        </w:trPr>
        <w:tc>
          <w:tcPr>
            <w:tcW w:w="3256" w:type="dxa"/>
            <w:vAlign w:val="center"/>
          </w:tcPr>
          <w:p w14:paraId="71FEBB98" w14:textId="5FA7DEB8" w:rsidR="00DA7180" w:rsidRDefault="00C37FC7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карточку блока</w:t>
            </w:r>
            <w:r w:rsidR="00B15252">
              <w:rPr>
                <w:sz w:val="24"/>
                <w:szCs w:val="20"/>
              </w:rPr>
              <w:t>,</w:t>
            </w:r>
            <w:r>
              <w:rPr>
                <w:sz w:val="24"/>
                <w:szCs w:val="20"/>
              </w:rPr>
              <w:t xml:space="preserve"> в котором есть хотя бы одно свободное место,</w:t>
            </w:r>
            <w:r w:rsidR="00481CD6">
              <w:rPr>
                <w:sz w:val="24"/>
                <w:szCs w:val="20"/>
              </w:rPr>
              <w:t xml:space="preserve"> нажать на область с надписью «Свободное место»</w:t>
            </w:r>
          </w:p>
        </w:tc>
        <w:tc>
          <w:tcPr>
            <w:tcW w:w="3543" w:type="dxa"/>
            <w:vAlign w:val="center"/>
          </w:tcPr>
          <w:p w14:paraId="546FAA22" w14:textId="317ABABB" w:rsidR="00DA7180" w:rsidRDefault="00481CD6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вкладку «Расселение», </w:t>
            </w:r>
            <w:r w:rsidR="00ED370D">
              <w:rPr>
                <w:sz w:val="24"/>
                <w:szCs w:val="20"/>
              </w:rPr>
              <w:t xml:space="preserve">автоматическое заполнение полей </w:t>
            </w:r>
            <w:r w:rsidR="0071005F">
              <w:rPr>
                <w:sz w:val="24"/>
                <w:szCs w:val="20"/>
              </w:rPr>
              <w:t>«</w:t>
            </w:r>
            <w:r w:rsidR="00ED370D">
              <w:rPr>
                <w:sz w:val="24"/>
                <w:szCs w:val="20"/>
              </w:rPr>
              <w:t>Этаж</w:t>
            </w:r>
            <w:r w:rsidR="0071005F">
              <w:rPr>
                <w:sz w:val="24"/>
                <w:szCs w:val="20"/>
              </w:rPr>
              <w:t>»</w:t>
            </w:r>
            <w:r w:rsidR="00ED370D">
              <w:rPr>
                <w:sz w:val="24"/>
                <w:szCs w:val="20"/>
              </w:rPr>
              <w:t xml:space="preserve"> и </w:t>
            </w:r>
            <w:r w:rsidR="0071005F">
              <w:rPr>
                <w:sz w:val="24"/>
                <w:szCs w:val="20"/>
              </w:rPr>
              <w:t>«</w:t>
            </w:r>
            <w:r w:rsidR="00ED370D">
              <w:rPr>
                <w:sz w:val="24"/>
                <w:szCs w:val="20"/>
              </w:rPr>
              <w:t>Комната</w:t>
            </w:r>
            <w:r w:rsidR="0071005F">
              <w:rPr>
                <w:sz w:val="24"/>
                <w:szCs w:val="20"/>
              </w:rPr>
              <w:t>»</w:t>
            </w:r>
            <w:r w:rsidR="00ED370D">
              <w:rPr>
                <w:sz w:val="24"/>
                <w:szCs w:val="20"/>
              </w:rPr>
              <w:t xml:space="preserve"> значениями пустого мест</w:t>
            </w:r>
            <w:r w:rsidR="0071005F">
              <w:rPr>
                <w:sz w:val="24"/>
                <w:szCs w:val="20"/>
              </w:rPr>
              <w:t>а</w:t>
            </w:r>
          </w:p>
        </w:tc>
        <w:tc>
          <w:tcPr>
            <w:tcW w:w="2555" w:type="dxa"/>
            <w:vAlign w:val="center"/>
          </w:tcPr>
          <w:p w14:paraId="5ADEB430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742AC25D" w14:textId="77777777" w:rsidTr="00AB5DC1">
        <w:trPr>
          <w:trHeight w:val="1475"/>
        </w:trPr>
        <w:tc>
          <w:tcPr>
            <w:tcW w:w="3256" w:type="dxa"/>
            <w:vAlign w:val="center"/>
          </w:tcPr>
          <w:p w14:paraId="7F473458" w14:textId="625AC55B" w:rsidR="00DA7180" w:rsidRDefault="008011C7" w:rsidP="00AB5DC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«Расселение», нажать на строку записи о незаселённом студенте</w:t>
            </w:r>
            <w:r w:rsidR="00AB5DC1">
              <w:rPr>
                <w:sz w:val="24"/>
                <w:szCs w:val="20"/>
              </w:rPr>
              <w:t xml:space="preserve"> Екимове</w:t>
            </w:r>
          </w:p>
        </w:tc>
        <w:tc>
          <w:tcPr>
            <w:tcW w:w="3543" w:type="dxa"/>
            <w:vAlign w:val="center"/>
          </w:tcPr>
          <w:p w14:paraId="69B0088E" w14:textId="2FF34F59" w:rsidR="00DA7180" w:rsidRDefault="008011C7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поле </w:t>
            </w:r>
            <w:r w:rsidR="00C82CB6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Комната</w:t>
            </w:r>
            <w:r w:rsidR="00C82CB6">
              <w:rPr>
                <w:sz w:val="24"/>
                <w:szCs w:val="20"/>
              </w:rPr>
              <w:t>»</w:t>
            </w:r>
            <w:r>
              <w:rPr>
                <w:sz w:val="24"/>
                <w:szCs w:val="20"/>
              </w:rPr>
              <w:t xml:space="preserve"> отображаются пустые комнаты и комнаты</w:t>
            </w:r>
            <w:r w:rsidR="00196506">
              <w:rPr>
                <w:sz w:val="24"/>
                <w:szCs w:val="20"/>
              </w:rPr>
              <w:t>,</w:t>
            </w:r>
            <w:r>
              <w:rPr>
                <w:sz w:val="24"/>
                <w:szCs w:val="20"/>
              </w:rPr>
              <w:t xml:space="preserve"> </w:t>
            </w:r>
            <w:r w:rsidR="00196506">
              <w:rPr>
                <w:sz w:val="24"/>
                <w:szCs w:val="20"/>
              </w:rPr>
              <w:t>в</w:t>
            </w:r>
            <w:r>
              <w:rPr>
                <w:sz w:val="24"/>
                <w:szCs w:val="20"/>
              </w:rPr>
              <w:t xml:space="preserve"> которых проживают студенты того же пола</w:t>
            </w:r>
          </w:p>
        </w:tc>
        <w:tc>
          <w:tcPr>
            <w:tcW w:w="2555" w:type="dxa"/>
            <w:vAlign w:val="center"/>
          </w:tcPr>
          <w:p w14:paraId="214521B4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2F3BB124" w14:textId="77777777" w:rsidR="00AB5DC1" w:rsidRDefault="00AB5DC1" w:rsidP="00F4028D">
      <w:pPr>
        <w:pStyle w:val="a3"/>
      </w:pPr>
    </w:p>
    <w:p w14:paraId="2E767C2B" w14:textId="0345FE5C" w:rsidR="0015105F" w:rsidRPr="00F4028D" w:rsidRDefault="00652583" w:rsidP="00F4028D">
      <w:pPr>
        <w:pStyle w:val="a3"/>
      </w:pPr>
      <w:r>
        <w:t>По результатам тестирования можно сделать вывод, что разработанное ПО работает корректно и согласно ожиданиям.</w:t>
      </w:r>
    </w:p>
    <w:p w14:paraId="1286410F" w14:textId="77777777" w:rsidR="00F4028D" w:rsidRDefault="00F4028D" w:rsidP="00D13073">
      <w:pPr>
        <w:pStyle w:val="1"/>
      </w:pPr>
      <w:bookmarkStart w:id="58" w:name="_Toc215610306"/>
      <w:bookmarkStart w:id="59" w:name="_Toc215610349"/>
      <w:bookmarkStart w:id="60" w:name="_Toc215610407"/>
      <w:r>
        <w:lastRenderedPageBreak/>
        <w:t xml:space="preserve">Инструкция по эксплуатации </w:t>
      </w:r>
      <w:r w:rsidR="00185665">
        <w:t>программного обеспечения</w:t>
      </w:r>
      <w:bookmarkEnd w:id="58"/>
      <w:bookmarkEnd w:id="59"/>
      <w:bookmarkEnd w:id="60"/>
    </w:p>
    <w:p w14:paraId="437AA235" w14:textId="77777777" w:rsidR="00F4028D" w:rsidRDefault="00F4028D" w:rsidP="00D13073">
      <w:pPr>
        <w:pStyle w:val="2"/>
      </w:pPr>
      <w:bookmarkStart w:id="61" w:name="_Toc215610307"/>
      <w:bookmarkStart w:id="62" w:name="_Toc215610350"/>
      <w:bookmarkStart w:id="63" w:name="_Toc215610408"/>
      <w:r>
        <w:t>Установка программного обеспечения</w:t>
      </w:r>
      <w:bookmarkEnd w:id="61"/>
      <w:bookmarkEnd w:id="62"/>
      <w:bookmarkEnd w:id="63"/>
    </w:p>
    <w:p w14:paraId="11515C46" w14:textId="12C7A78E" w:rsidR="009B66D0" w:rsidRDefault="009B66D0" w:rsidP="009B66D0">
      <w:pPr>
        <w:pStyle w:val="a3"/>
      </w:pPr>
      <w:r>
        <w:t xml:space="preserve">Для функционирования </w:t>
      </w:r>
      <w:r w:rsidR="006965D4">
        <w:t>подсистемы</w:t>
      </w:r>
      <w:r>
        <w:t xml:space="preserve"> на стороне сервера достаточны следующие программные и технические средства:</w:t>
      </w:r>
    </w:p>
    <w:p w14:paraId="794DA213" w14:textId="77777777" w:rsidR="009B66D0" w:rsidRDefault="009B66D0" w:rsidP="009B66D0">
      <w:pPr>
        <w:pStyle w:val="a1"/>
      </w:pPr>
      <w:r>
        <w:t>ОС Ubuntu Server версии 20.04 или аналоги</w:t>
      </w:r>
      <w:r w:rsidRPr="009E56FC">
        <w:t>;</w:t>
      </w:r>
    </w:p>
    <w:p w14:paraId="32AE9190" w14:textId="77777777" w:rsidR="009B66D0" w:rsidRDefault="009B66D0" w:rsidP="009B66D0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6E1309FE" w14:textId="77777777" w:rsidR="009B66D0" w:rsidRDefault="009B66D0" w:rsidP="009B66D0">
      <w:pPr>
        <w:pStyle w:val="a1"/>
      </w:pPr>
      <w:r>
        <w:t>свободная оперативная память объемом 4 ГБ</w:t>
      </w:r>
      <w:r w:rsidRPr="009965FB">
        <w:t>;</w:t>
      </w:r>
    </w:p>
    <w:p w14:paraId="4B363746" w14:textId="569F9525" w:rsidR="006739FE" w:rsidRDefault="00310E45" w:rsidP="00D557C7">
      <w:pPr>
        <w:pStyle w:val="a1"/>
      </w:pPr>
      <w:r>
        <w:t>дополнительные компоненты:</w:t>
      </w:r>
      <w:r w:rsidR="00555C61">
        <w:t xml:space="preserve"> </w:t>
      </w:r>
      <w:r w:rsidR="00555C61">
        <w:rPr>
          <w:lang w:val="en-US"/>
        </w:rPr>
        <w:t>Docker</w:t>
      </w:r>
      <w:r w:rsidR="00555C61">
        <w:t xml:space="preserve">, </w:t>
      </w:r>
      <w:r w:rsidR="00555C61">
        <w:rPr>
          <w:lang w:val="en-US"/>
        </w:rPr>
        <w:t>docker</w:t>
      </w:r>
      <w:r w:rsidR="00555C61" w:rsidRPr="00555C61">
        <w:t>-</w:t>
      </w:r>
      <w:r w:rsidR="00555C61">
        <w:rPr>
          <w:lang w:val="en-US"/>
        </w:rPr>
        <w:t>compose</w:t>
      </w:r>
      <w:r w:rsidR="00555C61">
        <w:t>,</w:t>
      </w:r>
      <w:r>
        <w:t xml:space="preserve"> MySQL 8.0 (или выше), </w:t>
      </w:r>
      <w:r w:rsidR="00555C61">
        <w:rPr>
          <w:lang w:val="en-US"/>
        </w:rPr>
        <w:t>Caddy</w:t>
      </w:r>
      <w:r w:rsidR="00555C61" w:rsidRPr="00555C61">
        <w:t xml:space="preserve"> </w:t>
      </w:r>
      <w:r>
        <w:t xml:space="preserve">(или </w:t>
      </w:r>
      <w:r w:rsidR="00555C61">
        <w:t>Nginx</w:t>
      </w:r>
      <w:r w:rsidR="00286649" w:rsidRPr="00286649">
        <w:t xml:space="preserve">), </w:t>
      </w:r>
      <w:r w:rsidR="00286649">
        <w:t>.</w:t>
      </w:r>
      <w:r w:rsidR="00286649">
        <w:rPr>
          <w:lang w:val="en-US"/>
        </w:rPr>
        <w:t>Net</w:t>
      </w:r>
      <w:r w:rsidR="00286649" w:rsidRPr="00AC08D3">
        <w:t xml:space="preserve"> </w:t>
      </w:r>
      <w:r w:rsidR="00286649">
        <w:rPr>
          <w:lang w:val="en-US"/>
        </w:rPr>
        <w:t>SDK</w:t>
      </w:r>
      <w:r w:rsidR="00286649">
        <w:t xml:space="preserve"> версии не ниже 8.0</w:t>
      </w:r>
      <w:r w:rsidR="0021693F" w:rsidRPr="0021693F">
        <w:t xml:space="preserve"> </w:t>
      </w:r>
      <w:r w:rsidR="0021693F">
        <w:t xml:space="preserve">для работы </w:t>
      </w:r>
      <w:r w:rsidR="0021693F">
        <w:rPr>
          <w:lang w:val="en-US"/>
        </w:rPr>
        <w:t>API</w:t>
      </w:r>
      <w:r w:rsidR="0021693F" w:rsidRPr="0021693F">
        <w:t>.</w:t>
      </w:r>
    </w:p>
    <w:p w14:paraId="28AB6AAF" w14:textId="7BD1E63A" w:rsidR="00D557C7" w:rsidRDefault="00D557C7" w:rsidP="006739FE">
      <w:pPr>
        <w:pStyle w:val="a1"/>
        <w:numPr>
          <w:ilvl w:val="0"/>
          <w:numId w:val="0"/>
        </w:numPr>
        <w:ind w:firstLine="709"/>
      </w:pPr>
      <w:r>
        <w:t xml:space="preserve">Для установки серверной части необходимо </w:t>
      </w:r>
      <w:r w:rsidR="00C45A25">
        <w:t>выполнить следующую последовательность действий:</w:t>
      </w:r>
    </w:p>
    <w:p w14:paraId="6FC0D5DE" w14:textId="7EB1427C" w:rsidR="00C45A25" w:rsidRDefault="00C45A25" w:rsidP="00C45A25">
      <w:pPr>
        <w:pStyle w:val="a"/>
      </w:pPr>
      <w:r>
        <w:t xml:space="preserve"> </w:t>
      </w:r>
      <w:r w:rsidR="00805320">
        <w:t>п</w:t>
      </w:r>
      <w:r w:rsidR="00C772B7">
        <w:t>оместить файлы проекта на сервер</w:t>
      </w:r>
      <w:r w:rsidR="00E0137E" w:rsidRPr="00E0137E">
        <w:t>;</w:t>
      </w:r>
    </w:p>
    <w:p w14:paraId="21B0FFDF" w14:textId="3C072B3D" w:rsidR="00C772B7" w:rsidRDefault="00805320" w:rsidP="00C45A25">
      <w:pPr>
        <w:pStyle w:val="a"/>
      </w:pPr>
      <w:r>
        <w:t>д</w:t>
      </w:r>
      <w:r w:rsidR="00C772B7">
        <w:t xml:space="preserve">обавить в корень проекта </w:t>
      </w:r>
      <w:proofErr w:type="gramStart"/>
      <w:r w:rsidR="00DE1DE6">
        <w:t>файл .</w:t>
      </w:r>
      <w:proofErr w:type="spellStart"/>
      <w:r w:rsidR="00DE1DE6">
        <w:t>env</w:t>
      </w:r>
      <w:proofErr w:type="spellEnd"/>
      <w:proofErr w:type="gramEnd"/>
      <w:r w:rsidR="00CF3017" w:rsidRPr="00CF3017">
        <w:t xml:space="preserve"> </w:t>
      </w:r>
      <w:r w:rsidR="00CF3017">
        <w:t>и задать значения переменных окружения</w:t>
      </w:r>
      <w:r w:rsidR="00241C5A">
        <w:t xml:space="preserve"> (листинг 8)</w:t>
      </w:r>
      <w:r w:rsidR="00E0137E" w:rsidRPr="00E0137E">
        <w:t>;</w:t>
      </w:r>
    </w:p>
    <w:p w14:paraId="06EFCF82" w14:textId="37E151E1" w:rsidR="006739FE" w:rsidRPr="00E91236" w:rsidRDefault="00805320" w:rsidP="00E91236">
      <w:pPr>
        <w:pStyle w:val="a"/>
      </w:pPr>
      <w:r>
        <w:t>в</w:t>
      </w:r>
      <w:r w:rsidR="009951BE">
        <w:t xml:space="preserve"> корневой папке проекта через терминал выполнить команду </w:t>
      </w:r>
      <w:r w:rsidR="009951BE">
        <w:rPr>
          <w:lang w:val="en-US"/>
        </w:rPr>
        <w:t>docker</w:t>
      </w:r>
      <w:r w:rsidR="009951BE" w:rsidRPr="009951BE">
        <w:t xml:space="preserve"> </w:t>
      </w:r>
      <w:r w:rsidR="009951BE">
        <w:rPr>
          <w:lang w:val="en-US"/>
        </w:rPr>
        <w:t>compose</w:t>
      </w:r>
      <w:r w:rsidR="009951BE" w:rsidRPr="009951BE">
        <w:t xml:space="preserve"> </w:t>
      </w:r>
      <w:r w:rsidR="009951BE">
        <w:rPr>
          <w:lang w:val="en-US"/>
        </w:rPr>
        <w:t>up</w:t>
      </w:r>
      <w:r w:rsidR="009951BE" w:rsidRPr="009951BE">
        <w:t xml:space="preserve"> -</w:t>
      </w:r>
      <w:r w:rsidR="009951BE">
        <w:rPr>
          <w:lang w:val="en-US"/>
        </w:rPr>
        <w:t>d</w:t>
      </w:r>
      <w:r w:rsidR="00654E0C" w:rsidRPr="00654E0C">
        <w:t>.</w:t>
      </w:r>
    </w:p>
    <w:p w14:paraId="7490617E" w14:textId="1A8A16C2" w:rsidR="00E91236" w:rsidRDefault="00E91236" w:rsidP="00E91236">
      <w:pPr>
        <w:pStyle w:val="aff2"/>
        <w:rPr>
          <w:lang w:val="en-US"/>
        </w:rPr>
      </w:pPr>
      <w:r w:rsidRPr="00E91236">
        <w:rPr>
          <w:rStyle w:val="aff"/>
        </w:rPr>
        <w:t>Листинг</w:t>
      </w:r>
      <w:r w:rsidRPr="00D0117F">
        <w:rPr>
          <w:rStyle w:val="aff"/>
          <w:lang w:val="en-US"/>
        </w:rPr>
        <w:t xml:space="preserve"> 8</w:t>
      </w:r>
      <w:r w:rsidRPr="00D0117F">
        <w:rPr>
          <w:lang w:val="en-US"/>
        </w:rPr>
        <w:t xml:space="preserve"> – </w:t>
      </w:r>
      <w:r>
        <w:t>Пример</w:t>
      </w:r>
      <w:r w:rsidRPr="00D0117F">
        <w:rPr>
          <w:lang w:val="en-US"/>
        </w:rPr>
        <w:t xml:space="preserve"> </w:t>
      </w:r>
      <w:proofErr w:type="gramStart"/>
      <w:r>
        <w:t>файла</w:t>
      </w:r>
      <w:r w:rsidRPr="00D0117F">
        <w:rPr>
          <w:lang w:val="en-US"/>
        </w:rPr>
        <w:t xml:space="preserve"> .</w:t>
      </w:r>
      <w:r>
        <w:rPr>
          <w:lang w:val="en-US"/>
        </w:rPr>
        <w:t>env</w:t>
      </w:r>
      <w:proofErr w:type="gramEnd"/>
    </w:p>
    <w:p w14:paraId="57C49D7B" w14:textId="099614D4" w:rsidR="00312D92" w:rsidRPr="00BD437B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DB_ROOT_PASSWORD=YOUR_ROOT_PASSWORD</w:t>
      </w:r>
      <w:r w:rsidR="00BD437B" w:rsidRPr="00BD437B">
        <w:rPr>
          <w:lang w:val="en-US"/>
        </w:rPr>
        <w:t xml:space="preserve"> </w:t>
      </w:r>
    </w:p>
    <w:p w14:paraId="2CDA5C50" w14:textId="26F47BAC" w:rsidR="00312D92" w:rsidRPr="00EB05C3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</w:t>
      </w:r>
      <w:r w:rsidRPr="00EB05C3">
        <w:rPr>
          <w:lang w:val="en-US"/>
        </w:rPr>
        <w:t>_</w:t>
      </w:r>
      <w:r w:rsidRPr="00312D92">
        <w:rPr>
          <w:lang w:val="en-US"/>
        </w:rPr>
        <w:t>NAME</w:t>
      </w:r>
      <w:r w:rsidRPr="00EB05C3">
        <w:rPr>
          <w:lang w:val="en-US"/>
        </w:rPr>
        <w:t>=</w:t>
      </w:r>
      <w:r w:rsidRPr="00312D92">
        <w:rPr>
          <w:lang w:val="en-US"/>
        </w:rPr>
        <w:t>YOUR</w:t>
      </w:r>
      <w:r w:rsidRPr="00EB05C3">
        <w:rPr>
          <w:lang w:val="en-US"/>
        </w:rPr>
        <w:t>_</w:t>
      </w:r>
      <w:r w:rsidRPr="00312D92">
        <w:rPr>
          <w:lang w:val="en-US"/>
        </w:rPr>
        <w:t>DB</w:t>
      </w:r>
      <w:r w:rsidRPr="00EB05C3">
        <w:rPr>
          <w:lang w:val="en-US"/>
        </w:rPr>
        <w:t>_</w:t>
      </w:r>
      <w:r w:rsidRPr="00312D92">
        <w:rPr>
          <w:lang w:val="en-US"/>
        </w:rPr>
        <w:t>NAME</w:t>
      </w:r>
      <w:r w:rsidR="00BD437B" w:rsidRPr="00EB05C3">
        <w:rPr>
          <w:lang w:val="en-US"/>
        </w:rPr>
        <w:t xml:space="preserve"> //</w:t>
      </w:r>
      <w:r w:rsidR="00BD437B">
        <w:t>Имя</w:t>
      </w:r>
      <w:r w:rsidR="00BD437B" w:rsidRPr="00EB05C3">
        <w:rPr>
          <w:lang w:val="en-US"/>
        </w:rPr>
        <w:t xml:space="preserve"> </w:t>
      </w:r>
      <w:r w:rsidR="00BD437B">
        <w:t>БД</w:t>
      </w:r>
    </w:p>
    <w:p w14:paraId="501440BA" w14:textId="6A9EADC1" w:rsidR="00312D92" w:rsidRPr="00BD437B" w:rsidRDefault="00312D92" w:rsidP="00312D92">
      <w:pPr>
        <w:pStyle w:val="aff0"/>
      </w:pPr>
      <w:r w:rsidRPr="00312D92">
        <w:rPr>
          <w:lang w:val="en-US"/>
        </w:rPr>
        <w:t>DB</w:t>
      </w:r>
      <w:r w:rsidRPr="00BD437B">
        <w:t>_</w:t>
      </w:r>
      <w:r w:rsidRPr="00312D92">
        <w:rPr>
          <w:lang w:val="en-US"/>
        </w:rPr>
        <w:t>USER</w:t>
      </w:r>
      <w:r w:rsidRPr="00BD437B">
        <w:t>=</w:t>
      </w:r>
      <w:r w:rsidRPr="00312D92">
        <w:rPr>
          <w:lang w:val="en-US"/>
        </w:rPr>
        <w:t>YOUR</w:t>
      </w:r>
      <w:r w:rsidRPr="00BD437B">
        <w:t>_</w:t>
      </w:r>
      <w:r w:rsidRPr="00312D92">
        <w:rPr>
          <w:lang w:val="en-US"/>
        </w:rPr>
        <w:t>DB</w:t>
      </w:r>
      <w:r w:rsidRPr="00BD437B">
        <w:t>_</w:t>
      </w:r>
      <w:r w:rsidRPr="00312D92">
        <w:rPr>
          <w:lang w:val="en-US"/>
        </w:rPr>
        <w:t>USER</w:t>
      </w:r>
      <w:r w:rsidR="00BD437B">
        <w:t xml:space="preserve"> </w:t>
      </w:r>
      <w:r w:rsidR="00BD437B" w:rsidRPr="00BD437B">
        <w:t>//</w:t>
      </w:r>
      <w:r w:rsidR="00BD437B">
        <w:t>Имя</w:t>
      </w:r>
      <w:r w:rsidR="00BD437B" w:rsidRPr="00BD437B">
        <w:t xml:space="preserve"> </w:t>
      </w:r>
      <w:r w:rsidR="00BD437B">
        <w:t>пользователя в БД</w:t>
      </w:r>
    </w:p>
    <w:p w14:paraId="34040D57" w14:textId="647CB5BB" w:rsidR="00312D92" w:rsidRPr="00BD437B" w:rsidRDefault="00312D92" w:rsidP="00312D92">
      <w:pPr>
        <w:pStyle w:val="aff0"/>
      </w:pPr>
      <w:r w:rsidRPr="00312D92">
        <w:rPr>
          <w:lang w:val="en-US"/>
        </w:rPr>
        <w:t>DB</w:t>
      </w:r>
      <w:r w:rsidRPr="00BD437B">
        <w:t>_</w:t>
      </w:r>
      <w:r w:rsidRPr="00312D92">
        <w:rPr>
          <w:lang w:val="en-US"/>
        </w:rPr>
        <w:t>PASSWORD</w:t>
      </w:r>
      <w:r w:rsidRPr="00BD437B">
        <w:t>=</w:t>
      </w:r>
      <w:r w:rsidRPr="00312D92">
        <w:rPr>
          <w:lang w:val="en-US"/>
        </w:rPr>
        <w:t>YOUR</w:t>
      </w:r>
      <w:r w:rsidRPr="00BD437B">
        <w:t>_</w:t>
      </w:r>
      <w:r w:rsidRPr="00312D92">
        <w:rPr>
          <w:lang w:val="en-US"/>
        </w:rPr>
        <w:t>PASSWORD</w:t>
      </w:r>
      <w:r w:rsidR="00BD437B">
        <w:t xml:space="preserve"> </w:t>
      </w:r>
      <w:r w:rsidR="00BD437B" w:rsidRPr="00BD437B">
        <w:t>//</w:t>
      </w:r>
      <w:r w:rsidR="00BD437B">
        <w:t>Пароль</w:t>
      </w:r>
      <w:r w:rsidR="00BD437B" w:rsidRPr="00BD437B">
        <w:t xml:space="preserve"> </w:t>
      </w:r>
      <w:r w:rsidR="00BD437B">
        <w:t>пользователя в БД</w:t>
      </w:r>
    </w:p>
    <w:p w14:paraId="1A80A06B" w14:textId="77777777" w:rsidR="00312D92" w:rsidRPr="00203F05" w:rsidRDefault="00312D92" w:rsidP="00312D92">
      <w:pPr>
        <w:pStyle w:val="aff0"/>
      </w:pPr>
      <w:r w:rsidRPr="00312D92">
        <w:rPr>
          <w:lang w:val="en-US"/>
        </w:rPr>
        <w:t>ASPNETCORE</w:t>
      </w:r>
      <w:r w:rsidRPr="00203F05">
        <w:t>_</w:t>
      </w:r>
      <w:r w:rsidRPr="00312D92">
        <w:rPr>
          <w:lang w:val="en-US"/>
        </w:rPr>
        <w:t>ENVIRONMENT</w:t>
      </w:r>
      <w:r w:rsidRPr="00203F05">
        <w:t>=</w:t>
      </w:r>
      <w:r w:rsidRPr="00312D92">
        <w:rPr>
          <w:lang w:val="en-US"/>
        </w:rPr>
        <w:t>Production</w:t>
      </w:r>
    </w:p>
    <w:p w14:paraId="5396EC3B" w14:textId="15FB4AFE" w:rsidR="00312D92" w:rsidRPr="00203F05" w:rsidRDefault="00312D92" w:rsidP="00312D92">
      <w:pPr>
        <w:pStyle w:val="aff0"/>
      </w:pPr>
      <w:r w:rsidRPr="00312D92">
        <w:rPr>
          <w:lang w:val="en-US"/>
        </w:rPr>
        <w:t>FRONTEND</w:t>
      </w:r>
      <w:r w:rsidRPr="00203F05">
        <w:t>_</w:t>
      </w:r>
      <w:r w:rsidRPr="00312D92">
        <w:rPr>
          <w:lang w:val="en-US"/>
        </w:rPr>
        <w:t>API</w:t>
      </w:r>
      <w:r w:rsidRPr="00203F05">
        <w:t>_</w:t>
      </w:r>
      <w:r w:rsidRPr="00312D92">
        <w:rPr>
          <w:lang w:val="en-US"/>
        </w:rPr>
        <w:t>URL</w:t>
      </w:r>
      <w:r w:rsidRPr="00203F05">
        <w:t>=</w:t>
      </w:r>
      <w:r w:rsidRPr="00312D92">
        <w:rPr>
          <w:lang w:val="en-US"/>
        </w:rPr>
        <w:t>https</w:t>
      </w:r>
      <w:r w:rsidRPr="00203F05">
        <w:t>://</w:t>
      </w:r>
      <w:r w:rsidRPr="00312D92">
        <w:rPr>
          <w:lang w:val="en-US"/>
        </w:rPr>
        <w:t>api</w:t>
      </w:r>
      <w:r w:rsidRPr="00203F05">
        <w:t>.</w:t>
      </w:r>
      <w:r>
        <w:rPr>
          <w:lang w:val="en-US"/>
        </w:rPr>
        <w:t>YOUR</w:t>
      </w:r>
      <w:r w:rsidRPr="00203F05">
        <w:t>_</w:t>
      </w:r>
      <w:r>
        <w:rPr>
          <w:lang w:val="en-US"/>
        </w:rPr>
        <w:t>DOMEN</w:t>
      </w:r>
      <w:r w:rsidRPr="00203F05">
        <w:t>_</w:t>
      </w:r>
      <w:r>
        <w:rPr>
          <w:lang w:val="en-US"/>
        </w:rPr>
        <w:t>NAME</w:t>
      </w:r>
    </w:p>
    <w:p w14:paraId="5FF17896" w14:textId="4DA56B70" w:rsidR="00312D92" w:rsidRPr="00203F05" w:rsidRDefault="00312D92" w:rsidP="00312D92">
      <w:pPr>
        <w:pStyle w:val="aff0"/>
      </w:pPr>
      <w:r w:rsidRPr="00312D92">
        <w:rPr>
          <w:lang w:val="en-US"/>
        </w:rPr>
        <w:t>CORS</w:t>
      </w:r>
      <w:r w:rsidRPr="00203F05">
        <w:t>_</w:t>
      </w:r>
      <w:r w:rsidRPr="00312D92">
        <w:rPr>
          <w:lang w:val="en-US"/>
        </w:rPr>
        <w:t>ORIGINS</w:t>
      </w:r>
      <w:r w:rsidRPr="00203F05">
        <w:t>=</w:t>
      </w:r>
      <w:r w:rsidRPr="00312D92">
        <w:rPr>
          <w:lang w:val="en-US"/>
        </w:rPr>
        <w:t>http</w:t>
      </w:r>
      <w:r w:rsidRPr="00203F05">
        <w:t>://</w:t>
      </w:r>
      <w:r w:rsidRPr="00312D92">
        <w:rPr>
          <w:lang w:val="en-US"/>
        </w:rPr>
        <w:t>localhost</w:t>
      </w:r>
      <w:r w:rsidRPr="00203F05">
        <w:t>:5173,</w:t>
      </w:r>
      <w:r w:rsidRPr="00312D92">
        <w:rPr>
          <w:lang w:val="en-US"/>
        </w:rPr>
        <w:t>https</w:t>
      </w:r>
      <w:r w:rsidRPr="00203F05">
        <w:t>://</w:t>
      </w:r>
      <w:r>
        <w:rPr>
          <w:lang w:val="en-US"/>
        </w:rPr>
        <w:t>YOUR</w:t>
      </w:r>
      <w:r w:rsidRPr="00203F05">
        <w:t>_</w:t>
      </w:r>
      <w:r>
        <w:rPr>
          <w:lang w:val="en-US"/>
        </w:rPr>
        <w:t>DOMEN</w:t>
      </w:r>
      <w:r w:rsidRPr="00203F05">
        <w:t>_</w:t>
      </w:r>
      <w:r>
        <w:rPr>
          <w:lang w:val="en-US"/>
        </w:rPr>
        <w:t>NAME</w:t>
      </w:r>
    </w:p>
    <w:p w14:paraId="6075EB9A" w14:textId="1443338D" w:rsidR="00E91236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DB_VOLUME_NAME=YOUR_DB_VOLUME_NAME</w:t>
      </w:r>
    </w:p>
    <w:p w14:paraId="3DFCF09C" w14:textId="6DF0E5CD" w:rsidR="009B66D0" w:rsidRPr="007B0B32" w:rsidRDefault="009B66D0" w:rsidP="009B66D0">
      <w:pPr>
        <w:pStyle w:val="a3"/>
      </w:pPr>
      <w:r>
        <w:t xml:space="preserve">Для функционирования </w:t>
      </w:r>
      <w:r w:rsidR="00DD7FC6">
        <w:t xml:space="preserve">веб-приложения </w:t>
      </w:r>
      <w:r w:rsidR="006739FE">
        <w:t xml:space="preserve">на стороне клиента </w:t>
      </w:r>
      <w:r>
        <w:t>достаточны следующие программные и технические средства:</w:t>
      </w:r>
    </w:p>
    <w:p w14:paraId="2BA75CE0" w14:textId="77777777" w:rsidR="009B66D0" w:rsidRDefault="009B66D0" w:rsidP="009B66D0">
      <w:pPr>
        <w:pStyle w:val="a1"/>
      </w:pPr>
      <w:r>
        <w:lastRenderedPageBreak/>
        <w:t>веб-браузер: Google Chrome (версии 90 и выше), Mozilla Firefox (версии 88 и выше)</w:t>
      </w:r>
      <w:r w:rsidRPr="009E56FC">
        <w:t>;</w:t>
      </w:r>
    </w:p>
    <w:p w14:paraId="4EA2CCCC" w14:textId="77777777" w:rsidR="009B66D0" w:rsidRDefault="009B66D0" w:rsidP="009B66D0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56979CA1" w14:textId="056BD396" w:rsidR="009B66D0" w:rsidRDefault="009B66D0" w:rsidP="009B66D0">
      <w:pPr>
        <w:pStyle w:val="a1"/>
      </w:pPr>
      <w:r>
        <w:t xml:space="preserve">оперативная память: минимум </w:t>
      </w:r>
      <w:r w:rsidR="000C6F74">
        <w:t>1</w:t>
      </w:r>
      <w:r>
        <w:t xml:space="preserve"> ГБ</w:t>
      </w:r>
      <w:r>
        <w:rPr>
          <w:lang w:val="en-US"/>
        </w:rPr>
        <w:t>;</w:t>
      </w:r>
    </w:p>
    <w:p w14:paraId="1160A342" w14:textId="77777777" w:rsidR="009B66D0" w:rsidRDefault="009B66D0" w:rsidP="009B66D0">
      <w:pPr>
        <w:pStyle w:val="a1"/>
      </w:pPr>
      <w:r>
        <w:t>постоянное интернет-подключение.</w:t>
      </w:r>
    </w:p>
    <w:p w14:paraId="5EF192DA" w14:textId="05548F09" w:rsidR="00352843" w:rsidRDefault="00352843" w:rsidP="00352843">
      <w:pPr>
        <w:pStyle w:val="a3"/>
      </w:pPr>
      <w:r>
        <w:t xml:space="preserve">В </w:t>
      </w:r>
      <w:r w:rsidRPr="00352843">
        <w:t>веб</w:t>
      </w:r>
      <w:r>
        <w:t>-приложении</w:t>
      </w:r>
      <w:r w:rsidR="006708B4">
        <w:t xml:space="preserve"> </w:t>
      </w:r>
      <w:r>
        <w:t>используются следующие данные для авторизации:</w:t>
      </w:r>
    </w:p>
    <w:p w14:paraId="3D51F334" w14:textId="1E43AA33" w:rsidR="00FF4EB6" w:rsidRDefault="00381D2B" w:rsidP="00381D2B">
      <w:pPr>
        <w:pStyle w:val="a1"/>
        <w:rPr>
          <w:lang w:val="en-US"/>
        </w:rPr>
      </w:pPr>
      <w:r>
        <w:t xml:space="preserve">логин – </w:t>
      </w:r>
      <w:r>
        <w:rPr>
          <w:lang w:val="en-US"/>
        </w:rPr>
        <w:t>admin</w:t>
      </w:r>
      <w:r w:rsidR="00A4385D">
        <w:rPr>
          <w:lang w:val="en-US"/>
        </w:rPr>
        <w:t>;</w:t>
      </w:r>
    </w:p>
    <w:p w14:paraId="459346A3" w14:textId="5490B224" w:rsidR="00FF4EB6" w:rsidRPr="00381D2B" w:rsidRDefault="00381D2B" w:rsidP="00381D2B">
      <w:pPr>
        <w:pStyle w:val="a1"/>
        <w:rPr>
          <w:lang w:val="en-US"/>
        </w:rPr>
      </w:pPr>
      <w:r>
        <w:t xml:space="preserve">пароль – </w:t>
      </w:r>
      <w:r>
        <w:rPr>
          <w:lang w:val="en-US"/>
        </w:rPr>
        <w:t>admin</w:t>
      </w:r>
      <w:r w:rsidR="00A4385D">
        <w:rPr>
          <w:lang w:val="en-US"/>
        </w:rPr>
        <w:t>.</w:t>
      </w:r>
    </w:p>
    <w:p w14:paraId="5DA8D4A6" w14:textId="0436D9C0" w:rsidR="000A2562" w:rsidRDefault="00F4028D" w:rsidP="00E84E6A">
      <w:pPr>
        <w:pStyle w:val="2"/>
        <w:rPr>
          <w:lang w:val="en-US"/>
        </w:rPr>
      </w:pPr>
      <w:bookmarkStart w:id="64" w:name="_Toc215610308"/>
      <w:bookmarkStart w:id="65" w:name="_Toc215610351"/>
      <w:bookmarkStart w:id="66" w:name="_Toc215610409"/>
      <w:r>
        <w:t>Инструкция по работе</w:t>
      </w:r>
      <w:bookmarkEnd w:id="64"/>
      <w:bookmarkEnd w:id="65"/>
      <w:bookmarkEnd w:id="66"/>
    </w:p>
    <w:p w14:paraId="679F7239" w14:textId="481872B4" w:rsidR="00544FFD" w:rsidRPr="00544FFD" w:rsidRDefault="0093034F" w:rsidP="00544FFD">
      <w:pPr>
        <w:pStyle w:val="a3"/>
      </w:pPr>
      <w:r>
        <w:t xml:space="preserve">После открытия веб-приложения пользователь попадает на </w:t>
      </w:r>
      <w:r w:rsidR="00B3373A">
        <w:t xml:space="preserve">страницу авторизации, где </w:t>
      </w:r>
      <w:r w:rsidR="007F2B2E">
        <w:t>ему</w:t>
      </w:r>
      <w:r w:rsidR="00B3373A">
        <w:t xml:space="preserve"> необходимо ввести учетные данные для входа в систему</w:t>
      </w:r>
      <w:r w:rsidR="00147522">
        <w:t>. Страница авторизации представлена на рисунке 4</w:t>
      </w:r>
      <w:r w:rsidR="00B3373A">
        <w:t>.</w:t>
      </w:r>
      <w:r w:rsidR="00947AFE" w:rsidRPr="00947AFE">
        <w:rPr>
          <w:noProof/>
        </w:rPr>
        <w:t xml:space="preserve"> </w:t>
      </w:r>
      <w:r w:rsidR="00947AFE">
        <w:rPr>
          <w:noProof/>
        </w:rPr>
        <w:t>После авторизации у пользователя определяется его роль в системе:</w:t>
      </w:r>
      <w:r w:rsidR="00544FFD" w:rsidRPr="00544FFD">
        <w:rPr>
          <w:noProof/>
        </w:rPr>
        <w:t xml:space="preserve"> </w:t>
      </w:r>
      <w:r w:rsidR="007F2B2E">
        <w:t>а</w:t>
      </w:r>
      <w:r w:rsidR="00B439EE">
        <w:t>дминистратор</w:t>
      </w:r>
      <w:r w:rsidR="00544FFD">
        <w:t xml:space="preserve">, </w:t>
      </w:r>
      <w:r w:rsidR="007F2B2E">
        <w:t>к</w:t>
      </w:r>
      <w:r w:rsidR="00B439EE">
        <w:t>омендан</w:t>
      </w:r>
      <w:r w:rsidR="00544FFD">
        <w:t xml:space="preserve">т, </w:t>
      </w:r>
      <w:r w:rsidR="007F2B2E">
        <w:t>в</w:t>
      </w:r>
      <w:r w:rsidR="00B439EE">
        <w:t>оспитатель.</w:t>
      </w:r>
      <w:r w:rsidR="00AB5DC1">
        <w:t xml:space="preserve"> </w:t>
      </w:r>
      <w:r w:rsidR="00B439EE">
        <w:t xml:space="preserve">В зависимости от роли </w:t>
      </w:r>
      <w:r w:rsidR="007E5B32">
        <w:t>пользователь имеет разные права на доступ к функциональности системы.</w:t>
      </w:r>
    </w:p>
    <w:p w14:paraId="0A371AB6" w14:textId="63178D6C" w:rsidR="00B3373A" w:rsidRDefault="00036754" w:rsidP="00036754">
      <w:pPr>
        <w:pStyle w:val="afd"/>
      </w:pPr>
      <w:r w:rsidRPr="00036754">
        <w:rPr>
          <w:lang w:eastAsia="ru-RU"/>
        </w:rPr>
        <w:drawing>
          <wp:inline distT="0" distB="0" distL="0" distR="0" wp14:anchorId="19994A65" wp14:editId="7B6F125C">
            <wp:extent cx="5876939" cy="2886323"/>
            <wp:effectExtent l="19050" t="19050" r="9525" b="28575"/>
            <wp:docPr id="793932665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2665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939" cy="28863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6A4B4" w14:textId="1F2BCADC" w:rsidR="00FF4EB6" w:rsidRDefault="00390E20" w:rsidP="00F91F41">
      <w:pPr>
        <w:pStyle w:val="afe"/>
      </w:pPr>
      <w:r>
        <w:t>Рисунок 4 – УНФО. Вид страницы авторизации</w:t>
      </w:r>
    </w:p>
    <w:p w14:paraId="45485759" w14:textId="1FA35A1E" w:rsidR="00F91F41" w:rsidRDefault="00F91F41" w:rsidP="00F91F41">
      <w:pPr>
        <w:pStyle w:val="a3"/>
      </w:pPr>
      <w:r>
        <w:lastRenderedPageBreak/>
        <w:t xml:space="preserve">После успешной авторизации пользователь </w:t>
      </w:r>
      <w:r w:rsidR="008719F9">
        <w:t>попадает на страницу Структуры общежития</w:t>
      </w:r>
      <w:r w:rsidR="000D76D8">
        <w:t xml:space="preserve"> (рисунок 5)</w:t>
      </w:r>
      <w:r w:rsidR="008719F9">
        <w:t>, на которой отображается общая статистика по студентами и жил</w:t>
      </w:r>
      <w:r w:rsidR="007F2B2E">
        <w:t>ы</w:t>
      </w:r>
      <w:r w:rsidR="008719F9">
        <w:t>м местам. Имеется возможность адаптивного поиска</w:t>
      </w:r>
      <w:r w:rsidR="00AF41EC">
        <w:t xml:space="preserve"> информации о с</w:t>
      </w:r>
      <w:r w:rsidR="008719F9">
        <w:t>тудент</w:t>
      </w:r>
      <w:r w:rsidR="00AF41EC">
        <w:t>ах</w:t>
      </w:r>
      <w:r w:rsidR="008719F9">
        <w:t xml:space="preserve">, </w:t>
      </w:r>
      <w:r w:rsidR="00AF41EC">
        <w:t>э</w:t>
      </w:r>
      <w:r w:rsidR="008719F9">
        <w:t>таж</w:t>
      </w:r>
      <w:r w:rsidR="00AF41EC">
        <w:t xml:space="preserve">ах </w:t>
      </w:r>
      <w:r w:rsidR="008719F9">
        <w:t xml:space="preserve">и </w:t>
      </w:r>
      <w:r w:rsidR="00AF41EC">
        <w:t>б</w:t>
      </w:r>
      <w:r w:rsidR="008719F9">
        <w:t>лока</w:t>
      </w:r>
      <w:r w:rsidR="00AF41EC">
        <w:t>х</w:t>
      </w:r>
      <w:r w:rsidR="000D76D8">
        <w:t xml:space="preserve">, а также отображается общая структура </w:t>
      </w:r>
      <w:r w:rsidR="00D63031">
        <w:t>б</w:t>
      </w:r>
      <w:r w:rsidR="000D76D8">
        <w:t>локов общежития.</w:t>
      </w:r>
    </w:p>
    <w:p w14:paraId="11C21DE9" w14:textId="0B59E8CD" w:rsidR="000D76D8" w:rsidRDefault="00591952" w:rsidP="000D76D8">
      <w:pPr>
        <w:pStyle w:val="afd"/>
      </w:pPr>
      <w:r w:rsidRPr="00591952">
        <w:rPr>
          <w:lang w:eastAsia="ru-RU"/>
        </w:rPr>
        <w:drawing>
          <wp:inline distT="0" distB="0" distL="0" distR="0" wp14:anchorId="1344C1E3" wp14:editId="5C6E0136">
            <wp:extent cx="5662503" cy="2804617"/>
            <wp:effectExtent l="19050" t="19050" r="14605" b="15240"/>
            <wp:docPr id="131680170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170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241" cy="28540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C0F4F" w14:textId="6B532744" w:rsidR="00F4028D" w:rsidRDefault="00591952" w:rsidP="00591952">
      <w:pPr>
        <w:pStyle w:val="afe"/>
      </w:pPr>
      <w:r>
        <w:t xml:space="preserve">Рисунок 5 – УНФО. </w:t>
      </w:r>
      <w:r w:rsidR="007E2A83">
        <w:t>Вид страницы структура общежития</w:t>
      </w:r>
    </w:p>
    <w:p w14:paraId="07905A77" w14:textId="6101B525" w:rsidR="00B00E40" w:rsidRDefault="00B00E40" w:rsidP="00B00E40">
      <w:pPr>
        <w:pStyle w:val="a3"/>
      </w:pPr>
      <w:r>
        <w:t xml:space="preserve">Для создания новой комнаты необходимо нажать на кнопку «+Добавить», при нажатии открывается небольшое модальное окно с тремя полями ввода «Номер этажа», «Номер комнаты», «Вместительность». При создании новой комнаты так же автоматически формируются блоки. Формат нумерации блока определяется номером этажа и номером комнаты. Формат нумерации комнат также определяется вместительностью. </w:t>
      </w:r>
      <w:r w:rsidR="006D2365">
        <w:t>Дл</w:t>
      </w:r>
      <w:r>
        <w:t>я</w:t>
      </w:r>
      <w:r w:rsidR="006D2365">
        <w:t xml:space="preserve"> получения подробной информации о проживающих </w:t>
      </w:r>
      <w:r w:rsidR="000D4A28">
        <w:t xml:space="preserve">в блоке </w:t>
      </w:r>
      <w:r w:rsidR="006D2365">
        <w:t xml:space="preserve">студентах </w:t>
      </w:r>
      <w:r w:rsidR="00091D3B">
        <w:t xml:space="preserve">пользователю необходимо нажать на карточку </w:t>
      </w:r>
      <w:r w:rsidR="006851F9">
        <w:t>блока</w:t>
      </w:r>
      <w:r w:rsidR="00091D3B">
        <w:t xml:space="preserve"> или на кнопку «Подробнее», после чего открывается модальное окно информации о </w:t>
      </w:r>
      <w:r w:rsidR="00EF27D6">
        <w:t>б</w:t>
      </w:r>
      <w:r w:rsidR="00091D3B">
        <w:t>локе (рисунок 6)</w:t>
      </w:r>
      <w:r w:rsidR="006851F9">
        <w:t>.</w:t>
      </w:r>
    </w:p>
    <w:p w14:paraId="4BCBCA5F" w14:textId="3D51E448" w:rsidR="00091D3B" w:rsidRDefault="00EF27D6" w:rsidP="00EF27D6">
      <w:pPr>
        <w:pStyle w:val="afd"/>
      </w:pPr>
      <w:r w:rsidRPr="00EF27D6">
        <w:rPr>
          <w:lang w:eastAsia="ru-RU"/>
        </w:rPr>
        <w:lastRenderedPageBreak/>
        <w:drawing>
          <wp:inline distT="0" distB="0" distL="0" distR="0" wp14:anchorId="09AF69EA" wp14:editId="2ADA6142">
            <wp:extent cx="5939790" cy="2924810"/>
            <wp:effectExtent l="19050" t="19050" r="22860" b="27940"/>
            <wp:docPr id="4345676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76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4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2F0B7" w14:textId="6C2DC562" w:rsidR="00091D3B" w:rsidRDefault="00EF27D6" w:rsidP="00EF27D6">
      <w:pPr>
        <w:pStyle w:val="afe"/>
      </w:pPr>
      <w:r>
        <w:t>Рисунок 6 – УНФО. Вид модального окна блока</w:t>
      </w:r>
    </w:p>
    <w:p w14:paraId="414A0798" w14:textId="5031F583" w:rsidR="00872A0B" w:rsidRDefault="002F3180" w:rsidP="00872A0B">
      <w:pPr>
        <w:pStyle w:val="a3"/>
      </w:pPr>
      <w:r>
        <w:t xml:space="preserve">В модальном окне блока </w:t>
      </w:r>
      <w:r w:rsidR="00CD753C">
        <w:t xml:space="preserve">отображается общая статистика по блоку, заселенные студенты и свободные места. При нажатии на свободное место пользователь автоматически перенаправляется </w:t>
      </w:r>
      <w:r>
        <w:t>во вкладку «Расселение», где автоматически подставляются значения выбранного свободного места</w:t>
      </w:r>
      <w:r w:rsidR="001C1089">
        <w:t xml:space="preserve"> (рисунок 7)</w:t>
      </w:r>
      <w:r>
        <w:t>.</w:t>
      </w:r>
    </w:p>
    <w:p w14:paraId="71C21BCF" w14:textId="31EAFFD3" w:rsidR="001C1089" w:rsidRDefault="00D84859" w:rsidP="001C1089">
      <w:pPr>
        <w:pStyle w:val="afd"/>
      </w:pPr>
      <w:r w:rsidRPr="00D84859">
        <w:rPr>
          <w:lang w:eastAsia="ru-RU"/>
        </w:rPr>
        <w:drawing>
          <wp:inline distT="0" distB="0" distL="0" distR="0" wp14:anchorId="1F650AA3" wp14:editId="79007A61">
            <wp:extent cx="5579343" cy="2758656"/>
            <wp:effectExtent l="19050" t="19050" r="21590" b="22860"/>
            <wp:docPr id="5534488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88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408" cy="27685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A8AB4" w14:textId="6C77BF9B" w:rsidR="0008402A" w:rsidRDefault="0008402A" w:rsidP="0008402A">
      <w:pPr>
        <w:pStyle w:val="afe"/>
      </w:pPr>
      <w:r>
        <w:t>Рисунок 7 – УНФО. Вид страницы расселени</w:t>
      </w:r>
      <w:r w:rsidR="00952680">
        <w:t>я</w:t>
      </w:r>
      <w:r>
        <w:t xml:space="preserve"> общежития</w:t>
      </w:r>
    </w:p>
    <w:p w14:paraId="3F9ED9E9" w14:textId="00157AF1" w:rsidR="00222AAC" w:rsidRDefault="00C350A6" w:rsidP="0078084D">
      <w:pPr>
        <w:pStyle w:val="a3"/>
      </w:pPr>
      <w:r>
        <w:lastRenderedPageBreak/>
        <w:t>На вкладке «Расселение» реализована функциональность быстрого выбора студентов посредств</w:t>
      </w:r>
      <w:r w:rsidR="00952680">
        <w:t>о</w:t>
      </w:r>
      <w:r>
        <w:t xml:space="preserve">м </w:t>
      </w:r>
      <w:r w:rsidR="00F079B4">
        <w:t>нажатия на строку таблицы</w:t>
      </w:r>
      <w:r w:rsidR="00E51086">
        <w:t>, также по правилам расселения студентов</w:t>
      </w:r>
      <w:r w:rsidR="0078084D">
        <w:t xml:space="preserve"> </w:t>
      </w:r>
      <w:r w:rsidR="00692768">
        <w:t>студенты разных полов не могут быть заселены в одну комнату</w:t>
      </w:r>
      <w:r w:rsidR="00FE5B3F">
        <w:t>.</w:t>
      </w:r>
    </w:p>
    <w:p w14:paraId="3307E047" w14:textId="3169A517" w:rsidR="00B04277" w:rsidRDefault="00B04277" w:rsidP="00B00E40">
      <w:pPr>
        <w:pStyle w:val="a3"/>
      </w:pPr>
      <w:r>
        <w:t>Также при нажатии на кнопку «Карточка», находящуюся в области информации о заселенном студенте, имеется возможность перехода к странице «Карточка студента», на которой представлена более подробная информация о студенте, имеется возможность оставлять заметки и просматривать информацию о соседях. Страница «Карточка студента» представлена на рисунк</w:t>
      </w:r>
      <w:r w:rsidR="00B00E40">
        <w:t>е 8.</w:t>
      </w:r>
    </w:p>
    <w:p w14:paraId="35566683" w14:textId="4C472C90" w:rsidR="00222AAC" w:rsidRDefault="002D20A9" w:rsidP="00222AAC">
      <w:pPr>
        <w:pStyle w:val="afd"/>
      </w:pPr>
      <w:r w:rsidRPr="002D20A9">
        <w:rPr>
          <w:lang w:eastAsia="ru-RU"/>
        </w:rPr>
        <w:drawing>
          <wp:inline distT="0" distB="0" distL="0" distR="0" wp14:anchorId="61857A7C" wp14:editId="388E26C1">
            <wp:extent cx="5939790" cy="2920365"/>
            <wp:effectExtent l="19050" t="19050" r="22860" b="13335"/>
            <wp:docPr id="2887863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63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03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BF581" w14:textId="482B1B8D" w:rsidR="00222AAC" w:rsidRDefault="00222AAC" w:rsidP="00222AAC">
      <w:pPr>
        <w:pStyle w:val="afe"/>
      </w:pPr>
      <w:r>
        <w:t xml:space="preserve">Рисунок 8 – УНФО. </w:t>
      </w:r>
      <w:r w:rsidR="004F522E">
        <w:t>Вид страницы карточка студента</w:t>
      </w:r>
    </w:p>
    <w:p w14:paraId="04B9703A" w14:textId="77777777" w:rsidR="007B1296" w:rsidRDefault="007B1296" w:rsidP="007B1296">
      <w:pPr>
        <w:pStyle w:val="a7"/>
      </w:pPr>
      <w:bookmarkStart w:id="67" w:name="_Toc194697003"/>
      <w:bookmarkStart w:id="68" w:name="_Toc215610352"/>
      <w:bookmarkStart w:id="69" w:name="_Toc215610410"/>
      <w:r>
        <w:lastRenderedPageBreak/>
        <w:t>Заключение</w:t>
      </w:r>
      <w:bookmarkEnd w:id="67"/>
      <w:bookmarkEnd w:id="68"/>
      <w:bookmarkEnd w:id="69"/>
    </w:p>
    <w:p w14:paraId="5C71CC42" w14:textId="2773632A" w:rsidR="00BF1910" w:rsidRPr="00CE2881" w:rsidRDefault="000579DD" w:rsidP="00BF1910">
      <w:pPr>
        <w:pStyle w:val="a3"/>
      </w:pPr>
      <w:bookmarkStart w:id="70" w:name="_Hlk216033518"/>
      <w:bookmarkStart w:id="71" w:name="_Toc194697004"/>
      <w:bookmarkStart w:id="72" w:name="_Toc215610353"/>
      <w:bookmarkStart w:id="73" w:name="_Toc215610411"/>
      <w:r>
        <w:t>В рамках курсового проектирования</w:t>
      </w:r>
      <w:r w:rsidR="00BF1910" w:rsidRPr="00CE2881">
        <w:t xml:space="preserve"> успешно разработана подсистема учета номерного фонда общежития. Созданное веб-приложение заменяет устаревшие ручные методы работы на централизованную цифровую систему, что напрямую</w:t>
      </w:r>
      <w:r>
        <w:t xml:space="preserve"> решает такие задачи как</w:t>
      </w:r>
      <w:r w:rsidR="00BF1910" w:rsidRPr="00CE2881">
        <w:t xml:space="preserve"> сокращение временных затрат, минимизация ошибок и обеспечение оперативного доступа к информации.</w:t>
      </w:r>
    </w:p>
    <w:p w14:paraId="08E8676E" w14:textId="0DF04DA7" w:rsidR="00193AA9" w:rsidRDefault="00BF1910" w:rsidP="00193AA9">
      <w:pPr>
        <w:pStyle w:val="a3"/>
      </w:pPr>
      <w:r w:rsidRPr="00CE2881">
        <w:t>Цель проекта</w:t>
      </w:r>
      <w:r>
        <w:t xml:space="preserve"> </w:t>
      </w:r>
      <w:r w:rsidR="00193AA9" w:rsidRPr="004A02EF">
        <w:t>разработка программного решения для автоматизации учета проживающих и оперативного управления инфраструктурой студенческого общежития</w:t>
      </w:r>
      <w:r w:rsidR="00193AA9">
        <w:t xml:space="preserve"> </w:t>
      </w:r>
      <w:r w:rsidR="00193AA9" w:rsidRPr="00CE2881">
        <w:t>достигнута</w:t>
      </w:r>
      <w:r w:rsidR="00193AA9" w:rsidRPr="004A02EF">
        <w:t>.</w:t>
      </w:r>
    </w:p>
    <w:p w14:paraId="1FB6F57F" w14:textId="77777777" w:rsidR="00BF1910" w:rsidRDefault="00BF1910" w:rsidP="00BF1910">
      <w:pPr>
        <w:pStyle w:val="a3"/>
      </w:pPr>
      <w:r w:rsidRPr="00CE2881">
        <w:t xml:space="preserve">В процессе выполнения решены все ключевые задачи: </w:t>
      </w:r>
    </w:p>
    <w:p w14:paraId="48F4CC59" w14:textId="77777777" w:rsidR="00BF1910" w:rsidRDefault="00BF1910" w:rsidP="00BF1910">
      <w:pPr>
        <w:pStyle w:val="a"/>
        <w:numPr>
          <w:ilvl w:val="0"/>
          <w:numId w:val="19"/>
        </w:numPr>
      </w:pPr>
      <w:r>
        <w:t>п</w:t>
      </w:r>
      <w:r w:rsidRPr="004A02EF">
        <w:t>рове</w:t>
      </w:r>
      <w:r>
        <w:t>ден</w:t>
      </w:r>
      <w:r w:rsidRPr="004A02EF">
        <w:t xml:space="preserve"> анализ предметной области и выяв</w:t>
      </w:r>
      <w:r>
        <w:t>лены</w:t>
      </w:r>
      <w:r w:rsidRPr="004A02EF">
        <w:t xml:space="preserve"> функциональные требования к системе</w:t>
      </w:r>
      <w:r w:rsidRPr="00741242">
        <w:t>;</w:t>
      </w:r>
    </w:p>
    <w:p w14:paraId="7250498C" w14:textId="77777777" w:rsidR="00BF1910" w:rsidRPr="00B40037" w:rsidRDefault="00BF1910" w:rsidP="00BF1910">
      <w:pPr>
        <w:pStyle w:val="a"/>
      </w:pPr>
      <w:r>
        <w:t>п</w:t>
      </w:r>
      <w:r w:rsidRPr="004A02EF">
        <w:t>рове</w:t>
      </w:r>
      <w:r>
        <w:t>ден</w:t>
      </w:r>
      <w:r w:rsidRPr="004A02EF">
        <w:t xml:space="preserve"> </w:t>
      </w:r>
      <w:r>
        <w:t>анализ целевой аудитории</w:t>
      </w:r>
      <w:r>
        <w:rPr>
          <w:lang w:val="en-US"/>
        </w:rPr>
        <w:t>;</w:t>
      </w:r>
    </w:p>
    <w:p w14:paraId="0D226A30" w14:textId="2E6F1034" w:rsidR="00BF1910" w:rsidRPr="004A02EF" w:rsidRDefault="00B27387" w:rsidP="00BF1910">
      <w:pPr>
        <w:pStyle w:val="a"/>
      </w:pPr>
      <w:r>
        <w:t>спроектирована архитектура</w:t>
      </w:r>
      <w:r w:rsidR="00BF1910">
        <w:t xml:space="preserve"> системы</w:t>
      </w:r>
      <w:r w:rsidR="00BF1910" w:rsidRPr="00B40037">
        <w:t xml:space="preserve">, </w:t>
      </w:r>
      <w:r w:rsidR="00BF1910" w:rsidRPr="004A02EF">
        <w:t>включающ</w:t>
      </w:r>
      <w:r w:rsidR="00BF1910">
        <w:t>ая</w:t>
      </w:r>
      <w:r w:rsidR="00BF1910" w:rsidRPr="004A02EF">
        <w:t xml:space="preserve"> серверную часть, </w:t>
      </w:r>
      <w:r>
        <w:t xml:space="preserve">БД </w:t>
      </w:r>
      <w:r w:rsidR="00BF1910" w:rsidRPr="004A02EF">
        <w:t>и клиентское веб-приложение</w:t>
      </w:r>
      <w:r w:rsidR="00BF1910" w:rsidRPr="00741242">
        <w:t>;</w:t>
      </w:r>
    </w:p>
    <w:p w14:paraId="7C505D52" w14:textId="77777777" w:rsidR="00BF1910" w:rsidRPr="004A02EF" w:rsidRDefault="00BF1910" w:rsidP="00BF1910">
      <w:pPr>
        <w:pStyle w:val="a"/>
      </w:pPr>
      <w:r>
        <w:t xml:space="preserve">реализована БД </w:t>
      </w:r>
      <w:r w:rsidRPr="004A02EF">
        <w:t>для централизованного хранения</w:t>
      </w:r>
      <w:r>
        <w:t xml:space="preserve"> данных</w:t>
      </w:r>
      <w:r w:rsidRPr="00105128">
        <w:t>;</w:t>
      </w:r>
    </w:p>
    <w:p w14:paraId="3219013C" w14:textId="02343850" w:rsidR="00BF1910" w:rsidRPr="004A02EF" w:rsidRDefault="00BF1910" w:rsidP="00BF1910">
      <w:pPr>
        <w:pStyle w:val="a"/>
      </w:pPr>
      <w:r>
        <w:t xml:space="preserve">реализована </w:t>
      </w:r>
      <w:r w:rsidR="00B27387">
        <w:t>серверная</w:t>
      </w:r>
      <w:r w:rsidRPr="004A02EF">
        <w:t xml:space="preserve"> часть</w:t>
      </w:r>
      <w:r>
        <w:t xml:space="preserve"> логики работы приложения</w:t>
      </w:r>
      <w:r w:rsidRPr="004A02EF">
        <w:t xml:space="preserve"> </w:t>
      </w:r>
      <w:r>
        <w:t xml:space="preserve">для </w:t>
      </w:r>
      <w:r w:rsidRPr="004A02EF">
        <w:t>обработки информации</w:t>
      </w:r>
      <w:r w:rsidRPr="00741242">
        <w:t>;</w:t>
      </w:r>
    </w:p>
    <w:p w14:paraId="04512AC0" w14:textId="77777777" w:rsidR="00BF1910" w:rsidRPr="004A02EF" w:rsidRDefault="00BF1910" w:rsidP="00BF1910">
      <w:pPr>
        <w:pStyle w:val="a"/>
      </w:pPr>
      <w:r>
        <w:t>р</w:t>
      </w:r>
      <w:r w:rsidRPr="004A02EF">
        <w:t>азработа</w:t>
      </w:r>
      <w:r>
        <w:t>но</w:t>
      </w:r>
      <w:r w:rsidRPr="004A02EF">
        <w:t xml:space="preserve"> веб-приложение для коменданта и воспитателя</w:t>
      </w:r>
      <w:r w:rsidRPr="006E6A76">
        <w:t>;</w:t>
      </w:r>
    </w:p>
    <w:p w14:paraId="38E1B3F5" w14:textId="77777777" w:rsidR="00BF1910" w:rsidRDefault="00BF1910" w:rsidP="00BF1910">
      <w:pPr>
        <w:pStyle w:val="a"/>
      </w:pPr>
      <w:r>
        <w:t>п</w:t>
      </w:r>
      <w:r w:rsidRPr="004A02EF">
        <w:t>рове</w:t>
      </w:r>
      <w:r>
        <w:t>дено</w:t>
      </w:r>
      <w:r w:rsidRPr="004A02EF">
        <w:t xml:space="preserve"> тестирование функционал</w:t>
      </w:r>
      <w:r>
        <w:t>ьности.</w:t>
      </w:r>
    </w:p>
    <w:p w14:paraId="45C19E49" w14:textId="22190C30" w:rsidR="00BF1910" w:rsidRPr="00BB7764" w:rsidRDefault="00BF1910" w:rsidP="00BF1910">
      <w:pPr>
        <w:pStyle w:val="a3"/>
      </w:pPr>
      <w:r w:rsidRPr="00BB7764">
        <w:t>Итогом проделанной работы</w:t>
      </w:r>
      <w:r>
        <w:t xml:space="preserve"> является </w:t>
      </w:r>
      <w:r w:rsidRPr="00BB7764">
        <w:t>создан</w:t>
      </w:r>
      <w:r>
        <w:t xml:space="preserve">ное </w:t>
      </w:r>
      <w:r w:rsidRPr="00BB7764">
        <w:t>программно</w:t>
      </w:r>
      <w:r>
        <w:t>е решение</w:t>
      </w:r>
      <w:r w:rsidRPr="00BB7764">
        <w:t>. Разработанная подсистема представляет собой не просто теоретический прототип, а</w:t>
      </w:r>
      <w:r>
        <w:t xml:space="preserve"> </w:t>
      </w:r>
      <w:r w:rsidRPr="00BB7764">
        <w:t>практически ориентированный инструмент, внедрение которого способно кардинально изменить текущие процессы. Выполнение проекта от анализа требований до тестирования</w:t>
      </w:r>
      <w:r>
        <w:t xml:space="preserve"> </w:t>
      </w:r>
      <w:r w:rsidRPr="00BB7764">
        <w:t>позволило пройти полный жизненный цикл разработки ПО. Приобретенные</w:t>
      </w:r>
      <w:r>
        <w:t xml:space="preserve"> практические</w:t>
      </w:r>
      <w:r w:rsidRPr="00BB7764">
        <w:t xml:space="preserve"> навыки в проектировании</w:t>
      </w:r>
      <w:r>
        <w:t xml:space="preserve"> серверной логики</w:t>
      </w:r>
      <w:r w:rsidRPr="00BB7764">
        <w:t xml:space="preserve"> и веб-интерфейс</w:t>
      </w:r>
      <w:r>
        <w:t>а</w:t>
      </w:r>
      <w:r w:rsidRPr="00BB7764">
        <w:t>, а также в их интеграции, составляют ценный</w:t>
      </w:r>
      <w:r>
        <w:t xml:space="preserve"> опыт</w:t>
      </w:r>
      <w:r w:rsidRPr="00BB7764">
        <w:t>, подтверждающий готовность к реализации реальных</w:t>
      </w:r>
      <w:r w:rsidR="00B27387">
        <w:t xml:space="preserve"> </w:t>
      </w:r>
      <w:r w:rsidRPr="00BB7764">
        <w:t>проектов</w:t>
      </w:r>
      <w:r>
        <w:t>.</w:t>
      </w:r>
    </w:p>
    <w:bookmarkEnd w:id="70"/>
    <w:p w14:paraId="2BD8F016" w14:textId="77777777" w:rsidR="00F4028D" w:rsidRDefault="007B1296" w:rsidP="00F4028D">
      <w:pPr>
        <w:pStyle w:val="a7"/>
      </w:pPr>
      <w:r>
        <w:lastRenderedPageBreak/>
        <w:t>Список использованных источников</w:t>
      </w:r>
      <w:bookmarkEnd w:id="71"/>
      <w:bookmarkEnd w:id="72"/>
      <w:bookmarkEnd w:id="73"/>
    </w:p>
    <w:p w14:paraId="3C7F4725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>Бек, К. Экстремальное программирование: разработка через тестирование. – Санкт-</w:t>
      </w:r>
      <w:proofErr w:type="gramStart"/>
      <w:r w:rsidRPr="00993D55">
        <w:t>Петербург :</w:t>
      </w:r>
      <w:proofErr w:type="gramEnd"/>
      <w:r w:rsidRPr="00993D55">
        <w:t xml:space="preserve"> Питер, 2021. – 224 с. – URL: https://ibooks.ru/bookshelf/376974/reading (дата обращения: </w:t>
      </w:r>
      <w:r w:rsidR="00071C9D" w:rsidRPr="00993D55">
        <w:t>01</w:t>
      </w:r>
      <w:r w:rsidRPr="00993D55">
        <w:t xml:space="preserve">.11.2025). – Режим доступа: для зарегистрир. пользователей.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79D93765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Гагарина, Л. Г. Технология разработки программного </w:t>
      </w:r>
      <w:proofErr w:type="gramStart"/>
      <w:r w:rsidRPr="00993D55">
        <w:t>обеспечения :</w:t>
      </w:r>
      <w:proofErr w:type="gramEnd"/>
      <w:r w:rsidRPr="00993D55">
        <w:t xml:space="preserve"> учебное пособие / Л. Г. Гагарина, Е. В. Кокорева, Б. Д. Сидорова-</w:t>
      </w:r>
      <w:proofErr w:type="spellStart"/>
      <w:proofErr w:type="gramStart"/>
      <w:r w:rsidRPr="00993D55">
        <w:t>Виснадул</w:t>
      </w:r>
      <w:proofErr w:type="spellEnd"/>
      <w:r w:rsidRPr="00993D55">
        <w:t xml:space="preserve"> ;</w:t>
      </w:r>
      <w:proofErr w:type="gramEnd"/>
      <w:r w:rsidRPr="00993D55">
        <w:t xml:space="preserve"> под ред. Л. Г. Гагариной. – </w:t>
      </w:r>
      <w:proofErr w:type="gramStart"/>
      <w:r w:rsidRPr="00993D55">
        <w:t>Москва :</w:t>
      </w:r>
      <w:proofErr w:type="gramEnd"/>
      <w:r w:rsidRPr="00993D55">
        <w:t xml:space="preserve"> </w:t>
      </w:r>
      <w:proofErr w:type="gramStart"/>
      <w:r w:rsidRPr="00993D55">
        <w:t>ФОРУМ :</w:t>
      </w:r>
      <w:proofErr w:type="gramEnd"/>
      <w:r w:rsidRPr="00993D55">
        <w:t xml:space="preserve"> ИНФРА-М, 2025. – 400 с. – URL: https://znanium.ru/catalog/product/2178802 (дата обращения: </w:t>
      </w:r>
      <w:r w:rsidR="00071C9D" w:rsidRPr="00993D55">
        <w:t>12</w:t>
      </w:r>
      <w:r w:rsidRPr="00993D55">
        <w:t xml:space="preserve">.11.2025). – Режим доступа: по подписке.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1D2F1F8B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proofErr w:type="spellStart"/>
      <w:r w:rsidRPr="00993D55">
        <w:t>Мартишин</w:t>
      </w:r>
      <w:proofErr w:type="spellEnd"/>
      <w:r w:rsidRPr="00993D55">
        <w:t xml:space="preserve">, С. А. Базы данных. Практическое применение СУБД SQL и </w:t>
      </w:r>
      <w:proofErr w:type="spellStart"/>
      <w:r w:rsidRPr="00993D55">
        <w:t>NoSQL</w:t>
      </w:r>
      <w:proofErr w:type="spellEnd"/>
      <w:r w:rsidRPr="00993D55">
        <w:t xml:space="preserve">-типа для проектирования информационных </w:t>
      </w:r>
      <w:proofErr w:type="gramStart"/>
      <w:r w:rsidRPr="00993D55">
        <w:t>систем :</w:t>
      </w:r>
      <w:proofErr w:type="gramEnd"/>
      <w:r w:rsidRPr="00993D55">
        <w:t xml:space="preserve"> учебное пособие / С. А. </w:t>
      </w:r>
      <w:proofErr w:type="spellStart"/>
      <w:r w:rsidRPr="00993D55">
        <w:t>Мартишин</w:t>
      </w:r>
      <w:proofErr w:type="spellEnd"/>
      <w:r w:rsidRPr="00993D55">
        <w:t xml:space="preserve">, В. Л. Симонов, М. В. Храпченко. – </w:t>
      </w:r>
      <w:proofErr w:type="gramStart"/>
      <w:r w:rsidRPr="00993D55">
        <w:t>Москва :</w:t>
      </w:r>
      <w:proofErr w:type="gramEnd"/>
      <w:r w:rsidRPr="00993D55">
        <w:t xml:space="preserve"> </w:t>
      </w:r>
      <w:proofErr w:type="gramStart"/>
      <w:r w:rsidRPr="00993D55">
        <w:t>ФОРУМ :</w:t>
      </w:r>
      <w:proofErr w:type="gramEnd"/>
      <w:r w:rsidRPr="00993D55">
        <w:t xml:space="preserve"> ИНФРА-М, 2024. – 368 с. – URL: https://znanium.ru/catalog/product/2096940 (дата обращения: </w:t>
      </w:r>
      <w:r w:rsidR="00071C9D" w:rsidRPr="00993D55">
        <w:t>23</w:t>
      </w:r>
      <w:r w:rsidRPr="00993D55">
        <w:t xml:space="preserve">.11.2025). – Режим доступа: по подписке.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33D9E918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proofErr w:type="spellStart"/>
      <w:r w:rsidRPr="00993D55">
        <w:t>Тидвелл</w:t>
      </w:r>
      <w:proofErr w:type="spellEnd"/>
      <w:r w:rsidRPr="00993D55">
        <w:t>, Д. Разработка интерфейсов. Паттерны проектирования. 3-е изд. – Санкт-</w:t>
      </w:r>
      <w:proofErr w:type="gramStart"/>
      <w:r w:rsidRPr="00993D55">
        <w:t>Петербург :</w:t>
      </w:r>
      <w:proofErr w:type="gramEnd"/>
      <w:r w:rsidRPr="00993D55">
        <w:t xml:space="preserve"> Питер, 2022. – 560 с. – URL: https://ibooks.ru/bookshelf/386796/reading (дата обращения: </w:t>
      </w:r>
      <w:r w:rsidR="00071C9D" w:rsidRPr="00993D55">
        <w:t>23</w:t>
      </w:r>
      <w:r w:rsidRPr="00993D55">
        <w:t xml:space="preserve">.11.2025). – Режим доступа: для зарегистрир. пользователей.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2511ABFA" w14:textId="5AA82982" w:rsidR="00E82A67" w:rsidRPr="00993D55" w:rsidRDefault="00F4028D" w:rsidP="00931A4F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Федорова, Г. Н. Разработка, внедрение и адаптация программного обеспечения отраслевой </w:t>
      </w:r>
      <w:proofErr w:type="gramStart"/>
      <w:r w:rsidRPr="00993D55">
        <w:t>направленности :</w:t>
      </w:r>
      <w:proofErr w:type="gramEnd"/>
      <w:r w:rsidRPr="00993D55">
        <w:t xml:space="preserve"> учебное пособие. – </w:t>
      </w:r>
      <w:proofErr w:type="gramStart"/>
      <w:r w:rsidRPr="00993D55">
        <w:t>Москва :</w:t>
      </w:r>
      <w:proofErr w:type="gramEnd"/>
      <w:r w:rsidRPr="00993D55">
        <w:t xml:space="preserve"> </w:t>
      </w:r>
      <w:proofErr w:type="gramStart"/>
      <w:r w:rsidRPr="00993D55">
        <w:t>КУРС :</w:t>
      </w:r>
      <w:proofErr w:type="gramEnd"/>
      <w:r w:rsidRPr="00993D55">
        <w:t xml:space="preserve"> ИНФРА-М, 2024. – 336 с. – URL: https://znanium.ru/catalog/product/2083407 (дата обращения: </w:t>
      </w:r>
      <w:r w:rsidR="00071C9D" w:rsidRPr="00993D55">
        <w:t>24</w:t>
      </w:r>
      <w:r w:rsidRPr="00993D55">
        <w:t xml:space="preserve">.11.2025). – Режим доступа: по подписке.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sectPr w:rsidR="00E82A67" w:rsidRPr="00993D55" w:rsidSect="007B129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2609" w14:textId="77777777" w:rsidR="00356C1E" w:rsidRDefault="00356C1E" w:rsidP="007B1296">
      <w:r>
        <w:separator/>
      </w:r>
    </w:p>
  </w:endnote>
  <w:endnote w:type="continuationSeparator" w:id="0">
    <w:p w14:paraId="26A5B5FC" w14:textId="77777777" w:rsidR="00356C1E" w:rsidRDefault="00356C1E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202DBC94" w14:textId="08C20914" w:rsidR="00D576FD" w:rsidRDefault="00D576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9DD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246F3" w14:textId="77777777" w:rsidR="00356C1E" w:rsidRDefault="00356C1E" w:rsidP="007B1296">
      <w:r>
        <w:separator/>
      </w:r>
    </w:p>
  </w:footnote>
  <w:footnote w:type="continuationSeparator" w:id="0">
    <w:p w14:paraId="260D4C4E" w14:textId="77777777" w:rsidR="00356C1E" w:rsidRDefault="00356C1E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579E"/>
    <w:multiLevelType w:val="multilevel"/>
    <w:tmpl w:val="8C1157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B1AF1"/>
    <w:multiLevelType w:val="hybridMultilevel"/>
    <w:tmpl w:val="7B7CB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5764D05"/>
    <w:multiLevelType w:val="multilevel"/>
    <w:tmpl w:val="0600682E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A6CCF"/>
    <w:multiLevelType w:val="multilevel"/>
    <w:tmpl w:val="5714056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1" w15:restartNumberingAfterBreak="0">
    <w:nsid w:val="6B2C542E"/>
    <w:multiLevelType w:val="hybridMultilevel"/>
    <w:tmpl w:val="89227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E3D7D"/>
    <w:multiLevelType w:val="hybridMultilevel"/>
    <w:tmpl w:val="8DD6D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15042">
    <w:abstractNumId w:val="10"/>
  </w:num>
  <w:num w:numId="2" w16cid:durableId="333385769">
    <w:abstractNumId w:val="5"/>
  </w:num>
  <w:num w:numId="3" w16cid:durableId="249586593">
    <w:abstractNumId w:val="3"/>
  </w:num>
  <w:num w:numId="4" w16cid:durableId="1045525183">
    <w:abstractNumId w:val="3"/>
    <w:lvlOverride w:ilvl="0">
      <w:startOverride w:val="1"/>
    </w:lvlOverride>
  </w:num>
  <w:num w:numId="5" w16cid:durableId="595210232">
    <w:abstractNumId w:val="3"/>
    <w:lvlOverride w:ilvl="0">
      <w:startOverride w:val="1"/>
    </w:lvlOverride>
  </w:num>
  <w:num w:numId="6" w16cid:durableId="2057731844">
    <w:abstractNumId w:val="7"/>
  </w:num>
  <w:num w:numId="7" w16cid:durableId="261032660">
    <w:abstractNumId w:val="9"/>
  </w:num>
  <w:num w:numId="8" w16cid:durableId="1259676803">
    <w:abstractNumId w:val="2"/>
  </w:num>
  <w:num w:numId="9" w16cid:durableId="1924946243">
    <w:abstractNumId w:val="1"/>
  </w:num>
  <w:num w:numId="10" w16cid:durableId="862717422">
    <w:abstractNumId w:val="12"/>
  </w:num>
  <w:num w:numId="11" w16cid:durableId="1329750307">
    <w:abstractNumId w:val="8"/>
  </w:num>
  <w:num w:numId="12" w16cid:durableId="5781716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9127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4752986">
    <w:abstractNumId w:val="4"/>
  </w:num>
  <w:num w:numId="15" w16cid:durableId="1405907635">
    <w:abstractNumId w:val="13"/>
  </w:num>
  <w:num w:numId="16" w16cid:durableId="224919615">
    <w:abstractNumId w:val="6"/>
  </w:num>
  <w:num w:numId="17" w16cid:durableId="1756394699">
    <w:abstractNumId w:val="11"/>
  </w:num>
  <w:num w:numId="18" w16cid:durableId="1848906442">
    <w:abstractNumId w:val="0"/>
  </w:num>
  <w:num w:numId="19" w16cid:durableId="1452743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5F"/>
    <w:rsid w:val="000053C7"/>
    <w:rsid w:val="00006800"/>
    <w:rsid w:val="00006D8A"/>
    <w:rsid w:val="00022EAD"/>
    <w:rsid w:val="00027985"/>
    <w:rsid w:val="00036542"/>
    <w:rsid w:val="00036754"/>
    <w:rsid w:val="000400BF"/>
    <w:rsid w:val="0004068B"/>
    <w:rsid w:val="000414C9"/>
    <w:rsid w:val="00046526"/>
    <w:rsid w:val="00046A82"/>
    <w:rsid w:val="000471E8"/>
    <w:rsid w:val="000547B5"/>
    <w:rsid w:val="00055AA3"/>
    <w:rsid w:val="00056CD5"/>
    <w:rsid w:val="000579DD"/>
    <w:rsid w:val="00063F8D"/>
    <w:rsid w:val="00064107"/>
    <w:rsid w:val="00070444"/>
    <w:rsid w:val="00071534"/>
    <w:rsid w:val="00071C9D"/>
    <w:rsid w:val="00076DA0"/>
    <w:rsid w:val="00077223"/>
    <w:rsid w:val="00077A14"/>
    <w:rsid w:val="00080500"/>
    <w:rsid w:val="00082E9A"/>
    <w:rsid w:val="0008402A"/>
    <w:rsid w:val="00084431"/>
    <w:rsid w:val="00091D3B"/>
    <w:rsid w:val="00097674"/>
    <w:rsid w:val="000A01F9"/>
    <w:rsid w:val="000A2562"/>
    <w:rsid w:val="000B1091"/>
    <w:rsid w:val="000B2040"/>
    <w:rsid w:val="000B37DF"/>
    <w:rsid w:val="000B70A0"/>
    <w:rsid w:val="000C03D0"/>
    <w:rsid w:val="000C0BD6"/>
    <w:rsid w:val="000C36BF"/>
    <w:rsid w:val="000C4244"/>
    <w:rsid w:val="000C6F74"/>
    <w:rsid w:val="000D48D3"/>
    <w:rsid w:val="000D4A28"/>
    <w:rsid w:val="000D6E3A"/>
    <w:rsid w:val="000D71CB"/>
    <w:rsid w:val="000D76D8"/>
    <w:rsid w:val="000E0158"/>
    <w:rsid w:val="000E2F9E"/>
    <w:rsid w:val="000F276A"/>
    <w:rsid w:val="000F609F"/>
    <w:rsid w:val="000F738A"/>
    <w:rsid w:val="0010084F"/>
    <w:rsid w:val="00111A98"/>
    <w:rsid w:val="00120D39"/>
    <w:rsid w:val="00122DF6"/>
    <w:rsid w:val="00123146"/>
    <w:rsid w:val="00126FE5"/>
    <w:rsid w:val="00135AB1"/>
    <w:rsid w:val="00137404"/>
    <w:rsid w:val="00147522"/>
    <w:rsid w:val="001502F9"/>
    <w:rsid w:val="0015105F"/>
    <w:rsid w:val="00154040"/>
    <w:rsid w:val="00154927"/>
    <w:rsid w:val="00154AC6"/>
    <w:rsid w:val="00157D07"/>
    <w:rsid w:val="00175120"/>
    <w:rsid w:val="001763E6"/>
    <w:rsid w:val="00176B2B"/>
    <w:rsid w:val="00177BE3"/>
    <w:rsid w:val="0018210A"/>
    <w:rsid w:val="00184615"/>
    <w:rsid w:val="00185665"/>
    <w:rsid w:val="001919D6"/>
    <w:rsid w:val="00193AA9"/>
    <w:rsid w:val="00196506"/>
    <w:rsid w:val="0019798D"/>
    <w:rsid w:val="00197EED"/>
    <w:rsid w:val="001A15A1"/>
    <w:rsid w:val="001A5C37"/>
    <w:rsid w:val="001B17C1"/>
    <w:rsid w:val="001B5082"/>
    <w:rsid w:val="001B5A61"/>
    <w:rsid w:val="001B7924"/>
    <w:rsid w:val="001C1089"/>
    <w:rsid w:val="001C2763"/>
    <w:rsid w:val="001C5A85"/>
    <w:rsid w:val="001D2D92"/>
    <w:rsid w:val="001F1695"/>
    <w:rsid w:val="001F2F93"/>
    <w:rsid w:val="002006D8"/>
    <w:rsid w:val="002037EC"/>
    <w:rsid w:val="00203F05"/>
    <w:rsid w:val="002041EF"/>
    <w:rsid w:val="00213985"/>
    <w:rsid w:val="00213BCB"/>
    <w:rsid w:val="0021693F"/>
    <w:rsid w:val="0022213E"/>
    <w:rsid w:val="00222463"/>
    <w:rsid w:val="00222AAC"/>
    <w:rsid w:val="00223DDF"/>
    <w:rsid w:val="0022470A"/>
    <w:rsid w:val="00230654"/>
    <w:rsid w:val="00233C9A"/>
    <w:rsid w:val="00234EB9"/>
    <w:rsid w:val="0024161F"/>
    <w:rsid w:val="00241B2F"/>
    <w:rsid w:val="00241C5A"/>
    <w:rsid w:val="002430D4"/>
    <w:rsid w:val="00244503"/>
    <w:rsid w:val="00244A08"/>
    <w:rsid w:val="002455F3"/>
    <w:rsid w:val="0024717C"/>
    <w:rsid w:val="00251509"/>
    <w:rsid w:val="00256933"/>
    <w:rsid w:val="00262403"/>
    <w:rsid w:val="00265B80"/>
    <w:rsid w:val="00267E9D"/>
    <w:rsid w:val="00270616"/>
    <w:rsid w:val="002751F4"/>
    <w:rsid w:val="0027544C"/>
    <w:rsid w:val="00275E7A"/>
    <w:rsid w:val="0028180E"/>
    <w:rsid w:val="0028590A"/>
    <w:rsid w:val="00286649"/>
    <w:rsid w:val="00286761"/>
    <w:rsid w:val="0029075A"/>
    <w:rsid w:val="0029217B"/>
    <w:rsid w:val="002925EE"/>
    <w:rsid w:val="002A47C7"/>
    <w:rsid w:val="002A7557"/>
    <w:rsid w:val="002C46B3"/>
    <w:rsid w:val="002D20A9"/>
    <w:rsid w:val="002D5F2F"/>
    <w:rsid w:val="002D6777"/>
    <w:rsid w:val="002E1075"/>
    <w:rsid w:val="002E2012"/>
    <w:rsid w:val="002E3FDE"/>
    <w:rsid w:val="002F1F23"/>
    <w:rsid w:val="002F3180"/>
    <w:rsid w:val="002F59A3"/>
    <w:rsid w:val="002F780C"/>
    <w:rsid w:val="0030422A"/>
    <w:rsid w:val="00310647"/>
    <w:rsid w:val="00310BD1"/>
    <w:rsid w:val="00310E45"/>
    <w:rsid w:val="00312D92"/>
    <w:rsid w:val="00313BD4"/>
    <w:rsid w:val="003140F3"/>
    <w:rsid w:val="00324B3C"/>
    <w:rsid w:val="00331981"/>
    <w:rsid w:val="00333DDD"/>
    <w:rsid w:val="00337A36"/>
    <w:rsid w:val="00342CFF"/>
    <w:rsid w:val="00342D19"/>
    <w:rsid w:val="00350DEC"/>
    <w:rsid w:val="00352843"/>
    <w:rsid w:val="00353698"/>
    <w:rsid w:val="0035420B"/>
    <w:rsid w:val="003546A5"/>
    <w:rsid w:val="00356C1E"/>
    <w:rsid w:val="003616AA"/>
    <w:rsid w:val="003616C0"/>
    <w:rsid w:val="00362590"/>
    <w:rsid w:val="0036273A"/>
    <w:rsid w:val="003725E6"/>
    <w:rsid w:val="0037482E"/>
    <w:rsid w:val="00381D2B"/>
    <w:rsid w:val="00382795"/>
    <w:rsid w:val="00384F12"/>
    <w:rsid w:val="00385DA3"/>
    <w:rsid w:val="00390E20"/>
    <w:rsid w:val="00390F2E"/>
    <w:rsid w:val="00394977"/>
    <w:rsid w:val="00395A0E"/>
    <w:rsid w:val="003A312A"/>
    <w:rsid w:val="003A40F8"/>
    <w:rsid w:val="003A6D6C"/>
    <w:rsid w:val="003B26FD"/>
    <w:rsid w:val="003B31CF"/>
    <w:rsid w:val="003B4FB5"/>
    <w:rsid w:val="003C18F2"/>
    <w:rsid w:val="003C42D4"/>
    <w:rsid w:val="003C5A59"/>
    <w:rsid w:val="003D4058"/>
    <w:rsid w:val="003E3189"/>
    <w:rsid w:val="003E5A01"/>
    <w:rsid w:val="003E731C"/>
    <w:rsid w:val="003F0349"/>
    <w:rsid w:val="003F3FE6"/>
    <w:rsid w:val="003F696A"/>
    <w:rsid w:val="003F72C1"/>
    <w:rsid w:val="00400912"/>
    <w:rsid w:val="00402828"/>
    <w:rsid w:val="00402BC5"/>
    <w:rsid w:val="00407578"/>
    <w:rsid w:val="0041470D"/>
    <w:rsid w:val="00414C53"/>
    <w:rsid w:val="00417909"/>
    <w:rsid w:val="004206A9"/>
    <w:rsid w:val="00422332"/>
    <w:rsid w:val="00427323"/>
    <w:rsid w:val="00430298"/>
    <w:rsid w:val="00430FBE"/>
    <w:rsid w:val="00440A90"/>
    <w:rsid w:val="0044155D"/>
    <w:rsid w:val="00442437"/>
    <w:rsid w:val="0044290F"/>
    <w:rsid w:val="00446022"/>
    <w:rsid w:val="00446D2F"/>
    <w:rsid w:val="00450D82"/>
    <w:rsid w:val="00452187"/>
    <w:rsid w:val="00462C37"/>
    <w:rsid w:val="00473318"/>
    <w:rsid w:val="00473C53"/>
    <w:rsid w:val="00475573"/>
    <w:rsid w:val="0047768D"/>
    <w:rsid w:val="004778CA"/>
    <w:rsid w:val="00481CD6"/>
    <w:rsid w:val="00485388"/>
    <w:rsid w:val="00485FB7"/>
    <w:rsid w:val="00486AB2"/>
    <w:rsid w:val="00492D04"/>
    <w:rsid w:val="004958FC"/>
    <w:rsid w:val="004A2D13"/>
    <w:rsid w:val="004A484D"/>
    <w:rsid w:val="004B2782"/>
    <w:rsid w:val="004B47C1"/>
    <w:rsid w:val="004C3219"/>
    <w:rsid w:val="004C4543"/>
    <w:rsid w:val="004D1C92"/>
    <w:rsid w:val="004D1D4C"/>
    <w:rsid w:val="004D2CE9"/>
    <w:rsid w:val="004E46F4"/>
    <w:rsid w:val="004E4C90"/>
    <w:rsid w:val="004E6A0E"/>
    <w:rsid w:val="004F0C69"/>
    <w:rsid w:val="004F522E"/>
    <w:rsid w:val="004F6B29"/>
    <w:rsid w:val="005030AE"/>
    <w:rsid w:val="0050498E"/>
    <w:rsid w:val="00505B8E"/>
    <w:rsid w:val="005069E5"/>
    <w:rsid w:val="005071EE"/>
    <w:rsid w:val="00507238"/>
    <w:rsid w:val="00514E2B"/>
    <w:rsid w:val="005246E0"/>
    <w:rsid w:val="00530E3E"/>
    <w:rsid w:val="00533B39"/>
    <w:rsid w:val="00540F99"/>
    <w:rsid w:val="00544A7D"/>
    <w:rsid w:val="00544FFD"/>
    <w:rsid w:val="00547AB8"/>
    <w:rsid w:val="00550A09"/>
    <w:rsid w:val="0055262E"/>
    <w:rsid w:val="00555C61"/>
    <w:rsid w:val="00557D00"/>
    <w:rsid w:val="00557F82"/>
    <w:rsid w:val="005632DB"/>
    <w:rsid w:val="0056619E"/>
    <w:rsid w:val="00570D0B"/>
    <w:rsid w:val="00570E36"/>
    <w:rsid w:val="005728C6"/>
    <w:rsid w:val="00572CA3"/>
    <w:rsid w:val="005842D8"/>
    <w:rsid w:val="005906C9"/>
    <w:rsid w:val="00591952"/>
    <w:rsid w:val="00592044"/>
    <w:rsid w:val="00593066"/>
    <w:rsid w:val="00594828"/>
    <w:rsid w:val="00595ACA"/>
    <w:rsid w:val="00595CE8"/>
    <w:rsid w:val="00597646"/>
    <w:rsid w:val="005976D6"/>
    <w:rsid w:val="00597EF8"/>
    <w:rsid w:val="005A0FBF"/>
    <w:rsid w:val="005A10FB"/>
    <w:rsid w:val="005A44F9"/>
    <w:rsid w:val="005A5CF4"/>
    <w:rsid w:val="005B1292"/>
    <w:rsid w:val="005B1E3C"/>
    <w:rsid w:val="005B2B64"/>
    <w:rsid w:val="005B66F3"/>
    <w:rsid w:val="005C2721"/>
    <w:rsid w:val="005C3241"/>
    <w:rsid w:val="005C3786"/>
    <w:rsid w:val="005C6335"/>
    <w:rsid w:val="005D0FDF"/>
    <w:rsid w:val="005D10F9"/>
    <w:rsid w:val="005D2A23"/>
    <w:rsid w:val="005E0A03"/>
    <w:rsid w:val="005E3EC4"/>
    <w:rsid w:val="005F0BD4"/>
    <w:rsid w:val="005F7D7A"/>
    <w:rsid w:val="006004B1"/>
    <w:rsid w:val="006019F7"/>
    <w:rsid w:val="006100C4"/>
    <w:rsid w:val="00633A6D"/>
    <w:rsid w:val="00641D50"/>
    <w:rsid w:val="00641EE4"/>
    <w:rsid w:val="00646E8B"/>
    <w:rsid w:val="00650FAD"/>
    <w:rsid w:val="00652583"/>
    <w:rsid w:val="0065290E"/>
    <w:rsid w:val="00652D7C"/>
    <w:rsid w:val="00654E0C"/>
    <w:rsid w:val="0066176C"/>
    <w:rsid w:val="00661A15"/>
    <w:rsid w:val="006628B3"/>
    <w:rsid w:val="0066644F"/>
    <w:rsid w:val="006669D7"/>
    <w:rsid w:val="006708B4"/>
    <w:rsid w:val="00670A29"/>
    <w:rsid w:val="006739FE"/>
    <w:rsid w:val="00675C4C"/>
    <w:rsid w:val="00680FEF"/>
    <w:rsid w:val="00682EC2"/>
    <w:rsid w:val="006851F9"/>
    <w:rsid w:val="00685504"/>
    <w:rsid w:val="00692768"/>
    <w:rsid w:val="00693F10"/>
    <w:rsid w:val="006947D9"/>
    <w:rsid w:val="006965D4"/>
    <w:rsid w:val="006A5029"/>
    <w:rsid w:val="006A67FC"/>
    <w:rsid w:val="006B2E38"/>
    <w:rsid w:val="006B3608"/>
    <w:rsid w:val="006B4A67"/>
    <w:rsid w:val="006B4B3A"/>
    <w:rsid w:val="006C2075"/>
    <w:rsid w:val="006C3129"/>
    <w:rsid w:val="006D0C39"/>
    <w:rsid w:val="006D2365"/>
    <w:rsid w:val="006E038B"/>
    <w:rsid w:val="006E3074"/>
    <w:rsid w:val="006E4F86"/>
    <w:rsid w:val="006E7F20"/>
    <w:rsid w:val="006F6FCF"/>
    <w:rsid w:val="00701393"/>
    <w:rsid w:val="0071005F"/>
    <w:rsid w:val="00711564"/>
    <w:rsid w:val="00711C46"/>
    <w:rsid w:val="00714814"/>
    <w:rsid w:val="00715B4C"/>
    <w:rsid w:val="007161EC"/>
    <w:rsid w:val="00717766"/>
    <w:rsid w:val="00724ACC"/>
    <w:rsid w:val="00727771"/>
    <w:rsid w:val="00733039"/>
    <w:rsid w:val="00737E21"/>
    <w:rsid w:val="00746FBC"/>
    <w:rsid w:val="0074702B"/>
    <w:rsid w:val="00771840"/>
    <w:rsid w:val="00775943"/>
    <w:rsid w:val="007802E4"/>
    <w:rsid w:val="0078084D"/>
    <w:rsid w:val="0078495C"/>
    <w:rsid w:val="007925E1"/>
    <w:rsid w:val="0079271A"/>
    <w:rsid w:val="00793848"/>
    <w:rsid w:val="0079751E"/>
    <w:rsid w:val="007B1296"/>
    <w:rsid w:val="007B36E5"/>
    <w:rsid w:val="007B43F3"/>
    <w:rsid w:val="007B67B7"/>
    <w:rsid w:val="007B709E"/>
    <w:rsid w:val="007B7579"/>
    <w:rsid w:val="007C1119"/>
    <w:rsid w:val="007C605F"/>
    <w:rsid w:val="007D59D4"/>
    <w:rsid w:val="007E1C57"/>
    <w:rsid w:val="007E2A83"/>
    <w:rsid w:val="007E4583"/>
    <w:rsid w:val="007E5B32"/>
    <w:rsid w:val="007E7274"/>
    <w:rsid w:val="007F1AC9"/>
    <w:rsid w:val="007F2B2E"/>
    <w:rsid w:val="007F5C00"/>
    <w:rsid w:val="007F6046"/>
    <w:rsid w:val="00800364"/>
    <w:rsid w:val="008011C7"/>
    <w:rsid w:val="0080235F"/>
    <w:rsid w:val="00805320"/>
    <w:rsid w:val="008057D9"/>
    <w:rsid w:val="008077C8"/>
    <w:rsid w:val="00810637"/>
    <w:rsid w:val="008156AB"/>
    <w:rsid w:val="00823133"/>
    <w:rsid w:val="00824F03"/>
    <w:rsid w:val="00831A31"/>
    <w:rsid w:val="0083204D"/>
    <w:rsid w:val="008336ED"/>
    <w:rsid w:val="00834101"/>
    <w:rsid w:val="0083534A"/>
    <w:rsid w:val="0083638F"/>
    <w:rsid w:val="00837E10"/>
    <w:rsid w:val="0084608B"/>
    <w:rsid w:val="0085113C"/>
    <w:rsid w:val="00852675"/>
    <w:rsid w:val="008532F7"/>
    <w:rsid w:val="00854F81"/>
    <w:rsid w:val="00860B85"/>
    <w:rsid w:val="00862DB2"/>
    <w:rsid w:val="00865CBE"/>
    <w:rsid w:val="0086652D"/>
    <w:rsid w:val="008719F9"/>
    <w:rsid w:val="00871F21"/>
    <w:rsid w:val="00872A0B"/>
    <w:rsid w:val="00875515"/>
    <w:rsid w:val="008810CD"/>
    <w:rsid w:val="008821C1"/>
    <w:rsid w:val="00883F61"/>
    <w:rsid w:val="008852BA"/>
    <w:rsid w:val="008900FC"/>
    <w:rsid w:val="00891E1F"/>
    <w:rsid w:val="0089597A"/>
    <w:rsid w:val="008976F7"/>
    <w:rsid w:val="008A3D99"/>
    <w:rsid w:val="008A7779"/>
    <w:rsid w:val="008A7C56"/>
    <w:rsid w:val="008C23B8"/>
    <w:rsid w:val="008C6246"/>
    <w:rsid w:val="008C6416"/>
    <w:rsid w:val="008D5ED1"/>
    <w:rsid w:val="008E2F62"/>
    <w:rsid w:val="008E6FD0"/>
    <w:rsid w:val="008F1441"/>
    <w:rsid w:val="008F220C"/>
    <w:rsid w:val="008F3540"/>
    <w:rsid w:val="00903248"/>
    <w:rsid w:val="00903E04"/>
    <w:rsid w:val="00907A2C"/>
    <w:rsid w:val="00915B5F"/>
    <w:rsid w:val="009171D5"/>
    <w:rsid w:val="00924F80"/>
    <w:rsid w:val="00927D29"/>
    <w:rsid w:val="0093034F"/>
    <w:rsid w:val="00931694"/>
    <w:rsid w:val="00931A4F"/>
    <w:rsid w:val="009422C4"/>
    <w:rsid w:val="00942C23"/>
    <w:rsid w:val="00947AFE"/>
    <w:rsid w:val="009500FD"/>
    <w:rsid w:val="00950671"/>
    <w:rsid w:val="00952680"/>
    <w:rsid w:val="009532B6"/>
    <w:rsid w:val="00956D2D"/>
    <w:rsid w:val="0095709E"/>
    <w:rsid w:val="00972D6C"/>
    <w:rsid w:val="00975916"/>
    <w:rsid w:val="00976350"/>
    <w:rsid w:val="00977982"/>
    <w:rsid w:val="0098368E"/>
    <w:rsid w:val="00985D99"/>
    <w:rsid w:val="009862AB"/>
    <w:rsid w:val="00987D68"/>
    <w:rsid w:val="00991675"/>
    <w:rsid w:val="00993D55"/>
    <w:rsid w:val="009951BE"/>
    <w:rsid w:val="00995B08"/>
    <w:rsid w:val="009960DB"/>
    <w:rsid w:val="009965FB"/>
    <w:rsid w:val="009A2FB9"/>
    <w:rsid w:val="009A4899"/>
    <w:rsid w:val="009A53A1"/>
    <w:rsid w:val="009A5998"/>
    <w:rsid w:val="009B37A2"/>
    <w:rsid w:val="009B66D0"/>
    <w:rsid w:val="009C008A"/>
    <w:rsid w:val="009C56CC"/>
    <w:rsid w:val="009C61C2"/>
    <w:rsid w:val="009D5C8D"/>
    <w:rsid w:val="009E648E"/>
    <w:rsid w:val="009E720C"/>
    <w:rsid w:val="009E72EA"/>
    <w:rsid w:val="009E7BCD"/>
    <w:rsid w:val="009F00FB"/>
    <w:rsid w:val="00A04EA9"/>
    <w:rsid w:val="00A071FB"/>
    <w:rsid w:val="00A131F2"/>
    <w:rsid w:val="00A14D84"/>
    <w:rsid w:val="00A15409"/>
    <w:rsid w:val="00A23795"/>
    <w:rsid w:val="00A2518B"/>
    <w:rsid w:val="00A263AF"/>
    <w:rsid w:val="00A2751F"/>
    <w:rsid w:val="00A30BB5"/>
    <w:rsid w:val="00A323AD"/>
    <w:rsid w:val="00A3722A"/>
    <w:rsid w:val="00A41DF3"/>
    <w:rsid w:val="00A4385D"/>
    <w:rsid w:val="00A43DE8"/>
    <w:rsid w:val="00A52E58"/>
    <w:rsid w:val="00A54C66"/>
    <w:rsid w:val="00A57474"/>
    <w:rsid w:val="00A623AF"/>
    <w:rsid w:val="00A62D79"/>
    <w:rsid w:val="00A656F5"/>
    <w:rsid w:val="00A665FA"/>
    <w:rsid w:val="00A82074"/>
    <w:rsid w:val="00A86331"/>
    <w:rsid w:val="00A9106A"/>
    <w:rsid w:val="00A91F02"/>
    <w:rsid w:val="00A9702A"/>
    <w:rsid w:val="00A977BD"/>
    <w:rsid w:val="00AA224E"/>
    <w:rsid w:val="00AA75CC"/>
    <w:rsid w:val="00AB5DC1"/>
    <w:rsid w:val="00AC08D3"/>
    <w:rsid w:val="00AD522E"/>
    <w:rsid w:val="00AE28A3"/>
    <w:rsid w:val="00AE3215"/>
    <w:rsid w:val="00AE522A"/>
    <w:rsid w:val="00AF41EC"/>
    <w:rsid w:val="00AF5FC8"/>
    <w:rsid w:val="00B00BB4"/>
    <w:rsid w:val="00B00E40"/>
    <w:rsid w:val="00B04277"/>
    <w:rsid w:val="00B04D5C"/>
    <w:rsid w:val="00B05837"/>
    <w:rsid w:val="00B10885"/>
    <w:rsid w:val="00B13EB9"/>
    <w:rsid w:val="00B1423E"/>
    <w:rsid w:val="00B15252"/>
    <w:rsid w:val="00B27387"/>
    <w:rsid w:val="00B27CEA"/>
    <w:rsid w:val="00B30A23"/>
    <w:rsid w:val="00B3373A"/>
    <w:rsid w:val="00B439EE"/>
    <w:rsid w:val="00B44A6D"/>
    <w:rsid w:val="00B459D6"/>
    <w:rsid w:val="00B50673"/>
    <w:rsid w:val="00B549E0"/>
    <w:rsid w:val="00B623B7"/>
    <w:rsid w:val="00B64EC5"/>
    <w:rsid w:val="00B657CC"/>
    <w:rsid w:val="00B66F3A"/>
    <w:rsid w:val="00B73778"/>
    <w:rsid w:val="00B75803"/>
    <w:rsid w:val="00B80B81"/>
    <w:rsid w:val="00B84ED2"/>
    <w:rsid w:val="00B940CC"/>
    <w:rsid w:val="00B940E6"/>
    <w:rsid w:val="00B94282"/>
    <w:rsid w:val="00BA3AA5"/>
    <w:rsid w:val="00BB06AD"/>
    <w:rsid w:val="00BB22C1"/>
    <w:rsid w:val="00BB3756"/>
    <w:rsid w:val="00BB3ABC"/>
    <w:rsid w:val="00BC2B85"/>
    <w:rsid w:val="00BC6192"/>
    <w:rsid w:val="00BD13E6"/>
    <w:rsid w:val="00BD437B"/>
    <w:rsid w:val="00BD615E"/>
    <w:rsid w:val="00BE164B"/>
    <w:rsid w:val="00BE2E89"/>
    <w:rsid w:val="00BE430C"/>
    <w:rsid w:val="00BE7FB7"/>
    <w:rsid w:val="00BF0494"/>
    <w:rsid w:val="00BF089D"/>
    <w:rsid w:val="00BF1910"/>
    <w:rsid w:val="00BF2472"/>
    <w:rsid w:val="00BF6913"/>
    <w:rsid w:val="00C02860"/>
    <w:rsid w:val="00C02CA6"/>
    <w:rsid w:val="00C102B0"/>
    <w:rsid w:val="00C17721"/>
    <w:rsid w:val="00C17900"/>
    <w:rsid w:val="00C21E5C"/>
    <w:rsid w:val="00C350A6"/>
    <w:rsid w:val="00C37FC7"/>
    <w:rsid w:val="00C443BF"/>
    <w:rsid w:val="00C45A25"/>
    <w:rsid w:val="00C46DD9"/>
    <w:rsid w:val="00C544D2"/>
    <w:rsid w:val="00C5565B"/>
    <w:rsid w:val="00C61C4C"/>
    <w:rsid w:val="00C706EA"/>
    <w:rsid w:val="00C7366D"/>
    <w:rsid w:val="00C772B7"/>
    <w:rsid w:val="00C82CB6"/>
    <w:rsid w:val="00C871DC"/>
    <w:rsid w:val="00C873B1"/>
    <w:rsid w:val="00C92768"/>
    <w:rsid w:val="00C934F9"/>
    <w:rsid w:val="00CA4C73"/>
    <w:rsid w:val="00CA55AD"/>
    <w:rsid w:val="00CB1F02"/>
    <w:rsid w:val="00CB5F04"/>
    <w:rsid w:val="00CC083D"/>
    <w:rsid w:val="00CC1297"/>
    <w:rsid w:val="00CC3301"/>
    <w:rsid w:val="00CC6617"/>
    <w:rsid w:val="00CC762E"/>
    <w:rsid w:val="00CD56EC"/>
    <w:rsid w:val="00CD753C"/>
    <w:rsid w:val="00CE04FD"/>
    <w:rsid w:val="00CE22FB"/>
    <w:rsid w:val="00CE3B5E"/>
    <w:rsid w:val="00CE58C3"/>
    <w:rsid w:val="00CE6ECE"/>
    <w:rsid w:val="00CF1B10"/>
    <w:rsid w:val="00CF3017"/>
    <w:rsid w:val="00CF5092"/>
    <w:rsid w:val="00CF684B"/>
    <w:rsid w:val="00CF6A37"/>
    <w:rsid w:val="00D0117F"/>
    <w:rsid w:val="00D0639F"/>
    <w:rsid w:val="00D103B1"/>
    <w:rsid w:val="00D13073"/>
    <w:rsid w:val="00D142CC"/>
    <w:rsid w:val="00D14DC0"/>
    <w:rsid w:val="00D15295"/>
    <w:rsid w:val="00D160AE"/>
    <w:rsid w:val="00D17AD4"/>
    <w:rsid w:val="00D2488C"/>
    <w:rsid w:val="00D27A42"/>
    <w:rsid w:val="00D4635D"/>
    <w:rsid w:val="00D51EAF"/>
    <w:rsid w:val="00D557C7"/>
    <w:rsid w:val="00D56E2A"/>
    <w:rsid w:val="00D56F33"/>
    <w:rsid w:val="00D576FD"/>
    <w:rsid w:val="00D57865"/>
    <w:rsid w:val="00D63031"/>
    <w:rsid w:val="00D66300"/>
    <w:rsid w:val="00D665B3"/>
    <w:rsid w:val="00D66F35"/>
    <w:rsid w:val="00D76A1C"/>
    <w:rsid w:val="00D800A0"/>
    <w:rsid w:val="00D826AD"/>
    <w:rsid w:val="00D8418A"/>
    <w:rsid w:val="00D84859"/>
    <w:rsid w:val="00D9448C"/>
    <w:rsid w:val="00D96D59"/>
    <w:rsid w:val="00D96D94"/>
    <w:rsid w:val="00DA7180"/>
    <w:rsid w:val="00DB00C0"/>
    <w:rsid w:val="00DC27B3"/>
    <w:rsid w:val="00DC4167"/>
    <w:rsid w:val="00DC51AC"/>
    <w:rsid w:val="00DD2D10"/>
    <w:rsid w:val="00DD2E9E"/>
    <w:rsid w:val="00DD7319"/>
    <w:rsid w:val="00DD7FC6"/>
    <w:rsid w:val="00DE02B2"/>
    <w:rsid w:val="00DE1DE6"/>
    <w:rsid w:val="00DE47CB"/>
    <w:rsid w:val="00E0137E"/>
    <w:rsid w:val="00E01A13"/>
    <w:rsid w:val="00E04704"/>
    <w:rsid w:val="00E05437"/>
    <w:rsid w:val="00E07505"/>
    <w:rsid w:val="00E109A3"/>
    <w:rsid w:val="00E166CC"/>
    <w:rsid w:val="00E168FC"/>
    <w:rsid w:val="00E216CA"/>
    <w:rsid w:val="00E24B42"/>
    <w:rsid w:val="00E34AC9"/>
    <w:rsid w:val="00E405C0"/>
    <w:rsid w:val="00E41017"/>
    <w:rsid w:val="00E45035"/>
    <w:rsid w:val="00E46B85"/>
    <w:rsid w:val="00E51086"/>
    <w:rsid w:val="00E510EE"/>
    <w:rsid w:val="00E556B8"/>
    <w:rsid w:val="00E55CF3"/>
    <w:rsid w:val="00E60FDE"/>
    <w:rsid w:val="00E61687"/>
    <w:rsid w:val="00E61B74"/>
    <w:rsid w:val="00E64191"/>
    <w:rsid w:val="00E66F61"/>
    <w:rsid w:val="00E671B8"/>
    <w:rsid w:val="00E71886"/>
    <w:rsid w:val="00E73149"/>
    <w:rsid w:val="00E77F24"/>
    <w:rsid w:val="00E813E0"/>
    <w:rsid w:val="00E82A67"/>
    <w:rsid w:val="00E84E6A"/>
    <w:rsid w:val="00E86806"/>
    <w:rsid w:val="00E91236"/>
    <w:rsid w:val="00E93448"/>
    <w:rsid w:val="00EA0B95"/>
    <w:rsid w:val="00EA109A"/>
    <w:rsid w:val="00EA23FB"/>
    <w:rsid w:val="00EB05C3"/>
    <w:rsid w:val="00EB2450"/>
    <w:rsid w:val="00EB3F8F"/>
    <w:rsid w:val="00EB5554"/>
    <w:rsid w:val="00EB6314"/>
    <w:rsid w:val="00EB671C"/>
    <w:rsid w:val="00EC1AB7"/>
    <w:rsid w:val="00EC59AB"/>
    <w:rsid w:val="00ED230F"/>
    <w:rsid w:val="00ED2643"/>
    <w:rsid w:val="00ED370D"/>
    <w:rsid w:val="00EE1A90"/>
    <w:rsid w:val="00EE2405"/>
    <w:rsid w:val="00EE2660"/>
    <w:rsid w:val="00EF050A"/>
    <w:rsid w:val="00EF27D6"/>
    <w:rsid w:val="00EF2C93"/>
    <w:rsid w:val="00F05CD7"/>
    <w:rsid w:val="00F063A9"/>
    <w:rsid w:val="00F06B36"/>
    <w:rsid w:val="00F079B4"/>
    <w:rsid w:val="00F07D79"/>
    <w:rsid w:val="00F116CE"/>
    <w:rsid w:val="00F1303C"/>
    <w:rsid w:val="00F13F53"/>
    <w:rsid w:val="00F175CF"/>
    <w:rsid w:val="00F245A0"/>
    <w:rsid w:val="00F31BF1"/>
    <w:rsid w:val="00F32B4A"/>
    <w:rsid w:val="00F359E2"/>
    <w:rsid w:val="00F4028D"/>
    <w:rsid w:val="00F44D11"/>
    <w:rsid w:val="00F45FA4"/>
    <w:rsid w:val="00F4692F"/>
    <w:rsid w:val="00F60434"/>
    <w:rsid w:val="00F64237"/>
    <w:rsid w:val="00F669E8"/>
    <w:rsid w:val="00F67A57"/>
    <w:rsid w:val="00F7321E"/>
    <w:rsid w:val="00F74ED1"/>
    <w:rsid w:val="00F766BA"/>
    <w:rsid w:val="00F77EC7"/>
    <w:rsid w:val="00F80F07"/>
    <w:rsid w:val="00F91F41"/>
    <w:rsid w:val="00FB1427"/>
    <w:rsid w:val="00FB2BD7"/>
    <w:rsid w:val="00FB4289"/>
    <w:rsid w:val="00FB54A9"/>
    <w:rsid w:val="00FB6995"/>
    <w:rsid w:val="00FC2444"/>
    <w:rsid w:val="00FC5CB2"/>
    <w:rsid w:val="00FD28FC"/>
    <w:rsid w:val="00FE0492"/>
    <w:rsid w:val="00FE5B3F"/>
    <w:rsid w:val="00FE7C87"/>
    <w:rsid w:val="00FF1169"/>
    <w:rsid w:val="00FF42C7"/>
    <w:rsid w:val="00FF4EB6"/>
    <w:rsid w:val="00FF68A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973"/>
  <w15:chartTrackingRefBased/>
  <w15:docId w15:val="{AF69AEAA-2B0F-48D5-ACF0-FD6A0DAE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B109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D13073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D130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8011C7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8011C7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8011C7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8011C7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8011C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Projects\&#1050;&#1091;&#1088;&#1089;&#1086;&#1074;&#1086;&#1081;%20&#1087;&#1088;&#1086;&#1077;&#1082;&#1090;\&#1050;&#1055;\Template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0EF52-2F13-45B4-8A79-F5EC5AA68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— копия.dotx</Template>
  <TotalTime>1347</TotalTime>
  <Pages>30</Pages>
  <Words>5295</Words>
  <Characters>30183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208</cp:revision>
  <dcterms:created xsi:type="dcterms:W3CDTF">2025-11-06T05:59:00Z</dcterms:created>
  <dcterms:modified xsi:type="dcterms:W3CDTF">2025-12-08T18:42:00Z</dcterms:modified>
</cp:coreProperties>
</file>