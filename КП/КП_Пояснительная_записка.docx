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635F22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6E985A9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65D9816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445CE7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650D9B3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60888D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0765D40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77E41C1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051789C3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730CAFD0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48C1C4AF" w14:textId="77777777" w:rsidR="00987D68" w:rsidRDefault="00987D68" w:rsidP="00987D68">
          <w:pPr>
            <w:jc w:val="center"/>
            <w:rPr>
              <w:bCs/>
            </w:rPr>
          </w:pPr>
        </w:p>
        <w:p w14:paraId="4CA34CCF" w14:textId="77777777" w:rsidR="00987D68" w:rsidRDefault="00987D68" w:rsidP="00987D68">
          <w:pPr>
            <w:jc w:val="center"/>
            <w:rPr>
              <w:bCs/>
            </w:rPr>
          </w:pPr>
        </w:p>
        <w:p w14:paraId="2FC675DF" w14:textId="77777777" w:rsidR="00987D68" w:rsidRDefault="00987D68" w:rsidP="00987D68">
          <w:pPr>
            <w:jc w:val="center"/>
            <w:rPr>
              <w:bCs/>
            </w:rPr>
          </w:pPr>
        </w:p>
        <w:p w14:paraId="6BA4A93A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26FCFF46" w14:textId="77777777" w:rsidR="00CA55AD" w:rsidRPr="002E1075" w:rsidRDefault="00987D68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КУРСОВОЙ ПРОЕКТ</w:t>
          </w:r>
        </w:p>
        <w:p w14:paraId="52D9D4CE" w14:textId="77777777" w:rsidR="00CA55AD" w:rsidRPr="00987D68" w:rsidRDefault="00987D68" w:rsidP="00987D68">
          <w:pPr>
            <w:widowControl w:val="0"/>
            <w:spacing w:before="120"/>
            <w:jc w:val="center"/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</w:pPr>
          <w:r w:rsidRPr="00987D68"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  <w:t>НА ТЕМУ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1B32CB9" w14:textId="77777777">
            <w:trPr>
              <w:trHeight w:val="680"/>
            </w:trPr>
            <w:tc>
              <w:tcPr>
                <w:tcW w:w="9354" w:type="dxa"/>
                <w:vAlign w:val="bottom"/>
              </w:tcPr>
              <w:p w14:paraId="09C5BB68" w14:textId="77777777" w:rsidR="00CA55AD" w:rsidRPr="00084431" w:rsidRDefault="00987D68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РАЗРАБОТКА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ПОДСИСТЕМЫ УЧЕТА</w:t>
                </w:r>
                <w:r w:rsidR="00D15295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</w:t>
                </w:r>
              </w:p>
            </w:tc>
          </w:tr>
          <w:tr w:rsidR="00084431" w:rsidRPr="002E1075" w14:paraId="68F6BF88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51C76190" w14:textId="77777777" w:rsidR="00084431" w:rsidRPr="00084431" w:rsidRDefault="00D15295" w:rsidP="00B94282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НОМЕРНОГО 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ФОНДА ОБЩ</w:t>
                </w:r>
                <w:r w:rsidR="005D2A2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Е</w:t>
                </w:r>
                <w:r w:rsidR="00B9428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ЖИТИЯ</w:t>
                </w:r>
              </w:p>
            </w:tc>
          </w:tr>
          <w:tr w:rsidR="00084431" w:rsidRPr="002E1075" w14:paraId="7F38B40C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5D1EBCAA" w14:textId="77777777" w:rsidR="00084431" w:rsidRPr="00084431" w:rsidRDefault="0028590A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sz w:val="40"/>
                    <w:szCs w:val="40"/>
                  </w:rPr>
                  <w:t>Л109</w:t>
                </w:r>
                <w:r w:rsidRPr="002A6308">
                  <w:rPr>
                    <w:sz w:val="40"/>
                    <w:szCs w:val="40"/>
                  </w:rPr>
                  <w:t xml:space="preserve">. </w:t>
                </w:r>
                <w:r>
                  <w:rPr>
                    <w:sz w:val="40"/>
                    <w:szCs w:val="40"/>
                  </w:rPr>
                  <w:t>2</w:t>
                </w:r>
                <w:r>
                  <w:rPr>
                    <w:sz w:val="40"/>
                    <w:szCs w:val="40"/>
                    <w:lang w:val="en-US"/>
                  </w:rPr>
                  <w:t>5</w:t>
                </w:r>
                <w:r w:rsidRPr="002A6308">
                  <w:rPr>
                    <w:sz w:val="40"/>
                    <w:szCs w:val="40"/>
                  </w:rPr>
                  <w:t>КП01. 0</w:t>
                </w:r>
                <w:r w:rsidR="00F4692F">
                  <w:rPr>
                    <w:sz w:val="40"/>
                    <w:szCs w:val="40"/>
                  </w:rPr>
                  <w:t>06</w:t>
                </w:r>
                <w:r w:rsidRPr="002A6308">
                  <w:rPr>
                    <w:sz w:val="40"/>
                    <w:szCs w:val="40"/>
                  </w:rPr>
                  <w:t xml:space="preserve"> ПЗ</w:t>
                </w:r>
              </w:p>
            </w:tc>
          </w:tr>
          <w:tr w:rsidR="00CA55AD" w:rsidRPr="002E1075" w14:paraId="305BBD3B" w14:textId="77777777">
            <w:trPr>
              <w:trHeight w:val="227"/>
            </w:trPr>
            <w:tc>
              <w:tcPr>
                <w:tcW w:w="9354" w:type="dxa"/>
              </w:tcPr>
              <w:p w14:paraId="3D603EF3" w14:textId="77777777" w:rsidR="00CA55AD" w:rsidRPr="006E7F20" w:rsidRDefault="00F05CD7" w:rsidP="006E7F20">
                <w:pPr>
                  <w:widowControl w:val="0"/>
                  <w:tabs>
                    <w:tab w:val="center" w:pos="4820"/>
                  </w:tabs>
                  <w:jc w:val="center"/>
                  <w:rPr>
                    <w:sz w:val="22"/>
                  </w:rPr>
                </w:pPr>
                <w:r>
                  <w:rPr>
                    <w:sz w:val="22"/>
                  </w:rPr>
                  <w:t>(О</w:t>
                </w:r>
                <w:r w:rsidRPr="00843A22">
                  <w:rPr>
                    <w:sz w:val="22"/>
                  </w:rPr>
                  <w:t>бозначение документа</w:t>
                </w:r>
                <w:r>
                  <w:rPr>
                    <w:sz w:val="22"/>
                  </w:rPr>
                  <w:t>)</w:t>
                </w:r>
              </w:p>
            </w:tc>
          </w:tr>
        </w:tbl>
        <w:p w14:paraId="4A7748D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Ind w:w="108" w:type="dxa"/>
            <w:tblBorders>
              <w:bottom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9246"/>
          </w:tblGrid>
          <w:tr w:rsidR="00DE02B2" w14:paraId="4553BB4F" w14:textId="77777777">
            <w:trPr>
              <w:trHeight w:val="680"/>
            </w:trPr>
            <w:tc>
              <w:tcPr>
                <w:tcW w:w="9356" w:type="dxa"/>
                <w:tcBorders>
                  <w:bottom w:val="single" w:sz="6" w:space="0" w:color="auto"/>
                </w:tcBorders>
                <w:vAlign w:val="bottom"/>
              </w:tcPr>
              <w:p w14:paraId="5D313F3C" w14:textId="77777777" w:rsidR="00DE02B2" w:rsidRPr="002A6308" w:rsidRDefault="00DE02B2">
                <w:pPr>
                  <w:widowControl w:val="0"/>
                  <w:jc w:val="center"/>
                  <w:rPr>
                    <w:sz w:val="40"/>
                    <w:szCs w:val="40"/>
                  </w:rPr>
                </w:pPr>
                <w:r w:rsidRPr="00CD13E8">
                  <w:rPr>
                    <w:sz w:val="40"/>
                    <w:szCs w:val="40"/>
                  </w:rPr>
                  <w:t>МДК.0</w:t>
                </w:r>
                <w:r w:rsidRPr="00B4787F">
                  <w:rPr>
                    <w:sz w:val="40"/>
                    <w:szCs w:val="40"/>
                  </w:rPr>
                  <w:t>2</w:t>
                </w:r>
                <w:r w:rsidRPr="00CD13E8">
                  <w:rPr>
                    <w:sz w:val="40"/>
                    <w:szCs w:val="40"/>
                  </w:rPr>
                  <w:t>.0</w:t>
                </w:r>
                <w:r>
                  <w:rPr>
                    <w:sz w:val="40"/>
                    <w:szCs w:val="40"/>
                  </w:rPr>
                  <w:t>1</w:t>
                </w:r>
                <w:r w:rsidRPr="00B4787F">
                  <w:rPr>
                    <w:sz w:val="40"/>
                    <w:szCs w:val="40"/>
                  </w:rPr>
                  <w:t xml:space="preserve"> </w:t>
                </w:r>
                <w:r w:rsidRPr="002A6308">
                  <w:rPr>
                    <w:sz w:val="40"/>
                    <w:szCs w:val="40"/>
                  </w:rPr>
                  <w:t>Технология разработки</w:t>
                </w:r>
              </w:p>
            </w:tc>
          </w:tr>
          <w:tr w:rsidR="00DE02B2" w14:paraId="647326DE" w14:textId="77777777">
            <w:trPr>
              <w:trHeight w:val="680"/>
            </w:trPr>
            <w:tc>
              <w:tcPr>
                <w:tcW w:w="9356" w:type="dxa"/>
                <w:tcBorders>
                  <w:top w:val="single" w:sz="6" w:space="0" w:color="auto"/>
                  <w:bottom w:val="single" w:sz="6" w:space="0" w:color="auto"/>
                </w:tcBorders>
                <w:vAlign w:val="bottom"/>
              </w:tcPr>
              <w:p w14:paraId="3845AFB9" w14:textId="77777777" w:rsidR="00DE02B2" w:rsidRPr="002A6308" w:rsidRDefault="00DE02B2">
                <w:pPr>
                  <w:widowControl w:val="0"/>
                  <w:ind w:left="34"/>
                  <w:jc w:val="center"/>
                  <w:rPr>
                    <w:sz w:val="40"/>
                    <w:szCs w:val="40"/>
                  </w:rPr>
                </w:pPr>
                <w:r>
                  <w:rPr>
                    <w:sz w:val="40"/>
                    <w:szCs w:val="40"/>
                  </w:rPr>
                  <w:t>программного обеспечения</w:t>
                </w:r>
              </w:p>
            </w:tc>
          </w:tr>
        </w:tbl>
        <w:p w14:paraId="30A70A9C" w14:textId="77777777" w:rsidR="00CA55AD" w:rsidRPr="002E1075" w:rsidRDefault="00CA55AD" w:rsidP="00F05CD7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34ED51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251CC1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0E738E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073DE15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281BC11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BCC6E8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9464" w:type="dxa"/>
            <w:tblLayout w:type="fixed"/>
            <w:tblLook w:val="04A0" w:firstRow="1" w:lastRow="0" w:firstColumn="1" w:lastColumn="0" w:noHBand="0" w:noVBand="1"/>
          </w:tblPr>
          <w:tblGrid>
            <w:gridCol w:w="2010"/>
            <w:gridCol w:w="117"/>
            <w:gridCol w:w="1809"/>
            <w:gridCol w:w="1661"/>
            <w:gridCol w:w="1599"/>
            <w:gridCol w:w="2268"/>
          </w:tblGrid>
          <w:tr w:rsidR="00CA55AD" w:rsidRPr="00E93448" w14:paraId="436FC2F8" w14:textId="77777777" w:rsidTr="00CF5092">
            <w:tc>
              <w:tcPr>
                <w:tcW w:w="2127" w:type="dxa"/>
                <w:gridSpan w:val="2"/>
              </w:tcPr>
              <w:p w14:paraId="7CB9B1BE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1809" w:type="dxa"/>
                <w:tcBorders>
                  <w:bottom w:val="single" w:sz="8" w:space="0" w:color="auto"/>
                </w:tcBorders>
              </w:tcPr>
              <w:p w14:paraId="7AE4D1C3" w14:textId="77777777" w:rsidR="00CA55AD" w:rsidRPr="00E93448" w:rsidRDefault="00DE02B2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7501CE7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7719586" w14:textId="77777777" w:rsidR="00CA55AD" w:rsidRPr="00E93448" w:rsidRDefault="00CF5092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0</w:t>
                </w:r>
                <w:r>
                  <w:rPr>
                    <w:szCs w:val="28"/>
                    <w:lang w:val="en-US"/>
                  </w:rPr>
                  <w:t>8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12</w:t>
                </w:r>
                <w:r w:rsidRPr="004744C4">
                  <w:rPr>
                    <w:szCs w:val="28"/>
                  </w:rPr>
                  <w:t>.202</w:t>
                </w:r>
                <w:r>
                  <w:rPr>
                    <w:szCs w:val="28"/>
                    <w:lang w:val="en-US"/>
                  </w:rPr>
                  <w:t>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7B81F3B8" w14:textId="77777777" w:rsidR="00CA55AD" w:rsidRPr="00E93448" w:rsidRDefault="007F5C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Екимов</w:t>
                </w:r>
              </w:p>
            </w:tc>
          </w:tr>
          <w:tr w:rsidR="00CA55AD" w:rsidRPr="002E1075" w14:paraId="2E9426C1" w14:textId="77777777" w:rsidTr="00CF5092">
            <w:tc>
              <w:tcPr>
                <w:tcW w:w="2127" w:type="dxa"/>
                <w:gridSpan w:val="2"/>
              </w:tcPr>
              <w:p w14:paraId="319777F1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809" w:type="dxa"/>
                <w:tcBorders>
                  <w:top w:val="single" w:sz="8" w:space="0" w:color="auto"/>
                </w:tcBorders>
              </w:tcPr>
              <w:p w14:paraId="1AE115D8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480FC946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0A9590D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BC9FA4D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F2EDE3E" w14:textId="77777777" w:rsidTr="00CF5092">
            <w:tc>
              <w:tcPr>
                <w:tcW w:w="2127" w:type="dxa"/>
                <w:gridSpan w:val="2"/>
              </w:tcPr>
              <w:p w14:paraId="049F783C" w14:textId="77777777" w:rsidR="00CA55AD" w:rsidRPr="00E93448" w:rsidRDefault="00CF5092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4744C4">
                  <w:rPr>
                    <w:szCs w:val="28"/>
                  </w:rPr>
                  <w:t>Преподаватель</w:t>
                </w:r>
              </w:p>
            </w:tc>
            <w:tc>
              <w:tcPr>
                <w:tcW w:w="3470" w:type="dxa"/>
                <w:gridSpan w:val="2"/>
                <w:tcBorders>
                  <w:bottom w:val="single" w:sz="8" w:space="0" w:color="auto"/>
                </w:tcBorders>
              </w:tcPr>
              <w:p w14:paraId="74D4392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CA1CFE9" w14:textId="77777777" w:rsidR="00CA55AD" w:rsidRPr="00E93448" w:rsidRDefault="00CF5092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09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12</w:t>
                </w:r>
                <w:r w:rsidRPr="004744C4">
                  <w:rPr>
                    <w:szCs w:val="28"/>
                  </w:rPr>
                  <w:t>.202</w:t>
                </w:r>
                <w:r>
                  <w:rPr>
                    <w:szCs w:val="28"/>
                    <w:lang w:val="en-US"/>
                  </w:rPr>
                  <w:t>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36B1D46B" w14:textId="77777777" w:rsidR="00CA55AD" w:rsidRPr="00E93448" w:rsidRDefault="007F5C00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szCs w:val="28"/>
                  </w:rPr>
                  <w:t>Ю</w:t>
                </w:r>
                <w:r w:rsidRPr="004744C4">
                  <w:rPr>
                    <w:szCs w:val="28"/>
                  </w:rPr>
                  <w:t>.</w:t>
                </w:r>
                <w:r>
                  <w:rPr>
                    <w:szCs w:val="28"/>
                  </w:rPr>
                  <w:t>С</w:t>
                </w:r>
                <w:r w:rsidRPr="004744C4">
                  <w:rPr>
                    <w:szCs w:val="28"/>
                  </w:rPr>
                  <w:t xml:space="preserve">. </w:t>
                </w:r>
                <w:r>
                  <w:rPr>
                    <w:szCs w:val="28"/>
                  </w:rPr>
                  <w:t>Маломан</w:t>
                </w:r>
              </w:p>
            </w:tc>
          </w:tr>
          <w:tr w:rsidR="00CA55AD" w:rsidRPr="002E1075" w14:paraId="23409E91" w14:textId="77777777" w:rsidTr="00CF5092">
            <w:tc>
              <w:tcPr>
                <w:tcW w:w="2010" w:type="dxa"/>
              </w:tcPr>
              <w:p w14:paraId="2410D468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  <w:gridSpan w:val="2"/>
              </w:tcPr>
              <w:p w14:paraId="34B15221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1A8863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932D297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DC5AB11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010FF00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77FDB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54DC9D3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4446F42" w14:textId="77777777" w:rsidR="00A04EA9" w:rsidRPr="002E1075" w:rsidRDefault="00A04EA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6CF504" w14:textId="77777777" w:rsidR="00CA55AD" w:rsidRPr="00800364" w:rsidRDefault="00CA55AD" w:rsidP="00A04EA9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</w:p>
      </w:sdtContent>
    </w:sdt>
    <w:p w14:paraId="2F008394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15966F89" w14:textId="79CA7568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"Заголовок;1" </w:instrText>
      </w:r>
      <w:r>
        <w:rPr>
          <w:lang w:val="en-US"/>
        </w:rPr>
        <w:fldChar w:fldCharType="separate"/>
      </w:r>
      <w:hyperlink w:anchor="_Toc215610389" w:history="1">
        <w:r w:rsidRPr="00867AE0">
          <w:rPr>
            <w:rStyle w:val="af7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41A04E" w14:textId="12FBB679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0" w:history="1">
        <w:r w:rsidRPr="00867AE0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F9964" w14:textId="122AC143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1" w:history="1">
        <w:r w:rsidRPr="00867AE0">
          <w:rPr>
            <w:rStyle w:val="af7"/>
            <w:noProof/>
          </w:rPr>
          <w:t>1 Сбор и анализ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C6EFD" w14:textId="290F0D1F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2" w:history="1">
        <w:r w:rsidRPr="00867AE0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5ABBB3" w14:textId="1209D92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3" w:history="1">
        <w:r w:rsidRPr="00867AE0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DF890F" w14:textId="06E1D236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4" w:history="1">
        <w:r w:rsidRPr="00867AE0">
          <w:rPr>
            <w:rStyle w:val="af7"/>
            <w:noProof/>
          </w:rPr>
          <w:t>1.3 Выбор состава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99E5C8" w14:textId="57C70C7B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5" w:history="1">
        <w:r w:rsidRPr="00867AE0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11019F" w14:textId="6F21458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6" w:history="1">
        <w:r w:rsidRPr="00867AE0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78140B" w14:textId="2F37930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7" w:history="1">
        <w:r w:rsidRPr="00867AE0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A5B753" w14:textId="30B594C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8" w:history="1">
        <w:r w:rsidRPr="00867AE0">
          <w:rPr>
            <w:rStyle w:val="af7"/>
            <w:noProof/>
          </w:rPr>
          <w:t>2.3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76B002" w14:textId="084E8CC3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399" w:history="1">
        <w:r w:rsidRPr="00867AE0">
          <w:rPr>
            <w:rStyle w:val="af7"/>
            <w:noProof/>
          </w:rPr>
          <w:t>3 Разработка и интеграция модулей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4B3A28" w14:textId="2A944F6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0" w:history="1">
        <w:r w:rsidRPr="00867AE0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02ED10" w14:textId="716EA2AC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1" w:history="1">
        <w:r w:rsidRPr="00867AE0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4D8B87" w14:textId="54889826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2" w:history="1">
        <w:r w:rsidRPr="00867AE0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EE98AD" w14:textId="54179ECA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3" w:history="1">
        <w:r w:rsidRPr="00867AE0">
          <w:rPr>
            <w:rStyle w:val="af7"/>
            <w:noProof/>
          </w:rPr>
          <w:t>3.4 Экспорт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640E7F" w14:textId="39E0BDFD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4" w:history="1">
        <w:r w:rsidRPr="00867AE0">
          <w:rPr>
            <w:rStyle w:val="af7"/>
            <w:noProof/>
          </w:rPr>
          <w:t>4 Тестирование и отладка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8CFC79" w14:textId="66B7A5D7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5" w:history="1">
        <w:r w:rsidRPr="00867AE0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BE7BBC" w14:textId="052E208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6" w:history="1">
        <w:r w:rsidRPr="00867AE0">
          <w:rPr>
            <w:rStyle w:val="af7"/>
            <w:noProof/>
          </w:rPr>
          <w:t>4.2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9DA39B" w14:textId="465C6422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7" w:history="1">
        <w:r w:rsidRPr="00867AE0">
          <w:rPr>
            <w:rStyle w:val="af7"/>
            <w:noProof/>
          </w:rPr>
          <w:t>5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9A2FA6" w14:textId="2C2588FD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8" w:history="1">
        <w:r w:rsidRPr="00867AE0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22D1F1" w14:textId="5C2CF944" w:rsidR="00E84E6A" w:rsidRDefault="00E84E6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09" w:history="1">
        <w:r w:rsidRPr="00867AE0">
          <w:rPr>
            <w:rStyle w:val="af7"/>
            <w:noProof/>
          </w:rPr>
          <w:t>5.2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DCCDD7" w14:textId="3A2631E4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10" w:history="1">
        <w:r w:rsidRPr="00867AE0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D168ED" w14:textId="5CFCB5D0" w:rsidR="00E84E6A" w:rsidRDefault="00E84E6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5610411" w:history="1">
        <w:r w:rsidRPr="00867AE0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228512" w14:textId="20B3324D" w:rsidR="008532F7" w:rsidRPr="00E66F61" w:rsidRDefault="00E84E6A" w:rsidP="008532F7">
      <w:pPr>
        <w:rPr>
          <w:lang w:val="en-US"/>
        </w:rPr>
      </w:pPr>
      <w:r>
        <w:rPr>
          <w:lang w:val="en-US"/>
        </w:rPr>
        <w:fldChar w:fldCharType="end"/>
      </w:r>
    </w:p>
    <w:p w14:paraId="195805C4" w14:textId="77777777" w:rsidR="00800364" w:rsidRDefault="00800364" w:rsidP="00800364">
      <w:pPr>
        <w:pStyle w:val="a7"/>
      </w:pPr>
      <w:bookmarkStart w:id="0" w:name="_Toc194696990"/>
      <w:bookmarkStart w:id="1" w:name="_Toc215610331"/>
      <w:bookmarkStart w:id="2" w:name="_Toc215610389"/>
      <w:r>
        <w:lastRenderedPageBreak/>
        <w:t>Перечень сокращений и обозначений</w:t>
      </w:r>
      <w:bookmarkEnd w:id="0"/>
      <w:bookmarkEnd w:id="1"/>
      <w:bookmarkEnd w:id="2"/>
    </w:p>
    <w:p w14:paraId="60E1FE5A" w14:textId="77777777" w:rsidR="006D0C39" w:rsidRDefault="006D0C39" w:rsidP="006D0C39">
      <w:pPr>
        <w:pStyle w:val="a3"/>
      </w:pPr>
      <w:r w:rsidRPr="006D0C39">
        <w:t xml:space="preserve">В настоящем </w:t>
      </w:r>
      <w:r w:rsidR="00A071FB">
        <w:t>курсовом</w:t>
      </w:r>
      <w:r w:rsidRPr="006D0C39">
        <w:t xml:space="preserve"> </w:t>
      </w:r>
      <w:r w:rsidR="00A071FB">
        <w:t xml:space="preserve">проекте </w:t>
      </w:r>
      <w:r w:rsidRPr="006D0C39">
        <w:t>применяются следующие сокращения и обозначения:</w:t>
      </w:r>
    </w:p>
    <w:p w14:paraId="58266735" w14:textId="77B0D1D5" w:rsidR="00714814" w:rsidRPr="00714814" w:rsidRDefault="00714814" w:rsidP="00737E21">
      <w:pPr>
        <w:pStyle w:val="a3"/>
      </w:pPr>
      <w:r>
        <w:t>АКТ</w:t>
      </w:r>
      <w:r w:rsidR="00E813E0">
        <w:t> </w:t>
      </w:r>
      <w:r>
        <w:t>(ф)</w:t>
      </w:r>
      <w:r w:rsidR="00E813E0">
        <w:t> </w:t>
      </w:r>
      <w:r>
        <w:t>СПбГУТ – Архангельский колледж телекоммуникаций (филиал) Санкт-Петербуржского государственного университета телекоммуникаций</w:t>
      </w:r>
    </w:p>
    <w:p w14:paraId="545233D8" w14:textId="77777777" w:rsidR="00714814" w:rsidRDefault="00714814" w:rsidP="00B940E6">
      <w:pPr>
        <w:pStyle w:val="a3"/>
      </w:pPr>
      <w:r>
        <w:t>БД – база данных</w:t>
      </w:r>
    </w:p>
    <w:p w14:paraId="709BCC45" w14:textId="77777777" w:rsidR="00714814" w:rsidRDefault="00714814" w:rsidP="00B940E6">
      <w:pPr>
        <w:pStyle w:val="a3"/>
      </w:pPr>
      <w:r>
        <w:t>ОС – операционная система</w:t>
      </w:r>
    </w:p>
    <w:p w14:paraId="23F85500" w14:textId="77777777" w:rsidR="00714814" w:rsidRPr="008532F7" w:rsidRDefault="00714814" w:rsidP="008532F7">
      <w:pPr>
        <w:pStyle w:val="a3"/>
      </w:pPr>
      <w:r w:rsidRPr="008532F7">
        <w:t>ПК – персональный компьютер</w:t>
      </w:r>
    </w:p>
    <w:p w14:paraId="08E1A411" w14:textId="77777777" w:rsidR="00714814" w:rsidRDefault="00714814" w:rsidP="008532F7">
      <w:pPr>
        <w:pStyle w:val="a3"/>
      </w:pPr>
      <w:r w:rsidRPr="008532F7">
        <w:t>ПО – программное обеспечение</w:t>
      </w:r>
    </w:p>
    <w:p w14:paraId="535FC317" w14:textId="4FD24978" w:rsidR="00714814" w:rsidRPr="00714814" w:rsidRDefault="00714814" w:rsidP="00262403">
      <w:pPr>
        <w:pStyle w:val="a3"/>
      </w:pPr>
      <w:r w:rsidRPr="00714814">
        <w:t>СПбГУТ –</w:t>
      </w:r>
      <w:r w:rsidRPr="00714814">
        <w:t xml:space="preserve"> </w:t>
      </w:r>
      <w:r w:rsidR="00262403">
        <w:t>Санкт-Петербуржск</w:t>
      </w:r>
      <w:r w:rsidR="00262403">
        <w:t>ий</w:t>
      </w:r>
      <w:r w:rsidR="00262403">
        <w:t xml:space="preserve"> государственн</w:t>
      </w:r>
      <w:r w:rsidR="00262403">
        <w:t>ый</w:t>
      </w:r>
      <w:r w:rsidR="00262403">
        <w:t xml:space="preserve"> университет телекоммуникаций</w:t>
      </w:r>
    </w:p>
    <w:p w14:paraId="1BCC3BEC" w14:textId="77777777" w:rsidR="00714814" w:rsidRDefault="00714814" w:rsidP="008532F7">
      <w:pPr>
        <w:pStyle w:val="a3"/>
      </w:pPr>
      <w:r>
        <w:t>СУБД – система управления базами данных</w:t>
      </w:r>
    </w:p>
    <w:p w14:paraId="05239C2A" w14:textId="61A9CB32" w:rsidR="00714814" w:rsidRPr="00262403" w:rsidRDefault="00714814" w:rsidP="00737E21">
      <w:pPr>
        <w:pStyle w:val="a3"/>
      </w:pPr>
      <w:r w:rsidRPr="00262403">
        <w:t>УНФО –</w:t>
      </w:r>
      <w:r w:rsidRPr="00262403">
        <w:t xml:space="preserve"> </w:t>
      </w:r>
      <w:r w:rsidR="00262403">
        <w:t>Учет номерного фонда общежития</w:t>
      </w:r>
    </w:p>
    <w:p w14:paraId="422A990D" w14:textId="77777777" w:rsidR="00714814" w:rsidRPr="00E510EE" w:rsidRDefault="00714814" w:rsidP="00B940E6">
      <w:pPr>
        <w:pStyle w:val="a3"/>
      </w:pPr>
      <w:r>
        <w:t>ЯП – язык программирования</w:t>
      </w:r>
    </w:p>
    <w:p w14:paraId="6B7028A9" w14:textId="77777777" w:rsidR="00E510EE" w:rsidRPr="00262403" w:rsidRDefault="00E510EE" w:rsidP="008532F7">
      <w:pPr>
        <w:pStyle w:val="a3"/>
      </w:pPr>
    </w:p>
    <w:p w14:paraId="1EEF9DF2" w14:textId="61B15942" w:rsidR="00714814" w:rsidRPr="00F7321E" w:rsidRDefault="00714814" w:rsidP="008532F7">
      <w:pPr>
        <w:pStyle w:val="a3"/>
      </w:pPr>
      <w:r>
        <w:rPr>
          <w:lang w:val="en-US"/>
        </w:rPr>
        <w:t>API</w:t>
      </w:r>
      <w:r w:rsidRPr="00F7321E">
        <w:t xml:space="preserve"> –</w:t>
      </w:r>
      <w:r w:rsidR="00262403" w:rsidRPr="00F7321E">
        <w:t xml:space="preserve"> </w:t>
      </w:r>
      <w:r w:rsidR="00F7321E">
        <w:t>интерфейс прикладного программирования</w:t>
      </w:r>
    </w:p>
    <w:p w14:paraId="698B228E" w14:textId="3E4ED151" w:rsidR="00714814" w:rsidRPr="00C5565B" w:rsidRDefault="00714814" w:rsidP="008532F7">
      <w:pPr>
        <w:pStyle w:val="a3"/>
      </w:pPr>
      <w:r w:rsidRPr="00EA0B95">
        <w:rPr>
          <w:lang w:val="en-US"/>
        </w:rPr>
        <w:t>CSS</w:t>
      </w:r>
      <w:r w:rsidRPr="00F7321E">
        <w:t xml:space="preserve"> –</w:t>
      </w:r>
      <w:r w:rsidRPr="00F7321E">
        <w:t xml:space="preserve"> </w:t>
      </w:r>
      <w:r w:rsidR="00C5565B">
        <w:t>каскадная таблица стилей</w:t>
      </w:r>
    </w:p>
    <w:p w14:paraId="19B99308" w14:textId="62534EB2" w:rsidR="00714814" w:rsidRPr="00C5565B" w:rsidRDefault="00714814" w:rsidP="008532F7">
      <w:pPr>
        <w:pStyle w:val="a3"/>
      </w:pPr>
      <w:r w:rsidRPr="00714814">
        <w:rPr>
          <w:lang w:val="en-US"/>
        </w:rPr>
        <w:t>ERD</w:t>
      </w:r>
      <w:r w:rsidRPr="00C5565B">
        <w:t xml:space="preserve"> –</w:t>
      </w:r>
      <w:r w:rsidRPr="00C5565B">
        <w:t xml:space="preserve"> </w:t>
      </w:r>
      <w:r w:rsidR="00C5565B" w:rsidRPr="00C5565B">
        <w:t>диаграмма взаимосвязей сущностей</w:t>
      </w:r>
    </w:p>
    <w:p w14:paraId="7F4A4D87" w14:textId="587D6A99" w:rsidR="00714814" w:rsidRPr="00C5565B" w:rsidRDefault="00714814" w:rsidP="008532F7">
      <w:pPr>
        <w:pStyle w:val="a3"/>
      </w:pPr>
      <w:r w:rsidRPr="00EA0B95">
        <w:rPr>
          <w:lang w:val="en-US"/>
        </w:rPr>
        <w:t>HTML</w:t>
      </w:r>
      <w:r w:rsidRPr="007F1AC9">
        <w:t xml:space="preserve"> – </w:t>
      </w:r>
      <w:r w:rsidR="00C5565B">
        <w:t>язык гипертекстовой разметки</w:t>
      </w:r>
    </w:p>
    <w:p w14:paraId="608D3A03" w14:textId="29DC6C19" w:rsidR="00714814" w:rsidRPr="007F1AC9" w:rsidRDefault="00714814" w:rsidP="008532F7">
      <w:pPr>
        <w:pStyle w:val="a3"/>
      </w:pPr>
      <w:r w:rsidRPr="00714814">
        <w:rPr>
          <w:lang w:val="en-US"/>
        </w:rPr>
        <w:t>HTTPS</w:t>
      </w:r>
      <w:r w:rsidRPr="007F1AC9">
        <w:t xml:space="preserve"> –</w:t>
      </w:r>
      <w:r w:rsidRPr="007F1AC9">
        <w:t xml:space="preserve"> </w:t>
      </w:r>
      <w:r w:rsidR="005030AE">
        <w:t>б</w:t>
      </w:r>
      <w:r w:rsidR="007F1AC9" w:rsidRPr="007F1AC9">
        <w:t>езопасный протокол передачи гипертекста</w:t>
      </w:r>
    </w:p>
    <w:p w14:paraId="24F77C9A" w14:textId="5DCD22CC" w:rsidR="00714814" w:rsidRPr="00262403" w:rsidRDefault="00714814" w:rsidP="008532F7">
      <w:pPr>
        <w:pStyle w:val="a3"/>
      </w:pPr>
      <w:r>
        <w:rPr>
          <w:lang w:val="en-US"/>
        </w:rPr>
        <w:t>IDE</w:t>
      </w:r>
      <w:r w:rsidRPr="000C0BD6">
        <w:t xml:space="preserve"> –</w:t>
      </w:r>
      <w:r w:rsidR="00262403">
        <w:t xml:space="preserve"> </w:t>
      </w:r>
      <w:r w:rsidR="000C0BD6" w:rsidRPr="000C0BD6">
        <w:t>интегрированная среда разработки</w:t>
      </w:r>
    </w:p>
    <w:p w14:paraId="4573EEEB" w14:textId="724EF77B" w:rsidR="00714814" w:rsidRPr="00262403" w:rsidRDefault="00714814" w:rsidP="008532F7">
      <w:pPr>
        <w:pStyle w:val="a3"/>
      </w:pPr>
      <w:r w:rsidRPr="00EA0B95">
        <w:rPr>
          <w:lang w:val="en-US"/>
        </w:rPr>
        <w:t>REST</w:t>
      </w:r>
      <w:r w:rsidRPr="000C0BD6">
        <w:t xml:space="preserve"> –</w:t>
      </w:r>
      <w:r w:rsidR="00262403">
        <w:t xml:space="preserve"> </w:t>
      </w:r>
      <w:r w:rsidR="00E24B42" w:rsidRPr="00E24B42">
        <w:t>передача репрезентативного состояния</w:t>
      </w:r>
    </w:p>
    <w:p w14:paraId="0BA19872" w14:textId="1A0AA892" w:rsidR="00714814" w:rsidRPr="00E24B42" w:rsidRDefault="00714814" w:rsidP="008532F7">
      <w:pPr>
        <w:pStyle w:val="a3"/>
      </w:pPr>
      <w:r w:rsidRPr="00714814">
        <w:rPr>
          <w:lang w:val="en-US"/>
        </w:rPr>
        <w:t>SDK</w:t>
      </w:r>
      <w:r w:rsidRPr="00E24B42">
        <w:t xml:space="preserve"> –</w:t>
      </w:r>
      <w:r w:rsidRPr="00E24B42">
        <w:t xml:space="preserve"> </w:t>
      </w:r>
      <w:r w:rsidR="00E24B42" w:rsidRPr="00E24B42">
        <w:t>комплект для разработки программного обеспечения</w:t>
      </w:r>
    </w:p>
    <w:p w14:paraId="1C12D067" w14:textId="77777777" w:rsidR="00157D07" w:rsidRDefault="008532F7" w:rsidP="008532F7">
      <w:pPr>
        <w:pStyle w:val="a7"/>
      </w:pPr>
      <w:bookmarkStart w:id="3" w:name="_Toc194696991"/>
      <w:bookmarkStart w:id="4" w:name="_Toc215610332"/>
      <w:bookmarkStart w:id="5" w:name="_Toc215610390"/>
      <w:r>
        <w:lastRenderedPageBreak/>
        <w:t>Введение</w:t>
      </w:r>
      <w:bookmarkEnd w:id="3"/>
      <w:bookmarkEnd w:id="4"/>
      <w:bookmarkEnd w:id="5"/>
    </w:p>
    <w:p w14:paraId="18D1AEED" w14:textId="77777777" w:rsidR="00135AB1" w:rsidRPr="00F31BF1" w:rsidRDefault="00135AB1" w:rsidP="00135AB1">
      <w:pPr>
        <w:pStyle w:val="a3"/>
      </w:pPr>
      <w:r w:rsidRPr="00F31BF1">
        <w:t>Краткое описание базы практики: что за предприятие и чем занимается</w:t>
      </w:r>
    </w:p>
    <w:p w14:paraId="3F3073B8" w14:textId="77777777" w:rsidR="00135AB1" w:rsidRPr="00F31BF1" w:rsidRDefault="00135AB1" w:rsidP="00F31BF1">
      <w:pPr>
        <w:pStyle w:val="a3"/>
      </w:pPr>
      <w:r w:rsidRPr="00F31BF1">
        <w:t>Цели производственной практики:</w:t>
      </w:r>
    </w:p>
    <w:p w14:paraId="40D42778" w14:textId="77777777"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11</w:t>
      </w:r>
      <w:r w:rsidRPr="00F31BF1">
        <w:t> «</w:t>
      </w:r>
      <w:r w:rsidR="000547B5" w:rsidRPr="00F31BF1">
        <w:t>Название ПМ</w:t>
      </w:r>
      <w:r w:rsidRPr="00F31BF1">
        <w:t>» и развитие общих и профессиональных компетенций,</w:t>
      </w:r>
    </w:p>
    <w:p w14:paraId="25FB0754" w14:textId="77777777" w:rsidR="00135AB1" w:rsidRPr="00F31BF1" w:rsidRDefault="00135AB1" w:rsidP="006B2E38">
      <w:pPr>
        <w:pStyle w:val="a1"/>
      </w:pPr>
      <w:r w:rsidRPr="00F31BF1">
        <w:t>получение практического опыта по выполнению работ по ПМ.</w:t>
      </w:r>
      <w:r w:rsidR="00E46B85" w:rsidRPr="00F31BF1">
        <w:t>01</w:t>
      </w:r>
      <w:r w:rsidRPr="00F31BF1">
        <w:t> «</w:t>
      </w:r>
      <w:r w:rsidR="000547B5" w:rsidRPr="00F31BF1">
        <w:t>Название ПМ</w:t>
      </w:r>
      <w:r w:rsidRPr="00F31BF1">
        <w:t>» и развитие общих и профессиональных компетенций.</w:t>
      </w:r>
    </w:p>
    <w:p w14:paraId="2A54E81A" w14:textId="77777777" w:rsidR="000547B5" w:rsidRPr="00F31BF1" w:rsidRDefault="000547B5" w:rsidP="000547B5">
      <w:pPr>
        <w:pStyle w:val="a1"/>
        <w:numPr>
          <w:ilvl w:val="0"/>
          <w:numId w:val="0"/>
        </w:numPr>
        <w:ind w:left="709"/>
      </w:pPr>
      <w:r w:rsidRPr="00F31BF1">
        <w:t>Задачами производственной практики являются:</w:t>
      </w:r>
    </w:p>
    <w:p w14:paraId="1658E4F8" w14:textId="77777777" w:rsidR="00E86806" w:rsidRPr="00F31BF1" w:rsidRDefault="00E86806" w:rsidP="00E86806">
      <w:pPr>
        <w:pStyle w:val="a1"/>
      </w:pPr>
      <w:r w:rsidRPr="00F31BF1">
        <w:t>задачи в соответствии с аттестационным листом</w:t>
      </w:r>
    </w:p>
    <w:p w14:paraId="6B54C86C" w14:textId="77777777" w:rsidR="00E86806" w:rsidRPr="00F31BF1" w:rsidRDefault="00E86806" w:rsidP="00E86806">
      <w:pPr>
        <w:pStyle w:val="a1"/>
      </w:pPr>
      <w:r w:rsidRPr="00F31BF1">
        <w:t>задачи в соответствии с аттестационным листом</w:t>
      </w:r>
    </w:p>
    <w:p w14:paraId="2E99B845" w14:textId="77777777" w:rsidR="00A263AF" w:rsidRDefault="00E86806" w:rsidP="00E86806">
      <w:pPr>
        <w:pStyle w:val="a3"/>
      </w:pPr>
      <w:r w:rsidRPr="00F31BF1">
        <w:t xml:space="preserve">Описание рабочего места на практике, </w:t>
      </w:r>
      <w:r w:rsidR="00A15409" w:rsidRPr="00F31BF1">
        <w:t>аппаратное</w:t>
      </w:r>
      <w:r w:rsidRPr="00F31BF1">
        <w:t xml:space="preserve"> и программное обеспечение</w:t>
      </w:r>
    </w:p>
    <w:p w14:paraId="5A3EEB3C" w14:textId="77777777" w:rsidR="00A263AF" w:rsidRDefault="00A263AF" w:rsidP="00A263AF">
      <w:r>
        <w:br w:type="page"/>
      </w:r>
    </w:p>
    <w:p w14:paraId="3AD3312B" w14:textId="77777777" w:rsidR="00E86806" w:rsidRPr="00F31BF1" w:rsidRDefault="00E86806" w:rsidP="00E86806">
      <w:pPr>
        <w:pStyle w:val="a3"/>
      </w:pPr>
    </w:p>
    <w:p w14:paraId="53120654" w14:textId="77777777" w:rsidR="00390F2E" w:rsidRPr="00F31BF1" w:rsidRDefault="00390F2E" w:rsidP="00E86806">
      <w:pPr>
        <w:pStyle w:val="a3"/>
      </w:pPr>
      <w:r w:rsidRPr="00F31BF1">
        <w:t>Объем введения 1,5 страницы</w:t>
      </w:r>
    </w:p>
    <w:p w14:paraId="758997D5" w14:textId="77777777" w:rsidR="00810637" w:rsidRDefault="007C605F" w:rsidP="00D13073">
      <w:pPr>
        <w:pStyle w:val="1"/>
      </w:pPr>
      <w:bookmarkStart w:id="6" w:name="_Hlk215608503"/>
      <w:bookmarkStart w:id="7" w:name="_Toc215610290"/>
      <w:bookmarkStart w:id="8" w:name="_Toc215610333"/>
      <w:bookmarkStart w:id="9" w:name="_Toc215610391"/>
      <w:r>
        <w:lastRenderedPageBreak/>
        <w:t>Сбор и анализ требований</w:t>
      </w:r>
      <w:bookmarkEnd w:id="7"/>
      <w:bookmarkEnd w:id="8"/>
      <w:bookmarkEnd w:id="9"/>
    </w:p>
    <w:p w14:paraId="3A92C5FC" w14:textId="77777777" w:rsidR="007C605F" w:rsidRDefault="007C605F" w:rsidP="00D13073">
      <w:pPr>
        <w:pStyle w:val="2"/>
      </w:pPr>
      <w:bookmarkStart w:id="10" w:name="_Toc215610291"/>
      <w:bookmarkStart w:id="11" w:name="_Toc215610334"/>
      <w:bookmarkStart w:id="12" w:name="_Toc215610392"/>
      <w:bookmarkEnd w:id="6"/>
      <w:r>
        <w:t>Назначение и область применения</w:t>
      </w:r>
      <w:bookmarkEnd w:id="10"/>
      <w:bookmarkEnd w:id="11"/>
      <w:bookmarkEnd w:id="12"/>
    </w:p>
    <w:p w14:paraId="2BC214E9" w14:textId="77777777" w:rsidR="007C605F" w:rsidRPr="007C605F" w:rsidRDefault="007C605F" w:rsidP="007C605F">
      <w:pPr>
        <w:pStyle w:val="a3"/>
      </w:pPr>
      <w:r>
        <w:t>П</w:t>
      </w:r>
      <w:r w:rsidRPr="007C605F">
        <w:t xml:space="preserve">одсистема учета номерного фонда общежития предназначена для </w:t>
      </w:r>
      <w:r w:rsidR="00CF6A37">
        <w:t>упрощения</w:t>
      </w:r>
      <w:r w:rsidRPr="007C605F">
        <w:t xml:space="preserve"> процесс</w:t>
      </w:r>
      <w:r w:rsidR="00CF6A37">
        <w:t>а</w:t>
      </w:r>
      <w:r w:rsidRPr="007C605F">
        <w:t xml:space="preserve"> расселения студентов, ведения </w:t>
      </w:r>
      <w:r w:rsidR="00CF6A37">
        <w:t xml:space="preserve">учета </w:t>
      </w:r>
      <w:r w:rsidRPr="007C605F">
        <w:t>данных о проживающих студентах и жилы</w:t>
      </w:r>
      <w:r w:rsidR="00CF6A37">
        <w:t xml:space="preserve">х </w:t>
      </w:r>
      <w:r w:rsidRPr="007C605F">
        <w:t>помещения</w:t>
      </w:r>
      <w:r w:rsidR="00CF6A37">
        <w:t>х</w:t>
      </w:r>
      <w:r w:rsidRPr="007C605F">
        <w:t>. Её внедрение направлено на замену бумажного документооборота цифровым решением, что сни</w:t>
      </w:r>
      <w:r w:rsidR="00CF6A37">
        <w:t>зи</w:t>
      </w:r>
      <w:r w:rsidRPr="007C605F">
        <w:t>т время, затрач</w:t>
      </w:r>
      <w:r w:rsidR="00CF6A37">
        <w:t>иваем</w:t>
      </w:r>
      <w:r w:rsidRPr="007C605F">
        <w:t xml:space="preserve">ое на формирование </w:t>
      </w:r>
      <w:r w:rsidR="00CF6A37">
        <w:t xml:space="preserve">списков </w:t>
      </w:r>
      <w:r w:rsidRPr="007C605F">
        <w:t>расселения, исключ</w:t>
      </w:r>
      <w:r w:rsidR="00CF6A37">
        <w:t>и</w:t>
      </w:r>
      <w:r w:rsidRPr="007C605F">
        <w:t>т ошибки при заселении и обеспечит быстрый доступ к информации о проживающих в общежитии.</w:t>
      </w:r>
    </w:p>
    <w:p w14:paraId="4FA9099B" w14:textId="77777777" w:rsidR="007C605F" w:rsidRDefault="007C605F" w:rsidP="007C605F">
      <w:pPr>
        <w:pStyle w:val="a3"/>
      </w:pPr>
      <w:r w:rsidRPr="007C605F">
        <w:t>Подсистема предназначена для использования в студенческих общежитиях учебных заведений среднего профессионального образования, например, в АКТ</w:t>
      </w:r>
      <w:r>
        <w:t> </w:t>
      </w:r>
      <w:r w:rsidRPr="007C605F">
        <w:t>(ф)</w:t>
      </w:r>
      <w:r>
        <w:t> </w:t>
      </w:r>
      <w:r w:rsidRPr="007C605F">
        <w:t>СПбГУТ. Основными пользователями являются комендант общежития и ночные воспитатели.</w:t>
      </w:r>
    </w:p>
    <w:p w14:paraId="22E26CC8" w14:textId="77777777" w:rsidR="000D71CB" w:rsidRDefault="000D71CB" w:rsidP="00D13073">
      <w:pPr>
        <w:pStyle w:val="2"/>
      </w:pPr>
      <w:bookmarkStart w:id="13" w:name="_Toc215610292"/>
      <w:bookmarkStart w:id="14" w:name="_Toc215610335"/>
      <w:bookmarkStart w:id="15" w:name="_Toc215610393"/>
      <w:r>
        <w:t>Постановка задачи</w:t>
      </w:r>
      <w:bookmarkEnd w:id="13"/>
      <w:bookmarkEnd w:id="14"/>
      <w:bookmarkEnd w:id="15"/>
    </w:p>
    <w:p w14:paraId="6373F697" w14:textId="77777777" w:rsidR="000D71CB" w:rsidRDefault="000D71CB" w:rsidP="000D71CB">
      <w:pPr>
        <w:pStyle w:val="a3"/>
      </w:pPr>
      <w:r>
        <w:t>Необходимо разработать веб-приложение, которое предоставит доступ к следующей функциональности:</w:t>
      </w:r>
    </w:p>
    <w:p w14:paraId="72C7F910" w14:textId="77777777" w:rsidR="000D71CB" w:rsidRDefault="000D71CB" w:rsidP="000D71CB">
      <w:pPr>
        <w:pStyle w:val="a1"/>
      </w:pPr>
      <w:r>
        <w:t>авторизация пользователей</w:t>
      </w:r>
      <w:r>
        <w:rPr>
          <w:lang w:val="en-US"/>
        </w:rPr>
        <w:t>;</w:t>
      </w:r>
    </w:p>
    <w:p w14:paraId="7CAABE77" w14:textId="77777777" w:rsidR="000D71CB" w:rsidRDefault="000D71CB" w:rsidP="000D71CB">
      <w:pPr>
        <w:pStyle w:val="a1"/>
      </w:pPr>
      <w:r>
        <w:t>редактирование данных пользователей системы</w:t>
      </w:r>
      <w:r>
        <w:rPr>
          <w:lang w:val="en-US"/>
        </w:rPr>
        <w:t>;</w:t>
      </w:r>
    </w:p>
    <w:p w14:paraId="3D59CB8C" w14:textId="77777777" w:rsidR="000D71CB" w:rsidRDefault="000D71CB" w:rsidP="000D71CB">
      <w:pPr>
        <w:pStyle w:val="a1"/>
      </w:pPr>
      <w:r>
        <w:t>редактирование данных о студентах и комнатах</w:t>
      </w:r>
      <w:r w:rsidRPr="009E56FC">
        <w:t>;</w:t>
      </w:r>
    </w:p>
    <w:p w14:paraId="38E29E7D" w14:textId="77777777" w:rsidR="000D71CB" w:rsidRDefault="000D71CB" w:rsidP="000D71CB">
      <w:pPr>
        <w:pStyle w:val="a1"/>
      </w:pPr>
      <w:r>
        <w:t>добавление заметок о студентах</w:t>
      </w:r>
      <w:r>
        <w:rPr>
          <w:lang w:val="en-US"/>
        </w:rPr>
        <w:t>;</w:t>
      </w:r>
    </w:p>
    <w:p w14:paraId="68E6F913" w14:textId="77777777" w:rsidR="000D71CB" w:rsidRDefault="000D71CB" w:rsidP="000D71CB">
      <w:pPr>
        <w:pStyle w:val="a1"/>
      </w:pPr>
      <w:r>
        <w:t>фильтрация и поиск данных о студентах и комнатах</w:t>
      </w:r>
      <w:r w:rsidRPr="009E56FC">
        <w:t>;</w:t>
      </w:r>
    </w:p>
    <w:p w14:paraId="7FEE3BAB" w14:textId="77777777" w:rsidR="000D71CB" w:rsidRDefault="000D71CB" w:rsidP="000D71CB">
      <w:pPr>
        <w:pStyle w:val="a1"/>
      </w:pPr>
      <w:r>
        <w:t>формирование списка расселения студентов,</w:t>
      </w:r>
    </w:p>
    <w:p w14:paraId="7174134B" w14:textId="77777777" w:rsidR="000D71CB" w:rsidRDefault="000D71CB" w:rsidP="000D71CB">
      <w:pPr>
        <w:pStyle w:val="a1"/>
      </w:pPr>
      <w:r>
        <w:t xml:space="preserve">формирование отчётов о проживающих студентах в формате </w:t>
      </w:r>
      <w:r w:rsidR="004A2D13">
        <w:t>.</w:t>
      </w:r>
      <w:r w:rsidR="004A2D13">
        <w:rPr>
          <w:lang w:val="en-US"/>
        </w:rPr>
        <w:t>x</w:t>
      </w:r>
      <w:r w:rsidR="002006D8">
        <w:rPr>
          <w:lang w:val="en-US"/>
        </w:rPr>
        <w:t>ls</w:t>
      </w:r>
      <w:r w:rsidR="004A2D13">
        <w:rPr>
          <w:lang w:val="en-US"/>
        </w:rPr>
        <w:t>x</w:t>
      </w:r>
      <w:r w:rsidR="004A2D13" w:rsidRPr="004A2D13">
        <w:t xml:space="preserve"> </w:t>
      </w:r>
      <w:r>
        <w:t>с возможностью применения фильтров.</w:t>
      </w:r>
    </w:p>
    <w:p w14:paraId="0D150DF9" w14:textId="77777777" w:rsidR="000D71CB" w:rsidRDefault="000D71CB" w:rsidP="000D71CB">
      <w:pPr>
        <w:pStyle w:val="a3"/>
      </w:pPr>
      <w:r>
        <w:t xml:space="preserve">При запуске веб-приложения отображается страница авторизации. Пользователь может авторизоваться в системе, если у него имеются данные </w:t>
      </w:r>
      <w:r>
        <w:lastRenderedPageBreak/>
        <w:t xml:space="preserve">учетной записи, которые предоставляет организация. При успешной авторизации пользователь попадает на главную страницу приложения с доступной функциональностью </w:t>
      </w:r>
      <w:r w:rsidR="00B459D6">
        <w:t>в</w:t>
      </w:r>
      <w:r>
        <w:t xml:space="preserve"> зависимости от р</w:t>
      </w:r>
      <w:r w:rsidR="00B459D6">
        <w:t>о</w:t>
      </w:r>
      <w:r>
        <w:t>ли пользователя в подсистеме.</w:t>
      </w:r>
    </w:p>
    <w:p w14:paraId="7BC5C852" w14:textId="77777777" w:rsidR="000D71CB" w:rsidRDefault="000D71CB" w:rsidP="000D71CB">
      <w:pPr>
        <w:pStyle w:val="a3"/>
      </w:pPr>
      <w:r>
        <w:t>Главная страница включает в себя навигационное бургер-меню, при помощи которого можно удобно переключаться между функциональными возможностями приложения. На рисунке 1 изображена диаграмма вариантов использования</w:t>
      </w:r>
      <w:r w:rsidR="00831A31">
        <w:t xml:space="preserve"> подсистемы</w:t>
      </w:r>
      <w:r>
        <w:t>.</w:t>
      </w:r>
    </w:p>
    <w:p w14:paraId="6DA2DAD6" w14:textId="77777777" w:rsidR="000D71CB" w:rsidRDefault="00883F61" w:rsidP="00B05837">
      <w:pPr>
        <w:pStyle w:val="afd"/>
      </w:pPr>
      <w:r w:rsidRPr="00883F61">
        <w:drawing>
          <wp:inline distT="0" distB="0" distL="0" distR="0" wp14:anchorId="31FF6552" wp14:editId="2DDEC9EA">
            <wp:extent cx="5671838" cy="4922520"/>
            <wp:effectExtent l="0" t="0" r="5080" b="0"/>
            <wp:docPr id="3711407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5" t="1634" r="1459" b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140" cy="497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2370F" w14:textId="77777777" w:rsidR="000D71CB" w:rsidRDefault="000D71CB" w:rsidP="00B05837">
      <w:pPr>
        <w:pStyle w:val="afe"/>
      </w:pPr>
      <w:r>
        <w:t>Рисунок 1 – Диаграмма вариантов использования</w:t>
      </w:r>
      <w:r w:rsidR="00831A31">
        <w:t xml:space="preserve"> подсистемы</w:t>
      </w:r>
    </w:p>
    <w:p w14:paraId="1EF702E8" w14:textId="77777777" w:rsidR="000D71CB" w:rsidRDefault="000D71CB" w:rsidP="000D71CB">
      <w:pPr>
        <w:pStyle w:val="a3"/>
      </w:pPr>
      <w:r>
        <w:lastRenderedPageBreak/>
        <w:t xml:space="preserve">Воспитатель имеет доступ к функциональности, позволяющей просматривать </w:t>
      </w:r>
      <w:r w:rsidR="00977982">
        <w:t xml:space="preserve">списки расселения студентов и </w:t>
      </w:r>
      <w:r>
        <w:t xml:space="preserve">информацию о проживающих </w:t>
      </w:r>
      <w:r w:rsidR="00977982">
        <w:t xml:space="preserve">в общежитии </w:t>
      </w:r>
      <w:r>
        <w:t>студентах</w:t>
      </w:r>
      <w:r w:rsidR="00977982">
        <w:t xml:space="preserve"> и</w:t>
      </w:r>
      <w:r>
        <w:t xml:space="preserve"> оставлять заметки</w:t>
      </w:r>
      <w:r w:rsidR="00977982">
        <w:t xml:space="preserve"> о студентах</w:t>
      </w:r>
      <w:r>
        <w:t>.</w:t>
      </w:r>
    </w:p>
    <w:p w14:paraId="05374A90" w14:textId="77777777" w:rsidR="000D71CB" w:rsidRDefault="000D71CB" w:rsidP="000D71CB">
      <w:pPr>
        <w:pStyle w:val="a3"/>
      </w:pPr>
      <w:r>
        <w:t xml:space="preserve">Комендант </w:t>
      </w:r>
      <w:r w:rsidR="00977982">
        <w:t xml:space="preserve">имеет доступ к функциональности воспитателя, а также </w:t>
      </w:r>
      <w:r>
        <w:t xml:space="preserve">имеет права на редактирование </w:t>
      </w:r>
      <w:r w:rsidR="00977982">
        <w:t>данных</w:t>
      </w:r>
      <w:r>
        <w:t xml:space="preserve"> о жилых помещени</w:t>
      </w:r>
      <w:r w:rsidR="00977982">
        <w:t>ях</w:t>
      </w:r>
      <w:r>
        <w:t xml:space="preserve"> общежития</w:t>
      </w:r>
      <w:r w:rsidR="00977982">
        <w:t xml:space="preserve"> и</w:t>
      </w:r>
      <w:r>
        <w:t xml:space="preserve"> студентах, формирование списка расселения студентов, формирование отчётов,</w:t>
      </w:r>
    </w:p>
    <w:p w14:paraId="35342658" w14:textId="77777777" w:rsidR="000D71CB" w:rsidRDefault="000D71CB" w:rsidP="000D71CB">
      <w:pPr>
        <w:pStyle w:val="a3"/>
      </w:pPr>
      <w:bookmarkStart w:id="16" w:name="_qqteywp47yvf" w:colFirst="0" w:colLast="0"/>
      <w:bookmarkEnd w:id="16"/>
      <w:r>
        <w:t xml:space="preserve">Администратор </w:t>
      </w:r>
      <w:r w:rsidR="00977982">
        <w:t xml:space="preserve">имеет доступ к функциональности коменданта и </w:t>
      </w:r>
      <w:r>
        <w:t>обладает расширенными правами доступа</w:t>
      </w:r>
      <w:r w:rsidR="00977982">
        <w:t>:</w:t>
      </w:r>
      <w:r>
        <w:t xml:space="preserve"> мо</w:t>
      </w:r>
      <w:r w:rsidR="00977982">
        <w:t>жет</w:t>
      </w:r>
      <w:r>
        <w:t xml:space="preserve"> </w:t>
      </w:r>
      <w:r w:rsidR="00977982">
        <w:t>регистрировать</w:t>
      </w:r>
      <w:r>
        <w:t xml:space="preserve"> новых пользователей, удалять </w:t>
      </w:r>
      <w:r w:rsidR="00977982">
        <w:t xml:space="preserve">и изменять записи о </w:t>
      </w:r>
      <w:r>
        <w:t>существующих, просматривать список всех пользователей.</w:t>
      </w:r>
    </w:p>
    <w:p w14:paraId="2CAFC201" w14:textId="77777777" w:rsidR="000D71CB" w:rsidRDefault="009A53A1" w:rsidP="00D13073">
      <w:pPr>
        <w:pStyle w:val="2"/>
      </w:pPr>
      <w:bookmarkStart w:id="17" w:name="_Toc215610293"/>
      <w:bookmarkStart w:id="18" w:name="_Toc215610336"/>
      <w:bookmarkStart w:id="19" w:name="_Toc215610394"/>
      <w:r>
        <w:t xml:space="preserve">Выбор состава программных </w:t>
      </w:r>
      <w:r w:rsidRPr="009A53A1">
        <w:t>средств</w:t>
      </w:r>
      <w:bookmarkEnd w:id="17"/>
      <w:bookmarkEnd w:id="18"/>
      <w:bookmarkEnd w:id="19"/>
    </w:p>
    <w:p w14:paraId="6DB27781" w14:textId="77777777" w:rsidR="009A53A1" w:rsidRDefault="009A53A1" w:rsidP="009A53A1">
      <w:pPr>
        <w:pStyle w:val="a3"/>
      </w:pPr>
      <w:r>
        <w:t>Согласно поставленной цели проекта, требуется разработать веб-приложение для учета номерного фонда общежития.</w:t>
      </w:r>
    </w:p>
    <w:p w14:paraId="729F7337" w14:textId="77777777" w:rsidR="009A53A1" w:rsidRDefault="009A53A1" w:rsidP="009A53A1">
      <w:pPr>
        <w:pStyle w:val="a3"/>
      </w:pPr>
      <w:r>
        <w:t>Работа с веб-приложением будет осуществ</w:t>
      </w:r>
      <w:r w:rsidR="00977982">
        <w:t>ля</w:t>
      </w:r>
      <w:r>
        <w:t xml:space="preserve">ться на </w:t>
      </w:r>
      <w:r w:rsidR="00977982">
        <w:t>устройствах с подключением по локальной сети</w:t>
      </w:r>
      <w:r w:rsidR="00B84ED2">
        <w:t>. Д</w:t>
      </w:r>
      <w:r w:rsidR="00977982">
        <w:t>ля работы требуется</w:t>
      </w:r>
      <w:r>
        <w:t xml:space="preserve"> браузер</w:t>
      </w:r>
      <w:r w:rsidR="00977982">
        <w:t xml:space="preserve"> </w:t>
      </w:r>
      <w:r>
        <w:t>Google Chrome (версии 90 и выше), Mozilla Firefox (версии 88 и выше)</w:t>
      </w:r>
      <w:r w:rsidR="00977982">
        <w:t xml:space="preserve"> или аналоги</w:t>
      </w:r>
      <w:r>
        <w:t>, которые обеспечивают полную поддержку стандартов HTML5 и CSS3, необходимых для корректной работы клиентской части приложения.</w:t>
      </w:r>
    </w:p>
    <w:p w14:paraId="6A13FFC9" w14:textId="77777777" w:rsidR="009A53A1" w:rsidRDefault="009A53A1" w:rsidP="009A53A1">
      <w:pPr>
        <w:pStyle w:val="a3"/>
      </w:pPr>
      <w:r>
        <w:t>В качестве СУБД выбрана MySQL 8.0, являющаяся кроссплатформенным, стабильным и хорошо документированным решением, что делает ее подходящей для хранения структурированных данных.</w:t>
      </w:r>
    </w:p>
    <w:p w14:paraId="1C48B723" w14:textId="77777777" w:rsidR="009A53A1" w:rsidRDefault="009A53A1" w:rsidP="009A53A1">
      <w:pPr>
        <w:pStyle w:val="a3"/>
      </w:pPr>
      <w:r>
        <w:t xml:space="preserve">Веб-приложение будет реализовано как одностраничное приложение, разрабатываемое с использованием фреймворка React и ЯП TypeScript. Этот выбор обусловлен возможностью </w:t>
      </w:r>
      <w:r w:rsidR="00834101">
        <w:t>реализации</w:t>
      </w:r>
      <w:r>
        <w:t xml:space="preserve"> компонентной архитектуры интерфейса, обеспечением типобезопасности для повышения надежности кода и создания высокоинтерактивного пользовательского интерфейса.</w:t>
      </w:r>
    </w:p>
    <w:p w14:paraId="2CA66985" w14:textId="77777777" w:rsidR="009A53A1" w:rsidRPr="003B139F" w:rsidRDefault="009A53A1" w:rsidP="009A53A1">
      <w:pPr>
        <w:pStyle w:val="a3"/>
      </w:pPr>
      <w:r>
        <w:lastRenderedPageBreak/>
        <w:t>Серверная логика реализуется на ЯП C# с использованием фреймворка ASP.NET Core. Этот стек технологий выбран за его надежность, высок</w:t>
      </w:r>
      <w:r w:rsidR="00834101">
        <w:t>ую</w:t>
      </w:r>
      <w:r>
        <w:t xml:space="preserve"> производительности, наличи</w:t>
      </w:r>
      <w:r w:rsidR="00834101">
        <w:t>е</w:t>
      </w:r>
      <w:r>
        <w:t xml:space="preserve"> встроенной поддержки для построения REST API, а также удобств</w:t>
      </w:r>
      <w:r w:rsidR="00834101">
        <w:t>о</w:t>
      </w:r>
      <w:r>
        <w:t xml:space="preserve"> интеграции с реляционными </w:t>
      </w:r>
      <w:r w:rsidR="00834101">
        <w:t>СУБД.</w:t>
      </w:r>
    </w:p>
    <w:p w14:paraId="072AE8D0" w14:textId="0838EF56" w:rsidR="00B84ED2" w:rsidRPr="00931A4F" w:rsidRDefault="009A53A1" w:rsidP="00B84ED2">
      <w:pPr>
        <w:pStyle w:val="a3"/>
      </w:pPr>
      <w:r w:rsidRPr="003B139F">
        <w:t>Для разработки серверной</w:t>
      </w:r>
      <w:r w:rsidR="00B84ED2">
        <w:t xml:space="preserve"> части подсистемы будет использоваться </w:t>
      </w:r>
      <w:r w:rsidR="00B84ED2">
        <w:rPr>
          <w:lang w:val="en-US"/>
        </w:rPr>
        <w:t>IDE</w:t>
      </w:r>
      <w:r w:rsidR="00B84ED2" w:rsidRPr="00B84ED2">
        <w:t xml:space="preserve"> </w:t>
      </w:r>
      <w:r w:rsidR="00B84ED2">
        <w:rPr>
          <w:lang w:val="en-US"/>
        </w:rPr>
        <w:t>Visual</w:t>
      </w:r>
      <w:r w:rsidR="00B84ED2" w:rsidRPr="00B84ED2">
        <w:t xml:space="preserve"> </w:t>
      </w:r>
      <w:r w:rsidR="00B84ED2">
        <w:rPr>
          <w:lang w:val="en-US"/>
        </w:rPr>
        <w:t>Studio</w:t>
      </w:r>
      <w:r w:rsidR="00B84ED2" w:rsidRPr="00B84ED2">
        <w:t xml:space="preserve"> 2022</w:t>
      </w:r>
      <w:r w:rsidR="00B84ED2">
        <w:t xml:space="preserve">, так как она </w:t>
      </w:r>
      <w:r w:rsidR="00B84ED2" w:rsidRPr="003B139F">
        <w:t xml:space="preserve">обеспечивает удобные инструменты для </w:t>
      </w:r>
      <w:r w:rsidR="00C17900">
        <w:t xml:space="preserve">написания </w:t>
      </w:r>
      <w:r w:rsidR="00B84ED2">
        <w:t xml:space="preserve">кода, </w:t>
      </w:r>
      <w:r w:rsidR="00B84ED2" w:rsidRPr="003B139F">
        <w:t xml:space="preserve">отладки и </w:t>
      </w:r>
      <w:proofErr w:type="gramStart"/>
      <w:r w:rsidR="00B84ED2" w:rsidRPr="003B139F">
        <w:t>тестирования</w:t>
      </w:r>
      <w:r w:rsidR="00931A4F" w:rsidRPr="00931A4F">
        <w:t xml:space="preserve"> </w:t>
      </w:r>
      <w:r w:rsidR="00B84ED2">
        <w:t>.</w:t>
      </w:r>
      <w:proofErr w:type="gramEnd"/>
    </w:p>
    <w:p w14:paraId="143230B5" w14:textId="77777777" w:rsidR="009A53A1" w:rsidRPr="003B139F" w:rsidRDefault="00B84ED2" w:rsidP="00B84ED2">
      <w:pPr>
        <w:pStyle w:val="a3"/>
      </w:pPr>
      <w:r>
        <w:t xml:space="preserve">Для </w:t>
      </w:r>
      <w:r w:rsidR="00C61C4C" w:rsidRPr="003B139F">
        <w:t xml:space="preserve">разработки </w:t>
      </w:r>
      <w:r>
        <w:t>к</w:t>
      </w:r>
      <w:r w:rsidR="009A53A1" w:rsidRPr="003B139F">
        <w:t>лиентской част</w:t>
      </w:r>
      <w:r>
        <w:t xml:space="preserve">и </w:t>
      </w:r>
      <w:r w:rsidR="009A53A1" w:rsidRPr="003B139F">
        <w:t xml:space="preserve">подсистемы будет использоваться </w:t>
      </w:r>
      <w:r w:rsidR="009A53A1" w:rsidRPr="00B84ED2">
        <w:t>IDE Visual Studio Code</w:t>
      </w:r>
      <w:r w:rsidR="009A53A1" w:rsidRPr="003B139F">
        <w:t>, так как она поддерживает множество расширений для работы.</w:t>
      </w:r>
    </w:p>
    <w:p w14:paraId="64834B9F" w14:textId="77777777" w:rsidR="009A53A1" w:rsidRDefault="009A53A1" w:rsidP="009A53A1">
      <w:pPr>
        <w:pStyle w:val="a3"/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1BF8F1A0" w14:textId="77777777" w:rsidR="009A53A1" w:rsidRDefault="009A53A1" w:rsidP="009A53A1">
      <w:pPr>
        <w:pStyle w:val="a1"/>
      </w:pPr>
      <w:r>
        <w:t>ОС Ubuntu Server версии 20.04 или аналоги</w:t>
      </w:r>
      <w:r w:rsidRPr="009E56FC">
        <w:t>;</w:t>
      </w:r>
    </w:p>
    <w:p w14:paraId="385A38F4" w14:textId="77777777" w:rsidR="009A53A1" w:rsidRDefault="009A53A1" w:rsidP="009A53A1">
      <w:pPr>
        <w:pStyle w:val="a1"/>
      </w:pPr>
      <w:r>
        <w:t>сервер БД: MySQL версии не ниже 8.0</w:t>
      </w:r>
      <w:r w:rsidRPr="009E56FC">
        <w:t>;</w:t>
      </w:r>
    </w:p>
    <w:p w14:paraId="7847BA76" w14:textId="77777777" w:rsidR="009A53A1" w:rsidRDefault="009A53A1" w:rsidP="009A53A1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72C92831" w14:textId="77777777" w:rsidR="009A53A1" w:rsidRDefault="009A53A1" w:rsidP="009A53A1">
      <w:pPr>
        <w:pStyle w:val="a1"/>
      </w:pPr>
      <w:r>
        <w:t xml:space="preserve">свободная </w:t>
      </w:r>
      <w:r w:rsidR="00834101">
        <w:t>оперативная память</w:t>
      </w:r>
      <w:r>
        <w:t xml:space="preserve"> объемом 4 ГБ</w:t>
      </w:r>
      <w:r w:rsidRPr="009965FB">
        <w:t>;</w:t>
      </w:r>
    </w:p>
    <w:p w14:paraId="2A17CC39" w14:textId="77777777" w:rsidR="009A53A1" w:rsidRDefault="009A53A1" w:rsidP="009A53A1">
      <w:pPr>
        <w:pStyle w:val="a1"/>
      </w:pPr>
      <w:r>
        <w:t>ПО для работы API:</w:t>
      </w:r>
      <w:r w:rsidR="005B1E3C">
        <w:t xml:space="preserve"> .</w:t>
      </w:r>
      <w:r w:rsidR="00AC08D3">
        <w:rPr>
          <w:lang w:val="en-US"/>
        </w:rPr>
        <w:t>N</w:t>
      </w:r>
      <w:r w:rsidR="009E720C">
        <w:rPr>
          <w:lang w:val="en-US"/>
        </w:rPr>
        <w:t>et</w:t>
      </w:r>
      <w:r w:rsidR="009E720C" w:rsidRPr="00AC08D3">
        <w:t xml:space="preserve"> </w:t>
      </w:r>
      <w:r w:rsidR="009E720C">
        <w:rPr>
          <w:lang w:val="en-US"/>
        </w:rPr>
        <w:t>SDK</w:t>
      </w:r>
      <w:r>
        <w:t xml:space="preserve"> версии не ниже 8.0</w:t>
      </w:r>
      <w:r w:rsidRPr="009E56FC">
        <w:t>.</w:t>
      </w:r>
    </w:p>
    <w:p w14:paraId="6E027A40" w14:textId="77777777" w:rsidR="009A53A1" w:rsidRPr="007B0B32" w:rsidRDefault="009A53A1" w:rsidP="009A53A1">
      <w:pPr>
        <w:pStyle w:val="a3"/>
      </w:pPr>
      <w:r>
        <w:t>Для функционирования системы на стороне клиента достаточны следующие программные и технические средства:</w:t>
      </w:r>
    </w:p>
    <w:p w14:paraId="7018D764" w14:textId="77777777" w:rsidR="00C61C4C" w:rsidRDefault="00C61C4C" w:rsidP="00C61C4C">
      <w:pPr>
        <w:pStyle w:val="a1"/>
      </w:pPr>
      <w:r>
        <w:t>веб-браузер: Google Chrome (версии 90 и выше), Mozilla Firefox (версии 88 и выше)</w:t>
      </w:r>
      <w:r w:rsidRPr="009E56FC">
        <w:t>;</w:t>
      </w:r>
    </w:p>
    <w:p w14:paraId="040C1822" w14:textId="77777777" w:rsidR="009A53A1" w:rsidRDefault="009A53A1" w:rsidP="009A53A1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5F068D1E" w14:textId="7868E5DD" w:rsidR="009A53A1" w:rsidRDefault="009A53A1" w:rsidP="009A53A1">
      <w:pPr>
        <w:pStyle w:val="a1"/>
      </w:pPr>
      <w:r>
        <w:t xml:space="preserve">оперативная память: минимум </w:t>
      </w:r>
      <w:r w:rsidR="005069E5">
        <w:t>1</w:t>
      </w:r>
      <w:r>
        <w:t xml:space="preserve"> ГБ</w:t>
      </w:r>
      <w:r>
        <w:rPr>
          <w:lang w:val="en-US"/>
        </w:rPr>
        <w:t>;</w:t>
      </w:r>
    </w:p>
    <w:p w14:paraId="19609DA7" w14:textId="77777777" w:rsidR="009A53A1" w:rsidRDefault="009A53A1" w:rsidP="009A53A1">
      <w:pPr>
        <w:pStyle w:val="a1"/>
      </w:pPr>
      <w:r>
        <w:t>постоянное интернет-подключение.</w:t>
      </w:r>
    </w:p>
    <w:p w14:paraId="2A8CDCC5" w14:textId="77777777" w:rsidR="009A53A1" w:rsidRPr="009A53A1" w:rsidRDefault="009A53A1" w:rsidP="009A53A1">
      <w:pPr>
        <w:pStyle w:val="a3"/>
      </w:pPr>
      <w:bookmarkStart w:id="20" w:name="_6ike3fjwisph" w:colFirst="0" w:colLast="0"/>
      <w:bookmarkEnd w:id="20"/>
      <w:r>
        <w:t>Выбранный набор программных средств обеспечивает эффективное функционирование веб-приложения для автоматизированного учета номерного фонда студенческого общежития.</w:t>
      </w:r>
    </w:p>
    <w:p w14:paraId="78FE47E1" w14:textId="77777777" w:rsidR="00F116CE" w:rsidRDefault="00F116CE" w:rsidP="00D13073">
      <w:pPr>
        <w:pStyle w:val="1"/>
      </w:pPr>
      <w:bookmarkStart w:id="21" w:name="_Toc194696994"/>
      <w:bookmarkStart w:id="22" w:name="_Toc215610294"/>
      <w:bookmarkStart w:id="23" w:name="_Toc215610337"/>
      <w:bookmarkStart w:id="24" w:name="_Toc215610395"/>
      <w:r>
        <w:lastRenderedPageBreak/>
        <w:t>Проектирование</w:t>
      </w:r>
      <w:r w:rsidR="00046A82">
        <w:t xml:space="preserve"> </w:t>
      </w:r>
      <w:bookmarkEnd w:id="21"/>
      <w:r w:rsidR="005C3786">
        <w:t>программного обеспечения</w:t>
      </w:r>
      <w:bookmarkEnd w:id="22"/>
      <w:bookmarkEnd w:id="23"/>
      <w:bookmarkEnd w:id="24"/>
    </w:p>
    <w:p w14:paraId="4E188C88" w14:textId="77777777" w:rsidR="00EB5554" w:rsidRDefault="00EB5554" w:rsidP="00D13073">
      <w:pPr>
        <w:pStyle w:val="2"/>
      </w:pPr>
      <w:bookmarkStart w:id="25" w:name="_Toc215610295"/>
      <w:bookmarkStart w:id="26" w:name="_Toc215610338"/>
      <w:bookmarkStart w:id="27" w:name="_Toc215610396"/>
      <w:r w:rsidRPr="00337C89">
        <w:t>Проектирование интерфейса пользователя</w:t>
      </w:r>
      <w:bookmarkEnd w:id="25"/>
      <w:bookmarkEnd w:id="26"/>
      <w:bookmarkEnd w:id="27"/>
    </w:p>
    <w:p w14:paraId="1ED418BF" w14:textId="77777777" w:rsidR="00EB5554" w:rsidRDefault="00EB5554" w:rsidP="00985D99">
      <w:pPr>
        <w:pStyle w:val="a3"/>
      </w:pPr>
      <w:r>
        <w:t xml:space="preserve">В рамках разработки веб-приложения </w:t>
      </w:r>
      <w:r w:rsidR="00D800A0">
        <w:t xml:space="preserve">при помощи инструмента </w:t>
      </w:r>
      <w:r w:rsidR="00D800A0">
        <w:rPr>
          <w:lang w:val="en-US"/>
        </w:rPr>
        <w:t>draw</w:t>
      </w:r>
      <w:r w:rsidR="00D800A0">
        <w:t>.</w:t>
      </w:r>
      <w:r w:rsidR="00D800A0">
        <w:rPr>
          <w:lang w:val="en-US"/>
        </w:rPr>
        <w:t>io</w:t>
      </w:r>
      <w:r w:rsidR="00D800A0">
        <w:t xml:space="preserve"> </w:t>
      </w:r>
      <w:r w:rsidR="00E60FDE">
        <w:t>спроектирован</w:t>
      </w:r>
      <w:r>
        <w:t xml:space="preserve"> интерфейс пользователя в виде </w:t>
      </w:r>
      <w:r w:rsidR="00C61C4C">
        <w:t xml:space="preserve">набора </w:t>
      </w:r>
      <w:r>
        <w:rPr>
          <w:lang w:val="en-US"/>
        </w:rPr>
        <w:t>wireframe</w:t>
      </w:r>
      <w:r w:rsidR="00D800A0">
        <w:t>, которы</w:t>
      </w:r>
      <w:r w:rsidR="00C61C4C">
        <w:t>й</w:t>
      </w:r>
      <w:r w:rsidR="00D800A0">
        <w:t xml:space="preserve"> </w:t>
      </w:r>
      <w:r>
        <w:t>позволя</w:t>
      </w:r>
      <w:r w:rsidR="00C61C4C">
        <w:t>е</w:t>
      </w:r>
      <w:r>
        <w:t xml:space="preserve">т </w:t>
      </w:r>
      <w:r w:rsidR="00C61C4C">
        <w:t>представить</w:t>
      </w:r>
      <w:r w:rsidR="003C18F2">
        <w:t xml:space="preserve"> </w:t>
      </w:r>
      <w:r>
        <w:t>его основные элементы и функциональность.</w:t>
      </w:r>
      <w:r w:rsidR="00985D99">
        <w:t xml:space="preserve"> </w:t>
      </w:r>
      <w:r w:rsidR="00C61C4C">
        <w:rPr>
          <w:lang w:val="en-US"/>
        </w:rPr>
        <w:t>Wireframe</w:t>
      </w:r>
      <w:r>
        <w:t xml:space="preserve"> страниц «Авторизация», «Структура общежития», «Карточка студента» представлен на рисунке 2.</w:t>
      </w:r>
    </w:p>
    <w:p w14:paraId="49C61AF9" w14:textId="77777777" w:rsidR="00EB5554" w:rsidRPr="005F61BF" w:rsidRDefault="00B00BB4" w:rsidP="00EB5554">
      <w:pPr>
        <w:pStyle w:val="afd"/>
      </w:pPr>
      <w:r>
        <w:t xml:space="preserve"> </w:t>
      </w:r>
      <w:r w:rsidR="00BD13E6">
        <w:drawing>
          <wp:inline distT="0" distB="0" distL="0" distR="0" wp14:anchorId="56F4E8A7" wp14:editId="0C8E35EC">
            <wp:extent cx="5863213" cy="4119245"/>
            <wp:effectExtent l="0" t="0" r="4445" b="0"/>
            <wp:docPr id="55113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" t="721" r="839" b="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926" cy="41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59627" w14:textId="77777777" w:rsidR="00EB5554" w:rsidRPr="005F61BF" w:rsidRDefault="00EB5554" w:rsidP="00EB5554">
      <w:pPr>
        <w:pStyle w:val="afe"/>
      </w:pPr>
      <w:r>
        <w:t xml:space="preserve">Рисунок 2 – </w:t>
      </w:r>
      <w:r>
        <w:rPr>
          <w:lang w:val="en-US"/>
        </w:rPr>
        <w:t>draw</w:t>
      </w:r>
      <w:r w:rsidRPr="005F61BF">
        <w:t>.</w:t>
      </w:r>
      <w:r>
        <w:rPr>
          <w:lang w:val="en-US"/>
        </w:rPr>
        <w:t>io</w:t>
      </w:r>
      <w:r w:rsidRPr="005F61BF">
        <w:t>.</w:t>
      </w:r>
      <w:r w:rsidR="00C61C4C" w:rsidRPr="00C61C4C">
        <w:t xml:space="preserve"> </w:t>
      </w:r>
      <w:r w:rsidR="00C61C4C">
        <w:rPr>
          <w:lang w:val="en-US"/>
        </w:rPr>
        <w:t>Wireframe</w:t>
      </w:r>
      <w:r>
        <w:t xml:space="preserve"> </w:t>
      </w:r>
      <w:r w:rsidR="00C61C4C">
        <w:t>основных страниц</w:t>
      </w:r>
    </w:p>
    <w:p w14:paraId="015E2BE4" w14:textId="77777777" w:rsidR="00EB5554" w:rsidRDefault="00FB4289" w:rsidP="00EB5554">
      <w:pPr>
        <w:pStyle w:val="a3"/>
      </w:pPr>
      <w:r>
        <w:t>Ц</w:t>
      </w:r>
      <w:r w:rsidR="00EB5554">
        <w:t xml:space="preserve">ветовая палитра </w:t>
      </w:r>
      <w:r w:rsidR="00AD522E">
        <w:t xml:space="preserve">веб-приложения </w:t>
      </w:r>
      <w:r>
        <w:t>должн</w:t>
      </w:r>
      <w:r w:rsidR="00FB1427">
        <w:t xml:space="preserve">а </w:t>
      </w:r>
      <w:r>
        <w:t xml:space="preserve">соответствовать </w:t>
      </w:r>
      <w:r w:rsidR="00EB5554">
        <w:t>корпоративному стилю</w:t>
      </w:r>
      <w:r w:rsidR="00382795">
        <w:t xml:space="preserve"> СПбГУТ</w:t>
      </w:r>
      <w:r w:rsidR="00EB5554">
        <w:t>, чьим филиалом является АКТ (ф) СПбГУТ.</w:t>
      </w:r>
    </w:p>
    <w:p w14:paraId="14C67584" w14:textId="77777777" w:rsidR="009E7BCD" w:rsidRDefault="00046526" w:rsidP="00046526">
      <w:pPr>
        <w:pStyle w:val="a3"/>
      </w:pPr>
      <w:r>
        <w:t>Для веб-приложения выбраны следующие цвета:</w:t>
      </w:r>
    </w:p>
    <w:p w14:paraId="1C96F876" w14:textId="77777777" w:rsidR="009E7BCD" w:rsidRDefault="00046526" w:rsidP="00533B39">
      <w:pPr>
        <w:pStyle w:val="a1"/>
      </w:pPr>
      <w:r>
        <w:lastRenderedPageBreak/>
        <w:t>основной цвет: #</w:t>
      </w:r>
      <w:r w:rsidR="009E7BCD">
        <w:rPr>
          <w:lang w:val="en-US"/>
        </w:rPr>
        <w:t>FFA</w:t>
      </w:r>
      <w:r w:rsidR="009E7BCD" w:rsidRPr="003B139F">
        <w:t>726</w:t>
      </w:r>
      <w:r w:rsidR="00AE522A">
        <w:rPr>
          <w:lang w:val="en-US"/>
        </w:rPr>
        <w:t>;</w:t>
      </w:r>
    </w:p>
    <w:p w14:paraId="66C68BFD" w14:textId="77777777" w:rsidR="009E7BCD" w:rsidRDefault="00046526" w:rsidP="00533B39">
      <w:pPr>
        <w:pStyle w:val="a1"/>
      </w:pPr>
      <w:r>
        <w:t>цвет фона: #</w:t>
      </w:r>
      <w:r w:rsidR="00550A09" w:rsidRPr="00550A09">
        <w:t>FFFFFF</w:t>
      </w:r>
      <w:r w:rsidR="00AE522A">
        <w:rPr>
          <w:lang w:val="en-US"/>
        </w:rPr>
        <w:t>;</w:t>
      </w:r>
    </w:p>
    <w:p w14:paraId="69F5452F" w14:textId="77777777" w:rsidR="009E7BCD" w:rsidRDefault="00046526" w:rsidP="00533B39">
      <w:pPr>
        <w:pStyle w:val="a1"/>
      </w:pPr>
      <w:r>
        <w:t>вторичный цвет фона: #</w:t>
      </w:r>
      <w:r w:rsidR="002041EF" w:rsidRPr="002041EF">
        <w:t>F8F9FA</w:t>
      </w:r>
      <w:r w:rsidR="00AE522A">
        <w:rPr>
          <w:lang w:val="en-US"/>
        </w:rPr>
        <w:t>;</w:t>
      </w:r>
    </w:p>
    <w:p w14:paraId="016BFD2F" w14:textId="77777777" w:rsidR="009E7BCD" w:rsidRDefault="00046526" w:rsidP="00533B39">
      <w:pPr>
        <w:pStyle w:val="a1"/>
      </w:pPr>
      <w:r>
        <w:t>основной цвет текста: #</w:t>
      </w:r>
      <w:r w:rsidR="00452187" w:rsidRPr="00452187">
        <w:t>2C3E50</w:t>
      </w:r>
      <w:r w:rsidR="00AE522A">
        <w:rPr>
          <w:lang w:val="en-US"/>
        </w:rPr>
        <w:t>;</w:t>
      </w:r>
    </w:p>
    <w:p w14:paraId="26DCB723" w14:textId="77777777" w:rsidR="00746FBC" w:rsidRPr="00AA75CC" w:rsidRDefault="00046526">
      <w:pPr>
        <w:pStyle w:val="a1"/>
      </w:pPr>
      <w:r>
        <w:t>вторичный цвет текста: #</w:t>
      </w:r>
      <w:r w:rsidR="00BA3AA5" w:rsidRPr="00BA3AA5">
        <w:t>333333</w:t>
      </w:r>
      <w:r w:rsidR="00331981" w:rsidRPr="00A86331">
        <w:rPr>
          <w:lang w:val="en-US"/>
        </w:rPr>
        <w:t>.</w:t>
      </w:r>
    </w:p>
    <w:p w14:paraId="7C6A82FE" w14:textId="77777777" w:rsidR="00F175CF" w:rsidRDefault="00F175CF" w:rsidP="00D13073">
      <w:pPr>
        <w:pStyle w:val="2"/>
      </w:pPr>
      <w:bookmarkStart w:id="28" w:name="_Toc215610296"/>
      <w:bookmarkStart w:id="29" w:name="_Toc215610339"/>
      <w:bookmarkStart w:id="30" w:name="_Toc215610397"/>
      <w:r>
        <w:t xml:space="preserve">Разработка архитектуры </w:t>
      </w:r>
      <w:r w:rsidR="00337A36">
        <w:t>программного обеспечения</w:t>
      </w:r>
      <w:bookmarkEnd w:id="28"/>
      <w:bookmarkEnd w:id="29"/>
      <w:bookmarkEnd w:id="30"/>
    </w:p>
    <w:p w14:paraId="1D304858" w14:textId="511B3DE8" w:rsidR="00F175CF" w:rsidRPr="003B26FD" w:rsidRDefault="00F175CF" w:rsidP="00F175CF">
      <w:pPr>
        <w:pStyle w:val="a3"/>
      </w:pPr>
      <w:r>
        <w:t>Архитектура подсистемы построена на основе клиент-серверной модели и включает в себ</w:t>
      </w:r>
      <w:r w:rsidR="00064107">
        <w:t xml:space="preserve">я следующие </w:t>
      </w:r>
      <w:r>
        <w:t>компонент</w:t>
      </w:r>
      <w:r w:rsidR="00F063A9">
        <w:t>ы</w:t>
      </w:r>
      <w:r>
        <w:t>:</w:t>
      </w:r>
      <w:r w:rsidR="009A2FB9" w:rsidRPr="009A2FB9">
        <w:t xml:space="preserve"> </w:t>
      </w:r>
      <w:r>
        <w:t>веб-сайт, БД</w:t>
      </w:r>
      <w:r w:rsidR="009A2FB9" w:rsidRPr="009A2FB9">
        <w:t xml:space="preserve">, </w:t>
      </w:r>
      <w:r w:rsidR="009A2FB9">
        <w:rPr>
          <w:lang w:val="en-US"/>
        </w:rPr>
        <w:t>API</w:t>
      </w:r>
      <w:r w:rsidR="009A2FB9" w:rsidRPr="009A2FB9">
        <w:t xml:space="preserve"> </w:t>
      </w:r>
      <w:r w:rsidR="009A2FB9">
        <w:t>для взаимодействия с БД</w:t>
      </w:r>
      <w:r w:rsidR="003B26FD" w:rsidRPr="003B26FD">
        <w:t xml:space="preserve"> [5]</w:t>
      </w:r>
      <w:r>
        <w:t>.</w:t>
      </w:r>
    </w:p>
    <w:p w14:paraId="60540FCA" w14:textId="77777777" w:rsidR="00F175CF" w:rsidRDefault="00F175CF" w:rsidP="00F175CF">
      <w:pPr>
        <w:pStyle w:val="a3"/>
      </w:pPr>
      <w:r w:rsidRPr="006628B3">
        <w:t>Диаграмма развертывания компонентов</w:t>
      </w:r>
      <w:r>
        <w:t xml:space="preserve"> </w:t>
      </w:r>
      <w:r w:rsidRPr="006628B3">
        <w:t xml:space="preserve">изображена на рисунке </w:t>
      </w:r>
      <w:r>
        <w:t>4.</w:t>
      </w:r>
    </w:p>
    <w:p w14:paraId="13EE9E97" w14:textId="77777777" w:rsidR="00F175CF" w:rsidRDefault="00D9448C" w:rsidP="00F175CF">
      <w:pPr>
        <w:pStyle w:val="afd"/>
      </w:pPr>
      <w:r>
        <w:drawing>
          <wp:inline distT="0" distB="0" distL="0" distR="0" wp14:anchorId="46B75DC0" wp14:editId="03945F60">
            <wp:extent cx="5931004" cy="4001414"/>
            <wp:effectExtent l="0" t="0" r="0" b="0"/>
            <wp:docPr id="18473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" t="1622" r="1125" b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269" cy="404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6B10A" w14:textId="77777777" w:rsidR="008057D9" w:rsidRDefault="00F175CF" w:rsidP="008057D9">
      <w:pPr>
        <w:pStyle w:val="afe"/>
      </w:pPr>
      <w:r>
        <w:t>Рисунок 4 –</w:t>
      </w:r>
      <w:r w:rsidR="00492D04">
        <w:rPr>
          <w:lang w:val="en-US"/>
        </w:rPr>
        <w:t xml:space="preserve"> </w:t>
      </w:r>
      <w:r w:rsidR="005A10FB">
        <w:t>Д</w:t>
      </w:r>
      <w:r>
        <w:t xml:space="preserve">иаграмма развертывания </w:t>
      </w:r>
      <w:r w:rsidR="00394977" w:rsidRPr="006628B3">
        <w:t>компонентов</w:t>
      </w:r>
    </w:p>
    <w:p w14:paraId="6702B096" w14:textId="77777777" w:rsidR="00EC1AB7" w:rsidRDefault="00EC1AB7" w:rsidP="00D13073">
      <w:pPr>
        <w:pStyle w:val="2"/>
      </w:pPr>
      <w:bookmarkStart w:id="31" w:name="_Toc215610297"/>
      <w:bookmarkStart w:id="32" w:name="_Toc215610340"/>
      <w:bookmarkStart w:id="33" w:name="_Toc215610398"/>
      <w:r>
        <w:lastRenderedPageBreak/>
        <w:t xml:space="preserve">Проектирование </w:t>
      </w:r>
      <w:r w:rsidR="00337A36">
        <w:t>базы данных</w:t>
      </w:r>
      <w:bookmarkEnd w:id="31"/>
      <w:bookmarkEnd w:id="32"/>
      <w:bookmarkEnd w:id="33"/>
    </w:p>
    <w:p w14:paraId="6D3D502B" w14:textId="0159961C" w:rsidR="00EC1AB7" w:rsidRPr="0041470D" w:rsidRDefault="00EC1AB7" w:rsidP="00EC1AB7">
      <w:pPr>
        <w:pStyle w:val="a3"/>
      </w:pPr>
      <w:r>
        <w:t xml:space="preserve">В рамках разработки веб-приложения при помощи </w:t>
      </w:r>
      <w:r>
        <w:rPr>
          <w:lang w:val="en-US"/>
        </w:rPr>
        <w:t>MySQL</w:t>
      </w:r>
      <w:r w:rsidRPr="00111A98">
        <w:t xml:space="preserve"> </w:t>
      </w:r>
      <w:r>
        <w:rPr>
          <w:lang w:val="en-US"/>
        </w:rPr>
        <w:t>Workbench</w:t>
      </w:r>
      <w:r>
        <w:t xml:space="preserve"> спроектирована БД для подсистемы учета номерного фонда общежития</w:t>
      </w:r>
      <w:r w:rsidR="00E71886">
        <w:t>,</w:t>
      </w:r>
      <w:r>
        <w:t xml:space="preserve"> физическая модель </w:t>
      </w:r>
      <w:r w:rsidR="00E71886">
        <w:t xml:space="preserve">БД </w:t>
      </w:r>
      <w:r>
        <w:t xml:space="preserve">представлена на рисунке 3 в виде </w:t>
      </w:r>
      <w:r>
        <w:rPr>
          <w:lang w:val="en-US"/>
        </w:rPr>
        <w:t>ERD</w:t>
      </w:r>
      <w:r w:rsidR="006019F7" w:rsidRPr="006019F7">
        <w:t xml:space="preserve"> [3]</w:t>
      </w:r>
      <w:r>
        <w:t>.</w:t>
      </w:r>
    </w:p>
    <w:p w14:paraId="64396E1E" w14:textId="77777777" w:rsidR="00EC1AB7" w:rsidRDefault="00A62D79" w:rsidP="00B623B7">
      <w:pPr>
        <w:pStyle w:val="afd"/>
      </w:pPr>
      <w:r>
        <w:drawing>
          <wp:inline distT="0" distB="0" distL="0" distR="0" wp14:anchorId="6E1BAA6F" wp14:editId="366645E2">
            <wp:extent cx="5788927" cy="5914692"/>
            <wp:effectExtent l="0" t="0" r="2540" b="0"/>
            <wp:docPr id="35082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" t="21874" r="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27" cy="591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24F57" w14:textId="77777777" w:rsidR="00492D04" w:rsidRDefault="00EC1AB7" w:rsidP="00B623B7">
      <w:pPr>
        <w:pStyle w:val="afe"/>
      </w:pPr>
      <w:r w:rsidRPr="00D17AD4">
        <w:t>Рисунок 3</w:t>
      </w:r>
      <w:r>
        <w:t xml:space="preserve"> – </w:t>
      </w:r>
      <w:r w:rsidRPr="00111A98">
        <w:t>MySQL</w:t>
      </w:r>
      <w:r>
        <w:t xml:space="preserve"> </w:t>
      </w:r>
      <w:r w:rsidRPr="00111A98">
        <w:t>Workbench. Физическая модель</w:t>
      </w:r>
      <w:r w:rsidR="00E71886">
        <w:t xml:space="preserve"> БД</w:t>
      </w:r>
    </w:p>
    <w:p w14:paraId="2CEA794D" w14:textId="77777777" w:rsidR="00F4028D" w:rsidRPr="00D13073" w:rsidRDefault="00F4028D" w:rsidP="00D13073">
      <w:pPr>
        <w:pStyle w:val="1"/>
      </w:pPr>
      <w:bookmarkStart w:id="34" w:name="_Toc215610298"/>
      <w:bookmarkStart w:id="35" w:name="_Toc215610341"/>
      <w:bookmarkStart w:id="36" w:name="_Toc215610399"/>
      <w:r w:rsidRPr="00D13073">
        <w:lastRenderedPageBreak/>
        <w:t xml:space="preserve">Разработка и интеграция модулей </w:t>
      </w:r>
      <w:r w:rsidR="00337A36" w:rsidRPr="00D13073">
        <w:t>программного обеспечения</w:t>
      </w:r>
      <w:bookmarkEnd w:id="34"/>
      <w:bookmarkEnd w:id="35"/>
      <w:bookmarkEnd w:id="36"/>
    </w:p>
    <w:p w14:paraId="3A3C3765" w14:textId="77777777" w:rsidR="00F4028D" w:rsidRDefault="00F4028D" w:rsidP="00D13073">
      <w:pPr>
        <w:pStyle w:val="2"/>
      </w:pPr>
      <w:bookmarkStart w:id="37" w:name="_Toc215610299"/>
      <w:bookmarkStart w:id="38" w:name="_Toc215610342"/>
      <w:bookmarkStart w:id="39" w:name="_Toc215610400"/>
      <w:r>
        <w:t>Разработка программных модулей</w:t>
      </w:r>
      <w:bookmarkEnd w:id="37"/>
      <w:bookmarkEnd w:id="38"/>
      <w:bookmarkEnd w:id="39"/>
    </w:p>
    <w:p w14:paraId="3325EEEA" w14:textId="118944B5" w:rsidR="0065290E" w:rsidRPr="00BF0494" w:rsidRDefault="00F32B4A" w:rsidP="0065290E">
      <w:pPr>
        <w:pStyle w:val="a3"/>
      </w:pPr>
      <w:r>
        <w:t xml:space="preserve">В ходе курсового проектирования </w:t>
      </w:r>
      <w:r w:rsidR="00A323AD">
        <w:t>разработаны</w:t>
      </w:r>
      <w:r w:rsidR="00823133">
        <w:t xml:space="preserve"> </w:t>
      </w:r>
      <w:r w:rsidR="00D13073">
        <w:t>следующие приложения:</w:t>
      </w:r>
      <w:r w:rsidR="00A323AD">
        <w:t xml:space="preserve"> </w:t>
      </w:r>
      <w:r w:rsidR="00CF684B">
        <w:t xml:space="preserve">веб-приложение на </w:t>
      </w:r>
      <w:r w:rsidR="00CF684B">
        <w:rPr>
          <w:lang w:val="en-US"/>
        </w:rPr>
        <w:t>React</w:t>
      </w:r>
      <w:r w:rsidR="00CF684B" w:rsidRPr="00CF684B">
        <w:t xml:space="preserve"> </w:t>
      </w:r>
      <w:r w:rsidR="00CF684B">
        <w:t xml:space="preserve">с использованием </w:t>
      </w:r>
      <w:r w:rsidR="00FB2BD7">
        <w:t>фреймворка</w:t>
      </w:r>
      <w:r w:rsidR="00CF684B">
        <w:t xml:space="preserve"> </w:t>
      </w:r>
      <w:r w:rsidR="00CF684B">
        <w:rPr>
          <w:lang w:val="en-US"/>
        </w:rPr>
        <w:t>Vite</w:t>
      </w:r>
      <w:r>
        <w:t xml:space="preserve"> </w:t>
      </w:r>
      <w:r w:rsidR="00D8418A">
        <w:t xml:space="preserve">в </w:t>
      </w:r>
      <w:r w:rsidR="00D8418A">
        <w:rPr>
          <w:lang w:val="en-US"/>
        </w:rPr>
        <w:t>Visual</w:t>
      </w:r>
      <w:r w:rsidR="00D8418A" w:rsidRPr="00D8418A">
        <w:t xml:space="preserve"> </w:t>
      </w:r>
      <w:r w:rsidR="00D8418A">
        <w:rPr>
          <w:lang w:val="en-US"/>
        </w:rPr>
        <w:t>Studio</w:t>
      </w:r>
      <w:r w:rsidR="00D8418A" w:rsidRPr="00D8418A">
        <w:t xml:space="preserve"> </w:t>
      </w:r>
      <w:r w:rsidR="00D8418A">
        <w:rPr>
          <w:lang w:val="en-US"/>
        </w:rPr>
        <w:t>Code</w:t>
      </w:r>
      <w:r w:rsidR="00D13073">
        <w:t xml:space="preserve"> и</w:t>
      </w:r>
      <w:r w:rsidR="0065290E">
        <w:t xml:space="preserve"> </w:t>
      </w:r>
      <w:r w:rsidR="0065290E">
        <w:rPr>
          <w:lang w:val="en-US"/>
        </w:rPr>
        <w:t>Web</w:t>
      </w:r>
      <w:r w:rsidR="0065290E" w:rsidRPr="0065290E">
        <w:t>-</w:t>
      </w:r>
      <w:r w:rsidR="0065290E">
        <w:rPr>
          <w:lang w:val="en-US"/>
        </w:rPr>
        <w:t>API</w:t>
      </w:r>
      <w:r w:rsidR="0065290E" w:rsidRPr="0065290E">
        <w:t xml:space="preserve"> </w:t>
      </w:r>
      <w:r w:rsidR="0065290E">
        <w:t xml:space="preserve">приложение на </w:t>
      </w:r>
      <w:r w:rsidR="0065290E">
        <w:rPr>
          <w:lang w:val="en-US"/>
        </w:rPr>
        <w:t>C</w:t>
      </w:r>
      <w:r w:rsidR="0065290E" w:rsidRPr="0065290E">
        <w:t xml:space="preserve"># </w:t>
      </w:r>
      <w:r w:rsidR="0065290E">
        <w:t xml:space="preserve">в </w:t>
      </w:r>
      <w:r w:rsidR="0065290E">
        <w:rPr>
          <w:lang w:val="en-US"/>
        </w:rPr>
        <w:t>Visual</w:t>
      </w:r>
      <w:r w:rsidR="0065290E" w:rsidRPr="0065290E">
        <w:t xml:space="preserve"> </w:t>
      </w:r>
      <w:r w:rsidR="0065290E">
        <w:rPr>
          <w:lang w:val="en-US"/>
        </w:rPr>
        <w:t>Studio</w:t>
      </w:r>
      <w:r w:rsidR="0065290E" w:rsidRPr="0065290E">
        <w:t xml:space="preserve"> 2022</w:t>
      </w:r>
      <w:r w:rsidR="00931A4F" w:rsidRPr="00931A4F">
        <w:t xml:space="preserve"> [</w:t>
      </w:r>
      <w:r w:rsidR="006019F7" w:rsidRPr="006019F7">
        <w:t>2</w:t>
      </w:r>
      <w:r w:rsidR="00931A4F" w:rsidRPr="00931A4F">
        <w:t>]</w:t>
      </w:r>
      <w:r w:rsidR="00BF0494" w:rsidRPr="00BF0494">
        <w:t>.</w:t>
      </w:r>
    </w:p>
    <w:p w14:paraId="514B5CF3" w14:textId="77777777" w:rsidR="00975916" w:rsidRPr="00D142CC" w:rsidRDefault="005A44F9" w:rsidP="003B4FB5">
      <w:pPr>
        <w:pStyle w:val="a3"/>
      </w:pPr>
      <w:r>
        <w:t xml:space="preserve">Обращение </w:t>
      </w:r>
      <w:r w:rsidR="007E4583">
        <w:t xml:space="preserve">к </w:t>
      </w:r>
      <w:r w:rsidR="007E4583" w:rsidRPr="003A312A">
        <w:t>информации,</w:t>
      </w:r>
      <w:r w:rsidR="001B7924" w:rsidRPr="003A312A">
        <w:t xml:space="preserve"> </w:t>
      </w:r>
      <w:r w:rsidR="007E4583">
        <w:t xml:space="preserve">хранящейся </w:t>
      </w:r>
      <w:r w:rsidR="003B31CF">
        <w:t xml:space="preserve">в </w:t>
      </w:r>
      <w:r w:rsidR="003B31CF" w:rsidRPr="003A312A">
        <w:t>БД,</w:t>
      </w:r>
      <w:r w:rsidR="001B7924" w:rsidRPr="003A312A">
        <w:t xml:space="preserve"> осуществляется посредством</w:t>
      </w:r>
      <w:r w:rsidR="001B7924">
        <w:t xml:space="preserve"> </w:t>
      </w:r>
      <w:r w:rsidR="001B7924" w:rsidRPr="003A312A">
        <w:t>Web-API</w:t>
      </w:r>
      <w:r w:rsidR="001B7924">
        <w:t xml:space="preserve"> </w:t>
      </w:r>
      <w:r w:rsidR="001B7924" w:rsidRPr="003A312A">
        <w:t>приложения</w:t>
      </w:r>
      <w:r w:rsidR="001B7924">
        <w:t xml:space="preserve">. </w:t>
      </w:r>
      <w:r w:rsidR="00597646" w:rsidRPr="00597646">
        <w:t>Код метода для получения списка</w:t>
      </w:r>
      <w:r w:rsidR="00265B80">
        <w:t xml:space="preserve"> </w:t>
      </w:r>
      <w:r w:rsidR="000A01F9">
        <w:t xml:space="preserve">студентов </w:t>
      </w:r>
      <w:r w:rsidR="00597646" w:rsidRPr="00597646">
        <w:t xml:space="preserve">представлен листингом </w:t>
      </w:r>
      <w:r w:rsidR="00724ACC">
        <w:t>1</w:t>
      </w:r>
      <w:r w:rsidR="00597646" w:rsidRPr="00597646">
        <w:t>.</w:t>
      </w:r>
    </w:p>
    <w:p w14:paraId="5339BD3A" w14:textId="77777777" w:rsidR="00975916" w:rsidRPr="00D27A42" w:rsidRDefault="00646E8B" w:rsidP="003B4FB5">
      <w:pPr>
        <w:pStyle w:val="aff2"/>
      </w:pPr>
      <w:r w:rsidRPr="00646E8B">
        <w:t xml:space="preserve">Листинг </w:t>
      </w:r>
      <w:r w:rsidR="003B4FB5" w:rsidRPr="003B4FB5">
        <w:t>1</w:t>
      </w:r>
      <w:r w:rsidRPr="00646E8B">
        <w:t xml:space="preserve"> – Код метода для отправки </w:t>
      </w:r>
      <w:r w:rsidR="003B4FB5">
        <w:rPr>
          <w:lang w:val="en-US"/>
        </w:rPr>
        <w:t>GET</w:t>
      </w:r>
      <w:r w:rsidRPr="00646E8B">
        <w:t>-запроса на сервер</w:t>
      </w:r>
    </w:p>
    <w:p w14:paraId="691D49F0" w14:textId="77777777" w:rsidR="00C102B0" w:rsidRDefault="00154927" w:rsidP="00154927">
      <w:pPr>
        <w:pStyle w:val="aff0"/>
      </w:pPr>
      <w:r w:rsidRPr="0035420B">
        <w:t>// Возвращает список всех студентов</w:t>
      </w:r>
      <w:r w:rsidR="00C102B0" w:rsidRPr="00C102B0">
        <w:t xml:space="preserve"> </w:t>
      </w:r>
      <w:r w:rsidR="00C102B0" w:rsidRPr="0035420B">
        <w:t>с информацией</w:t>
      </w:r>
    </w:p>
    <w:p w14:paraId="23AA5D4C" w14:textId="77777777" w:rsidR="00154927" w:rsidRPr="0035420B" w:rsidRDefault="00C102B0" w:rsidP="00154927">
      <w:pPr>
        <w:pStyle w:val="aff0"/>
      </w:pPr>
      <w:r>
        <w:t xml:space="preserve">// </w:t>
      </w:r>
      <w:r w:rsidR="00154927" w:rsidRPr="0035420B">
        <w:t>об их группе и комнатах.</w:t>
      </w:r>
    </w:p>
    <w:p w14:paraId="59C9EFAB" w14:textId="77777777" w:rsidR="00154927" w:rsidRPr="0035420B" w:rsidRDefault="00154927" w:rsidP="00154927">
      <w:pPr>
        <w:pStyle w:val="aff0"/>
      </w:pPr>
      <w:r w:rsidRPr="0035420B">
        <w:t xml:space="preserve">// Сущности преобразуются в DTO с помощью метода </w:t>
      </w:r>
      <w:proofErr w:type="spellStart"/>
      <w:proofErr w:type="gramStart"/>
      <w:r w:rsidRPr="0035420B">
        <w:t>ToDto</w:t>
      </w:r>
      <w:proofErr w:type="spellEnd"/>
      <w:r w:rsidRPr="0035420B">
        <w:t>(</w:t>
      </w:r>
      <w:proofErr w:type="gramEnd"/>
      <w:r w:rsidRPr="0035420B">
        <w:t>)</w:t>
      </w:r>
    </w:p>
    <w:p w14:paraId="32FC62C4" w14:textId="77777777" w:rsidR="00154927" w:rsidRPr="0035420B" w:rsidRDefault="00154927" w:rsidP="00154927">
      <w:pPr>
        <w:pStyle w:val="aff0"/>
      </w:pPr>
      <w:r w:rsidRPr="0035420B">
        <w:t>[</w:t>
      </w:r>
      <w:proofErr w:type="spellStart"/>
      <w:r w:rsidRPr="0035420B">
        <w:t>HttpGet</w:t>
      </w:r>
      <w:proofErr w:type="spellEnd"/>
      <w:r w:rsidRPr="0035420B">
        <w:t>]</w:t>
      </w:r>
    </w:p>
    <w:p w14:paraId="1765C568" w14:textId="77777777" w:rsidR="00154927" w:rsidRPr="0035420B" w:rsidRDefault="00154927" w:rsidP="00154927">
      <w:pPr>
        <w:pStyle w:val="aff0"/>
      </w:pPr>
      <w:r w:rsidRPr="0035420B">
        <w:t>[</w:t>
      </w:r>
      <w:proofErr w:type="spellStart"/>
      <w:proofErr w:type="gramStart"/>
      <w:r w:rsidRPr="0035420B">
        <w:t>SwaggerOperation</w:t>
      </w:r>
      <w:proofErr w:type="spellEnd"/>
      <w:r w:rsidRPr="0035420B">
        <w:t>(</w:t>
      </w:r>
      <w:proofErr w:type="gramEnd"/>
    </w:p>
    <w:p w14:paraId="3652F635" w14:textId="77777777" w:rsidR="00154927" w:rsidRPr="0035420B" w:rsidRDefault="00154927" w:rsidP="00154927">
      <w:pPr>
        <w:pStyle w:val="aff0"/>
      </w:pPr>
      <w:r w:rsidRPr="0035420B">
        <w:t xml:space="preserve">    Summary = "Получение списка всех студентов",</w:t>
      </w:r>
    </w:p>
    <w:p w14:paraId="27BC1769" w14:textId="77777777" w:rsidR="00154927" w:rsidRPr="0035420B" w:rsidRDefault="00154927" w:rsidP="00154927">
      <w:pPr>
        <w:pStyle w:val="aff0"/>
      </w:pPr>
      <w:r w:rsidRPr="0035420B">
        <w:t xml:space="preserve">    </w:t>
      </w:r>
      <w:proofErr w:type="spellStart"/>
      <w:r w:rsidRPr="0035420B">
        <w:t>Description</w:t>
      </w:r>
      <w:proofErr w:type="spellEnd"/>
      <w:r w:rsidRPr="0035420B">
        <w:t xml:space="preserve"> = "Возвращает полный список студентов, включая данные об их учебной группе и закреплённых комнатах.")]</w:t>
      </w:r>
    </w:p>
    <w:p w14:paraId="75DAEDE9" w14:textId="77777777" w:rsidR="00154927" w:rsidRPr="00154927" w:rsidRDefault="00154927" w:rsidP="00154927">
      <w:pPr>
        <w:pStyle w:val="aff0"/>
      </w:pPr>
      <w:r w:rsidRPr="00154927">
        <w:t>[</w:t>
      </w:r>
      <w:proofErr w:type="spellStart"/>
      <w:proofErr w:type="gramStart"/>
      <w:r w:rsidRPr="0035420B">
        <w:rPr>
          <w:lang w:val="en-US"/>
        </w:rPr>
        <w:t>SwaggerResponse</w:t>
      </w:r>
      <w:proofErr w:type="spellEnd"/>
      <w:r w:rsidRPr="00154927">
        <w:t>(</w:t>
      </w:r>
      <w:proofErr w:type="gramEnd"/>
    </w:p>
    <w:p w14:paraId="6AE5EA85" w14:textId="77777777" w:rsidR="00154927" w:rsidRPr="00154927" w:rsidRDefault="00154927" w:rsidP="00154927">
      <w:pPr>
        <w:pStyle w:val="aff0"/>
        <w:ind w:firstLine="708"/>
      </w:pPr>
      <w:proofErr w:type="spellStart"/>
      <w:r w:rsidRPr="0035420B">
        <w:rPr>
          <w:lang w:val="en-US"/>
        </w:rPr>
        <w:t>StatusCodes</w:t>
      </w:r>
      <w:proofErr w:type="spellEnd"/>
      <w:r w:rsidRPr="00154927">
        <w:t>.</w:t>
      </w:r>
      <w:r w:rsidRPr="0035420B">
        <w:rPr>
          <w:lang w:val="en-US"/>
        </w:rPr>
        <w:t>Status</w:t>
      </w:r>
      <w:r w:rsidRPr="00154927">
        <w:t>200</w:t>
      </w:r>
      <w:r w:rsidRPr="0035420B">
        <w:rPr>
          <w:lang w:val="en-US"/>
        </w:rPr>
        <w:t>OK</w:t>
      </w:r>
      <w:r w:rsidRPr="00154927">
        <w:t>,</w:t>
      </w:r>
    </w:p>
    <w:p w14:paraId="1162D94B" w14:textId="77777777" w:rsidR="00154927" w:rsidRPr="00154927" w:rsidRDefault="00154927" w:rsidP="00154927">
      <w:pPr>
        <w:pStyle w:val="aff0"/>
        <w:ind w:firstLine="708"/>
      </w:pPr>
      <w:r w:rsidRPr="00154927">
        <w:t>"</w:t>
      </w:r>
      <w:r w:rsidRPr="0035420B">
        <w:t>Список</w:t>
      </w:r>
      <w:r w:rsidRPr="00154927">
        <w:t xml:space="preserve"> </w:t>
      </w:r>
      <w:r w:rsidRPr="0035420B">
        <w:t>студентов</w:t>
      </w:r>
      <w:r w:rsidRPr="00154927">
        <w:t xml:space="preserve"> </w:t>
      </w:r>
      <w:r w:rsidRPr="0035420B">
        <w:t>успешно</w:t>
      </w:r>
      <w:r w:rsidRPr="00154927">
        <w:t xml:space="preserve"> </w:t>
      </w:r>
      <w:r w:rsidRPr="0035420B">
        <w:t>получен</w:t>
      </w:r>
      <w:r w:rsidRPr="00154927">
        <w:t>.",</w:t>
      </w:r>
    </w:p>
    <w:p w14:paraId="1836D828" w14:textId="77777777" w:rsidR="00154927" w:rsidRPr="0035420B" w:rsidRDefault="00154927" w:rsidP="00154927">
      <w:pPr>
        <w:pStyle w:val="aff0"/>
        <w:ind w:firstLine="708"/>
        <w:rPr>
          <w:lang w:val="en-US"/>
        </w:rPr>
      </w:pPr>
      <w:r w:rsidRPr="0035420B">
        <w:rPr>
          <w:lang w:val="en-US"/>
        </w:rPr>
        <w:t xml:space="preserve">Type = </w:t>
      </w:r>
      <w:proofErr w:type="spellStart"/>
      <w:proofErr w:type="gramStart"/>
      <w:r w:rsidRPr="0035420B">
        <w:rPr>
          <w:lang w:val="en-US"/>
        </w:rPr>
        <w:t>typeof</w:t>
      </w:r>
      <w:proofErr w:type="spellEnd"/>
      <w:r w:rsidRPr="0035420B">
        <w:rPr>
          <w:lang w:val="en-US"/>
        </w:rPr>
        <w:t>(</w:t>
      </w:r>
      <w:proofErr w:type="spellStart"/>
      <w:proofErr w:type="gramEnd"/>
      <w:r w:rsidRPr="0035420B">
        <w:rPr>
          <w:lang w:val="en-US"/>
        </w:rPr>
        <w:t>IEnumerable</w:t>
      </w:r>
      <w:proofErr w:type="spellEnd"/>
      <w:r w:rsidRPr="0035420B">
        <w:rPr>
          <w:lang w:val="en-US"/>
        </w:rPr>
        <w:t>&lt;</w:t>
      </w:r>
      <w:proofErr w:type="spellStart"/>
      <w:r w:rsidRPr="0035420B">
        <w:rPr>
          <w:lang w:val="en-US"/>
        </w:rPr>
        <w:t>StudentDto</w:t>
      </w:r>
      <w:proofErr w:type="spellEnd"/>
      <w:r w:rsidRPr="0035420B">
        <w:rPr>
          <w:lang w:val="en-US"/>
        </w:rPr>
        <w:t>&gt;))]</w:t>
      </w:r>
    </w:p>
    <w:p w14:paraId="0B0F3C11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>public async Task&lt;</w:t>
      </w:r>
      <w:proofErr w:type="spellStart"/>
      <w:r w:rsidRPr="0035420B">
        <w:rPr>
          <w:lang w:val="en-US"/>
        </w:rPr>
        <w:t>ActionResult</w:t>
      </w:r>
      <w:proofErr w:type="spellEnd"/>
      <w:r w:rsidRPr="0035420B">
        <w:rPr>
          <w:lang w:val="en-US"/>
        </w:rPr>
        <w:t>&lt;</w:t>
      </w:r>
      <w:proofErr w:type="spellStart"/>
      <w:r w:rsidRPr="0035420B">
        <w:rPr>
          <w:lang w:val="en-US"/>
        </w:rPr>
        <w:t>IEnumerable</w:t>
      </w:r>
      <w:proofErr w:type="spellEnd"/>
      <w:r w:rsidRPr="0035420B">
        <w:rPr>
          <w:lang w:val="en-US"/>
        </w:rPr>
        <w:t>&lt;</w:t>
      </w:r>
      <w:proofErr w:type="spellStart"/>
      <w:r w:rsidRPr="0035420B">
        <w:rPr>
          <w:lang w:val="en-US"/>
        </w:rPr>
        <w:t>StudentDto</w:t>
      </w:r>
      <w:proofErr w:type="spellEnd"/>
      <w:r w:rsidRPr="0035420B">
        <w:rPr>
          <w:lang w:val="en-US"/>
        </w:rPr>
        <w:t xml:space="preserve">&gt;&gt;&gt; </w:t>
      </w:r>
      <w:proofErr w:type="spellStart"/>
      <w:proofErr w:type="gramStart"/>
      <w:r w:rsidRPr="0035420B">
        <w:rPr>
          <w:lang w:val="en-US"/>
        </w:rPr>
        <w:t>GetAllStudents</w:t>
      </w:r>
      <w:proofErr w:type="spellEnd"/>
      <w:r w:rsidRPr="0035420B">
        <w:rPr>
          <w:lang w:val="en-US"/>
        </w:rPr>
        <w:t>(</w:t>
      </w:r>
      <w:proofErr w:type="gramEnd"/>
      <w:r w:rsidRPr="0035420B">
        <w:rPr>
          <w:lang w:val="en-US"/>
        </w:rPr>
        <w:t>)</w:t>
      </w:r>
    </w:p>
    <w:p w14:paraId="6280213B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>{</w:t>
      </w:r>
    </w:p>
    <w:p w14:paraId="6887B218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 xml:space="preserve">    var students = await _</w:t>
      </w:r>
      <w:proofErr w:type="spellStart"/>
      <w:proofErr w:type="gramStart"/>
      <w:r w:rsidRPr="0035420B">
        <w:rPr>
          <w:lang w:val="en-US"/>
        </w:rPr>
        <w:t>context.Students</w:t>
      </w:r>
      <w:proofErr w:type="spellEnd"/>
      <w:proofErr w:type="gramEnd"/>
    </w:p>
    <w:p w14:paraId="38C81E82" w14:textId="77777777" w:rsidR="00154927" w:rsidRPr="0035420B" w:rsidRDefault="00154927" w:rsidP="00154927">
      <w:pPr>
        <w:pStyle w:val="aff0"/>
        <w:rPr>
          <w:lang w:val="en-US"/>
        </w:rPr>
      </w:pPr>
      <w:r w:rsidRPr="0035420B">
        <w:rPr>
          <w:lang w:val="en-US"/>
        </w:rPr>
        <w:t xml:space="preserve">        </w:t>
      </w:r>
      <w:proofErr w:type="gramStart"/>
      <w:r w:rsidRPr="0035420B">
        <w:rPr>
          <w:lang w:val="en-US"/>
        </w:rPr>
        <w:t>.Include</w:t>
      </w:r>
      <w:proofErr w:type="gramEnd"/>
      <w:r w:rsidRPr="0035420B">
        <w:rPr>
          <w:lang w:val="en-US"/>
        </w:rPr>
        <w:t xml:space="preserve">(s =&gt; </w:t>
      </w:r>
      <w:proofErr w:type="spellStart"/>
      <w:proofErr w:type="gramStart"/>
      <w:r w:rsidRPr="0035420B">
        <w:rPr>
          <w:lang w:val="en-US"/>
        </w:rPr>
        <w:t>s.Group</w:t>
      </w:r>
      <w:proofErr w:type="spellEnd"/>
      <w:proofErr w:type="gramEnd"/>
      <w:r w:rsidRPr="0035420B">
        <w:rPr>
          <w:lang w:val="en-US"/>
        </w:rPr>
        <w:t xml:space="preserve">)    // </w:t>
      </w:r>
      <w:r w:rsidRPr="0035420B">
        <w:t>Загружаем</w:t>
      </w:r>
      <w:r w:rsidRPr="0035420B">
        <w:rPr>
          <w:lang w:val="en-US"/>
        </w:rPr>
        <w:t xml:space="preserve"> </w:t>
      </w:r>
      <w:r w:rsidRPr="0035420B">
        <w:t>связанную</w:t>
      </w:r>
      <w:r w:rsidRPr="0035420B">
        <w:rPr>
          <w:lang w:val="en-US"/>
        </w:rPr>
        <w:t xml:space="preserve"> </w:t>
      </w:r>
      <w:r w:rsidRPr="0035420B">
        <w:t>учебную</w:t>
      </w:r>
      <w:r w:rsidRPr="0035420B">
        <w:rPr>
          <w:lang w:val="en-US"/>
        </w:rPr>
        <w:t xml:space="preserve"> </w:t>
      </w:r>
      <w:r w:rsidRPr="0035420B">
        <w:t>группу</w:t>
      </w:r>
    </w:p>
    <w:p w14:paraId="70472842" w14:textId="77777777" w:rsidR="00154927" w:rsidRPr="0035420B" w:rsidRDefault="00154927" w:rsidP="00154927">
      <w:pPr>
        <w:pStyle w:val="aff0"/>
      </w:pPr>
      <w:r w:rsidRPr="0035420B">
        <w:rPr>
          <w:lang w:val="en-US"/>
        </w:rPr>
        <w:t xml:space="preserve">        </w:t>
      </w:r>
      <w:proofErr w:type="gramStart"/>
      <w:r w:rsidRPr="0035420B">
        <w:t>.</w:t>
      </w:r>
      <w:proofErr w:type="spellStart"/>
      <w:r w:rsidRPr="0035420B">
        <w:t>Include</w:t>
      </w:r>
      <w:proofErr w:type="spellEnd"/>
      <w:proofErr w:type="gramEnd"/>
      <w:r w:rsidRPr="0035420B">
        <w:t xml:space="preserve">(s =&gt; </w:t>
      </w:r>
      <w:proofErr w:type="spellStart"/>
      <w:r w:rsidRPr="0035420B">
        <w:t>s.Rooms</w:t>
      </w:r>
      <w:proofErr w:type="spellEnd"/>
      <w:r w:rsidRPr="0035420B">
        <w:t>)    // Загружаем список комнат, в которых состоит студент (например, при заселении)</w:t>
      </w:r>
    </w:p>
    <w:p w14:paraId="74E04D4E" w14:textId="77777777" w:rsidR="00154927" w:rsidRPr="0035420B" w:rsidRDefault="00154927" w:rsidP="00154927">
      <w:pPr>
        <w:pStyle w:val="aff0"/>
      </w:pPr>
      <w:r w:rsidRPr="0035420B">
        <w:t xml:space="preserve">        </w:t>
      </w:r>
      <w:proofErr w:type="gramStart"/>
      <w:r w:rsidRPr="0035420B">
        <w:t>.</w:t>
      </w:r>
      <w:proofErr w:type="spellStart"/>
      <w:r w:rsidRPr="0035420B">
        <w:t>ToListAsync</w:t>
      </w:r>
      <w:proofErr w:type="spellEnd"/>
      <w:proofErr w:type="gramEnd"/>
      <w:r w:rsidRPr="0035420B">
        <w:t>();</w:t>
      </w:r>
    </w:p>
    <w:p w14:paraId="5C02A7BD" w14:textId="77777777" w:rsidR="00154927" w:rsidRPr="0035420B" w:rsidRDefault="00154927" w:rsidP="00154927">
      <w:pPr>
        <w:pStyle w:val="aff0"/>
      </w:pPr>
    </w:p>
    <w:p w14:paraId="6CE9E7FB" w14:textId="77777777" w:rsidR="00154927" w:rsidRPr="0035420B" w:rsidRDefault="00154927" w:rsidP="00154927">
      <w:pPr>
        <w:pStyle w:val="aff0"/>
      </w:pPr>
      <w:r w:rsidRPr="0035420B">
        <w:t xml:space="preserve">    return </w:t>
      </w:r>
      <w:proofErr w:type="spellStart"/>
      <w:proofErr w:type="gramStart"/>
      <w:r w:rsidRPr="0035420B">
        <w:t>Ok</w:t>
      </w:r>
      <w:proofErr w:type="spellEnd"/>
      <w:r w:rsidRPr="0035420B">
        <w:t>(</w:t>
      </w:r>
      <w:proofErr w:type="spellStart"/>
      <w:r w:rsidRPr="0035420B">
        <w:t>students.Select</w:t>
      </w:r>
      <w:proofErr w:type="spellEnd"/>
      <w:proofErr w:type="gramEnd"/>
      <w:r w:rsidRPr="0035420B">
        <w:t xml:space="preserve">(s =&gt; </w:t>
      </w:r>
      <w:proofErr w:type="spellStart"/>
      <w:r w:rsidRPr="0035420B">
        <w:t>s.ToDto</w:t>
      </w:r>
      <w:proofErr w:type="spellEnd"/>
      <w:r w:rsidRPr="0035420B">
        <w:t>())); // Преобразуем сущности в DTO перед отправкой клиенту</w:t>
      </w:r>
    </w:p>
    <w:p w14:paraId="64757EB8" w14:textId="77777777" w:rsidR="00154927" w:rsidRPr="00D27A42" w:rsidRDefault="00154927" w:rsidP="004E4C90">
      <w:pPr>
        <w:pStyle w:val="aff0"/>
      </w:pPr>
      <w:r w:rsidRPr="0035420B">
        <w:t>}</w:t>
      </w:r>
    </w:p>
    <w:p w14:paraId="0A8B4079" w14:textId="50C376BB" w:rsidR="004E4C90" w:rsidRPr="004E4C90" w:rsidRDefault="001B7924" w:rsidP="004E4C90">
      <w:pPr>
        <w:pStyle w:val="a3"/>
      </w:pPr>
      <w:r>
        <w:lastRenderedPageBreak/>
        <w:t xml:space="preserve">Взаимодействие веб-приложения с сервером происходит при помощи </w:t>
      </w:r>
      <w:r>
        <w:rPr>
          <w:lang w:val="en-US"/>
        </w:rPr>
        <w:t>HTTP</w:t>
      </w:r>
      <w:r w:rsidR="0078495C">
        <w:rPr>
          <w:lang w:val="en-US"/>
        </w:rPr>
        <w:t>S</w:t>
      </w:r>
      <w:r w:rsidRPr="00F13F53">
        <w:t>-</w:t>
      </w:r>
      <w:r>
        <w:t xml:space="preserve">запросов к </w:t>
      </w:r>
      <w:r>
        <w:rPr>
          <w:lang w:val="en-US"/>
        </w:rPr>
        <w:t>API</w:t>
      </w:r>
      <w:r>
        <w:t>, ответы возвращаются в формате</w:t>
      </w:r>
      <w:r w:rsidRPr="00F13F53">
        <w:t xml:space="preserve"> </w:t>
      </w:r>
      <w:r>
        <w:rPr>
          <w:lang w:val="en-US"/>
        </w:rPr>
        <w:t>JSON</w:t>
      </w:r>
      <w:r w:rsidR="0085113C">
        <w:t xml:space="preserve">, </w:t>
      </w:r>
      <w:r w:rsidR="003E5A01">
        <w:t xml:space="preserve">в </w:t>
      </w:r>
      <w:r w:rsidR="00592044">
        <w:t>связи</w:t>
      </w:r>
      <w:r w:rsidR="003E5A01">
        <w:t xml:space="preserve"> с чем </w:t>
      </w:r>
      <w:r w:rsidR="006669D7">
        <w:t xml:space="preserve">разработана </w:t>
      </w:r>
      <w:r w:rsidR="006669D7" w:rsidRPr="003A312A">
        <w:t>функция</w:t>
      </w:r>
      <w:r w:rsidR="003E5A01">
        <w:t xml:space="preserve"> для выполнения </w:t>
      </w:r>
      <w:r w:rsidR="0078495C">
        <w:rPr>
          <w:lang w:val="en-US"/>
        </w:rPr>
        <w:t>HTTPS</w:t>
      </w:r>
      <w:r w:rsidR="003E5A01" w:rsidRPr="003E5A01">
        <w:t>-</w:t>
      </w:r>
      <w:r w:rsidR="003E5A01">
        <w:t xml:space="preserve">запросов к </w:t>
      </w:r>
      <w:r w:rsidR="003E5A01">
        <w:rPr>
          <w:lang w:val="en-US"/>
        </w:rPr>
        <w:t>API</w:t>
      </w:r>
      <w:r w:rsidR="006669D7" w:rsidRPr="003A312A">
        <w:t>,</w:t>
      </w:r>
      <w:r w:rsidR="00CC083D" w:rsidRPr="003A312A">
        <w:t xml:space="preserve"> представленная листингом </w:t>
      </w:r>
      <w:r w:rsidR="006669D7">
        <w:t>2</w:t>
      </w:r>
      <w:r w:rsidR="00CC083D" w:rsidRPr="003A312A">
        <w:t>.</w:t>
      </w:r>
      <w:r w:rsidR="006669D7">
        <w:t xml:space="preserve"> </w:t>
      </w:r>
      <w:r w:rsidR="007E1C57">
        <w:t>Для получения дополнительных контактов студента</w:t>
      </w:r>
      <w:r w:rsidR="009E648E">
        <w:t xml:space="preserve"> реализован метод </w:t>
      </w:r>
      <w:r w:rsidR="00EE2405" w:rsidRPr="003A312A">
        <w:t>Web-API</w:t>
      </w:r>
      <w:r w:rsidR="00717766">
        <w:t>, который</w:t>
      </w:r>
      <w:r w:rsidR="007E1C57">
        <w:t xml:space="preserve"> </w:t>
      </w:r>
      <w:r w:rsidRPr="003A312A">
        <w:t>представлен</w:t>
      </w:r>
      <w:r w:rsidR="006669D7">
        <w:t xml:space="preserve"> </w:t>
      </w:r>
      <w:r w:rsidR="00CC083D" w:rsidRPr="003A312A">
        <w:t xml:space="preserve">листингом </w:t>
      </w:r>
      <w:r w:rsidR="004F0C69">
        <w:t>3</w:t>
      </w:r>
      <w:r w:rsidR="00CC083D" w:rsidRPr="003A312A">
        <w:t>.</w:t>
      </w:r>
    </w:p>
    <w:p w14:paraId="1B351D74" w14:textId="77777777" w:rsidR="004F0C69" w:rsidRDefault="004F0C69" w:rsidP="004F0C69">
      <w:pPr>
        <w:pStyle w:val="aff2"/>
      </w:pPr>
      <w:r w:rsidRPr="004F0C69">
        <w:t xml:space="preserve">Листинг </w:t>
      </w:r>
      <w:r>
        <w:t>2</w:t>
      </w:r>
      <w:r w:rsidRPr="004F0C69">
        <w:t xml:space="preserve"> </w:t>
      </w:r>
      <w:r w:rsidR="00B940CC">
        <w:t>–</w:t>
      </w:r>
      <w:r w:rsidRPr="004F0C69">
        <w:t xml:space="preserve"> Код функции </w:t>
      </w:r>
      <w:r w:rsidR="003E5A01" w:rsidRPr="00E73149">
        <w:t xml:space="preserve">для выполнения </w:t>
      </w:r>
      <w:r w:rsidR="003E5A01" w:rsidRPr="00E73149">
        <w:rPr>
          <w:lang w:val="en-US"/>
        </w:rPr>
        <w:t>HTTP</w:t>
      </w:r>
      <w:r w:rsidR="003E5A01" w:rsidRPr="00E73149">
        <w:t xml:space="preserve">-запросов к </w:t>
      </w:r>
      <w:r w:rsidR="003E5A01" w:rsidRPr="00E73149">
        <w:rPr>
          <w:lang w:val="en-US"/>
        </w:rPr>
        <w:t>API</w:t>
      </w:r>
    </w:p>
    <w:p w14:paraId="5FB7A728" w14:textId="77777777" w:rsidR="00E73149" w:rsidRPr="00E73149" w:rsidRDefault="00E73149" w:rsidP="00E73149">
      <w:pPr>
        <w:pStyle w:val="aff0"/>
      </w:pPr>
      <w:r w:rsidRPr="00E73149">
        <w:t>/**</w:t>
      </w:r>
    </w:p>
    <w:p w14:paraId="23949654" w14:textId="77777777" w:rsidR="00E73149" w:rsidRPr="00E73149" w:rsidRDefault="00E73149" w:rsidP="00E73149">
      <w:pPr>
        <w:pStyle w:val="aff0"/>
      </w:pPr>
      <w:r w:rsidRPr="00E73149">
        <w:t xml:space="preserve"> * Универсальная функция для выполнения </w:t>
      </w:r>
      <w:r w:rsidRPr="00E73149">
        <w:rPr>
          <w:lang w:val="en-US"/>
        </w:rPr>
        <w:t>HTTP</w:t>
      </w:r>
      <w:r w:rsidRPr="00E73149">
        <w:t xml:space="preserve">-запросов к </w:t>
      </w:r>
      <w:r w:rsidRPr="00E73149">
        <w:rPr>
          <w:lang w:val="en-US"/>
        </w:rPr>
        <w:t>API</w:t>
      </w:r>
      <w:r w:rsidRPr="00E73149">
        <w:t>.</w:t>
      </w:r>
    </w:p>
    <w:p w14:paraId="1657E478" w14:textId="77777777" w:rsidR="00E73149" w:rsidRPr="00E73149" w:rsidRDefault="00E73149" w:rsidP="00CE6ECE">
      <w:pPr>
        <w:pStyle w:val="aff0"/>
      </w:pPr>
      <w:r w:rsidRPr="00E73149">
        <w:t xml:space="preserve"> * Автоматически добавляет базовый </w:t>
      </w:r>
      <w:r w:rsidRPr="00E73149">
        <w:rPr>
          <w:lang w:val="en-US"/>
        </w:rPr>
        <w:t>URL</w:t>
      </w:r>
      <w:r w:rsidRPr="00E73149">
        <w:t xml:space="preserve"> и обрабатывает типичные сценарии</w:t>
      </w:r>
    </w:p>
    <w:p w14:paraId="44E47BCD" w14:textId="77777777" w:rsidR="00E73149" w:rsidRPr="00E73149" w:rsidRDefault="00E73149" w:rsidP="00E73149">
      <w:pPr>
        <w:pStyle w:val="aff0"/>
      </w:pPr>
      <w:r w:rsidRPr="00E73149">
        <w:t xml:space="preserve"> * </w:t>
      </w:r>
    </w:p>
    <w:p w14:paraId="0C6E47C2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template</w:t>
      </w:r>
      <w:r w:rsidRPr="00E73149">
        <w:t xml:space="preserve"> </w:t>
      </w:r>
      <w:r w:rsidRPr="00E73149">
        <w:rPr>
          <w:lang w:val="en-US"/>
        </w:rPr>
        <w:t>T</w:t>
      </w:r>
      <w:r w:rsidRPr="00E73149">
        <w:t xml:space="preserve"> — ожидаемый тип ответа.</w:t>
      </w:r>
    </w:p>
    <w:p w14:paraId="7DC3A09C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param</w:t>
      </w:r>
      <w:r w:rsidRPr="00E73149">
        <w:t xml:space="preserve"> </w:t>
      </w:r>
      <w:proofErr w:type="spellStart"/>
      <w:r w:rsidRPr="00E73149">
        <w:rPr>
          <w:lang w:val="en-US"/>
        </w:rPr>
        <w:t>url</w:t>
      </w:r>
      <w:proofErr w:type="spellEnd"/>
      <w:r w:rsidRPr="00E73149">
        <w:t xml:space="preserve"> — путь относительно </w:t>
      </w:r>
      <w:r w:rsidRPr="00E73149">
        <w:rPr>
          <w:lang w:val="en-US"/>
        </w:rPr>
        <w:t>API</w:t>
      </w:r>
      <w:r w:rsidRPr="00E73149">
        <w:t>_</w:t>
      </w:r>
      <w:r w:rsidRPr="00E73149">
        <w:rPr>
          <w:lang w:val="en-US"/>
        </w:rPr>
        <w:t>BASE</w:t>
      </w:r>
      <w:r w:rsidRPr="00E73149">
        <w:t>_</w:t>
      </w:r>
      <w:r w:rsidRPr="00E73149">
        <w:rPr>
          <w:lang w:val="en-US"/>
        </w:rPr>
        <w:t>URL</w:t>
      </w:r>
      <w:r w:rsidRPr="00E73149">
        <w:t>.</w:t>
      </w:r>
    </w:p>
    <w:p w14:paraId="54F57748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param</w:t>
      </w:r>
      <w:r w:rsidRPr="00E73149">
        <w:t xml:space="preserve"> </w:t>
      </w:r>
      <w:r w:rsidRPr="00E73149">
        <w:rPr>
          <w:lang w:val="en-US"/>
        </w:rPr>
        <w:t>options</w:t>
      </w:r>
      <w:r w:rsidRPr="00E73149">
        <w:t xml:space="preserve"> — параметры запроса (метод, тело, заголовки и т.д.).</w:t>
      </w:r>
    </w:p>
    <w:p w14:paraId="67EDF3AC" w14:textId="77777777" w:rsidR="00E73149" w:rsidRPr="00E73149" w:rsidRDefault="00E73149" w:rsidP="00E73149">
      <w:pPr>
        <w:pStyle w:val="aff0"/>
      </w:pPr>
      <w:r w:rsidRPr="00E73149">
        <w:t xml:space="preserve"> * @</w:t>
      </w:r>
      <w:r w:rsidRPr="00E73149">
        <w:rPr>
          <w:lang w:val="en-US"/>
        </w:rPr>
        <w:t>returns</w:t>
      </w:r>
      <w:r w:rsidRPr="00E73149">
        <w:t xml:space="preserve"> Промис с данными типа </w:t>
      </w:r>
      <w:r w:rsidRPr="00E73149">
        <w:rPr>
          <w:lang w:val="en-US"/>
        </w:rPr>
        <w:t>T</w:t>
      </w:r>
      <w:r w:rsidRPr="00E73149">
        <w:t xml:space="preserve"> или выбрасывает ошибку.</w:t>
      </w:r>
    </w:p>
    <w:p w14:paraId="2EAA0A9E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</w:t>
      </w:r>
      <w:r w:rsidRPr="00E73149">
        <w:rPr>
          <w:lang w:val="en-US"/>
        </w:rPr>
        <w:t>*/</w:t>
      </w:r>
    </w:p>
    <w:p w14:paraId="4C660FE9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>async function request&lt;T</w:t>
      </w:r>
      <w:proofErr w:type="gramStart"/>
      <w:r w:rsidRPr="00E73149">
        <w:rPr>
          <w:lang w:val="en-US"/>
        </w:rPr>
        <w:t>&gt;(</w:t>
      </w:r>
      <w:proofErr w:type="gramEnd"/>
      <w:r w:rsidRPr="00E73149">
        <w:rPr>
          <w:lang w:val="en-US"/>
        </w:rPr>
        <w:t xml:space="preserve">url: string, options: </w:t>
      </w:r>
      <w:proofErr w:type="spellStart"/>
      <w:r w:rsidRPr="00E73149">
        <w:rPr>
          <w:lang w:val="en-US"/>
        </w:rPr>
        <w:t>RequestInit</w:t>
      </w:r>
      <w:proofErr w:type="spellEnd"/>
      <w:r w:rsidRPr="00E73149">
        <w:rPr>
          <w:lang w:val="en-US"/>
        </w:rPr>
        <w:t xml:space="preserve"> = {}): Promise&lt;T&gt; {</w:t>
      </w:r>
    </w:p>
    <w:p w14:paraId="027D468C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const </w:t>
      </w:r>
      <w:proofErr w:type="spellStart"/>
      <w:r w:rsidRPr="00E73149">
        <w:rPr>
          <w:lang w:val="en-US"/>
        </w:rPr>
        <w:t>fullUrl</w:t>
      </w:r>
      <w:proofErr w:type="spellEnd"/>
      <w:r w:rsidRPr="00E73149">
        <w:rPr>
          <w:lang w:val="en-US"/>
        </w:rPr>
        <w:t xml:space="preserve"> = `${API_BASE_</w:t>
      </w:r>
      <w:proofErr w:type="gramStart"/>
      <w:r w:rsidRPr="00E73149">
        <w:rPr>
          <w:lang w:val="en-US"/>
        </w:rPr>
        <w:t>URL}$</w:t>
      </w:r>
      <w:proofErr w:type="gramEnd"/>
      <w:r w:rsidRPr="00E73149">
        <w:rPr>
          <w:lang w:val="en-US"/>
        </w:rPr>
        <w:t>{</w:t>
      </w:r>
      <w:proofErr w:type="spellStart"/>
      <w:r w:rsidRPr="00E73149">
        <w:rPr>
          <w:lang w:val="en-US"/>
        </w:rPr>
        <w:t>url</w:t>
      </w:r>
      <w:proofErr w:type="spellEnd"/>
      <w:r w:rsidRPr="00E73149">
        <w:rPr>
          <w:lang w:val="en-US"/>
        </w:rPr>
        <w:t>}`;</w:t>
      </w:r>
    </w:p>
    <w:p w14:paraId="1B0827BA" w14:textId="77777777" w:rsidR="00E73149" w:rsidRPr="00E73149" w:rsidRDefault="00E73149" w:rsidP="00E73149">
      <w:pPr>
        <w:pStyle w:val="aff0"/>
        <w:rPr>
          <w:lang w:val="en-US"/>
        </w:rPr>
      </w:pPr>
    </w:p>
    <w:p w14:paraId="22E8CD43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try {</w:t>
      </w:r>
    </w:p>
    <w:p w14:paraId="581740C8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const response = await </w:t>
      </w:r>
      <w:proofErr w:type="gramStart"/>
      <w:r w:rsidRPr="00E73149">
        <w:rPr>
          <w:lang w:val="en-US"/>
        </w:rPr>
        <w:t>fetch(</w:t>
      </w:r>
      <w:proofErr w:type="spellStart"/>
      <w:proofErr w:type="gramEnd"/>
      <w:r w:rsidRPr="00E73149">
        <w:rPr>
          <w:lang w:val="en-US"/>
        </w:rPr>
        <w:t>fullUrl</w:t>
      </w:r>
      <w:proofErr w:type="spellEnd"/>
      <w:r w:rsidRPr="00E73149">
        <w:rPr>
          <w:lang w:val="en-US"/>
        </w:rPr>
        <w:t>, {</w:t>
      </w:r>
    </w:p>
    <w:p w14:paraId="0F1D1067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headers: {</w:t>
      </w:r>
    </w:p>
    <w:p w14:paraId="690AE76D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'Content</w:t>
      </w:r>
      <w:r w:rsidR="00E41017">
        <w:rPr>
          <w:lang w:val="en-US"/>
        </w:rPr>
        <w:t>-</w:t>
      </w:r>
      <w:r w:rsidRPr="00E73149">
        <w:rPr>
          <w:lang w:val="en-US"/>
        </w:rPr>
        <w:t>Type': 'application/json',</w:t>
      </w:r>
    </w:p>
    <w:p w14:paraId="625D40A6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  </w:t>
      </w:r>
      <w:r w:rsidRPr="00E73149">
        <w:t>...</w:t>
      </w:r>
      <w:proofErr w:type="gramStart"/>
      <w:r w:rsidRPr="00E73149">
        <w:rPr>
          <w:lang w:val="en-US"/>
        </w:rPr>
        <w:t>options</w:t>
      </w:r>
      <w:r w:rsidRPr="00E73149">
        <w:t>.</w:t>
      </w:r>
      <w:r w:rsidRPr="00E73149">
        <w:rPr>
          <w:lang w:val="en-US"/>
        </w:rPr>
        <w:t>headers</w:t>
      </w:r>
      <w:proofErr w:type="gramEnd"/>
      <w:r w:rsidRPr="00E73149">
        <w:t>,</w:t>
      </w:r>
    </w:p>
    <w:p w14:paraId="2E860A68" w14:textId="77777777" w:rsidR="00E73149" w:rsidRPr="00E73149" w:rsidRDefault="00E73149" w:rsidP="00E73149">
      <w:pPr>
        <w:pStyle w:val="aff0"/>
      </w:pPr>
      <w:r w:rsidRPr="00E73149">
        <w:t xml:space="preserve">      },</w:t>
      </w:r>
    </w:p>
    <w:p w14:paraId="6749F30C" w14:textId="77777777" w:rsidR="00E73149" w:rsidRPr="00E73149" w:rsidRDefault="00E73149" w:rsidP="00E73149">
      <w:pPr>
        <w:pStyle w:val="aff0"/>
      </w:pPr>
      <w:r w:rsidRPr="00E73149">
        <w:t xml:space="preserve">      ...</w:t>
      </w:r>
      <w:r w:rsidRPr="00E73149">
        <w:rPr>
          <w:lang w:val="en-US"/>
        </w:rPr>
        <w:t>options</w:t>
      </w:r>
      <w:r w:rsidRPr="00E73149">
        <w:t>,</w:t>
      </w:r>
    </w:p>
    <w:p w14:paraId="1AFE0733" w14:textId="77777777" w:rsidR="00E73149" w:rsidRPr="00E73149" w:rsidRDefault="00E73149" w:rsidP="00E73149">
      <w:pPr>
        <w:pStyle w:val="aff0"/>
      </w:pPr>
      <w:r w:rsidRPr="00E73149">
        <w:t xml:space="preserve">    });</w:t>
      </w:r>
    </w:p>
    <w:p w14:paraId="1E670253" w14:textId="77777777" w:rsidR="00E73149" w:rsidRPr="00E73149" w:rsidRDefault="00E73149" w:rsidP="00E73149">
      <w:pPr>
        <w:pStyle w:val="aff0"/>
      </w:pPr>
    </w:p>
    <w:p w14:paraId="70D0F8F9" w14:textId="77777777" w:rsidR="00E73149" w:rsidRPr="00E73149" w:rsidRDefault="00E73149" w:rsidP="00E73149">
      <w:pPr>
        <w:pStyle w:val="aff0"/>
      </w:pPr>
      <w:r w:rsidRPr="00E73149">
        <w:t xml:space="preserve">    // Обработка недействительного или просроченного токена</w:t>
      </w:r>
    </w:p>
    <w:p w14:paraId="1BEC6BF5" w14:textId="77777777" w:rsidR="00E73149" w:rsidRPr="00E73149" w:rsidRDefault="00E73149" w:rsidP="00E73149">
      <w:pPr>
        <w:pStyle w:val="aff0"/>
      </w:pPr>
      <w:r w:rsidRPr="00E73149">
        <w:t xml:space="preserve">    </w:t>
      </w:r>
      <w:r w:rsidRPr="00E73149">
        <w:rPr>
          <w:lang w:val="en-US"/>
        </w:rPr>
        <w:t>if</w:t>
      </w:r>
      <w:r w:rsidRPr="00E73149">
        <w:t xml:space="preserve"> (</w:t>
      </w:r>
      <w:proofErr w:type="gramStart"/>
      <w:r w:rsidRPr="00E73149">
        <w:rPr>
          <w:lang w:val="en-US"/>
        </w:rPr>
        <w:t>response</w:t>
      </w:r>
      <w:r w:rsidRPr="00E73149">
        <w:t>.</w:t>
      </w:r>
      <w:r w:rsidRPr="00E73149">
        <w:rPr>
          <w:lang w:val="en-US"/>
        </w:rPr>
        <w:t>status</w:t>
      </w:r>
      <w:proofErr w:type="gramEnd"/>
      <w:r w:rsidRPr="00E73149">
        <w:t xml:space="preserve"> === 401) {</w:t>
      </w:r>
    </w:p>
    <w:p w14:paraId="57F66773" w14:textId="77777777" w:rsidR="00E73149" w:rsidRPr="00E73149" w:rsidRDefault="00E73149" w:rsidP="00E73149">
      <w:pPr>
        <w:pStyle w:val="aff0"/>
      </w:pPr>
      <w:r w:rsidRPr="00E73149">
        <w:t xml:space="preserve">      </w:t>
      </w:r>
      <w:proofErr w:type="spellStart"/>
      <w:proofErr w:type="gramStart"/>
      <w:r w:rsidRPr="00E73149">
        <w:rPr>
          <w:lang w:val="en-US"/>
        </w:rPr>
        <w:t>handleUnauthorized</w:t>
      </w:r>
      <w:proofErr w:type="spellEnd"/>
      <w:r w:rsidRPr="00E73149">
        <w:t>(</w:t>
      </w:r>
      <w:proofErr w:type="gramEnd"/>
      <w:r w:rsidRPr="00E73149">
        <w:t>); // Очищает сессию и перенаправляет на логин</w:t>
      </w:r>
    </w:p>
    <w:p w14:paraId="22EB91A1" w14:textId="77777777" w:rsidR="00E73149" w:rsidRPr="00E73149" w:rsidRDefault="00E73149" w:rsidP="00E73149">
      <w:pPr>
        <w:pStyle w:val="aff0"/>
      </w:pPr>
      <w:r w:rsidRPr="00E73149">
        <w:t xml:space="preserve">      </w:t>
      </w:r>
      <w:r w:rsidRPr="00E73149">
        <w:rPr>
          <w:lang w:val="en-US"/>
        </w:rPr>
        <w:t>throw</w:t>
      </w:r>
      <w:r w:rsidRPr="00E73149">
        <w:t xml:space="preserve"> </w:t>
      </w:r>
      <w:r w:rsidRPr="00E73149">
        <w:rPr>
          <w:lang w:val="en-US"/>
        </w:rPr>
        <w:t>new</w:t>
      </w:r>
      <w:r w:rsidRPr="00E73149">
        <w:t xml:space="preserve"> </w:t>
      </w:r>
      <w:proofErr w:type="gramStart"/>
      <w:r w:rsidRPr="00E73149">
        <w:rPr>
          <w:lang w:val="en-US"/>
        </w:rPr>
        <w:t>Error</w:t>
      </w:r>
      <w:r w:rsidRPr="00E73149">
        <w:t>(</w:t>
      </w:r>
      <w:proofErr w:type="gramEnd"/>
      <w:r w:rsidRPr="00E73149">
        <w:t>'Токен недействителен. Вы будете перенаправлены на страницу входа.');</w:t>
      </w:r>
    </w:p>
    <w:p w14:paraId="423E81B7" w14:textId="77777777" w:rsidR="00E73149" w:rsidRPr="00E73149" w:rsidRDefault="00E73149" w:rsidP="00E73149">
      <w:pPr>
        <w:pStyle w:val="aff0"/>
      </w:pPr>
      <w:r w:rsidRPr="00E73149">
        <w:t xml:space="preserve">    }</w:t>
      </w:r>
    </w:p>
    <w:p w14:paraId="7303141B" w14:textId="77777777" w:rsidR="00E73149" w:rsidRPr="00E73149" w:rsidRDefault="00E73149" w:rsidP="00E73149">
      <w:pPr>
        <w:pStyle w:val="aff0"/>
      </w:pPr>
    </w:p>
    <w:p w14:paraId="58274CB7" w14:textId="77777777" w:rsidR="00E73149" w:rsidRPr="00E73149" w:rsidRDefault="00E73149" w:rsidP="00E73149">
      <w:pPr>
        <w:pStyle w:val="aff0"/>
      </w:pPr>
      <w:r w:rsidRPr="00E73149">
        <w:t xml:space="preserve">    // Успешный ответ (2</w:t>
      </w:r>
      <w:r w:rsidRPr="00E73149">
        <w:rPr>
          <w:lang w:val="en-US"/>
        </w:rPr>
        <w:t>xx</w:t>
      </w:r>
      <w:r w:rsidRPr="00E73149">
        <w:t>)</w:t>
      </w:r>
    </w:p>
    <w:p w14:paraId="76B6DA86" w14:textId="77777777" w:rsidR="00E73149" w:rsidRPr="00E73149" w:rsidRDefault="00E73149" w:rsidP="00E73149">
      <w:pPr>
        <w:pStyle w:val="aff0"/>
      </w:pPr>
      <w:r w:rsidRPr="00E73149">
        <w:t xml:space="preserve">    </w:t>
      </w:r>
      <w:r w:rsidRPr="00E73149">
        <w:rPr>
          <w:lang w:val="en-US"/>
        </w:rPr>
        <w:t>if</w:t>
      </w:r>
      <w:r w:rsidRPr="00E73149">
        <w:t xml:space="preserve"> (</w:t>
      </w:r>
      <w:proofErr w:type="gramStart"/>
      <w:r w:rsidRPr="00E73149">
        <w:rPr>
          <w:lang w:val="en-US"/>
        </w:rPr>
        <w:t>response</w:t>
      </w:r>
      <w:r w:rsidRPr="00E73149">
        <w:t>.</w:t>
      </w:r>
      <w:r w:rsidRPr="00E73149">
        <w:rPr>
          <w:lang w:val="en-US"/>
        </w:rPr>
        <w:t>ok</w:t>
      </w:r>
      <w:proofErr w:type="gramEnd"/>
      <w:r w:rsidRPr="00E73149">
        <w:t>) {</w:t>
      </w:r>
    </w:p>
    <w:p w14:paraId="5FEA42E9" w14:textId="77777777" w:rsidR="00E73149" w:rsidRPr="00E73149" w:rsidRDefault="00E73149" w:rsidP="00E73149">
      <w:pPr>
        <w:pStyle w:val="aff0"/>
      </w:pPr>
      <w:r w:rsidRPr="00E73149">
        <w:t xml:space="preserve">      // Для ответов без тела (например, 204 </w:t>
      </w:r>
      <w:r w:rsidRPr="00E73149">
        <w:rPr>
          <w:lang w:val="en-US"/>
        </w:rPr>
        <w:t>No</w:t>
      </w:r>
      <w:r w:rsidRPr="00E73149">
        <w:t xml:space="preserve"> </w:t>
      </w:r>
      <w:r w:rsidRPr="00E73149">
        <w:rPr>
          <w:lang w:val="en-US"/>
        </w:rPr>
        <w:t>Content</w:t>
      </w:r>
      <w:r w:rsidRPr="00E73149">
        <w:t>)</w:t>
      </w:r>
    </w:p>
    <w:p w14:paraId="3915C4C7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  </w:t>
      </w:r>
      <w:r w:rsidRPr="00E73149">
        <w:rPr>
          <w:lang w:val="en-US"/>
        </w:rPr>
        <w:t>if (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 xml:space="preserve"> === 204) {</w:t>
      </w:r>
    </w:p>
    <w:p w14:paraId="132AE1DC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return undefined as unknown as T;</w:t>
      </w:r>
    </w:p>
    <w:p w14:paraId="6F27670C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</w:t>
      </w:r>
      <w:r w:rsidRPr="00E73149">
        <w:t>}</w:t>
      </w:r>
    </w:p>
    <w:p w14:paraId="55A9250E" w14:textId="77777777" w:rsidR="00E73149" w:rsidRPr="00E73149" w:rsidRDefault="00E73149" w:rsidP="00E73149">
      <w:pPr>
        <w:pStyle w:val="aff0"/>
      </w:pPr>
    </w:p>
    <w:p w14:paraId="54FF60ED" w14:textId="77777777" w:rsidR="00E73149" w:rsidRPr="00E73149" w:rsidRDefault="00E73149" w:rsidP="00E73149">
      <w:pPr>
        <w:pStyle w:val="aff0"/>
      </w:pPr>
      <w:r w:rsidRPr="00E73149">
        <w:lastRenderedPageBreak/>
        <w:t xml:space="preserve">      // Получаем текстовое тело ответа</w:t>
      </w:r>
    </w:p>
    <w:p w14:paraId="643651F1" w14:textId="77777777" w:rsidR="00E73149" w:rsidRPr="00BC2B85" w:rsidRDefault="00E73149" w:rsidP="00E73149">
      <w:pPr>
        <w:pStyle w:val="aff0"/>
      </w:pPr>
      <w:r w:rsidRPr="00E73149">
        <w:t xml:space="preserve">      </w:t>
      </w:r>
      <w:r w:rsidRPr="00E73149">
        <w:rPr>
          <w:lang w:val="en-US"/>
        </w:rPr>
        <w:t>const</w:t>
      </w:r>
      <w:r w:rsidRPr="00BC2B85">
        <w:t xml:space="preserve"> </w:t>
      </w:r>
      <w:r w:rsidRPr="00E73149">
        <w:rPr>
          <w:lang w:val="en-US"/>
        </w:rPr>
        <w:t>text</w:t>
      </w:r>
      <w:r w:rsidRPr="00BC2B85">
        <w:t xml:space="preserve"> = </w:t>
      </w:r>
      <w:r w:rsidRPr="00E73149">
        <w:rPr>
          <w:lang w:val="en-US"/>
        </w:rPr>
        <w:t>await</w:t>
      </w:r>
      <w:r w:rsidRPr="00BC2B85">
        <w:t xml:space="preserve"> </w:t>
      </w:r>
      <w:r w:rsidRPr="00E73149">
        <w:rPr>
          <w:lang w:val="en-US"/>
        </w:rPr>
        <w:t>response</w:t>
      </w:r>
      <w:r w:rsidRPr="00BC2B85">
        <w:t>.</w:t>
      </w:r>
      <w:proofErr w:type="gramStart"/>
      <w:r w:rsidRPr="00E73149">
        <w:rPr>
          <w:lang w:val="en-US"/>
        </w:rPr>
        <w:t>text</w:t>
      </w:r>
      <w:r w:rsidRPr="00BC2B85">
        <w:t>(</w:t>
      </w:r>
      <w:proofErr w:type="gramEnd"/>
      <w:r w:rsidRPr="00BC2B85">
        <w:t>);</w:t>
      </w:r>
    </w:p>
    <w:p w14:paraId="12F26F55" w14:textId="77777777" w:rsidR="00E73149" w:rsidRPr="00BC2B85" w:rsidRDefault="00E73149" w:rsidP="00E73149">
      <w:pPr>
        <w:pStyle w:val="aff0"/>
      </w:pPr>
    </w:p>
    <w:p w14:paraId="79A5CF1D" w14:textId="77777777" w:rsidR="00E73149" w:rsidRPr="00E73149" w:rsidRDefault="00E73149" w:rsidP="00E73149">
      <w:pPr>
        <w:pStyle w:val="aff0"/>
      </w:pPr>
      <w:r w:rsidRPr="00BC2B85">
        <w:t xml:space="preserve">      </w:t>
      </w:r>
      <w:r w:rsidRPr="00E73149">
        <w:t xml:space="preserve">// Пустой ответ — считаем допустимым, возвращаем </w:t>
      </w:r>
      <w:r w:rsidRPr="00E73149">
        <w:rPr>
          <w:lang w:val="en-US"/>
        </w:rPr>
        <w:t>undefined</w:t>
      </w:r>
    </w:p>
    <w:p w14:paraId="6907976D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  </w:t>
      </w:r>
      <w:r w:rsidRPr="00E73149">
        <w:rPr>
          <w:lang w:val="en-US"/>
        </w:rPr>
        <w:t xml:space="preserve">if </w:t>
      </w:r>
      <w:proofErr w:type="gramStart"/>
      <w:r w:rsidRPr="00E73149">
        <w:rPr>
          <w:lang w:val="en-US"/>
        </w:rPr>
        <w:t>(!text</w:t>
      </w:r>
      <w:proofErr w:type="gramEnd"/>
      <w:r w:rsidRPr="00E73149">
        <w:rPr>
          <w:lang w:val="en-US"/>
        </w:rPr>
        <w:t>) {</w:t>
      </w:r>
    </w:p>
    <w:p w14:paraId="63490F3B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return undefined as unknown as T;</w:t>
      </w:r>
    </w:p>
    <w:p w14:paraId="04DA3416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}</w:t>
      </w:r>
    </w:p>
    <w:p w14:paraId="420CE7D0" w14:textId="77777777" w:rsidR="00E73149" w:rsidRPr="00E73149" w:rsidRDefault="00E73149" w:rsidP="00E73149">
      <w:pPr>
        <w:pStyle w:val="aff0"/>
        <w:rPr>
          <w:lang w:val="en-US"/>
        </w:rPr>
      </w:pPr>
    </w:p>
    <w:p w14:paraId="0425FCC5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// </w:t>
      </w:r>
      <w:proofErr w:type="spellStart"/>
      <w:r w:rsidRPr="00E73149">
        <w:rPr>
          <w:lang w:val="en-US"/>
        </w:rPr>
        <w:t>Пытаемся</w:t>
      </w:r>
      <w:proofErr w:type="spellEnd"/>
      <w:r w:rsidRPr="00E73149">
        <w:rPr>
          <w:lang w:val="en-US"/>
        </w:rPr>
        <w:t xml:space="preserve"> </w:t>
      </w:r>
      <w:proofErr w:type="spellStart"/>
      <w:r w:rsidRPr="00E73149">
        <w:rPr>
          <w:lang w:val="en-US"/>
        </w:rPr>
        <w:t>распарсить</w:t>
      </w:r>
      <w:proofErr w:type="spellEnd"/>
      <w:r w:rsidRPr="00E73149">
        <w:rPr>
          <w:lang w:val="en-US"/>
        </w:rPr>
        <w:t xml:space="preserve"> JSON</w:t>
      </w:r>
    </w:p>
    <w:p w14:paraId="405EBBC0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try {</w:t>
      </w:r>
    </w:p>
    <w:p w14:paraId="0D5598B5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const data = </w:t>
      </w:r>
      <w:proofErr w:type="spellStart"/>
      <w:r w:rsidRPr="00E73149">
        <w:rPr>
          <w:lang w:val="en-US"/>
        </w:rPr>
        <w:t>JSON.parse</w:t>
      </w:r>
      <w:proofErr w:type="spellEnd"/>
      <w:r w:rsidRPr="00E73149">
        <w:rPr>
          <w:lang w:val="en-US"/>
        </w:rPr>
        <w:t>(text);</w:t>
      </w:r>
    </w:p>
    <w:p w14:paraId="27D01712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return data;</w:t>
      </w:r>
    </w:p>
    <w:p w14:paraId="7511D3AB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} catch (</w:t>
      </w:r>
      <w:proofErr w:type="spellStart"/>
      <w:r w:rsidRPr="00E73149">
        <w:rPr>
          <w:lang w:val="en-US"/>
        </w:rPr>
        <w:t>parseError</w:t>
      </w:r>
      <w:proofErr w:type="spellEnd"/>
      <w:r w:rsidRPr="00E73149">
        <w:rPr>
          <w:lang w:val="en-US"/>
        </w:rPr>
        <w:t>) {</w:t>
      </w:r>
    </w:p>
    <w:p w14:paraId="47F247EC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  </w:t>
      </w:r>
      <w:proofErr w:type="gramStart"/>
      <w:r w:rsidRPr="00E73149">
        <w:rPr>
          <w:lang w:val="en-US"/>
        </w:rPr>
        <w:t>console.error</w:t>
      </w:r>
      <w:proofErr w:type="gramEnd"/>
      <w:r w:rsidRPr="00E73149">
        <w:rPr>
          <w:lang w:val="en-US"/>
        </w:rPr>
        <w:t xml:space="preserve">("Ошибка </w:t>
      </w:r>
      <w:proofErr w:type="spellStart"/>
      <w:r w:rsidRPr="00E73149">
        <w:rPr>
          <w:lang w:val="en-US"/>
        </w:rPr>
        <w:t>парсинга</w:t>
      </w:r>
      <w:proofErr w:type="spellEnd"/>
      <w:r w:rsidRPr="00E73149">
        <w:rPr>
          <w:lang w:val="en-US"/>
        </w:rPr>
        <w:t xml:space="preserve"> JSON:", </w:t>
      </w:r>
      <w:proofErr w:type="spellStart"/>
      <w:r w:rsidRPr="00E73149">
        <w:rPr>
          <w:lang w:val="en-US"/>
        </w:rPr>
        <w:t>parseError</w:t>
      </w:r>
      <w:proofErr w:type="spellEnd"/>
      <w:r w:rsidRPr="00E73149">
        <w:rPr>
          <w:lang w:val="en-US"/>
        </w:rPr>
        <w:t>);</w:t>
      </w:r>
    </w:p>
    <w:p w14:paraId="34BE0BDE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  </w:t>
      </w:r>
      <w:proofErr w:type="gramStart"/>
      <w:r w:rsidRPr="00E73149">
        <w:rPr>
          <w:lang w:val="en-US"/>
        </w:rPr>
        <w:t>console</w:t>
      </w:r>
      <w:r w:rsidRPr="00E73149">
        <w:t>.</w:t>
      </w:r>
      <w:r w:rsidRPr="00E73149">
        <w:rPr>
          <w:lang w:val="en-US"/>
        </w:rPr>
        <w:t>error</w:t>
      </w:r>
      <w:proofErr w:type="gramEnd"/>
      <w:r w:rsidRPr="00E73149">
        <w:t xml:space="preserve">("Полученный текст:", </w:t>
      </w:r>
      <w:r w:rsidRPr="00E73149">
        <w:rPr>
          <w:lang w:val="en-US"/>
        </w:rPr>
        <w:t>text</w:t>
      </w:r>
      <w:r w:rsidRPr="00E73149">
        <w:t>);</w:t>
      </w:r>
    </w:p>
    <w:p w14:paraId="79DA0309" w14:textId="77777777" w:rsidR="00E73149" w:rsidRPr="00E73149" w:rsidRDefault="00E73149" w:rsidP="00E73149">
      <w:pPr>
        <w:pStyle w:val="aff0"/>
      </w:pPr>
      <w:r w:rsidRPr="00E73149">
        <w:t xml:space="preserve">        </w:t>
      </w:r>
      <w:r w:rsidRPr="00E73149">
        <w:rPr>
          <w:lang w:val="en-US"/>
        </w:rPr>
        <w:t>throw</w:t>
      </w:r>
      <w:r w:rsidRPr="00E73149">
        <w:t xml:space="preserve"> </w:t>
      </w:r>
      <w:r w:rsidRPr="00E73149">
        <w:rPr>
          <w:lang w:val="en-US"/>
        </w:rPr>
        <w:t>new</w:t>
      </w:r>
      <w:r w:rsidRPr="00E73149">
        <w:t xml:space="preserve"> </w:t>
      </w:r>
      <w:proofErr w:type="gramStart"/>
      <w:r w:rsidRPr="00E73149">
        <w:rPr>
          <w:lang w:val="en-US"/>
        </w:rPr>
        <w:t>Error</w:t>
      </w:r>
      <w:r w:rsidRPr="00E73149">
        <w:t>(</w:t>
      </w:r>
      <w:proofErr w:type="gramEnd"/>
      <w:r w:rsidRPr="00E73149">
        <w:t>`Сервер вернул некорректные данные: ${</w:t>
      </w:r>
      <w:proofErr w:type="spellStart"/>
      <w:r w:rsidRPr="00E73149">
        <w:rPr>
          <w:lang w:val="en-US"/>
        </w:rPr>
        <w:t>parseError</w:t>
      </w:r>
      <w:proofErr w:type="spellEnd"/>
      <w:r w:rsidRPr="00E73149">
        <w:t>}`);</w:t>
      </w:r>
    </w:p>
    <w:p w14:paraId="3BB363BC" w14:textId="77777777" w:rsidR="00E73149" w:rsidRPr="00E73149" w:rsidRDefault="00E73149" w:rsidP="00E73149">
      <w:pPr>
        <w:pStyle w:val="aff0"/>
      </w:pPr>
      <w:r w:rsidRPr="00E73149">
        <w:t xml:space="preserve">      }</w:t>
      </w:r>
    </w:p>
    <w:p w14:paraId="6C05F9B0" w14:textId="77777777" w:rsidR="00E73149" w:rsidRPr="00E73149" w:rsidRDefault="00E73149" w:rsidP="00E73149">
      <w:pPr>
        <w:pStyle w:val="aff0"/>
      </w:pPr>
      <w:r w:rsidRPr="00E73149">
        <w:t xml:space="preserve">    }</w:t>
      </w:r>
    </w:p>
    <w:p w14:paraId="3C48BF56" w14:textId="77777777" w:rsidR="00E73149" w:rsidRPr="00E73149" w:rsidRDefault="00E73149" w:rsidP="00E73149">
      <w:pPr>
        <w:pStyle w:val="aff0"/>
      </w:pPr>
    </w:p>
    <w:p w14:paraId="4DE11D62" w14:textId="77777777" w:rsidR="00E73149" w:rsidRPr="00E73149" w:rsidRDefault="00E73149" w:rsidP="00E73149">
      <w:pPr>
        <w:pStyle w:val="aff0"/>
      </w:pPr>
      <w:r w:rsidRPr="00E73149">
        <w:t xml:space="preserve">    // Обработка ошибок от сервера (4</w:t>
      </w:r>
      <w:r w:rsidRPr="00E73149">
        <w:rPr>
          <w:lang w:val="en-US"/>
        </w:rPr>
        <w:t>xx</w:t>
      </w:r>
      <w:r w:rsidRPr="00E73149">
        <w:t>, 5</w:t>
      </w:r>
      <w:r w:rsidRPr="00E73149">
        <w:rPr>
          <w:lang w:val="en-US"/>
        </w:rPr>
        <w:t>xx</w:t>
      </w:r>
      <w:r w:rsidRPr="00E73149">
        <w:t>)</w:t>
      </w:r>
    </w:p>
    <w:p w14:paraId="50311BF5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</w:t>
      </w:r>
      <w:r w:rsidRPr="00E73149">
        <w:rPr>
          <w:lang w:val="en-US"/>
        </w:rPr>
        <w:t xml:space="preserve">const </w:t>
      </w:r>
      <w:proofErr w:type="spellStart"/>
      <w:r w:rsidRPr="00E73149">
        <w:rPr>
          <w:lang w:val="en-US"/>
        </w:rPr>
        <w:t>errorData</w:t>
      </w:r>
      <w:proofErr w:type="spellEnd"/>
      <w:r w:rsidRPr="00E73149">
        <w:rPr>
          <w:lang w:val="en-US"/>
        </w:rPr>
        <w:t xml:space="preserve">: </w:t>
      </w:r>
      <w:proofErr w:type="spellStart"/>
      <w:r w:rsidRPr="00E73149">
        <w:rPr>
          <w:lang w:val="en-US"/>
        </w:rPr>
        <w:t>ApiErrorDto</w:t>
      </w:r>
      <w:proofErr w:type="spellEnd"/>
      <w:r w:rsidRPr="00E73149">
        <w:rPr>
          <w:lang w:val="en-US"/>
        </w:rPr>
        <w:t xml:space="preserve"> = await </w:t>
      </w:r>
      <w:proofErr w:type="spellStart"/>
      <w:proofErr w:type="gramStart"/>
      <w:r w:rsidRPr="00E73149">
        <w:rPr>
          <w:lang w:val="en-US"/>
        </w:rPr>
        <w:t>response.json</w:t>
      </w:r>
      <w:proofErr w:type="spellEnd"/>
      <w:proofErr w:type="gramEnd"/>
      <w:r w:rsidRPr="00E73149">
        <w:rPr>
          <w:lang w:val="en-US"/>
        </w:rPr>
        <w:t>(</w:t>
      </w:r>
      <w:proofErr w:type="gramStart"/>
      <w:r w:rsidRPr="00E73149">
        <w:rPr>
          <w:lang w:val="en-US"/>
        </w:rPr>
        <w:t>).catch</w:t>
      </w:r>
      <w:proofErr w:type="gramEnd"/>
      <w:r w:rsidRPr="00E73149">
        <w:rPr>
          <w:lang w:val="en-US"/>
        </w:rPr>
        <w:t>(() =&gt; ({</w:t>
      </w:r>
    </w:p>
    <w:p w14:paraId="070A5A4D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timestamp: </w:t>
      </w:r>
      <w:proofErr w:type="spellStart"/>
      <w:proofErr w:type="gramStart"/>
      <w:r w:rsidRPr="00E73149">
        <w:rPr>
          <w:lang w:val="en-US"/>
        </w:rPr>
        <w:t>Date.now</w:t>
      </w:r>
      <w:proofErr w:type="spellEnd"/>
      <w:r w:rsidRPr="00E73149">
        <w:rPr>
          <w:lang w:val="en-US"/>
        </w:rPr>
        <w:t>(</w:t>
      </w:r>
      <w:proofErr w:type="gramEnd"/>
      <w:r w:rsidRPr="00E73149">
        <w:rPr>
          <w:lang w:val="en-US"/>
        </w:rPr>
        <w:t>),</w:t>
      </w:r>
    </w:p>
    <w:p w14:paraId="3336FCB6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message: `Ошибка ${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>}`,</w:t>
      </w:r>
    </w:p>
    <w:p w14:paraId="5F89A98F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  </w:t>
      </w:r>
      <w:proofErr w:type="spellStart"/>
      <w:r w:rsidRPr="00E73149">
        <w:rPr>
          <w:lang w:val="en-US"/>
        </w:rPr>
        <w:t>errorCode</w:t>
      </w:r>
      <w:proofErr w:type="spellEnd"/>
      <w:r w:rsidRPr="00E73149">
        <w:rPr>
          <w:lang w:val="en-US"/>
        </w:rPr>
        <w:t xml:space="preserve">: 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>,</w:t>
      </w:r>
    </w:p>
    <w:p w14:paraId="3F3AABD1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}));</w:t>
      </w:r>
    </w:p>
    <w:p w14:paraId="48DE34BC" w14:textId="77777777" w:rsidR="00E73149" w:rsidRPr="00E73149" w:rsidRDefault="00E73149" w:rsidP="00E73149">
      <w:pPr>
        <w:pStyle w:val="aff0"/>
        <w:rPr>
          <w:lang w:val="en-US"/>
        </w:rPr>
      </w:pPr>
    </w:p>
    <w:p w14:paraId="0F99F8E6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const </w:t>
      </w:r>
      <w:proofErr w:type="spellStart"/>
      <w:r w:rsidRPr="00E73149">
        <w:rPr>
          <w:lang w:val="en-US"/>
        </w:rPr>
        <w:t>errorMessage</w:t>
      </w:r>
      <w:proofErr w:type="spellEnd"/>
      <w:r w:rsidRPr="00E73149">
        <w:rPr>
          <w:lang w:val="en-US"/>
        </w:rPr>
        <w:t xml:space="preserve"> = </w:t>
      </w:r>
      <w:proofErr w:type="spellStart"/>
      <w:r w:rsidRPr="00E73149">
        <w:rPr>
          <w:lang w:val="en-US"/>
        </w:rPr>
        <w:t>errorData.message</w:t>
      </w:r>
      <w:proofErr w:type="spellEnd"/>
      <w:r w:rsidRPr="00E73149">
        <w:rPr>
          <w:lang w:val="en-US"/>
        </w:rPr>
        <w:t xml:space="preserve"> || `Ошибка ${</w:t>
      </w:r>
      <w:proofErr w:type="spellStart"/>
      <w:proofErr w:type="gramStart"/>
      <w:r w:rsidRPr="00E73149">
        <w:rPr>
          <w:lang w:val="en-US"/>
        </w:rPr>
        <w:t>response.status</w:t>
      </w:r>
      <w:proofErr w:type="spellEnd"/>
      <w:proofErr w:type="gramEnd"/>
      <w:r w:rsidRPr="00E73149">
        <w:rPr>
          <w:lang w:val="en-US"/>
        </w:rPr>
        <w:t>}`;</w:t>
      </w:r>
    </w:p>
    <w:p w14:paraId="20EE58E9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  throw new Error(</w:t>
      </w:r>
      <w:proofErr w:type="spellStart"/>
      <w:r w:rsidRPr="00E73149">
        <w:rPr>
          <w:lang w:val="en-US"/>
        </w:rPr>
        <w:t>errorMessage</w:t>
      </w:r>
      <w:proofErr w:type="spellEnd"/>
      <w:r w:rsidRPr="00E73149">
        <w:rPr>
          <w:lang w:val="en-US"/>
        </w:rPr>
        <w:t>);</w:t>
      </w:r>
    </w:p>
    <w:p w14:paraId="72D5B5D0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rPr>
          <w:lang w:val="en-US"/>
        </w:rPr>
        <w:t xml:space="preserve">  } catch (error: any) {</w:t>
      </w:r>
    </w:p>
    <w:p w14:paraId="0BACDE3B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</w:t>
      </w:r>
      <w:r w:rsidRPr="00E73149">
        <w:t>// Сетевая ошибка (например, нет подключения к интернету или сервер не отвечает)</w:t>
      </w:r>
    </w:p>
    <w:p w14:paraId="01D6460B" w14:textId="77777777" w:rsidR="00E73149" w:rsidRPr="00E73149" w:rsidRDefault="00E73149" w:rsidP="00E73149">
      <w:pPr>
        <w:pStyle w:val="aff0"/>
        <w:rPr>
          <w:lang w:val="en-US"/>
        </w:rPr>
      </w:pPr>
      <w:r w:rsidRPr="00E73149">
        <w:t xml:space="preserve">    </w:t>
      </w:r>
      <w:r w:rsidRPr="00E73149">
        <w:rPr>
          <w:lang w:val="en-US"/>
        </w:rPr>
        <w:t>if (error.name === '</w:t>
      </w:r>
      <w:proofErr w:type="spellStart"/>
      <w:r w:rsidRPr="00E73149">
        <w:rPr>
          <w:lang w:val="en-US"/>
        </w:rPr>
        <w:t>TypeError</w:t>
      </w:r>
      <w:proofErr w:type="spellEnd"/>
      <w:r w:rsidRPr="00E73149">
        <w:rPr>
          <w:lang w:val="en-US"/>
        </w:rPr>
        <w:t xml:space="preserve">' &amp;&amp; </w:t>
      </w:r>
      <w:proofErr w:type="spellStart"/>
      <w:proofErr w:type="gramStart"/>
      <w:r w:rsidRPr="00E73149">
        <w:rPr>
          <w:lang w:val="en-US"/>
        </w:rPr>
        <w:t>error.message</w:t>
      </w:r>
      <w:proofErr w:type="gramEnd"/>
      <w:r w:rsidRPr="00E73149">
        <w:rPr>
          <w:lang w:val="en-US"/>
        </w:rPr>
        <w:t>.includes</w:t>
      </w:r>
      <w:proofErr w:type="spellEnd"/>
      <w:r w:rsidRPr="00E73149">
        <w:rPr>
          <w:lang w:val="en-US"/>
        </w:rPr>
        <w:t>('fetch')) {</w:t>
      </w:r>
    </w:p>
    <w:p w14:paraId="1449C7D9" w14:textId="77777777" w:rsidR="00E73149" w:rsidRPr="00E73149" w:rsidRDefault="00E73149" w:rsidP="00E73149">
      <w:pPr>
        <w:pStyle w:val="aff0"/>
      </w:pPr>
      <w:r w:rsidRPr="00E73149">
        <w:rPr>
          <w:lang w:val="en-US"/>
        </w:rPr>
        <w:t xml:space="preserve">      throw</w:t>
      </w:r>
      <w:r w:rsidRPr="00E73149">
        <w:t xml:space="preserve"> </w:t>
      </w:r>
      <w:r w:rsidRPr="00E73149">
        <w:rPr>
          <w:lang w:val="en-US"/>
        </w:rPr>
        <w:t>new</w:t>
      </w:r>
      <w:r w:rsidRPr="00E73149">
        <w:t xml:space="preserve"> </w:t>
      </w:r>
      <w:proofErr w:type="gramStart"/>
      <w:r w:rsidRPr="00E73149">
        <w:rPr>
          <w:lang w:val="en-US"/>
        </w:rPr>
        <w:t>Error</w:t>
      </w:r>
      <w:r w:rsidRPr="00E73149">
        <w:t>(</w:t>
      </w:r>
      <w:proofErr w:type="gramEnd"/>
      <w:r w:rsidRPr="00E73149">
        <w:t>'Сервер недоступен. Попробуйте позже.');</w:t>
      </w:r>
    </w:p>
    <w:p w14:paraId="6D849DFB" w14:textId="77777777" w:rsidR="00E73149" w:rsidRPr="00E73149" w:rsidRDefault="00E73149" w:rsidP="004B47C1">
      <w:pPr>
        <w:pStyle w:val="aff0"/>
      </w:pPr>
      <w:r w:rsidRPr="00E73149">
        <w:t xml:space="preserve">    }</w:t>
      </w:r>
    </w:p>
    <w:p w14:paraId="13ADA856" w14:textId="77777777" w:rsidR="00E73149" w:rsidRPr="00E73149" w:rsidRDefault="00E73149" w:rsidP="004B47C1">
      <w:pPr>
        <w:pStyle w:val="aff0"/>
      </w:pPr>
      <w:r w:rsidRPr="00E73149">
        <w:t xml:space="preserve">    // Пробрасываем все остальные ошибки выше</w:t>
      </w:r>
    </w:p>
    <w:p w14:paraId="081FB25A" w14:textId="77777777" w:rsidR="00E73149" w:rsidRPr="00E73149" w:rsidRDefault="00E73149" w:rsidP="004B47C1">
      <w:pPr>
        <w:pStyle w:val="aff0"/>
      </w:pPr>
      <w:r w:rsidRPr="00E73149">
        <w:t xml:space="preserve">    </w:t>
      </w:r>
      <w:r w:rsidRPr="00E73149">
        <w:rPr>
          <w:lang w:val="en-US"/>
        </w:rPr>
        <w:t>throw</w:t>
      </w:r>
      <w:r w:rsidRPr="00E73149">
        <w:t xml:space="preserve"> </w:t>
      </w:r>
      <w:r w:rsidRPr="00E73149">
        <w:rPr>
          <w:lang w:val="en-US"/>
        </w:rPr>
        <w:t>error</w:t>
      </w:r>
      <w:r w:rsidRPr="00E73149">
        <w:t>;</w:t>
      </w:r>
    </w:p>
    <w:p w14:paraId="4309E8A2" w14:textId="77777777" w:rsidR="00E73149" w:rsidRPr="00E73149" w:rsidRDefault="00E73149" w:rsidP="004B47C1">
      <w:pPr>
        <w:pStyle w:val="aff0"/>
      </w:pPr>
      <w:r w:rsidRPr="00E73149">
        <w:t xml:space="preserve">  }</w:t>
      </w:r>
    </w:p>
    <w:p w14:paraId="6E2E62B2" w14:textId="77777777" w:rsidR="004B47C1" w:rsidRDefault="00E73149" w:rsidP="004B47C1">
      <w:pPr>
        <w:pStyle w:val="aff0"/>
      </w:pPr>
      <w:r w:rsidRPr="00E73149">
        <w:t>}</w:t>
      </w:r>
    </w:p>
    <w:p w14:paraId="048D2A53" w14:textId="77777777" w:rsidR="003A312A" w:rsidRPr="008821C1" w:rsidRDefault="00D14DC0" w:rsidP="00E73149">
      <w:pPr>
        <w:pStyle w:val="aff2"/>
      </w:pPr>
      <w:r w:rsidRPr="00D14DC0">
        <w:t xml:space="preserve">Листинг </w:t>
      </w:r>
      <w:r>
        <w:t>3</w:t>
      </w:r>
      <w:r w:rsidRPr="00D14DC0">
        <w:t xml:space="preserve"> </w:t>
      </w:r>
      <w:r w:rsidR="00E168FC">
        <w:t>–</w:t>
      </w:r>
      <w:r w:rsidRPr="00D14DC0">
        <w:t xml:space="preserve"> Код</w:t>
      </w:r>
      <w:r>
        <w:t xml:space="preserve"> </w:t>
      </w:r>
      <w:r w:rsidRPr="00D14DC0">
        <w:t xml:space="preserve">получения </w:t>
      </w:r>
      <w:r w:rsidR="00544A7D">
        <w:t xml:space="preserve">списка контактной информации </w:t>
      </w:r>
      <w:r w:rsidR="002430D4">
        <w:t>о</w:t>
      </w:r>
      <w:r w:rsidR="00544A7D">
        <w:t xml:space="preserve"> </w:t>
      </w:r>
      <w:r w:rsidR="00FC5CB2">
        <w:t>студент</w:t>
      </w:r>
      <w:r w:rsidR="002430D4">
        <w:t>е</w:t>
      </w:r>
    </w:p>
    <w:p w14:paraId="369D55BF" w14:textId="77777777" w:rsidR="008821C1" w:rsidRDefault="008821C1" w:rsidP="008821C1">
      <w:pPr>
        <w:pStyle w:val="aff0"/>
      </w:pPr>
      <w:r>
        <w:t>// Возвращает список контактной информации для студента с указанным ID.</w:t>
      </w:r>
    </w:p>
    <w:p w14:paraId="4CEF3E94" w14:textId="77777777" w:rsidR="008821C1" w:rsidRDefault="008821C1" w:rsidP="008821C1">
      <w:pPr>
        <w:pStyle w:val="aff0"/>
      </w:pPr>
      <w:r>
        <w:t>// Если студент не существует — возвращается ошибка 404.</w:t>
      </w:r>
    </w:p>
    <w:p w14:paraId="11408477" w14:textId="77777777" w:rsidR="008821C1" w:rsidRDefault="008821C1" w:rsidP="008821C1">
      <w:pPr>
        <w:pStyle w:val="aff0"/>
      </w:pPr>
      <w:r>
        <w:t>// Контакты преобразуются в DTO для обеспечения чёткого и безопасного API</w:t>
      </w:r>
      <w:r w:rsidR="00E41017">
        <w:t>-</w:t>
      </w:r>
      <w:r>
        <w:t>контракта.</w:t>
      </w:r>
    </w:p>
    <w:p w14:paraId="732694C1" w14:textId="77777777" w:rsidR="008821C1" w:rsidRDefault="008821C1" w:rsidP="008821C1">
      <w:pPr>
        <w:pStyle w:val="aff0"/>
      </w:pPr>
      <w:r>
        <w:t>[</w:t>
      </w:r>
      <w:proofErr w:type="spellStart"/>
      <w:r>
        <w:t>HttpGet</w:t>
      </w:r>
      <w:proofErr w:type="spellEnd"/>
      <w:r>
        <w:t>("{</w:t>
      </w:r>
      <w:proofErr w:type="spellStart"/>
      <w:r>
        <w:t>id</w:t>
      </w:r>
      <w:proofErr w:type="spellEnd"/>
      <w:r>
        <w:t>}/</w:t>
      </w:r>
      <w:proofErr w:type="spellStart"/>
      <w:r>
        <w:t>contacts</w:t>
      </w:r>
      <w:proofErr w:type="spellEnd"/>
      <w:r>
        <w:t>")]</w:t>
      </w:r>
    </w:p>
    <w:p w14:paraId="2A25B3EA" w14:textId="77777777" w:rsidR="008821C1" w:rsidRDefault="008821C1" w:rsidP="008821C1">
      <w:pPr>
        <w:pStyle w:val="aff0"/>
      </w:pPr>
      <w:r>
        <w:lastRenderedPageBreak/>
        <w:t>[</w:t>
      </w:r>
      <w:proofErr w:type="spellStart"/>
      <w:proofErr w:type="gramStart"/>
      <w:r>
        <w:t>SwaggerOperation</w:t>
      </w:r>
      <w:proofErr w:type="spellEnd"/>
      <w:r>
        <w:t>(</w:t>
      </w:r>
      <w:proofErr w:type="gramEnd"/>
    </w:p>
    <w:p w14:paraId="0373DEF8" w14:textId="77777777" w:rsidR="008821C1" w:rsidRDefault="008821C1" w:rsidP="008821C1">
      <w:pPr>
        <w:pStyle w:val="aff0"/>
      </w:pPr>
      <w:r>
        <w:t xml:space="preserve">    Summary = "Получение контактной информации студента",</w:t>
      </w:r>
    </w:p>
    <w:p w14:paraId="0F3D8419" w14:textId="77777777" w:rsidR="008821C1" w:rsidRDefault="008821C1" w:rsidP="008821C1">
      <w:pPr>
        <w:pStyle w:val="aff0"/>
      </w:pPr>
      <w:r>
        <w:t xml:space="preserve">    </w:t>
      </w:r>
      <w:proofErr w:type="spellStart"/>
      <w:r>
        <w:t>Description</w:t>
      </w:r>
      <w:proofErr w:type="spellEnd"/>
      <w:r>
        <w:t xml:space="preserve"> = "Возвращает все контакты (телефон и комментарий), привязанные к студенту по его идентификатору.")]</w:t>
      </w:r>
    </w:p>
    <w:p w14:paraId="460168CE" w14:textId="77777777" w:rsidR="005E0A03" w:rsidRPr="00D27A42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[</w:t>
      </w:r>
      <w:proofErr w:type="spellStart"/>
      <w:proofErr w:type="gramStart"/>
      <w:r w:rsidRPr="008821C1">
        <w:rPr>
          <w:lang w:val="en-US"/>
        </w:rPr>
        <w:t>SwaggerResponse</w:t>
      </w:r>
      <w:proofErr w:type="spellEnd"/>
      <w:r w:rsidRPr="008821C1">
        <w:rPr>
          <w:lang w:val="en-US"/>
        </w:rPr>
        <w:t>(</w:t>
      </w:r>
      <w:proofErr w:type="gramEnd"/>
    </w:p>
    <w:p w14:paraId="3F1E89BE" w14:textId="77777777" w:rsidR="005E0A03" w:rsidRPr="00D27A42" w:rsidRDefault="008821C1" w:rsidP="005E0A03">
      <w:pPr>
        <w:pStyle w:val="aff0"/>
        <w:ind w:firstLine="708"/>
        <w:rPr>
          <w:lang w:val="en-US"/>
        </w:rPr>
      </w:pPr>
      <w:r w:rsidRPr="008821C1">
        <w:rPr>
          <w:lang w:val="en-US"/>
        </w:rPr>
        <w:t xml:space="preserve">StatusCodes.Status200OK, </w:t>
      </w:r>
    </w:p>
    <w:p w14:paraId="11970EE0" w14:textId="77777777" w:rsidR="005E0A03" w:rsidRPr="00D27A42" w:rsidRDefault="008821C1" w:rsidP="005E0A03">
      <w:pPr>
        <w:pStyle w:val="aff0"/>
        <w:ind w:firstLine="708"/>
        <w:rPr>
          <w:lang w:val="en-US"/>
        </w:rPr>
      </w:pPr>
      <w:r w:rsidRPr="008821C1">
        <w:rPr>
          <w:lang w:val="en-US"/>
        </w:rPr>
        <w:t>"</w:t>
      </w:r>
      <w:r>
        <w:t>Контакты</w:t>
      </w:r>
      <w:r w:rsidRPr="008821C1">
        <w:rPr>
          <w:lang w:val="en-US"/>
        </w:rPr>
        <w:t xml:space="preserve"> </w:t>
      </w:r>
      <w:r>
        <w:t>успешно</w:t>
      </w:r>
      <w:r w:rsidRPr="008821C1">
        <w:rPr>
          <w:lang w:val="en-US"/>
        </w:rPr>
        <w:t xml:space="preserve"> </w:t>
      </w:r>
      <w:r>
        <w:t>получены</w:t>
      </w:r>
      <w:r w:rsidRPr="008821C1">
        <w:rPr>
          <w:lang w:val="en-US"/>
        </w:rPr>
        <w:t xml:space="preserve">.", </w:t>
      </w:r>
    </w:p>
    <w:p w14:paraId="6B225A79" w14:textId="77777777" w:rsidR="008821C1" w:rsidRPr="008821C1" w:rsidRDefault="008821C1" w:rsidP="005E0A03">
      <w:pPr>
        <w:pStyle w:val="aff0"/>
        <w:ind w:firstLine="708"/>
        <w:rPr>
          <w:lang w:val="en-US"/>
        </w:rPr>
      </w:pPr>
      <w:r w:rsidRPr="008821C1">
        <w:rPr>
          <w:lang w:val="en-US"/>
        </w:rPr>
        <w:t xml:space="preserve">Type = </w:t>
      </w:r>
      <w:proofErr w:type="spellStart"/>
      <w:proofErr w:type="gramStart"/>
      <w:r w:rsidRPr="008821C1">
        <w:rPr>
          <w:lang w:val="en-US"/>
        </w:rPr>
        <w:t>typeof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List&lt;</w:t>
      </w:r>
      <w:proofErr w:type="spellStart"/>
      <w:r w:rsidRPr="008821C1">
        <w:rPr>
          <w:lang w:val="en-US"/>
        </w:rPr>
        <w:t>ContactDto</w:t>
      </w:r>
      <w:proofErr w:type="spellEnd"/>
      <w:r w:rsidRPr="008821C1">
        <w:rPr>
          <w:lang w:val="en-US"/>
        </w:rPr>
        <w:t>&gt;))]</w:t>
      </w:r>
    </w:p>
    <w:p w14:paraId="1FF5CF84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[</w:t>
      </w:r>
      <w:proofErr w:type="spellStart"/>
      <w:proofErr w:type="gramStart"/>
      <w:r w:rsidRPr="008821C1">
        <w:rPr>
          <w:lang w:val="en-US"/>
        </w:rPr>
        <w:t>SwaggerResponse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StatusCodes.Status404NotFound, "</w:t>
      </w:r>
      <w:r>
        <w:t>Студент</w:t>
      </w:r>
      <w:r w:rsidRPr="008821C1">
        <w:rPr>
          <w:lang w:val="en-US"/>
        </w:rPr>
        <w:t xml:space="preserve"> </w:t>
      </w:r>
      <w:r>
        <w:t>с</w:t>
      </w:r>
      <w:r w:rsidRPr="008821C1">
        <w:rPr>
          <w:lang w:val="en-US"/>
        </w:rPr>
        <w:t xml:space="preserve"> </w:t>
      </w:r>
      <w:r>
        <w:t>указанным</w:t>
      </w:r>
      <w:r w:rsidRPr="008821C1">
        <w:rPr>
          <w:lang w:val="en-US"/>
        </w:rPr>
        <w:t xml:space="preserve"> ID </w:t>
      </w:r>
      <w:r>
        <w:t>не</w:t>
      </w:r>
      <w:r w:rsidRPr="008821C1">
        <w:rPr>
          <w:lang w:val="en-US"/>
        </w:rPr>
        <w:t xml:space="preserve"> </w:t>
      </w:r>
      <w:r>
        <w:t>найден</w:t>
      </w:r>
      <w:r w:rsidRPr="008821C1">
        <w:rPr>
          <w:lang w:val="en-US"/>
        </w:rPr>
        <w:t xml:space="preserve">.", Type = </w:t>
      </w:r>
      <w:proofErr w:type="spellStart"/>
      <w:proofErr w:type="gramStart"/>
      <w:r w:rsidRPr="008821C1">
        <w:rPr>
          <w:lang w:val="en-US"/>
        </w:rPr>
        <w:t>typeof</w:t>
      </w:r>
      <w:proofErr w:type="spellEnd"/>
      <w:r w:rsidRPr="008821C1">
        <w:rPr>
          <w:lang w:val="en-US"/>
        </w:rPr>
        <w:t>(</w:t>
      </w:r>
      <w:proofErr w:type="spellStart"/>
      <w:proofErr w:type="gramEnd"/>
      <w:r w:rsidRPr="008821C1">
        <w:rPr>
          <w:lang w:val="en-US"/>
        </w:rPr>
        <w:t>ApiErrorDto</w:t>
      </w:r>
      <w:proofErr w:type="spellEnd"/>
      <w:r w:rsidRPr="008821C1">
        <w:rPr>
          <w:lang w:val="en-US"/>
        </w:rPr>
        <w:t>))]</w:t>
      </w:r>
    </w:p>
    <w:p w14:paraId="3426C2A9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public async Task&lt;</w:t>
      </w:r>
      <w:proofErr w:type="spellStart"/>
      <w:r w:rsidRPr="008821C1">
        <w:rPr>
          <w:lang w:val="en-US"/>
        </w:rPr>
        <w:t>ActionResult</w:t>
      </w:r>
      <w:proofErr w:type="spellEnd"/>
      <w:r w:rsidRPr="008821C1">
        <w:rPr>
          <w:lang w:val="en-US"/>
        </w:rPr>
        <w:t>&lt;List&lt;</w:t>
      </w:r>
      <w:proofErr w:type="spellStart"/>
      <w:r w:rsidRPr="008821C1">
        <w:rPr>
          <w:lang w:val="en-US"/>
        </w:rPr>
        <w:t>ContactDto</w:t>
      </w:r>
      <w:proofErr w:type="spellEnd"/>
      <w:r w:rsidRPr="008821C1">
        <w:rPr>
          <w:lang w:val="en-US"/>
        </w:rPr>
        <w:t xml:space="preserve">&gt;&gt;&gt; </w:t>
      </w:r>
      <w:proofErr w:type="spellStart"/>
      <w:proofErr w:type="gramStart"/>
      <w:r w:rsidRPr="008821C1">
        <w:rPr>
          <w:lang w:val="en-US"/>
        </w:rPr>
        <w:t>GetContacts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int id)</w:t>
      </w:r>
    </w:p>
    <w:p w14:paraId="4E06A0B7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>{</w:t>
      </w:r>
    </w:p>
    <w:p w14:paraId="6F5065B8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// </w:t>
      </w:r>
      <w:r>
        <w:t>Проверяем</w:t>
      </w:r>
      <w:r w:rsidRPr="008821C1">
        <w:rPr>
          <w:lang w:val="en-US"/>
        </w:rPr>
        <w:t xml:space="preserve"> </w:t>
      </w:r>
      <w:r>
        <w:t>существование</w:t>
      </w:r>
      <w:r w:rsidRPr="008821C1">
        <w:rPr>
          <w:lang w:val="en-US"/>
        </w:rPr>
        <w:t xml:space="preserve"> </w:t>
      </w:r>
      <w:r>
        <w:t>студента</w:t>
      </w:r>
      <w:r w:rsidRPr="008821C1">
        <w:rPr>
          <w:lang w:val="en-US"/>
        </w:rPr>
        <w:t xml:space="preserve"> </w:t>
      </w:r>
      <w:r>
        <w:t>по</w:t>
      </w:r>
      <w:r w:rsidRPr="008821C1">
        <w:rPr>
          <w:lang w:val="en-US"/>
        </w:rPr>
        <w:t xml:space="preserve"> ID</w:t>
      </w:r>
    </w:p>
    <w:p w14:paraId="7A5B2A7E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var </w:t>
      </w:r>
      <w:proofErr w:type="spellStart"/>
      <w:r w:rsidRPr="008821C1">
        <w:rPr>
          <w:lang w:val="en-US"/>
        </w:rPr>
        <w:t>studentExists</w:t>
      </w:r>
      <w:proofErr w:type="spellEnd"/>
      <w:r w:rsidRPr="008821C1">
        <w:rPr>
          <w:lang w:val="en-US"/>
        </w:rPr>
        <w:t xml:space="preserve"> = await _</w:t>
      </w:r>
      <w:proofErr w:type="spellStart"/>
      <w:proofErr w:type="gramStart"/>
      <w:r w:rsidRPr="008821C1">
        <w:rPr>
          <w:lang w:val="en-US"/>
        </w:rPr>
        <w:t>context.Students.AnyAsync</w:t>
      </w:r>
      <w:proofErr w:type="spellEnd"/>
      <w:proofErr w:type="gramEnd"/>
      <w:r w:rsidRPr="008821C1">
        <w:rPr>
          <w:lang w:val="en-US"/>
        </w:rPr>
        <w:t xml:space="preserve">(s =&gt; </w:t>
      </w:r>
      <w:proofErr w:type="spellStart"/>
      <w:proofErr w:type="gramStart"/>
      <w:r w:rsidRPr="008821C1">
        <w:rPr>
          <w:lang w:val="en-US"/>
        </w:rPr>
        <w:t>s.Id</w:t>
      </w:r>
      <w:proofErr w:type="spellEnd"/>
      <w:proofErr w:type="gramEnd"/>
      <w:r w:rsidRPr="008821C1">
        <w:rPr>
          <w:lang w:val="en-US"/>
        </w:rPr>
        <w:t xml:space="preserve"> == id);</w:t>
      </w:r>
    </w:p>
    <w:p w14:paraId="167A1E49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if </w:t>
      </w:r>
      <w:proofErr w:type="gramStart"/>
      <w:r w:rsidRPr="008821C1">
        <w:rPr>
          <w:lang w:val="en-US"/>
        </w:rPr>
        <w:t>(!</w:t>
      </w:r>
      <w:proofErr w:type="spellStart"/>
      <w:r w:rsidRPr="008821C1">
        <w:rPr>
          <w:lang w:val="en-US"/>
        </w:rPr>
        <w:t>studentExists</w:t>
      </w:r>
      <w:proofErr w:type="spellEnd"/>
      <w:proofErr w:type="gramEnd"/>
      <w:r w:rsidRPr="008821C1">
        <w:rPr>
          <w:lang w:val="en-US"/>
        </w:rPr>
        <w:t>)</w:t>
      </w:r>
    </w:p>
    <w:p w14:paraId="65E88965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    return </w:t>
      </w:r>
      <w:proofErr w:type="spellStart"/>
      <w:proofErr w:type="gramStart"/>
      <w:r w:rsidRPr="008821C1">
        <w:rPr>
          <w:lang w:val="en-US"/>
        </w:rPr>
        <w:t>NotFound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 xml:space="preserve">new </w:t>
      </w:r>
      <w:proofErr w:type="spellStart"/>
      <w:proofErr w:type="gramStart"/>
      <w:r w:rsidRPr="008821C1">
        <w:rPr>
          <w:lang w:val="en-US"/>
        </w:rPr>
        <w:t>ApiErrorDto</w:t>
      </w:r>
      <w:proofErr w:type="spellEnd"/>
      <w:r w:rsidRPr="008821C1">
        <w:rPr>
          <w:lang w:val="en-US"/>
        </w:rPr>
        <w:t>(</w:t>
      </w:r>
      <w:proofErr w:type="gramEnd"/>
      <w:r w:rsidRPr="008821C1">
        <w:rPr>
          <w:lang w:val="en-US"/>
        </w:rPr>
        <w:t>"</w:t>
      </w:r>
      <w:r>
        <w:t>Студент</w:t>
      </w:r>
      <w:r w:rsidRPr="008821C1">
        <w:rPr>
          <w:lang w:val="en-US"/>
        </w:rPr>
        <w:t xml:space="preserve"> </w:t>
      </w:r>
      <w:r>
        <w:t>не</w:t>
      </w:r>
      <w:r w:rsidRPr="008821C1">
        <w:rPr>
          <w:lang w:val="en-US"/>
        </w:rPr>
        <w:t xml:space="preserve"> </w:t>
      </w:r>
      <w:r>
        <w:t>найден</w:t>
      </w:r>
      <w:r w:rsidRPr="008821C1">
        <w:rPr>
          <w:lang w:val="en-US"/>
        </w:rPr>
        <w:t>", StatusCodes.Status404NotFound));</w:t>
      </w:r>
    </w:p>
    <w:p w14:paraId="24EBCE58" w14:textId="77777777" w:rsidR="008821C1" w:rsidRPr="008821C1" w:rsidRDefault="008821C1" w:rsidP="008821C1">
      <w:pPr>
        <w:pStyle w:val="aff0"/>
        <w:rPr>
          <w:lang w:val="en-US"/>
        </w:rPr>
      </w:pPr>
    </w:p>
    <w:p w14:paraId="0557D9F8" w14:textId="77777777" w:rsidR="008821C1" w:rsidRDefault="008821C1" w:rsidP="008821C1">
      <w:pPr>
        <w:pStyle w:val="aff0"/>
      </w:pPr>
      <w:r w:rsidRPr="008821C1">
        <w:rPr>
          <w:lang w:val="en-US"/>
        </w:rPr>
        <w:t xml:space="preserve">    </w:t>
      </w:r>
      <w:r>
        <w:t>// Загружаем все контакты, связанные с этим студентом</w:t>
      </w:r>
    </w:p>
    <w:p w14:paraId="1651A3F6" w14:textId="77777777" w:rsidR="008821C1" w:rsidRPr="008821C1" w:rsidRDefault="008821C1" w:rsidP="008821C1">
      <w:pPr>
        <w:pStyle w:val="aff0"/>
        <w:rPr>
          <w:lang w:val="en-US"/>
        </w:rPr>
      </w:pPr>
      <w:r>
        <w:t xml:space="preserve">    </w:t>
      </w:r>
      <w:r w:rsidRPr="008821C1">
        <w:rPr>
          <w:lang w:val="en-US"/>
        </w:rPr>
        <w:t>var contacts = await _</w:t>
      </w:r>
      <w:proofErr w:type="spellStart"/>
      <w:proofErr w:type="gramStart"/>
      <w:r w:rsidRPr="008821C1">
        <w:rPr>
          <w:lang w:val="en-US"/>
        </w:rPr>
        <w:t>context.Contacts</w:t>
      </w:r>
      <w:proofErr w:type="spellEnd"/>
      <w:proofErr w:type="gramEnd"/>
    </w:p>
    <w:p w14:paraId="550BD5EE" w14:textId="77777777" w:rsidR="008821C1" w:rsidRPr="008821C1" w:rsidRDefault="008821C1" w:rsidP="008821C1">
      <w:pPr>
        <w:pStyle w:val="aff0"/>
        <w:rPr>
          <w:lang w:val="en-US"/>
        </w:rPr>
      </w:pPr>
      <w:r w:rsidRPr="008821C1">
        <w:rPr>
          <w:lang w:val="en-US"/>
        </w:rPr>
        <w:t xml:space="preserve">        </w:t>
      </w:r>
      <w:proofErr w:type="gramStart"/>
      <w:r w:rsidRPr="008821C1">
        <w:rPr>
          <w:lang w:val="en-US"/>
        </w:rPr>
        <w:t>.Where</w:t>
      </w:r>
      <w:proofErr w:type="gramEnd"/>
      <w:r w:rsidRPr="008821C1">
        <w:rPr>
          <w:lang w:val="en-US"/>
        </w:rPr>
        <w:t xml:space="preserve">(c =&gt; </w:t>
      </w:r>
      <w:proofErr w:type="spellStart"/>
      <w:proofErr w:type="gramStart"/>
      <w:r w:rsidRPr="008821C1">
        <w:rPr>
          <w:lang w:val="en-US"/>
        </w:rPr>
        <w:t>c.StudentId</w:t>
      </w:r>
      <w:proofErr w:type="spellEnd"/>
      <w:proofErr w:type="gramEnd"/>
      <w:r w:rsidRPr="008821C1">
        <w:rPr>
          <w:lang w:val="en-US"/>
        </w:rPr>
        <w:t xml:space="preserve"> == id)</w:t>
      </w:r>
    </w:p>
    <w:p w14:paraId="421AE2D4" w14:textId="77777777" w:rsidR="008821C1" w:rsidRDefault="008821C1" w:rsidP="008821C1">
      <w:pPr>
        <w:pStyle w:val="aff0"/>
      </w:pPr>
      <w:r w:rsidRPr="008821C1">
        <w:rPr>
          <w:lang w:val="en-US"/>
        </w:rPr>
        <w:t xml:space="preserve">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1C7CB0EA" w14:textId="77777777" w:rsidR="008821C1" w:rsidRDefault="008821C1" w:rsidP="008821C1">
      <w:pPr>
        <w:pStyle w:val="aff0"/>
      </w:pPr>
    </w:p>
    <w:p w14:paraId="769BC8F0" w14:textId="77777777" w:rsidR="008821C1" w:rsidRDefault="008821C1" w:rsidP="008821C1">
      <w:pPr>
        <w:pStyle w:val="aff0"/>
      </w:pPr>
      <w:r>
        <w:t xml:space="preserve">    // Преобразуем сущности в DTO и возвращаем клиенту</w:t>
      </w:r>
    </w:p>
    <w:p w14:paraId="51788769" w14:textId="77777777" w:rsidR="008821C1" w:rsidRPr="008821C1" w:rsidRDefault="008821C1" w:rsidP="008821C1">
      <w:pPr>
        <w:pStyle w:val="aff0"/>
        <w:rPr>
          <w:lang w:val="en-US"/>
        </w:rPr>
      </w:pPr>
      <w:r>
        <w:t xml:space="preserve">    </w:t>
      </w:r>
      <w:r w:rsidRPr="008821C1">
        <w:rPr>
          <w:lang w:val="en-US"/>
        </w:rPr>
        <w:t xml:space="preserve">return </w:t>
      </w:r>
      <w:proofErr w:type="gramStart"/>
      <w:r w:rsidRPr="008821C1">
        <w:rPr>
          <w:lang w:val="en-US"/>
        </w:rPr>
        <w:t>Ok(</w:t>
      </w:r>
      <w:proofErr w:type="spellStart"/>
      <w:r w:rsidRPr="008821C1">
        <w:rPr>
          <w:lang w:val="en-US"/>
        </w:rPr>
        <w:t>contacts.Select</w:t>
      </w:r>
      <w:proofErr w:type="spellEnd"/>
      <w:proofErr w:type="gramEnd"/>
      <w:r w:rsidRPr="008821C1">
        <w:rPr>
          <w:lang w:val="en-US"/>
        </w:rPr>
        <w:t xml:space="preserve">(c =&gt; new </w:t>
      </w:r>
      <w:proofErr w:type="spellStart"/>
      <w:proofErr w:type="gramStart"/>
      <w:r w:rsidRPr="008821C1">
        <w:rPr>
          <w:lang w:val="en-US"/>
        </w:rPr>
        <w:t>ContactDto</w:t>
      </w:r>
      <w:proofErr w:type="spellEnd"/>
      <w:r w:rsidRPr="008821C1">
        <w:rPr>
          <w:lang w:val="en-US"/>
        </w:rPr>
        <w:t>(</w:t>
      </w:r>
      <w:proofErr w:type="spellStart"/>
      <w:r w:rsidRPr="008821C1">
        <w:rPr>
          <w:lang w:val="en-US"/>
        </w:rPr>
        <w:t>c.Comment</w:t>
      </w:r>
      <w:proofErr w:type="spellEnd"/>
      <w:proofErr w:type="gramEnd"/>
      <w:r w:rsidRPr="008821C1">
        <w:rPr>
          <w:lang w:val="en-US"/>
        </w:rPr>
        <w:t xml:space="preserve">, </w:t>
      </w:r>
      <w:proofErr w:type="spellStart"/>
      <w:proofErr w:type="gramStart"/>
      <w:r w:rsidRPr="008821C1">
        <w:rPr>
          <w:lang w:val="en-US"/>
        </w:rPr>
        <w:t>c.Phone</w:t>
      </w:r>
      <w:proofErr w:type="spellEnd"/>
      <w:proofErr w:type="gramEnd"/>
      <w:r w:rsidRPr="008821C1">
        <w:rPr>
          <w:lang w:val="en-US"/>
        </w:rPr>
        <w:t>)));</w:t>
      </w:r>
    </w:p>
    <w:p w14:paraId="17EFBA76" w14:textId="77777777" w:rsidR="00D14DC0" w:rsidRPr="003A312A" w:rsidRDefault="008821C1" w:rsidP="0080235F">
      <w:pPr>
        <w:pStyle w:val="aff0"/>
      </w:pPr>
      <w:r>
        <w:t>}</w:t>
      </w:r>
    </w:p>
    <w:p w14:paraId="62D1093F" w14:textId="77777777" w:rsidR="00F4028D" w:rsidRDefault="00F4028D" w:rsidP="00D13073">
      <w:pPr>
        <w:pStyle w:val="2"/>
      </w:pPr>
      <w:bookmarkStart w:id="40" w:name="_Toc215610300"/>
      <w:bookmarkStart w:id="41" w:name="_Toc215610343"/>
      <w:bookmarkStart w:id="42" w:name="_Toc215610401"/>
      <w:r>
        <w:t>Реализация интерфейса пользователя</w:t>
      </w:r>
      <w:bookmarkEnd w:id="40"/>
      <w:bookmarkEnd w:id="41"/>
      <w:bookmarkEnd w:id="42"/>
    </w:p>
    <w:p w14:paraId="085CA190" w14:textId="5F49B078" w:rsidR="005A5CF4" w:rsidRPr="00BC2B85" w:rsidRDefault="008D5ED1" w:rsidP="0024161F">
      <w:pPr>
        <w:pStyle w:val="a3"/>
      </w:pPr>
      <w:r w:rsidRPr="008D5ED1">
        <w:t xml:space="preserve">Интерфейс </w:t>
      </w:r>
      <w:r>
        <w:t>веб</w:t>
      </w:r>
      <w:r w:rsidR="00E41017">
        <w:t>-</w:t>
      </w:r>
      <w:r w:rsidRPr="008D5ED1">
        <w:t>приложения разработан с использованием</w:t>
      </w:r>
      <w:r>
        <w:t xml:space="preserve"> </w:t>
      </w:r>
      <w:r w:rsidR="00711C46">
        <w:t>одностраничной навигации</w:t>
      </w:r>
      <w:r w:rsidRPr="008D5ED1">
        <w:t>, в приложении разработаны</w:t>
      </w:r>
      <w:r w:rsidR="00711C46">
        <w:t xml:space="preserve"> </w:t>
      </w:r>
      <w:r w:rsidRPr="008D5ED1">
        <w:t>различные</w:t>
      </w:r>
      <w:r w:rsidR="00711C46">
        <w:t xml:space="preserve"> </w:t>
      </w:r>
      <w:r w:rsidRPr="008D5ED1">
        <w:t>элементы</w:t>
      </w:r>
      <w:r w:rsidR="00711C46">
        <w:t xml:space="preserve"> </w:t>
      </w:r>
      <w:r w:rsidRPr="008D5ED1">
        <w:t xml:space="preserve">управления, стили и виджеты для упрощения работы. </w:t>
      </w:r>
      <w:r w:rsidR="00507238" w:rsidRPr="00507238">
        <w:t>Навигация в приложении организована через React Router, использующий древовидную структуру маршрутов, где каждый Route соответствует определенной странице</w:t>
      </w:r>
      <w:r w:rsidRPr="008D5ED1">
        <w:t xml:space="preserve">. Для отображения </w:t>
      </w:r>
      <w:r w:rsidR="005A5CF4">
        <w:t>общей</w:t>
      </w:r>
      <w:r w:rsidR="00BB06AD">
        <w:t xml:space="preserve"> информации </w:t>
      </w:r>
      <w:r w:rsidR="005A5CF4">
        <w:t xml:space="preserve">в табличном виде </w:t>
      </w:r>
      <w:r w:rsidRPr="008D5ED1">
        <w:t>разработан</w:t>
      </w:r>
      <w:r w:rsidR="00507238">
        <w:t xml:space="preserve"> </w:t>
      </w:r>
      <w:r w:rsidR="00BB06AD">
        <w:t>компонент</w:t>
      </w:r>
      <w:r w:rsidR="00BB06AD" w:rsidRPr="00BB06AD">
        <w:t xml:space="preserve"> </w:t>
      </w:r>
      <w:r w:rsidR="005A5CF4">
        <w:rPr>
          <w:lang w:val="en-US"/>
        </w:rPr>
        <w:t>CommonTable</w:t>
      </w:r>
      <w:r w:rsidRPr="008D5ED1">
        <w:t xml:space="preserve">, который представлен рисунком </w:t>
      </w:r>
      <w:r w:rsidR="005A5CF4" w:rsidRPr="005A5CF4">
        <w:t>4.</w:t>
      </w:r>
      <w:r w:rsidR="0044155D">
        <w:t xml:space="preserve"> Код </w:t>
      </w:r>
      <w:r w:rsidR="00F60434">
        <w:t xml:space="preserve">разработанного компонента </w:t>
      </w:r>
      <w:r w:rsidR="00F60434">
        <w:rPr>
          <w:lang w:val="en-US"/>
        </w:rPr>
        <w:t>CommonTable</w:t>
      </w:r>
      <w:r w:rsidR="00F60434">
        <w:t xml:space="preserve"> представлен листингом 4</w:t>
      </w:r>
      <w:r w:rsidR="006019F7">
        <w:rPr>
          <w:lang w:val="en-US"/>
        </w:rPr>
        <w:t xml:space="preserve"> [4]</w:t>
      </w:r>
      <w:r w:rsidR="00F60434">
        <w:t>.</w:t>
      </w:r>
    </w:p>
    <w:p w14:paraId="64AEC576" w14:textId="77777777" w:rsidR="005A5CF4" w:rsidRDefault="00485FB7" w:rsidP="00485FB7">
      <w:pPr>
        <w:pStyle w:val="afd"/>
        <w:rPr>
          <w:lang w:val="en-US"/>
        </w:rPr>
      </w:pPr>
      <w:r w:rsidRPr="00485FB7">
        <w:rPr>
          <w:lang w:val="en-US"/>
        </w:rPr>
        <w:lastRenderedPageBreak/>
        <w:drawing>
          <wp:inline distT="0" distB="0" distL="0" distR="0" wp14:anchorId="0C93B5C3" wp14:editId="19B0B855">
            <wp:extent cx="5939790" cy="4003675"/>
            <wp:effectExtent l="19050" t="19050" r="22860" b="15875"/>
            <wp:docPr id="78870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0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36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A29E5" w14:textId="77777777" w:rsidR="00485FB7" w:rsidRPr="003C42D4" w:rsidRDefault="00485FB7" w:rsidP="00485FB7">
      <w:pPr>
        <w:pStyle w:val="afe"/>
        <w:rPr>
          <w:lang w:val="en-US"/>
        </w:rPr>
      </w:pPr>
      <w:r>
        <w:t>Рисунок</w:t>
      </w:r>
      <w:r w:rsidRPr="003C42D4">
        <w:rPr>
          <w:lang w:val="en-US"/>
        </w:rPr>
        <w:t xml:space="preserve"> 4 –</w:t>
      </w:r>
      <w:r w:rsidR="0024161F" w:rsidRPr="003C42D4">
        <w:rPr>
          <w:lang w:val="en-US"/>
        </w:rPr>
        <w:t xml:space="preserve"> </w:t>
      </w:r>
      <w:r w:rsidR="00594828">
        <w:t>УНФО</w:t>
      </w:r>
      <w:r w:rsidR="00594828" w:rsidRPr="003C42D4">
        <w:rPr>
          <w:lang w:val="en-US"/>
        </w:rPr>
        <w:t xml:space="preserve">. </w:t>
      </w:r>
      <w:r w:rsidR="0024161F">
        <w:t>Вид</w:t>
      </w:r>
      <w:r w:rsidR="0024161F" w:rsidRPr="003C42D4">
        <w:rPr>
          <w:lang w:val="en-US"/>
        </w:rPr>
        <w:t xml:space="preserve"> </w:t>
      </w:r>
      <w:r w:rsidR="0024161F">
        <w:t>к</w:t>
      </w:r>
      <w:r w:rsidR="00593066">
        <w:t>омпонент</w:t>
      </w:r>
      <w:r w:rsidR="0024161F">
        <w:t>а</w:t>
      </w:r>
      <w:r w:rsidR="00593066" w:rsidRPr="003C42D4">
        <w:rPr>
          <w:lang w:val="en-US"/>
        </w:rPr>
        <w:t xml:space="preserve"> </w:t>
      </w:r>
      <w:r w:rsidR="00593066">
        <w:rPr>
          <w:lang w:val="en-US"/>
        </w:rPr>
        <w:t>CommonTable</w:t>
      </w:r>
    </w:p>
    <w:p w14:paraId="0F85EA7F" w14:textId="77777777" w:rsidR="000D6E3A" w:rsidRPr="00077A14" w:rsidRDefault="000D6E3A" w:rsidP="000D6E3A">
      <w:pPr>
        <w:pStyle w:val="aff2"/>
        <w:rPr>
          <w:highlight w:val="yellow"/>
          <w:lang w:val="en-US"/>
        </w:rPr>
      </w:pPr>
      <w:r w:rsidRPr="000D6E3A">
        <w:t>Листинг</w:t>
      </w:r>
      <w:r w:rsidRPr="00077A14">
        <w:rPr>
          <w:lang w:val="en-US"/>
        </w:rPr>
        <w:t xml:space="preserve"> </w:t>
      </w:r>
      <w:r w:rsidR="00FF42C7" w:rsidRPr="00077A14">
        <w:rPr>
          <w:lang w:val="en-US"/>
        </w:rPr>
        <w:t>4</w:t>
      </w:r>
      <w:r w:rsidRPr="00077A14">
        <w:rPr>
          <w:lang w:val="en-US"/>
        </w:rPr>
        <w:t xml:space="preserve"> </w:t>
      </w:r>
      <w:r w:rsidR="00A91F02" w:rsidRPr="003C42D4">
        <w:rPr>
          <w:lang w:val="en-US"/>
        </w:rPr>
        <w:t>–</w:t>
      </w:r>
      <w:r w:rsidRPr="00077A14">
        <w:rPr>
          <w:lang w:val="en-US"/>
        </w:rPr>
        <w:t xml:space="preserve"> </w:t>
      </w:r>
      <w:r w:rsidRPr="000D6E3A">
        <w:t>Код</w:t>
      </w:r>
      <w:r w:rsidRPr="00077A14">
        <w:rPr>
          <w:lang w:val="en-US"/>
        </w:rPr>
        <w:t xml:space="preserve"> </w:t>
      </w:r>
      <w:r w:rsidR="00A91F02">
        <w:t>верстки</w:t>
      </w:r>
      <w:r w:rsidR="00A91F02" w:rsidRPr="003C42D4">
        <w:rPr>
          <w:lang w:val="en-US"/>
        </w:rPr>
        <w:t xml:space="preserve"> </w:t>
      </w:r>
      <w:r>
        <w:t>компонента</w:t>
      </w:r>
      <w:r w:rsidRPr="00077A14">
        <w:rPr>
          <w:lang w:val="en-US"/>
        </w:rPr>
        <w:t xml:space="preserve"> </w:t>
      </w:r>
      <w:r>
        <w:rPr>
          <w:lang w:val="en-US"/>
        </w:rPr>
        <w:t>CommonTable</w:t>
      </w:r>
    </w:p>
    <w:p w14:paraId="1F81B55F" w14:textId="77777777" w:rsidR="00077A14" w:rsidRPr="00077A14" w:rsidRDefault="00077A14" w:rsidP="00077A14">
      <w:pPr>
        <w:pStyle w:val="aff0"/>
        <w:rPr>
          <w:lang w:val="en-US"/>
        </w:rPr>
      </w:pPr>
      <w:r w:rsidRPr="00077A14">
        <w:rPr>
          <w:lang w:val="en-US"/>
        </w:rPr>
        <w:t xml:space="preserve">// </w:t>
      </w:r>
      <w:r>
        <w:t>Универсальный</w:t>
      </w:r>
      <w:r w:rsidRPr="00077A14">
        <w:rPr>
          <w:lang w:val="en-US"/>
        </w:rPr>
        <w:t xml:space="preserve"> </w:t>
      </w:r>
      <w:r>
        <w:t>компонент</w:t>
      </w:r>
      <w:r w:rsidRPr="00077A14">
        <w:rPr>
          <w:lang w:val="en-US"/>
        </w:rPr>
        <w:t xml:space="preserve"> </w:t>
      </w:r>
      <w:r>
        <w:t>таблицы</w:t>
      </w:r>
    </w:p>
    <w:p w14:paraId="4E17CFEF" w14:textId="77777777" w:rsidR="00077A14" w:rsidRPr="00077A14" w:rsidRDefault="00077A14" w:rsidP="00077A14">
      <w:pPr>
        <w:pStyle w:val="aff0"/>
        <w:rPr>
          <w:lang w:val="en-US"/>
        </w:rPr>
      </w:pPr>
      <w:r w:rsidRPr="00077A14">
        <w:rPr>
          <w:lang w:val="en-US"/>
        </w:rPr>
        <w:t>const CommonTable = &lt;T extends Record&lt;string, any&gt;</w:t>
      </w:r>
      <w:proofErr w:type="gramStart"/>
      <w:r w:rsidRPr="00077A14">
        <w:rPr>
          <w:lang w:val="en-US"/>
        </w:rPr>
        <w:t>&gt;(</w:t>
      </w:r>
      <w:proofErr w:type="gramEnd"/>
      <w:r w:rsidRPr="00077A14">
        <w:rPr>
          <w:lang w:val="en-US"/>
        </w:rPr>
        <w:t>{</w:t>
      </w:r>
    </w:p>
    <w:p w14:paraId="0290D62D" w14:textId="77777777" w:rsidR="00077A14" w:rsidRPr="00CC1297" w:rsidRDefault="00077A14" w:rsidP="00077A14">
      <w:pPr>
        <w:pStyle w:val="aff0"/>
        <w:rPr>
          <w:lang w:val="en-US"/>
        </w:rPr>
      </w:pPr>
      <w:r w:rsidRPr="00077A14">
        <w:rPr>
          <w:lang w:val="en-US"/>
        </w:rPr>
        <w:t xml:space="preserve">    title,</w:t>
      </w:r>
      <w:r w:rsidR="00CC1297" w:rsidRPr="00CC1297">
        <w:rPr>
          <w:lang w:val="en-US"/>
        </w:rPr>
        <w:t xml:space="preserve"> </w:t>
      </w:r>
      <w:r w:rsidRPr="00077A14">
        <w:rPr>
          <w:lang w:val="en-US"/>
        </w:rPr>
        <w:t>data,</w:t>
      </w:r>
      <w:r w:rsidR="00CC1297" w:rsidRPr="00CC1297">
        <w:rPr>
          <w:lang w:val="en-US"/>
        </w:rPr>
        <w:t xml:space="preserve"> </w:t>
      </w:r>
      <w:r w:rsidRPr="00077A14">
        <w:rPr>
          <w:lang w:val="en-US"/>
        </w:rPr>
        <w:t>columns,</w:t>
      </w:r>
      <w:r w:rsidR="00CC1297" w:rsidRPr="00CC1297">
        <w:rPr>
          <w:lang w:val="en-US"/>
        </w:rPr>
        <w:t xml:space="preserve"> </w:t>
      </w:r>
      <w:r w:rsidRPr="00077A14">
        <w:rPr>
          <w:lang w:val="en-US"/>
        </w:rPr>
        <w:t>actions,</w:t>
      </w:r>
      <w:r w:rsidR="00CC1297" w:rsidRPr="00CC1297">
        <w:rPr>
          <w:lang w:val="en-US"/>
        </w:rPr>
        <w:t xml:space="preserve"> </w:t>
      </w:r>
      <w:proofErr w:type="spellStart"/>
      <w:r w:rsidRPr="00077A14">
        <w:rPr>
          <w:lang w:val="en-US"/>
        </w:rPr>
        <w:t>emptyMessage</w:t>
      </w:r>
      <w:proofErr w:type="spellEnd"/>
      <w:r w:rsidRPr="00077A14">
        <w:rPr>
          <w:lang w:val="en-US"/>
        </w:rPr>
        <w:t xml:space="preserve"> = '</w:t>
      </w:r>
      <w:r>
        <w:t>Данные</w:t>
      </w:r>
      <w:r w:rsidRPr="00077A14">
        <w:rPr>
          <w:lang w:val="en-US"/>
        </w:rPr>
        <w:t xml:space="preserve"> </w:t>
      </w:r>
      <w:r>
        <w:t>не</w:t>
      </w:r>
      <w:r w:rsidRPr="00077A14">
        <w:rPr>
          <w:lang w:val="en-US"/>
        </w:rPr>
        <w:t xml:space="preserve"> </w:t>
      </w:r>
      <w:r>
        <w:t>найдены</w:t>
      </w:r>
      <w:r w:rsidRPr="00077A14">
        <w:rPr>
          <w:lang w:val="en-US"/>
        </w:rPr>
        <w:t>',</w:t>
      </w:r>
      <w:r w:rsidR="00CC1297" w:rsidRPr="00CC1297">
        <w:rPr>
          <w:lang w:val="en-US"/>
        </w:rPr>
        <w:t xml:space="preserve"> </w:t>
      </w:r>
      <w:proofErr w:type="spellStart"/>
      <w:r w:rsidRPr="00077A14">
        <w:rPr>
          <w:lang w:val="en-US"/>
        </w:rPr>
        <w:t>className</w:t>
      </w:r>
      <w:proofErr w:type="spellEnd"/>
      <w:r w:rsidRPr="00077A14">
        <w:rPr>
          <w:lang w:val="en-US"/>
        </w:rPr>
        <w:t xml:space="preserve"> = '',</w:t>
      </w:r>
      <w:r w:rsidR="00CC1297" w:rsidRPr="00CC1297">
        <w:rPr>
          <w:lang w:val="en-US"/>
        </w:rPr>
        <w:t xml:space="preserve"> </w:t>
      </w:r>
      <w:proofErr w:type="spellStart"/>
      <w:r w:rsidRPr="00077A14">
        <w:rPr>
          <w:lang w:val="en-US"/>
        </w:rPr>
        <w:t>totalCount</w:t>
      </w:r>
      <w:proofErr w:type="spellEnd"/>
      <w:r w:rsidRPr="00077A14">
        <w:rPr>
          <w:lang w:val="en-US"/>
        </w:rPr>
        <w:t>,</w:t>
      </w:r>
      <w:r w:rsidR="00CC1297" w:rsidRPr="00CC1297">
        <w:rPr>
          <w:lang w:val="en-US"/>
        </w:rPr>
        <w:t xml:space="preserve"> </w:t>
      </w:r>
      <w:proofErr w:type="spellStart"/>
      <w:r w:rsidRPr="00077A14">
        <w:rPr>
          <w:lang w:val="en-US"/>
        </w:rPr>
        <w:t>enableSorting</w:t>
      </w:r>
      <w:proofErr w:type="spellEnd"/>
      <w:r w:rsidRPr="00077A14">
        <w:rPr>
          <w:lang w:val="en-US"/>
        </w:rPr>
        <w:t xml:space="preserve"> = false,</w:t>
      </w:r>
      <w:r w:rsidR="00CC1297" w:rsidRPr="00CC1297">
        <w:rPr>
          <w:lang w:val="en-US"/>
        </w:rPr>
        <w:t xml:space="preserve"> </w:t>
      </w:r>
      <w:proofErr w:type="spellStart"/>
      <w:r w:rsidRPr="00CC1297">
        <w:rPr>
          <w:lang w:val="en-US"/>
        </w:rPr>
        <w:t>onSortRequest</w:t>
      </w:r>
      <w:proofErr w:type="spellEnd"/>
      <w:r w:rsidRPr="00CC1297">
        <w:rPr>
          <w:lang w:val="en-US"/>
        </w:rPr>
        <w:t>,</w:t>
      </w:r>
      <w:r w:rsidR="00CC1297" w:rsidRPr="00CC1297">
        <w:rPr>
          <w:lang w:val="en-US"/>
        </w:rPr>
        <w:t xml:space="preserve"> </w:t>
      </w:r>
      <w:proofErr w:type="spellStart"/>
      <w:r w:rsidRPr="00CC1297">
        <w:rPr>
          <w:lang w:val="en-US"/>
        </w:rPr>
        <w:t>sortConfig</w:t>
      </w:r>
      <w:proofErr w:type="spellEnd"/>
      <w:r w:rsidRPr="00CC1297">
        <w:rPr>
          <w:lang w:val="en-US"/>
        </w:rPr>
        <w:t>,</w:t>
      </w:r>
    </w:p>
    <w:p w14:paraId="0975215E" w14:textId="77777777" w:rsidR="00077A14" w:rsidRDefault="00077A14" w:rsidP="00077A14">
      <w:pPr>
        <w:pStyle w:val="aff0"/>
      </w:pPr>
      <w:r>
        <w:t xml:space="preserve">}: </w:t>
      </w:r>
      <w:proofErr w:type="spellStart"/>
      <w:r>
        <w:t>CommonTableProps</w:t>
      </w:r>
      <w:proofErr w:type="spellEnd"/>
      <w:r>
        <w:t>&lt;T&gt;) =&gt; {</w:t>
      </w:r>
    </w:p>
    <w:p w14:paraId="6D8DBC49" w14:textId="77777777" w:rsidR="00077A14" w:rsidRDefault="00077A14" w:rsidP="00077A14">
      <w:pPr>
        <w:pStyle w:val="aff0"/>
      </w:pPr>
    </w:p>
    <w:p w14:paraId="717D22A2" w14:textId="77777777" w:rsidR="005B2B64" w:rsidRPr="005B2B64" w:rsidRDefault="005B2B64" w:rsidP="005B2B64">
      <w:pPr>
        <w:pStyle w:val="aff0"/>
      </w:pPr>
      <w:r w:rsidRPr="005B2B64">
        <w:t>// Флаг, нужно ли рисовать столбец действий</w:t>
      </w:r>
    </w:p>
    <w:p w14:paraId="68A6A7F2" w14:textId="77777777" w:rsidR="005B2B64" w:rsidRPr="00BC2B85" w:rsidRDefault="005B2B64" w:rsidP="00077A14">
      <w:pPr>
        <w:pStyle w:val="aff0"/>
        <w:rPr>
          <w:lang w:val="en-US"/>
        </w:rPr>
      </w:pPr>
      <w:r w:rsidRPr="005B2B64">
        <w:t xml:space="preserve">    </w:t>
      </w:r>
      <w:r w:rsidRPr="005B2B64">
        <w:rPr>
          <w:lang w:val="en-US"/>
        </w:rPr>
        <w:t xml:space="preserve">const </w:t>
      </w:r>
      <w:proofErr w:type="spellStart"/>
      <w:r w:rsidRPr="005B2B64">
        <w:rPr>
          <w:lang w:val="en-US"/>
        </w:rPr>
        <w:t>hasActions</w:t>
      </w:r>
      <w:proofErr w:type="spellEnd"/>
      <w:r w:rsidRPr="005B2B64">
        <w:rPr>
          <w:lang w:val="en-US"/>
        </w:rPr>
        <w:t xml:space="preserve"> = </w:t>
      </w:r>
      <w:proofErr w:type="gramStart"/>
      <w:r w:rsidRPr="005B2B64">
        <w:rPr>
          <w:lang w:val="en-US"/>
        </w:rPr>
        <w:t>Boolean(</w:t>
      </w:r>
      <w:proofErr w:type="spellStart"/>
      <w:r w:rsidRPr="005B2B64">
        <w:rPr>
          <w:lang w:val="en-US"/>
        </w:rPr>
        <w:t>actions?.</w:t>
      </w:r>
      <w:proofErr w:type="gramEnd"/>
      <w:r w:rsidRPr="005B2B64">
        <w:rPr>
          <w:lang w:val="en-US"/>
        </w:rPr>
        <w:t>length</w:t>
      </w:r>
      <w:proofErr w:type="spellEnd"/>
      <w:r w:rsidRPr="005B2B64">
        <w:rPr>
          <w:lang w:val="en-US"/>
        </w:rPr>
        <w:t>);</w:t>
      </w:r>
    </w:p>
    <w:p w14:paraId="5C85DBEF" w14:textId="77777777" w:rsidR="005B2B64" w:rsidRPr="00BC2B85" w:rsidRDefault="005B2B64" w:rsidP="00077A14">
      <w:pPr>
        <w:pStyle w:val="aff0"/>
        <w:rPr>
          <w:lang w:val="en-US"/>
        </w:rPr>
      </w:pPr>
    </w:p>
    <w:p w14:paraId="165344AE" w14:textId="77777777" w:rsidR="00514E2B" w:rsidRPr="00BC2B85" w:rsidRDefault="00514E2B" w:rsidP="00077A14">
      <w:pPr>
        <w:pStyle w:val="aff0"/>
        <w:rPr>
          <w:lang w:val="en-US"/>
        </w:rPr>
      </w:pPr>
    </w:p>
    <w:p w14:paraId="137E8D6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>return (</w:t>
      </w:r>
    </w:p>
    <w:p w14:paraId="79042346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={`${</w:t>
      </w:r>
      <w:proofErr w:type="spellStart"/>
      <w:proofErr w:type="gramStart"/>
      <w:r w:rsidRPr="004C3219">
        <w:rPr>
          <w:lang w:val="en-US"/>
        </w:rPr>
        <w:t>styles.tableWrapper</w:t>
      </w:r>
      <w:proofErr w:type="spellEnd"/>
      <w:proofErr w:type="gramEnd"/>
      <w:r w:rsidRPr="004C3219">
        <w:rPr>
          <w:lang w:val="en-US"/>
        </w:rPr>
        <w:t>} ${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}`}&gt;</w:t>
      </w:r>
    </w:p>
    <w:p w14:paraId="2ECA39BA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{(title || (</w:t>
      </w:r>
      <w:proofErr w:type="spellStart"/>
      <w:proofErr w:type="gramStart"/>
      <w:r w:rsidRPr="004C3219">
        <w:rPr>
          <w:lang w:val="en-US"/>
        </w:rPr>
        <w:t>totalCount</w:t>
      </w:r>
      <w:proofErr w:type="spellEnd"/>
      <w:r w:rsidRPr="004C3219">
        <w:rPr>
          <w:lang w:val="en-US"/>
        </w:rPr>
        <w:t xml:space="preserve"> !</w:t>
      </w:r>
      <w:proofErr w:type="gramEnd"/>
      <w:r w:rsidRPr="004C3219">
        <w:rPr>
          <w:lang w:val="en-US"/>
        </w:rPr>
        <w:t xml:space="preserve">== undefined &amp;&amp; </w:t>
      </w:r>
      <w:proofErr w:type="spellStart"/>
      <w:proofErr w:type="gramStart"/>
      <w:r w:rsidRPr="004C3219">
        <w:rPr>
          <w:lang w:val="en-US"/>
        </w:rPr>
        <w:t>data.length</w:t>
      </w:r>
      <w:proofErr w:type="spellEnd"/>
      <w:proofErr w:type="gramEnd"/>
      <w:r w:rsidRPr="004C3219">
        <w:rPr>
          <w:lang w:val="en-US"/>
        </w:rPr>
        <w:t>)) &amp;&amp; (</w:t>
      </w:r>
    </w:p>
    <w:p w14:paraId="1F1573CE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styles.tableHeader</w:t>
      </w:r>
      <w:proofErr w:type="spellEnd"/>
      <w:proofErr w:type="gramEnd"/>
      <w:r w:rsidRPr="004C3219">
        <w:rPr>
          <w:lang w:val="en-US"/>
        </w:rPr>
        <w:t>}&gt;</w:t>
      </w:r>
    </w:p>
    <w:p w14:paraId="15087A82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{/* </w:t>
      </w:r>
      <w:proofErr w:type="spellStart"/>
      <w:r w:rsidRPr="004C3219">
        <w:rPr>
          <w:lang w:val="en-US"/>
        </w:rPr>
        <w:t>Заголовок</w:t>
      </w:r>
      <w:proofErr w:type="spellEnd"/>
      <w:r w:rsidRPr="004C3219">
        <w:rPr>
          <w:lang w:val="en-US"/>
        </w:rPr>
        <w:t xml:space="preserve"> </w:t>
      </w:r>
      <w:proofErr w:type="spellStart"/>
      <w:r w:rsidRPr="004C3219">
        <w:rPr>
          <w:lang w:val="en-US"/>
        </w:rPr>
        <w:t>таблицы</w:t>
      </w:r>
      <w:proofErr w:type="spellEnd"/>
      <w:r w:rsidRPr="004C3219">
        <w:rPr>
          <w:lang w:val="en-US"/>
        </w:rPr>
        <w:t xml:space="preserve"> */}</w:t>
      </w:r>
    </w:p>
    <w:p w14:paraId="01508A72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{title &amp;&amp; &lt;h3</w:t>
      </w:r>
      <w:r w:rsidR="00FE0492" w:rsidRPr="00FE0492">
        <w:rPr>
          <w:lang w:val="en-US"/>
        </w:rPr>
        <w:t xml:space="preserve">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styles.tableTitle</w:t>
      </w:r>
      <w:proofErr w:type="spellEnd"/>
      <w:proofErr w:type="gramEnd"/>
      <w:r w:rsidRPr="004C3219">
        <w:rPr>
          <w:lang w:val="en-US"/>
        </w:rPr>
        <w:t>}&gt;{title}&lt;/h3&gt;}</w:t>
      </w:r>
    </w:p>
    <w:p w14:paraId="09DBFA41" w14:textId="77777777" w:rsidR="004C3219" w:rsidRPr="00C17721" w:rsidRDefault="004C3219" w:rsidP="004C3219">
      <w:pPr>
        <w:pStyle w:val="aff0"/>
      </w:pPr>
      <w:r w:rsidRPr="00BC2B85">
        <w:rPr>
          <w:lang w:val="en-US"/>
        </w:rPr>
        <w:t xml:space="preserve">            </w:t>
      </w:r>
      <w:r w:rsidRPr="00C17721">
        <w:t>{/* Информация о количестве записей */}</w:t>
      </w:r>
    </w:p>
    <w:p w14:paraId="571C43FD" w14:textId="77777777" w:rsidR="004C3219" w:rsidRPr="00BC2B85" w:rsidRDefault="004C3219" w:rsidP="004C3219">
      <w:pPr>
        <w:pStyle w:val="aff0"/>
      </w:pPr>
      <w:r w:rsidRPr="00BC2B85">
        <w:t xml:space="preserve">            {</w:t>
      </w:r>
      <w:proofErr w:type="spellStart"/>
      <w:proofErr w:type="gramStart"/>
      <w:r w:rsidRPr="004C3219">
        <w:rPr>
          <w:lang w:val="en-US"/>
        </w:rPr>
        <w:t>totalCount</w:t>
      </w:r>
      <w:proofErr w:type="spellEnd"/>
      <w:r w:rsidRPr="00BC2B85">
        <w:t xml:space="preserve"> !</w:t>
      </w:r>
      <w:proofErr w:type="gramEnd"/>
      <w:r w:rsidRPr="00BC2B85">
        <w:t xml:space="preserve">== </w:t>
      </w:r>
      <w:r w:rsidRPr="004C3219">
        <w:rPr>
          <w:lang w:val="en-US"/>
        </w:rPr>
        <w:t>undefined</w:t>
      </w:r>
      <w:r w:rsidRPr="00BC2B85">
        <w:t xml:space="preserve"> &amp;&amp; </w:t>
      </w:r>
      <w:proofErr w:type="gramStart"/>
      <w:r w:rsidRPr="004C3219">
        <w:rPr>
          <w:lang w:val="en-US"/>
        </w:rPr>
        <w:t>data</w:t>
      </w:r>
      <w:r w:rsidRPr="00BC2B85">
        <w:t>.</w:t>
      </w:r>
      <w:r w:rsidRPr="004C3219">
        <w:rPr>
          <w:lang w:val="en-US"/>
        </w:rPr>
        <w:t>length</w:t>
      </w:r>
      <w:proofErr w:type="gramEnd"/>
      <w:r w:rsidRPr="00BC2B85">
        <w:t xml:space="preserve"> &gt; 0 &amp;&amp; (</w:t>
      </w:r>
    </w:p>
    <w:p w14:paraId="726924F9" w14:textId="77777777" w:rsidR="004C3219" w:rsidRPr="00BC2B85" w:rsidRDefault="004C3219" w:rsidP="004C3219">
      <w:pPr>
        <w:pStyle w:val="aff0"/>
      </w:pPr>
      <w:r w:rsidRPr="00BC2B85">
        <w:lastRenderedPageBreak/>
        <w:t xml:space="preserve">                &lt;</w:t>
      </w:r>
      <w:r w:rsidRPr="004C3219">
        <w:rPr>
          <w:lang w:val="en-US"/>
        </w:rPr>
        <w:t>div</w:t>
      </w:r>
      <w:r w:rsidRPr="00BC2B85">
        <w:t xml:space="preserve"> </w:t>
      </w:r>
      <w:proofErr w:type="spellStart"/>
      <w:r w:rsidRPr="004C3219">
        <w:rPr>
          <w:lang w:val="en-US"/>
        </w:rPr>
        <w:t>className</w:t>
      </w:r>
      <w:proofErr w:type="spellEnd"/>
      <w:r w:rsidRPr="00BC2B85">
        <w:t>={</w:t>
      </w:r>
      <w:proofErr w:type="gramStart"/>
      <w:r w:rsidRPr="004C3219">
        <w:rPr>
          <w:lang w:val="en-US"/>
        </w:rPr>
        <w:t>styles</w:t>
      </w:r>
      <w:r w:rsidRPr="00BC2B85">
        <w:t>.</w:t>
      </w:r>
      <w:proofErr w:type="spellStart"/>
      <w:r w:rsidRPr="004C3219">
        <w:rPr>
          <w:lang w:val="en-US"/>
        </w:rPr>
        <w:t>recordCount</w:t>
      </w:r>
      <w:proofErr w:type="spellEnd"/>
      <w:r w:rsidRPr="00BC2B85">
        <w:t>}&gt;</w:t>
      </w:r>
      <w:r w:rsidRPr="00C17721">
        <w:t>Показано</w:t>
      </w:r>
      <w:proofErr w:type="gramEnd"/>
      <w:r w:rsidRPr="00BC2B85">
        <w:t xml:space="preserve"> {</w:t>
      </w:r>
      <w:proofErr w:type="gramStart"/>
      <w:r w:rsidRPr="004C3219">
        <w:rPr>
          <w:lang w:val="en-US"/>
        </w:rPr>
        <w:t>data</w:t>
      </w:r>
      <w:r w:rsidRPr="00BC2B85">
        <w:t>.</w:t>
      </w:r>
      <w:r w:rsidRPr="004C3219">
        <w:rPr>
          <w:lang w:val="en-US"/>
        </w:rPr>
        <w:t>length</w:t>
      </w:r>
      <w:proofErr w:type="gramEnd"/>
      <w:r w:rsidRPr="00BC2B85">
        <w:t xml:space="preserve">} </w:t>
      </w:r>
      <w:r w:rsidRPr="00C17721">
        <w:t>из</w:t>
      </w:r>
      <w:r w:rsidRPr="00BC2B85">
        <w:t xml:space="preserve"> {</w:t>
      </w:r>
      <w:proofErr w:type="spellStart"/>
      <w:r w:rsidRPr="004C3219">
        <w:rPr>
          <w:lang w:val="en-US"/>
        </w:rPr>
        <w:t>totalCount</w:t>
      </w:r>
      <w:proofErr w:type="spellEnd"/>
      <w:r w:rsidRPr="00BC2B85">
        <w:t>}&lt;/</w:t>
      </w:r>
      <w:r w:rsidRPr="004C3219">
        <w:rPr>
          <w:lang w:val="en-US"/>
        </w:rPr>
        <w:t>div</w:t>
      </w:r>
      <w:r w:rsidRPr="00BC2B85">
        <w:t>&gt;</w:t>
      </w:r>
    </w:p>
    <w:p w14:paraId="46BC67BB" w14:textId="77777777" w:rsidR="004C3219" w:rsidRPr="004C3219" w:rsidRDefault="004C3219" w:rsidP="004C3219">
      <w:pPr>
        <w:pStyle w:val="aff0"/>
        <w:rPr>
          <w:lang w:val="en-US"/>
        </w:rPr>
      </w:pPr>
      <w:r w:rsidRPr="00BC2B85">
        <w:t xml:space="preserve">           </w:t>
      </w:r>
      <w:r w:rsidR="00FE0492" w:rsidRPr="00BC2B85">
        <w:t xml:space="preserve"> </w:t>
      </w:r>
      <w:r w:rsidRPr="004C3219">
        <w:rPr>
          <w:lang w:val="en-US"/>
        </w:rPr>
        <w:t>)}</w:t>
      </w:r>
    </w:p>
    <w:p w14:paraId="44E453C4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&lt;/div&gt;</w:t>
      </w:r>
    </w:p>
    <w:p w14:paraId="066E5016" w14:textId="77777777" w:rsidR="00FE0492" w:rsidRPr="00FE0492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)}</w:t>
      </w:r>
    </w:p>
    <w:p w14:paraId="5103133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styles.tableResponsive</w:t>
      </w:r>
      <w:proofErr w:type="spellEnd"/>
      <w:proofErr w:type="gramEnd"/>
      <w:r w:rsidRPr="004C3219">
        <w:rPr>
          <w:lang w:val="en-US"/>
        </w:rPr>
        <w:t>}&gt;</w:t>
      </w:r>
    </w:p>
    <w:p w14:paraId="7E04F9C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&lt;table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styles.table</w:t>
      </w:r>
      <w:proofErr w:type="spellEnd"/>
      <w:proofErr w:type="gramEnd"/>
      <w:r w:rsidRPr="004C3219">
        <w:rPr>
          <w:lang w:val="en-US"/>
        </w:rPr>
        <w:t>}&gt;</w:t>
      </w:r>
    </w:p>
    <w:p w14:paraId="1FEFF8A1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&lt;</w:t>
      </w:r>
      <w:proofErr w:type="spellStart"/>
      <w:r w:rsidRPr="004C3219">
        <w:rPr>
          <w:lang w:val="en-US"/>
        </w:rPr>
        <w:t>thead</w:t>
      </w:r>
      <w:proofErr w:type="spellEnd"/>
      <w:r w:rsidRPr="004C3219">
        <w:rPr>
          <w:lang w:val="en-US"/>
        </w:rPr>
        <w:t>&gt;</w:t>
      </w:r>
    </w:p>
    <w:p w14:paraId="5421F32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{/*</w:t>
      </w:r>
      <w:proofErr w:type="spellStart"/>
      <w:r w:rsidRPr="004C3219">
        <w:rPr>
          <w:lang w:val="en-US"/>
        </w:rPr>
        <w:t>Шапка</w:t>
      </w:r>
      <w:proofErr w:type="spellEnd"/>
      <w:r w:rsidRPr="004C3219">
        <w:rPr>
          <w:lang w:val="en-US"/>
        </w:rPr>
        <w:t xml:space="preserve"> </w:t>
      </w:r>
      <w:proofErr w:type="spellStart"/>
      <w:r w:rsidRPr="004C3219">
        <w:rPr>
          <w:lang w:val="en-US"/>
        </w:rPr>
        <w:t>таблицы</w:t>
      </w:r>
      <w:proofErr w:type="spellEnd"/>
      <w:r w:rsidRPr="004C3219">
        <w:rPr>
          <w:lang w:val="en-US"/>
        </w:rPr>
        <w:t>*/}</w:t>
      </w:r>
    </w:p>
    <w:p w14:paraId="357A27FD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&lt;tr&gt;</w:t>
      </w:r>
    </w:p>
    <w:p w14:paraId="2A5CE25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{</w:t>
      </w:r>
      <w:proofErr w:type="spellStart"/>
      <w:proofErr w:type="gramStart"/>
      <w:r w:rsidRPr="004C3219">
        <w:rPr>
          <w:lang w:val="en-US"/>
        </w:rPr>
        <w:t>columns.map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>(column, index) =&gt; (</w:t>
      </w:r>
    </w:p>
    <w:p w14:paraId="4862E2E4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&lt;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 xml:space="preserve"> key={index}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column.className</w:t>
      </w:r>
      <w:proofErr w:type="spellEnd"/>
      <w:proofErr w:type="gramEnd"/>
      <w:r w:rsidRPr="004C3219">
        <w:rPr>
          <w:lang w:val="en-US"/>
        </w:rPr>
        <w:t>}&gt;{</w:t>
      </w:r>
      <w:proofErr w:type="spellStart"/>
      <w:r w:rsidRPr="004C3219">
        <w:rPr>
          <w:lang w:val="en-US"/>
        </w:rPr>
        <w:t>renderColumnTitle</w:t>
      </w:r>
      <w:proofErr w:type="spellEnd"/>
      <w:r w:rsidRPr="004C3219">
        <w:rPr>
          <w:lang w:val="en-US"/>
        </w:rPr>
        <w:t>(column</w:t>
      </w:r>
      <w:proofErr w:type="gramStart"/>
      <w:r w:rsidRPr="004C3219">
        <w:rPr>
          <w:lang w:val="en-US"/>
        </w:rPr>
        <w:t>)}&lt;</w:t>
      </w:r>
      <w:proofErr w:type="gramEnd"/>
      <w:r w:rsidRPr="004C3219">
        <w:rPr>
          <w:lang w:val="en-US"/>
        </w:rPr>
        <w:t>/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>&gt;</w:t>
      </w:r>
    </w:p>
    <w:p w14:paraId="14A717C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))}</w:t>
      </w:r>
    </w:p>
    <w:p w14:paraId="6947E3B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{</w:t>
      </w:r>
      <w:proofErr w:type="spellStart"/>
      <w:r w:rsidRPr="004C3219">
        <w:rPr>
          <w:lang w:val="en-US"/>
        </w:rPr>
        <w:t>hasActions</w:t>
      </w:r>
      <w:proofErr w:type="spellEnd"/>
      <w:r w:rsidRPr="004C3219">
        <w:rPr>
          <w:lang w:val="en-US"/>
        </w:rPr>
        <w:t xml:space="preserve"> &amp;&amp; &lt;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>&gt;</w:t>
      </w:r>
      <w:proofErr w:type="spellStart"/>
      <w:r w:rsidRPr="004C3219">
        <w:rPr>
          <w:lang w:val="en-US"/>
        </w:rPr>
        <w:t>Действия</w:t>
      </w:r>
      <w:proofErr w:type="spellEnd"/>
      <w:r w:rsidRPr="004C3219">
        <w:rPr>
          <w:lang w:val="en-US"/>
        </w:rPr>
        <w:t>&lt;/</w:t>
      </w:r>
      <w:proofErr w:type="spellStart"/>
      <w:r w:rsidRPr="004C3219">
        <w:rPr>
          <w:lang w:val="en-US"/>
        </w:rPr>
        <w:t>th</w:t>
      </w:r>
      <w:proofErr w:type="spellEnd"/>
      <w:r w:rsidRPr="004C3219">
        <w:rPr>
          <w:lang w:val="en-US"/>
        </w:rPr>
        <w:t>&gt;}</w:t>
      </w:r>
    </w:p>
    <w:p w14:paraId="05F6D233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&lt;/tr&gt;</w:t>
      </w:r>
    </w:p>
    <w:p w14:paraId="68EA9A49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&lt;/</w:t>
      </w:r>
      <w:proofErr w:type="spellStart"/>
      <w:r w:rsidRPr="004C3219">
        <w:rPr>
          <w:lang w:val="en-US"/>
        </w:rPr>
        <w:t>thead</w:t>
      </w:r>
      <w:proofErr w:type="spellEnd"/>
      <w:r w:rsidRPr="004C3219">
        <w:rPr>
          <w:lang w:val="en-US"/>
        </w:rPr>
        <w:t>&gt;</w:t>
      </w:r>
    </w:p>
    <w:p w14:paraId="0B2DBF5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&lt;</w:t>
      </w:r>
      <w:proofErr w:type="spellStart"/>
      <w:r w:rsidRPr="004C3219">
        <w:rPr>
          <w:lang w:val="en-US"/>
        </w:rPr>
        <w:t>tbody</w:t>
      </w:r>
      <w:proofErr w:type="spellEnd"/>
      <w:r w:rsidRPr="004C3219">
        <w:rPr>
          <w:lang w:val="en-US"/>
        </w:rPr>
        <w:t>&gt;</w:t>
      </w:r>
    </w:p>
    <w:p w14:paraId="7512E1E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{/*</w:t>
      </w:r>
      <w:proofErr w:type="spellStart"/>
      <w:r w:rsidRPr="004C3219">
        <w:rPr>
          <w:lang w:val="en-US"/>
        </w:rPr>
        <w:t>Данные</w:t>
      </w:r>
      <w:proofErr w:type="spellEnd"/>
      <w:r w:rsidRPr="004C3219">
        <w:rPr>
          <w:lang w:val="en-US"/>
        </w:rPr>
        <w:t xml:space="preserve"> </w:t>
      </w:r>
      <w:proofErr w:type="spellStart"/>
      <w:r w:rsidRPr="004C3219">
        <w:rPr>
          <w:lang w:val="en-US"/>
        </w:rPr>
        <w:t>таблицы</w:t>
      </w:r>
      <w:proofErr w:type="spellEnd"/>
      <w:r w:rsidRPr="004C3219">
        <w:rPr>
          <w:lang w:val="en-US"/>
        </w:rPr>
        <w:t>*/}</w:t>
      </w:r>
    </w:p>
    <w:p w14:paraId="7071E8B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{</w:t>
      </w:r>
      <w:proofErr w:type="spellStart"/>
      <w:proofErr w:type="gramStart"/>
      <w:r w:rsidRPr="004C3219">
        <w:rPr>
          <w:lang w:val="en-US"/>
        </w:rPr>
        <w:t>data.length</w:t>
      </w:r>
      <w:proofErr w:type="spellEnd"/>
      <w:proofErr w:type="gramEnd"/>
      <w:r w:rsidRPr="004C3219">
        <w:rPr>
          <w:lang w:val="en-US"/>
        </w:rPr>
        <w:t xml:space="preserve"> ? (</w:t>
      </w:r>
    </w:p>
    <w:p w14:paraId="5CFA519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</w:t>
      </w:r>
      <w:proofErr w:type="spellStart"/>
      <w:proofErr w:type="gramStart"/>
      <w:r w:rsidRPr="004C3219">
        <w:rPr>
          <w:lang w:val="en-US"/>
        </w:rPr>
        <w:t>data.map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 xml:space="preserve">(item, </w:t>
      </w:r>
      <w:proofErr w:type="spellStart"/>
      <w:r w:rsidRPr="004C3219">
        <w:rPr>
          <w:lang w:val="en-US"/>
        </w:rPr>
        <w:t>rowIndex</w:t>
      </w:r>
      <w:proofErr w:type="spellEnd"/>
      <w:r w:rsidRPr="004C3219">
        <w:rPr>
          <w:lang w:val="en-US"/>
        </w:rPr>
        <w:t>) =&gt; (</w:t>
      </w:r>
    </w:p>
    <w:p w14:paraId="0A18A084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&lt;tr key={</w:t>
      </w:r>
      <w:proofErr w:type="spellStart"/>
      <w:r w:rsidRPr="004C3219">
        <w:rPr>
          <w:lang w:val="en-US"/>
        </w:rPr>
        <w:t>rowIndex</w:t>
      </w:r>
      <w:proofErr w:type="spellEnd"/>
      <w:r w:rsidRPr="004C3219">
        <w:rPr>
          <w:lang w:val="en-US"/>
        </w:rPr>
        <w:t>}&gt;</w:t>
      </w:r>
    </w:p>
    <w:p w14:paraId="6DD2A431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{</w:t>
      </w:r>
      <w:proofErr w:type="spellStart"/>
      <w:proofErr w:type="gramStart"/>
      <w:r w:rsidRPr="004C3219">
        <w:rPr>
          <w:lang w:val="en-US"/>
        </w:rPr>
        <w:t>columns.map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 xml:space="preserve">(column, </w:t>
      </w:r>
      <w:proofErr w:type="spellStart"/>
      <w:r w:rsidRPr="004C3219">
        <w:rPr>
          <w:lang w:val="en-US"/>
        </w:rPr>
        <w:t>colIndex</w:t>
      </w:r>
      <w:proofErr w:type="spellEnd"/>
      <w:r w:rsidRPr="004C3219">
        <w:rPr>
          <w:lang w:val="en-US"/>
        </w:rPr>
        <w:t>) =&gt; (</w:t>
      </w:r>
    </w:p>
    <w:p w14:paraId="44F1ED8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&lt;td key={</w:t>
      </w:r>
      <w:proofErr w:type="spellStart"/>
      <w:r w:rsidRPr="004C3219">
        <w:rPr>
          <w:lang w:val="en-US"/>
        </w:rPr>
        <w:t>colIndex</w:t>
      </w:r>
      <w:proofErr w:type="spellEnd"/>
      <w:r w:rsidRPr="004C3219">
        <w:rPr>
          <w:lang w:val="en-US"/>
        </w:rPr>
        <w:t xml:space="preserve">}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column.className</w:t>
      </w:r>
      <w:proofErr w:type="spellEnd"/>
      <w:proofErr w:type="gramEnd"/>
      <w:r w:rsidRPr="004C3219">
        <w:rPr>
          <w:lang w:val="en-US"/>
        </w:rPr>
        <w:t>}&gt;</w:t>
      </w:r>
    </w:p>
    <w:p w14:paraId="1031318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{</w:t>
      </w:r>
      <w:proofErr w:type="spellStart"/>
      <w:proofErr w:type="gramStart"/>
      <w:r w:rsidRPr="004C3219">
        <w:rPr>
          <w:lang w:val="en-US"/>
        </w:rPr>
        <w:t>column.render</w:t>
      </w:r>
      <w:proofErr w:type="spellEnd"/>
      <w:proofErr w:type="gramEnd"/>
      <w:r w:rsidRPr="004C3219">
        <w:rPr>
          <w:lang w:val="en-US"/>
        </w:rPr>
        <w:t xml:space="preserve"> ? </w:t>
      </w:r>
      <w:proofErr w:type="spellStart"/>
      <w:proofErr w:type="gramStart"/>
      <w:r w:rsidRPr="004C3219">
        <w:rPr>
          <w:lang w:val="en-US"/>
        </w:rPr>
        <w:t>column.render</w:t>
      </w:r>
      <w:proofErr w:type="spellEnd"/>
      <w:proofErr w:type="gramEnd"/>
      <w:r w:rsidRPr="004C3219">
        <w:rPr>
          <w:lang w:val="en-US"/>
        </w:rPr>
        <w:t>(item</w:t>
      </w:r>
      <w:proofErr w:type="gramStart"/>
      <w:r w:rsidRPr="004C3219">
        <w:rPr>
          <w:lang w:val="en-US"/>
        </w:rPr>
        <w:t>) :</w:t>
      </w:r>
      <w:proofErr w:type="gramEnd"/>
      <w:r w:rsidRPr="004C3219">
        <w:rPr>
          <w:lang w:val="en-US"/>
        </w:rPr>
        <w:t xml:space="preserve"> </w:t>
      </w:r>
      <w:proofErr w:type="spellStart"/>
      <w:proofErr w:type="gramStart"/>
      <w:r w:rsidRPr="004C3219">
        <w:rPr>
          <w:lang w:val="en-US"/>
        </w:rPr>
        <w:t>getValueByPath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 xml:space="preserve">item, </w:t>
      </w:r>
      <w:proofErr w:type="spellStart"/>
      <w:r w:rsidRPr="004C3219">
        <w:rPr>
          <w:lang w:val="en-US"/>
        </w:rPr>
        <w:t>column.key</w:t>
      </w:r>
      <w:proofErr w:type="spellEnd"/>
      <w:proofErr w:type="gramStart"/>
      <w:r w:rsidRPr="004C3219">
        <w:rPr>
          <w:lang w:val="en-US"/>
        </w:rPr>
        <w:t>) ??</w:t>
      </w:r>
      <w:proofErr w:type="gramEnd"/>
      <w:r w:rsidRPr="004C3219">
        <w:rPr>
          <w:lang w:val="en-US"/>
        </w:rPr>
        <w:t xml:space="preserve"> '</w:t>
      </w:r>
      <w:proofErr w:type="spellStart"/>
      <w:r w:rsidRPr="004C3219">
        <w:rPr>
          <w:lang w:val="en-US"/>
        </w:rPr>
        <w:t>Нет</w:t>
      </w:r>
      <w:proofErr w:type="spellEnd"/>
      <w:r w:rsidRPr="004C3219">
        <w:rPr>
          <w:lang w:val="en-US"/>
        </w:rPr>
        <w:t>'}</w:t>
      </w:r>
    </w:p>
    <w:p w14:paraId="4A45BC5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&lt;/td&gt;</w:t>
      </w:r>
    </w:p>
    <w:p w14:paraId="70574D90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))}</w:t>
      </w:r>
    </w:p>
    <w:p w14:paraId="6047861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{</w:t>
      </w:r>
      <w:proofErr w:type="spellStart"/>
      <w:r w:rsidRPr="004C3219">
        <w:rPr>
          <w:lang w:val="en-US"/>
        </w:rPr>
        <w:t>hasActions</w:t>
      </w:r>
      <w:proofErr w:type="spellEnd"/>
      <w:r w:rsidRPr="004C3219">
        <w:rPr>
          <w:lang w:val="en-US"/>
        </w:rPr>
        <w:t xml:space="preserve"> &amp;&amp; (</w:t>
      </w:r>
    </w:p>
    <w:p w14:paraId="32F03F6E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&lt;td&gt;</w:t>
      </w:r>
    </w:p>
    <w:p w14:paraId="45BE2A57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&lt;div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={</w:t>
      </w:r>
      <w:proofErr w:type="spellStart"/>
      <w:proofErr w:type="gramStart"/>
      <w:r w:rsidRPr="004C3219">
        <w:rPr>
          <w:lang w:val="en-US"/>
        </w:rPr>
        <w:t>styles.actionButtons</w:t>
      </w:r>
      <w:proofErr w:type="spellEnd"/>
      <w:proofErr w:type="gramEnd"/>
      <w:r w:rsidRPr="004C3219">
        <w:rPr>
          <w:lang w:val="en-US"/>
        </w:rPr>
        <w:t>}&gt;</w:t>
      </w:r>
    </w:p>
    <w:p w14:paraId="2B6B1B1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     {</w:t>
      </w:r>
      <w:proofErr w:type="spellStart"/>
      <w:proofErr w:type="gramStart"/>
      <w:r w:rsidRPr="004C3219">
        <w:rPr>
          <w:lang w:val="en-US"/>
        </w:rPr>
        <w:t>actions!.map</w:t>
      </w:r>
      <w:proofErr w:type="spellEnd"/>
      <w:r w:rsidRPr="004C3219">
        <w:rPr>
          <w:lang w:val="en-US"/>
        </w:rPr>
        <w:t>(</w:t>
      </w:r>
      <w:proofErr w:type="gramEnd"/>
      <w:r w:rsidRPr="004C3219">
        <w:rPr>
          <w:lang w:val="en-US"/>
        </w:rPr>
        <w:t xml:space="preserve">(action, </w:t>
      </w:r>
      <w:proofErr w:type="spellStart"/>
      <w:r w:rsidRPr="004C3219">
        <w:rPr>
          <w:lang w:val="en-US"/>
        </w:rPr>
        <w:t>actionIndex</w:t>
      </w:r>
      <w:proofErr w:type="spellEnd"/>
      <w:r w:rsidRPr="004C3219">
        <w:rPr>
          <w:lang w:val="en-US"/>
        </w:rPr>
        <w:t>) =&gt; (</w:t>
      </w:r>
    </w:p>
    <w:p w14:paraId="46FBA9EF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        &lt;</w:t>
      </w:r>
      <w:proofErr w:type="spellStart"/>
      <w:r w:rsidRPr="004C3219">
        <w:rPr>
          <w:lang w:val="en-US"/>
        </w:rPr>
        <w:t>React.Fragment</w:t>
      </w:r>
      <w:proofErr w:type="spellEnd"/>
      <w:r w:rsidRPr="004C3219">
        <w:rPr>
          <w:lang w:val="en-US"/>
        </w:rPr>
        <w:t xml:space="preserve"> key={</w:t>
      </w:r>
      <w:proofErr w:type="spellStart"/>
      <w:r w:rsidRPr="004C3219">
        <w:rPr>
          <w:lang w:val="en-US"/>
        </w:rPr>
        <w:t>actionIndex</w:t>
      </w:r>
      <w:proofErr w:type="spellEnd"/>
      <w:r w:rsidRPr="004C3219">
        <w:rPr>
          <w:lang w:val="en-US"/>
        </w:rPr>
        <w:t>}&gt;{</w:t>
      </w:r>
      <w:proofErr w:type="spellStart"/>
      <w:proofErr w:type="gramStart"/>
      <w:r w:rsidRPr="004C3219">
        <w:rPr>
          <w:lang w:val="en-US"/>
        </w:rPr>
        <w:t>action.render</w:t>
      </w:r>
      <w:proofErr w:type="spellEnd"/>
      <w:proofErr w:type="gramEnd"/>
      <w:r w:rsidRPr="004C3219">
        <w:rPr>
          <w:lang w:val="en-US"/>
        </w:rPr>
        <w:t>(item</w:t>
      </w:r>
      <w:proofErr w:type="gramStart"/>
      <w:r w:rsidRPr="004C3219">
        <w:rPr>
          <w:lang w:val="en-US"/>
        </w:rPr>
        <w:t>)}&lt;</w:t>
      </w:r>
      <w:proofErr w:type="gramEnd"/>
      <w:r w:rsidRPr="004C3219">
        <w:rPr>
          <w:lang w:val="en-US"/>
        </w:rPr>
        <w:t>/</w:t>
      </w:r>
      <w:proofErr w:type="spellStart"/>
      <w:r w:rsidRPr="004C3219">
        <w:rPr>
          <w:lang w:val="en-US"/>
        </w:rPr>
        <w:t>React.Fragment</w:t>
      </w:r>
      <w:proofErr w:type="spellEnd"/>
      <w:r w:rsidRPr="004C3219">
        <w:rPr>
          <w:lang w:val="en-US"/>
        </w:rPr>
        <w:t>&gt;</w:t>
      </w:r>
    </w:p>
    <w:p w14:paraId="3FB3087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    ))}</w:t>
      </w:r>
    </w:p>
    <w:p w14:paraId="5258CAD8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    &lt;/div&gt;</w:t>
      </w:r>
    </w:p>
    <w:p w14:paraId="336AA5D9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   &lt;/td&gt;</w:t>
      </w:r>
    </w:p>
    <w:p w14:paraId="1D69467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     )}</w:t>
      </w:r>
    </w:p>
    <w:p w14:paraId="6AC0BB10" w14:textId="77777777" w:rsidR="004C3219" w:rsidRPr="004C3219" w:rsidRDefault="00FE0492" w:rsidP="004C3219">
      <w:pPr>
        <w:pStyle w:val="aff0"/>
        <w:rPr>
          <w:lang w:val="en-US"/>
        </w:rPr>
      </w:pPr>
      <w:r w:rsidRPr="00FE0492">
        <w:rPr>
          <w:lang w:val="en-US"/>
        </w:rPr>
        <w:t xml:space="preserve"> </w:t>
      </w:r>
      <w:r w:rsidR="004C3219" w:rsidRPr="004C3219">
        <w:rPr>
          <w:lang w:val="en-US"/>
        </w:rPr>
        <w:t xml:space="preserve">                        &lt;/tr&gt;</w:t>
      </w:r>
    </w:p>
    <w:p w14:paraId="7ED5365E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))</w:t>
      </w:r>
    </w:p>
    <w:p w14:paraId="5493A10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) : (</w:t>
      </w:r>
    </w:p>
    <w:p w14:paraId="3E9513CF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&lt;tr&gt;</w:t>
      </w:r>
    </w:p>
    <w:p w14:paraId="7825C19D" w14:textId="77777777" w:rsidR="00F669E8" w:rsidRPr="00FE0492" w:rsidRDefault="004C3219" w:rsidP="00F669E8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</w:t>
      </w:r>
      <w:r w:rsidR="00F669E8" w:rsidRPr="00FE0492">
        <w:rPr>
          <w:lang w:val="en-US"/>
        </w:rPr>
        <w:t>{/*</w:t>
      </w:r>
      <w:proofErr w:type="spellStart"/>
      <w:r w:rsidR="00F669E8" w:rsidRPr="00FE0492">
        <w:rPr>
          <w:lang w:val="en-US"/>
        </w:rPr>
        <w:t>Plaseholder</w:t>
      </w:r>
      <w:proofErr w:type="spellEnd"/>
      <w:r w:rsidR="00F669E8" w:rsidRPr="00FE0492">
        <w:rPr>
          <w:lang w:val="en-US"/>
        </w:rPr>
        <w:t xml:space="preserve"> </w:t>
      </w:r>
      <w:r w:rsidR="00F669E8" w:rsidRPr="00F669E8">
        <w:t>при</w:t>
      </w:r>
      <w:r w:rsidR="00F669E8" w:rsidRPr="00FE0492">
        <w:rPr>
          <w:lang w:val="en-US"/>
        </w:rPr>
        <w:t xml:space="preserve"> </w:t>
      </w:r>
      <w:proofErr w:type="spellStart"/>
      <w:r w:rsidR="00F669E8" w:rsidRPr="00F669E8">
        <w:t>отсутсвии</w:t>
      </w:r>
      <w:proofErr w:type="spellEnd"/>
      <w:r w:rsidR="00F669E8" w:rsidRPr="00FE0492">
        <w:rPr>
          <w:lang w:val="en-US"/>
        </w:rPr>
        <w:t xml:space="preserve"> </w:t>
      </w:r>
      <w:r w:rsidR="00F669E8" w:rsidRPr="00F669E8">
        <w:t>данных</w:t>
      </w:r>
      <w:r w:rsidR="00F669E8" w:rsidRPr="00FE0492">
        <w:rPr>
          <w:lang w:val="en-US"/>
        </w:rPr>
        <w:t>*/}</w:t>
      </w:r>
    </w:p>
    <w:p w14:paraId="5B81A6EF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    &lt;td </w:t>
      </w:r>
      <w:proofErr w:type="spellStart"/>
      <w:r w:rsidRPr="004C3219">
        <w:rPr>
          <w:lang w:val="en-US"/>
        </w:rPr>
        <w:t>colSpan</w:t>
      </w:r>
      <w:proofErr w:type="spellEnd"/>
      <w:proofErr w:type="gramStart"/>
      <w:r w:rsidRPr="004C3219">
        <w:rPr>
          <w:lang w:val="en-US"/>
        </w:rPr>
        <w:t>={</w:t>
      </w:r>
      <w:proofErr w:type="spellStart"/>
      <w:r w:rsidRPr="004C3219">
        <w:rPr>
          <w:lang w:val="en-US"/>
        </w:rPr>
        <w:t>columns.length</w:t>
      </w:r>
      <w:proofErr w:type="spellEnd"/>
      <w:proofErr w:type="gramEnd"/>
      <w:r w:rsidRPr="004C3219">
        <w:rPr>
          <w:lang w:val="en-US"/>
        </w:rPr>
        <w:t xml:space="preserve"> + (</w:t>
      </w:r>
      <w:proofErr w:type="spellStart"/>
      <w:proofErr w:type="gramStart"/>
      <w:r w:rsidRPr="004C3219">
        <w:rPr>
          <w:lang w:val="en-US"/>
        </w:rPr>
        <w:t>hasActions</w:t>
      </w:r>
      <w:proofErr w:type="spellEnd"/>
      <w:r w:rsidRPr="004C3219">
        <w:rPr>
          <w:lang w:val="en-US"/>
        </w:rPr>
        <w:t xml:space="preserve"> ?</w:t>
      </w:r>
      <w:proofErr w:type="gramEnd"/>
      <w:r w:rsidRPr="004C3219">
        <w:rPr>
          <w:lang w:val="en-US"/>
        </w:rPr>
        <w:t xml:space="preserve"> </w:t>
      </w:r>
      <w:proofErr w:type="gramStart"/>
      <w:r w:rsidRPr="004C3219">
        <w:rPr>
          <w:lang w:val="en-US"/>
        </w:rPr>
        <w:t>1 :</w:t>
      </w:r>
      <w:proofErr w:type="gramEnd"/>
      <w:r w:rsidRPr="004C3219">
        <w:rPr>
          <w:lang w:val="en-US"/>
        </w:rPr>
        <w:t xml:space="preserve"> 0)} </w:t>
      </w:r>
      <w:proofErr w:type="spellStart"/>
      <w:r w:rsidRPr="004C3219">
        <w:rPr>
          <w:lang w:val="en-US"/>
        </w:rPr>
        <w:t>className</w:t>
      </w:r>
      <w:proofErr w:type="spellEnd"/>
      <w:r w:rsidRPr="004C3219">
        <w:rPr>
          <w:lang w:val="en-US"/>
        </w:rPr>
        <w:t>="text-center"&gt;{</w:t>
      </w:r>
      <w:proofErr w:type="spellStart"/>
      <w:r w:rsidRPr="004C3219">
        <w:rPr>
          <w:lang w:val="en-US"/>
        </w:rPr>
        <w:t>emptyMessage</w:t>
      </w:r>
      <w:proofErr w:type="spellEnd"/>
      <w:r w:rsidRPr="004C3219">
        <w:rPr>
          <w:lang w:val="en-US"/>
        </w:rPr>
        <w:t>}&lt;/td&gt;</w:t>
      </w:r>
    </w:p>
    <w:p w14:paraId="17EE0541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    &lt;/tr&gt;</w:t>
      </w:r>
    </w:p>
    <w:p w14:paraId="214C4DB5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     )}</w:t>
      </w:r>
    </w:p>
    <w:p w14:paraId="074DC9F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   &lt;/</w:t>
      </w:r>
      <w:proofErr w:type="spellStart"/>
      <w:r w:rsidRPr="004C3219">
        <w:rPr>
          <w:lang w:val="en-US"/>
        </w:rPr>
        <w:t>tbody</w:t>
      </w:r>
      <w:proofErr w:type="spellEnd"/>
      <w:r w:rsidRPr="004C3219">
        <w:rPr>
          <w:lang w:val="en-US"/>
        </w:rPr>
        <w:t>&gt;</w:t>
      </w:r>
    </w:p>
    <w:p w14:paraId="4E4A88FC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 xml:space="preserve">        &lt;/table&gt;</w:t>
      </w:r>
    </w:p>
    <w:p w14:paraId="1C760D7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lastRenderedPageBreak/>
        <w:t xml:space="preserve">    &lt;/div&gt;</w:t>
      </w:r>
    </w:p>
    <w:p w14:paraId="77EFEAAB" w14:textId="77777777" w:rsidR="004C3219" w:rsidRPr="004C3219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>&lt;/div&gt;</w:t>
      </w:r>
    </w:p>
    <w:p w14:paraId="4A0A8ACC" w14:textId="77777777" w:rsidR="004C3219" w:rsidRPr="003C42D4" w:rsidRDefault="004C3219" w:rsidP="004C3219">
      <w:pPr>
        <w:pStyle w:val="aff0"/>
        <w:rPr>
          <w:lang w:val="en-US"/>
        </w:rPr>
      </w:pPr>
      <w:r w:rsidRPr="003C42D4">
        <w:rPr>
          <w:lang w:val="en-US"/>
        </w:rPr>
        <w:t>);};</w:t>
      </w:r>
    </w:p>
    <w:p w14:paraId="117B8483" w14:textId="77777777" w:rsidR="004C3219" w:rsidRPr="003C42D4" w:rsidRDefault="004C3219" w:rsidP="004C3219">
      <w:pPr>
        <w:pStyle w:val="aff0"/>
        <w:rPr>
          <w:lang w:val="en-US"/>
        </w:rPr>
      </w:pPr>
    </w:p>
    <w:p w14:paraId="4A97453E" w14:textId="77777777" w:rsidR="004C3219" w:rsidRPr="003C42D4" w:rsidRDefault="004C3219" w:rsidP="004C3219">
      <w:pPr>
        <w:pStyle w:val="aff0"/>
        <w:rPr>
          <w:lang w:val="en-US"/>
        </w:rPr>
      </w:pPr>
      <w:r w:rsidRPr="004C3219">
        <w:rPr>
          <w:lang w:val="en-US"/>
        </w:rPr>
        <w:t>export</w:t>
      </w:r>
      <w:r w:rsidRPr="003C42D4">
        <w:rPr>
          <w:lang w:val="en-US"/>
        </w:rPr>
        <w:t xml:space="preserve"> </w:t>
      </w:r>
      <w:r w:rsidRPr="004C3219">
        <w:rPr>
          <w:lang w:val="en-US"/>
        </w:rPr>
        <w:t>default</w:t>
      </w:r>
      <w:r w:rsidRPr="003C42D4">
        <w:rPr>
          <w:lang w:val="en-US"/>
        </w:rPr>
        <w:t xml:space="preserve"> </w:t>
      </w:r>
      <w:r w:rsidRPr="004C3219">
        <w:rPr>
          <w:lang w:val="en-US"/>
        </w:rPr>
        <w:t>CommonTable</w:t>
      </w:r>
      <w:r w:rsidRPr="003C42D4">
        <w:rPr>
          <w:lang w:val="en-US"/>
        </w:rPr>
        <w:t>;</w:t>
      </w:r>
    </w:p>
    <w:p w14:paraId="28484972" w14:textId="77777777" w:rsidR="00F4028D" w:rsidRDefault="00F4028D" w:rsidP="00D13073">
      <w:pPr>
        <w:pStyle w:val="2"/>
      </w:pPr>
      <w:bookmarkStart w:id="43" w:name="_Toc215610301"/>
      <w:bookmarkStart w:id="44" w:name="_Toc215610344"/>
      <w:bookmarkStart w:id="45" w:name="_Toc215610402"/>
      <w:r>
        <w:t>Разграничение прав доступа пользователей</w:t>
      </w:r>
      <w:bookmarkEnd w:id="43"/>
      <w:bookmarkEnd w:id="44"/>
      <w:bookmarkEnd w:id="45"/>
    </w:p>
    <w:p w14:paraId="78365FCB" w14:textId="77777777" w:rsidR="006C2075" w:rsidRPr="006C2075" w:rsidRDefault="00BC2B85" w:rsidP="008D5ED1">
      <w:pPr>
        <w:pStyle w:val="a3"/>
      </w:pPr>
      <w:r w:rsidRPr="00BC2B85">
        <w:t>Разграничение прав доступа реализовано разделени</w:t>
      </w:r>
      <w:r w:rsidR="00241B2F">
        <w:t>ем</w:t>
      </w:r>
      <w:r w:rsidR="006C2075">
        <w:t xml:space="preserve"> пользователей на </w:t>
      </w:r>
      <w:r w:rsidR="006C2075" w:rsidRPr="006C2075">
        <w:t>три роли:</w:t>
      </w:r>
    </w:p>
    <w:p w14:paraId="5905F697" w14:textId="77777777" w:rsidR="006C2075" w:rsidRPr="006C2075" w:rsidRDefault="00572CA3" w:rsidP="006C2075">
      <w:pPr>
        <w:pStyle w:val="a1"/>
      </w:pPr>
      <w:r>
        <w:t>а</w:t>
      </w:r>
      <w:r w:rsidR="006C2075" w:rsidRPr="006C2075">
        <w:t>дминистратор</w:t>
      </w:r>
      <w:r w:rsidR="00B30A23">
        <w:rPr>
          <w:lang w:val="en-US"/>
        </w:rPr>
        <w:t>;</w:t>
      </w:r>
    </w:p>
    <w:p w14:paraId="54D1E4D5" w14:textId="77777777" w:rsidR="006C2075" w:rsidRPr="006C2075" w:rsidRDefault="00572CA3" w:rsidP="006C2075">
      <w:pPr>
        <w:pStyle w:val="a1"/>
      </w:pPr>
      <w:r>
        <w:t>к</w:t>
      </w:r>
      <w:r w:rsidR="006C2075" w:rsidRPr="006C2075">
        <w:t>омендант</w:t>
      </w:r>
      <w:r w:rsidR="00B30A23">
        <w:rPr>
          <w:lang w:val="en-US"/>
        </w:rPr>
        <w:t>;</w:t>
      </w:r>
    </w:p>
    <w:p w14:paraId="1344A163" w14:textId="77777777" w:rsidR="006C2075" w:rsidRDefault="00572CA3" w:rsidP="006C2075">
      <w:pPr>
        <w:pStyle w:val="a1"/>
      </w:pPr>
      <w:r>
        <w:t>в</w:t>
      </w:r>
      <w:r w:rsidR="006C2075" w:rsidRPr="006C2075">
        <w:t>оспитатель</w:t>
      </w:r>
      <w:r>
        <w:t>.</w:t>
      </w:r>
    </w:p>
    <w:p w14:paraId="4AF01CEB" w14:textId="77777777" w:rsidR="00E405C0" w:rsidRDefault="00BC2B85" w:rsidP="00E405C0">
      <w:pPr>
        <w:pStyle w:val="a3"/>
      </w:pPr>
      <w:r w:rsidRPr="006C2075">
        <w:t xml:space="preserve">Права </w:t>
      </w:r>
      <w:r w:rsidR="00E216CA">
        <w:t>определенной роли у сотрудника появляются только при правильном идентификаторе ро</w:t>
      </w:r>
      <w:r w:rsidR="00342D19">
        <w:t>л</w:t>
      </w:r>
      <w:r w:rsidR="00E216CA">
        <w:t xml:space="preserve">и </w:t>
      </w:r>
      <w:r w:rsidRPr="006C2075">
        <w:t>в поле</w:t>
      </w:r>
      <w:r w:rsidR="00570D0B">
        <w:t xml:space="preserve"> </w:t>
      </w:r>
      <w:r w:rsidR="00570D0B">
        <w:rPr>
          <w:lang w:val="en-US"/>
        </w:rPr>
        <w:t>RoleId</w:t>
      </w:r>
      <w:r w:rsidRPr="006C2075">
        <w:t xml:space="preserve">. </w:t>
      </w:r>
      <w:r w:rsidR="00F74ED1">
        <w:t>Фрагмент</w:t>
      </w:r>
      <w:r w:rsidRPr="006C2075">
        <w:t xml:space="preserve"> кода</w:t>
      </w:r>
      <w:r w:rsidR="00F74ED1">
        <w:t xml:space="preserve"> для</w:t>
      </w:r>
      <w:r w:rsidRPr="006C2075">
        <w:t xml:space="preserve"> разграничения прав </w:t>
      </w:r>
      <w:r w:rsidR="008852BA">
        <w:t xml:space="preserve">доступа </w:t>
      </w:r>
      <w:r w:rsidR="00F74ED1">
        <w:t xml:space="preserve">по маршрутам </w:t>
      </w:r>
      <w:r w:rsidRPr="006C2075">
        <w:t>представлен листингом</w:t>
      </w:r>
      <w:r w:rsidR="0044155D">
        <w:t xml:space="preserve"> 5</w:t>
      </w:r>
      <w:r w:rsidRPr="006C2075">
        <w:t>.</w:t>
      </w:r>
    </w:p>
    <w:p w14:paraId="789247EC" w14:textId="77777777" w:rsidR="008852BA" w:rsidRPr="008852BA" w:rsidRDefault="00E405C0" w:rsidP="008852BA">
      <w:pPr>
        <w:pStyle w:val="aff2"/>
        <w:rPr>
          <w:highlight w:val="yellow"/>
        </w:rPr>
      </w:pPr>
      <w:r>
        <w:t xml:space="preserve">Листинг 5 </w:t>
      </w:r>
      <w:r w:rsidR="00342D19">
        <w:t>–</w:t>
      </w:r>
      <w:r>
        <w:t xml:space="preserve"> </w:t>
      </w:r>
      <w:r w:rsidR="00F64237">
        <w:t>Фрагмент</w:t>
      </w:r>
      <w:r w:rsidR="00342D19">
        <w:t xml:space="preserve"> </w:t>
      </w:r>
      <w:r w:rsidR="00F64237">
        <w:t xml:space="preserve">кода для </w:t>
      </w:r>
      <w:r w:rsidR="008852BA">
        <w:t>разграничения прав доступа</w:t>
      </w:r>
      <w:r w:rsidR="00F74ED1">
        <w:t xml:space="preserve"> по маршрутам</w:t>
      </w:r>
    </w:p>
    <w:p w14:paraId="1EDE1FCC" w14:textId="77777777" w:rsidR="00733039" w:rsidRPr="00733039" w:rsidRDefault="00733039" w:rsidP="00733039">
      <w:pPr>
        <w:pStyle w:val="aff0"/>
      </w:pPr>
      <w:r w:rsidRPr="00733039">
        <w:t xml:space="preserve">// Основной массив маршрутов приложения  </w:t>
      </w:r>
    </w:p>
    <w:p w14:paraId="4A76A0B6" w14:textId="77777777" w:rsidR="00733039" w:rsidRPr="00733039" w:rsidRDefault="00733039" w:rsidP="00733039">
      <w:pPr>
        <w:pStyle w:val="aff0"/>
      </w:pPr>
      <w:proofErr w:type="spellStart"/>
      <w:r w:rsidRPr="00733039">
        <w:t>export</w:t>
      </w:r>
      <w:proofErr w:type="spellEnd"/>
      <w:r w:rsidRPr="00733039">
        <w:t xml:space="preserve"> const </w:t>
      </w:r>
      <w:proofErr w:type="spellStart"/>
      <w:r w:rsidRPr="00733039">
        <w:t>routes</w:t>
      </w:r>
      <w:proofErr w:type="spellEnd"/>
      <w:r w:rsidRPr="00733039">
        <w:t xml:space="preserve"> = [</w:t>
      </w:r>
    </w:p>
    <w:p w14:paraId="44004A85" w14:textId="77777777" w:rsidR="00733039" w:rsidRPr="00733039" w:rsidRDefault="00733039" w:rsidP="00733039">
      <w:pPr>
        <w:pStyle w:val="aff0"/>
      </w:pPr>
      <w:r w:rsidRPr="00733039">
        <w:t xml:space="preserve">  {</w:t>
      </w:r>
    </w:p>
    <w:p w14:paraId="5A37B971" w14:textId="77777777" w:rsidR="00733039" w:rsidRPr="00733039" w:rsidRDefault="00733039" w:rsidP="00733039">
      <w:pPr>
        <w:pStyle w:val="aff0"/>
      </w:pPr>
      <w:r w:rsidRPr="00733039">
        <w:t xml:space="preserve">    // Корневой маршрут - страница входа</w:t>
      </w:r>
    </w:p>
    <w:p w14:paraId="26D1F7D3" w14:textId="77777777" w:rsidR="00733039" w:rsidRPr="00733039" w:rsidRDefault="00733039" w:rsidP="00733039">
      <w:pPr>
        <w:pStyle w:val="aff0"/>
      </w:pPr>
      <w:r w:rsidRPr="00733039">
        <w:t xml:space="preserve">    </w:t>
      </w:r>
      <w:proofErr w:type="spellStart"/>
      <w:r w:rsidRPr="00733039">
        <w:t>path</w:t>
      </w:r>
      <w:proofErr w:type="spellEnd"/>
      <w:r w:rsidRPr="00733039">
        <w:t xml:space="preserve">: "/", </w:t>
      </w:r>
      <w:proofErr w:type="spellStart"/>
      <w:r w:rsidRPr="00733039">
        <w:t>element</w:t>
      </w:r>
      <w:proofErr w:type="spellEnd"/>
      <w:r w:rsidRPr="00733039">
        <w:t>: &lt;</w:t>
      </w:r>
      <w:proofErr w:type="spellStart"/>
      <w:r w:rsidRPr="00733039">
        <w:t>LoginPage</w:t>
      </w:r>
      <w:proofErr w:type="spellEnd"/>
      <w:r w:rsidRPr="00733039">
        <w:t xml:space="preserve"> /&gt;,</w:t>
      </w:r>
    </w:p>
    <w:p w14:paraId="601D0FF9" w14:textId="77777777" w:rsidR="00733039" w:rsidRPr="00733039" w:rsidRDefault="00733039" w:rsidP="00733039">
      <w:pPr>
        <w:pStyle w:val="aff0"/>
      </w:pPr>
      <w:r w:rsidRPr="00733039">
        <w:t xml:space="preserve">  },</w:t>
      </w:r>
    </w:p>
    <w:p w14:paraId="55FAB7BF" w14:textId="77777777" w:rsidR="00733039" w:rsidRPr="00733039" w:rsidRDefault="00733039" w:rsidP="00733039">
      <w:pPr>
        <w:pStyle w:val="aff0"/>
      </w:pPr>
      <w:r w:rsidRPr="00733039">
        <w:t xml:space="preserve">  {</w:t>
      </w:r>
    </w:p>
    <w:p w14:paraId="0E67F0A2" w14:textId="77777777" w:rsidR="00733039" w:rsidRPr="00733039" w:rsidRDefault="00733039" w:rsidP="00733039">
      <w:pPr>
        <w:pStyle w:val="aff0"/>
      </w:pPr>
      <w:r w:rsidRPr="00733039">
        <w:t xml:space="preserve">    // Маршрут панели управления с защитой доступа</w:t>
      </w:r>
    </w:p>
    <w:p w14:paraId="44872CF3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</w:t>
      </w:r>
      <w:r w:rsidRPr="003C42D4">
        <w:rPr>
          <w:lang w:val="en-US"/>
        </w:rPr>
        <w:t>path: "/dashboard",</w:t>
      </w:r>
    </w:p>
    <w:p w14:paraId="10D445AA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element: (</w:t>
      </w:r>
    </w:p>
    <w:p w14:paraId="3A814700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&lt;</w:t>
      </w:r>
      <w:proofErr w:type="spellStart"/>
      <w:r w:rsidRPr="003C42D4">
        <w:rPr>
          <w:lang w:val="en-US"/>
        </w:rPr>
        <w:t>ProtectedRoute</w:t>
      </w:r>
      <w:proofErr w:type="spellEnd"/>
      <w:r w:rsidRPr="003C42D4">
        <w:rPr>
          <w:lang w:val="en-US"/>
        </w:rPr>
        <w:t>&gt;</w:t>
      </w:r>
    </w:p>
    <w:p w14:paraId="0C8DA657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  &lt;</w:t>
      </w:r>
      <w:proofErr w:type="spellStart"/>
      <w:r w:rsidRPr="003C42D4">
        <w:rPr>
          <w:lang w:val="en-US"/>
        </w:rPr>
        <w:t>DashboardLayout</w:t>
      </w:r>
      <w:proofErr w:type="spellEnd"/>
      <w:r w:rsidRPr="003C42D4">
        <w:rPr>
          <w:lang w:val="en-US"/>
        </w:rPr>
        <w:t xml:space="preserve"> /&gt;</w:t>
      </w:r>
    </w:p>
    <w:p w14:paraId="31331B31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>&lt;/</w:t>
      </w:r>
      <w:proofErr w:type="spellStart"/>
      <w:r w:rsidRPr="00733039">
        <w:t>ProtectedRoute</w:t>
      </w:r>
      <w:proofErr w:type="spellEnd"/>
      <w:r w:rsidRPr="00733039">
        <w:t>&gt;</w:t>
      </w:r>
    </w:p>
    <w:p w14:paraId="10A6FA80" w14:textId="77777777" w:rsidR="00733039" w:rsidRPr="00733039" w:rsidRDefault="00733039" w:rsidP="00733039">
      <w:pPr>
        <w:pStyle w:val="aff0"/>
      </w:pPr>
      <w:r w:rsidRPr="00733039">
        <w:t xml:space="preserve">    ),</w:t>
      </w:r>
    </w:p>
    <w:p w14:paraId="70E4AFDA" w14:textId="77777777" w:rsidR="00733039" w:rsidRPr="00733039" w:rsidRDefault="00733039" w:rsidP="00733039">
      <w:pPr>
        <w:pStyle w:val="aff0"/>
      </w:pPr>
      <w:r w:rsidRPr="00733039">
        <w:t xml:space="preserve">    // </w:t>
      </w:r>
      <w:proofErr w:type="gramStart"/>
      <w:r w:rsidRPr="00733039">
        <w:t>Мета-данные</w:t>
      </w:r>
      <w:proofErr w:type="gramEnd"/>
      <w:r w:rsidRPr="00733039">
        <w:t xml:space="preserve"> для маршрута</w:t>
      </w:r>
    </w:p>
    <w:p w14:paraId="103B369C" w14:textId="77777777" w:rsidR="00733039" w:rsidRPr="00733039" w:rsidRDefault="00733039" w:rsidP="00733039">
      <w:pPr>
        <w:pStyle w:val="aff0"/>
      </w:pPr>
      <w:r w:rsidRPr="00733039">
        <w:t xml:space="preserve">    </w:t>
      </w:r>
      <w:proofErr w:type="spellStart"/>
      <w:r w:rsidRPr="00733039">
        <w:t>handle</w:t>
      </w:r>
      <w:proofErr w:type="spellEnd"/>
      <w:r w:rsidRPr="00733039">
        <w:t xml:space="preserve">: </w:t>
      </w:r>
      <w:proofErr w:type="gramStart"/>
      <w:r w:rsidRPr="00733039">
        <w:t xml:space="preserve">{ </w:t>
      </w:r>
      <w:proofErr w:type="spellStart"/>
      <w:r w:rsidRPr="00733039">
        <w:t>title</w:t>
      </w:r>
      <w:proofErr w:type="spellEnd"/>
      <w:proofErr w:type="gramEnd"/>
      <w:r w:rsidRPr="00733039">
        <w:t>: 'Панель управления</w:t>
      </w:r>
      <w:proofErr w:type="gramStart"/>
      <w:r w:rsidRPr="00733039">
        <w:t>' }</w:t>
      </w:r>
      <w:proofErr w:type="gramEnd"/>
      <w:r w:rsidRPr="00733039">
        <w:t>,</w:t>
      </w:r>
    </w:p>
    <w:p w14:paraId="4AAAAE40" w14:textId="77777777" w:rsidR="00733039" w:rsidRPr="00733039" w:rsidRDefault="00733039" w:rsidP="00733039">
      <w:pPr>
        <w:pStyle w:val="aff0"/>
      </w:pPr>
      <w:r w:rsidRPr="00733039">
        <w:t xml:space="preserve">    // Вложенные маршруты внутри дашборда</w:t>
      </w:r>
    </w:p>
    <w:p w14:paraId="10EBB434" w14:textId="77777777" w:rsidR="00733039" w:rsidRPr="00733039" w:rsidRDefault="00733039" w:rsidP="00733039">
      <w:pPr>
        <w:pStyle w:val="aff0"/>
      </w:pPr>
      <w:r w:rsidRPr="00733039">
        <w:t xml:space="preserve">    </w:t>
      </w:r>
      <w:proofErr w:type="spellStart"/>
      <w:r w:rsidRPr="00733039">
        <w:t>children</w:t>
      </w:r>
      <w:proofErr w:type="spellEnd"/>
      <w:r w:rsidRPr="00733039">
        <w:t>: [</w:t>
      </w:r>
    </w:p>
    <w:p w14:paraId="3D6CF865" w14:textId="77777777" w:rsidR="00733039" w:rsidRPr="00733039" w:rsidRDefault="00733039" w:rsidP="00733039">
      <w:pPr>
        <w:pStyle w:val="aff0"/>
      </w:pPr>
      <w:r w:rsidRPr="00733039">
        <w:t xml:space="preserve">      // Раздел структуры общежития (требуется роль </w:t>
      </w:r>
      <w:proofErr w:type="spellStart"/>
      <w:r w:rsidRPr="00733039">
        <w:t>educator</w:t>
      </w:r>
      <w:proofErr w:type="spellEnd"/>
      <w:r w:rsidRPr="00733039">
        <w:t>)</w:t>
      </w:r>
    </w:p>
    <w:p w14:paraId="18821BCD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 xml:space="preserve">: "structure", element: &lt;&gt;&lt;/&gt;,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Структура</w:t>
      </w:r>
      <w:r w:rsidRPr="003C42D4">
        <w:rPr>
          <w:lang w:val="en-US"/>
        </w:rPr>
        <w:t xml:space="preserve"> </w:t>
      </w:r>
      <w:r w:rsidRPr="00733039">
        <w:t>общежития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'educator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52714A88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>: "students", element: &lt;</w:t>
      </w:r>
      <w:proofErr w:type="spellStart"/>
      <w:r w:rsidRPr="003C42D4">
        <w:rPr>
          <w:lang w:val="en-US"/>
        </w:rPr>
        <w:t>StudentsLayout</w:t>
      </w:r>
      <w:proofErr w:type="spellEnd"/>
      <w:r w:rsidRPr="003C42D4">
        <w:rPr>
          <w:lang w:val="en-US"/>
        </w:rPr>
        <w:t xml:space="preserve"> 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Студенты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'educator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5F45330C" w14:textId="77777777" w:rsidR="00733039" w:rsidRPr="003C42D4" w:rsidRDefault="00733039" w:rsidP="00733039">
      <w:pPr>
        <w:pStyle w:val="aff0"/>
        <w:rPr>
          <w:lang w:val="en-US"/>
        </w:rPr>
      </w:pPr>
      <w:r w:rsidRPr="003C42D4">
        <w:rPr>
          <w:lang w:val="en-US"/>
        </w:rPr>
        <w:lastRenderedPageBreak/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>: "students</w:t>
      </w:r>
      <w:proofErr w:type="gramStart"/>
      <w:r w:rsidRPr="003C42D4">
        <w:rPr>
          <w:lang w:val="en-US"/>
        </w:rPr>
        <w:t>/:</w:t>
      </w:r>
      <w:proofErr w:type="spellStart"/>
      <w:r w:rsidRPr="003C42D4">
        <w:rPr>
          <w:lang w:val="en-US"/>
        </w:rPr>
        <w:t>studentId</w:t>
      </w:r>
      <w:proofErr w:type="spellEnd"/>
      <w:proofErr w:type="gramEnd"/>
      <w:r w:rsidRPr="003C42D4">
        <w:rPr>
          <w:lang w:val="en-US"/>
        </w:rPr>
        <w:t>", element: &lt;</w:t>
      </w:r>
      <w:proofErr w:type="spellStart"/>
      <w:r w:rsidRPr="003C42D4">
        <w:rPr>
          <w:lang w:val="en-US"/>
        </w:rPr>
        <w:t>StudentCardLayout</w:t>
      </w:r>
      <w:proofErr w:type="spellEnd"/>
      <w:r w:rsidRPr="003C42D4">
        <w:rPr>
          <w:lang w:val="en-US"/>
        </w:rPr>
        <w:t xml:space="preserve"> 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Карточка</w:t>
      </w:r>
      <w:r w:rsidRPr="003C42D4">
        <w:rPr>
          <w:lang w:val="en-US"/>
        </w:rPr>
        <w:t xml:space="preserve"> </w:t>
      </w:r>
      <w:r w:rsidRPr="00733039">
        <w:t>студента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'educator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7CC445EC" w14:textId="77777777" w:rsidR="00733039" w:rsidRPr="003C42D4" w:rsidRDefault="00733039" w:rsidP="00733039">
      <w:pPr>
        <w:pStyle w:val="aff0"/>
        <w:rPr>
          <w:lang w:val="en-US"/>
        </w:rPr>
      </w:pPr>
    </w:p>
    <w:p w14:paraId="10BB6486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 xml:space="preserve">// Раздел студентов (требуется роль </w:t>
      </w:r>
      <w:proofErr w:type="spellStart"/>
      <w:r w:rsidRPr="00733039">
        <w:t>commandant</w:t>
      </w:r>
      <w:proofErr w:type="spellEnd"/>
      <w:r w:rsidRPr="00733039">
        <w:t>)</w:t>
      </w:r>
    </w:p>
    <w:p w14:paraId="000C30D7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 xml:space="preserve">: "settlement", element: &lt;&gt;&lt;/&gt;,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Расселение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'commandant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6EBA5882" w14:textId="77777777" w:rsidR="00733039" w:rsidRPr="003C42D4" w:rsidRDefault="00733039" w:rsidP="00733039">
      <w:pPr>
        <w:pStyle w:val="aff0"/>
        <w:rPr>
          <w:lang w:val="en-US"/>
        </w:rPr>
      </w:pPr>
    </w:p>
    <w:p w14:paraId="7DE25A1A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 xml:space="preserve">// Раздел пользователей (требуется роль </w:t>
      </w:r>
      <w:proofErr w:type="spellStart"/>
      <w:r w:rsidRPr="00733039">
        <w:t>admin</w:t>
      </w:r>
      <w:proofErr w:type="spellEnd"/>
      <w:r w:rsidRPr="00733039">
        <w:t>)</w:t>
      </w:r>
    </w:p>
    <w:p w14:paraId="6FA78E0E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path</w:t>
      </w:r>
      <w:proofErr w:type="gramEnd"/>
      <w:r w:rsidRPr="003C42D4">
        <w:rPr>
          <w:lang w:val="en-US"/>
        </w:rPr>
        <w:t>: "users", element: &lt;</w:t>
      </w:r>
      <w:proofErr w:type="spellStart"/>
      <w:r w:rsidRPr="003C42D4">
        <w:rPr>
          <w:lang w:val="en-US"/>
        </w:rPr>
        <w:t>UsersLayout</w:t>
      </w:r>
      <w:proofErr w:type="spellEnd"/>
      <w:r w:rsidRPr="003C42D4">
        <w:rPr>
          <w:lang w:val="en-US"/>
        </w:rPr>
        <w:t xml:space="preserve"> /&gt;, handle: </w:t>
      </w:r>
      <w:proofErr w:type="gramStart"/>
      <w:r w:rsidRPr="003C42D4">
        <w:rPr>
          <w:lang w:val="en-US"/>
        </w:rPr>
        <w:t>{ title</w:t>
      </w:r>
      <w:proofErr w:type="gramEnd"/>
      <w:r w:rsidRPr="003C42D4">
        <w:rPr>
          <w:lang w:val="en-US"/>
        </w:rPr>
        <w:t>: '</w:t>
      </w:r>
      <w:r w:rsidRPr="00733039">
        <w:t>Пользователи</w:t>
      </w:r>
      <w:r w:rsidRPr="003C42D4">
        <w:rPr>
          <w:lang w:val="en-US"/>
        </w:rPr>
        <w:t xml:space="preserve">', </w:t>
      </w:r>
      <w:proofErr w:type="spellStart"/>
      <w:r w:rsidRPr="003C42D4">
        <w:rPr>
          <w:lang w:val="en-US"/>
        </w:rPr>
        <w:t>requiredRole</w:t>
      </w:r>
      <w:proofErr w:type="spellEnd"/>
      <w:r w:rsidRPr="003C42D4">
        <w:rPr>
          <w:lang w:val="en-US"/>
        </w:rPr>
        <w:t>: 'admin</w:t>
      </w:r>
      <w:proofErr w:type="gramStart"/>
      <w:r w:rsidRPr="003C42D4">
        <w:rPr>
          <w:lang w:val="en-US"/>
        </w:rPr>
        <w:t>' }</w:t>
      </w:r>
      <w:proofErr w:type="gramEnd"/>
      <w:r w:rsidRPr="003C42D4">
        <w:rPr>
          <w:lang w:val="en-US"/>
        </w:rPr>
        <w:t xml:space="preserve"> },</w:t>
      </w:r>
    </w:p>
    <w:p w14:paraId="0A019D9C" w14:textId="77777777" w:rsidR="00733039" w:rsidRPr="003C42D4" w:rsidRDefault="00733039" w:rsidP="00733039">
      <w:pPr>
        <w:pStyle w:val="aff0"/>
        <w:rPr>
          <w:lang w:val="en-US"/>
        </w:rPr>
      </w:pPr>
    </w:p>
    <w:p w14:paraId="7B081A26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  </w:t>
      </w:r>
      <w:r w:rsidRPr="00733039">
        <w:t>// Маршрут по умолчанию для /</w:t>
      </w:r>
      <w:proofErr w:type="spellStart"/>
      <w:r w:rsidRPr="00733039">
        <w:t>dashboard</w:t>
      </w:r>
      <w:proofErr w:type="spellEnd"/>
      <w:r w:rsidRPr="00733039">
        <w:t xml:space="preserve"> - редирект на структуру</w:t>
      </w:r>
    </w:p>
    <w:p w14:paraId="00E011A7" w14:textId="77777777" w:rsidR="00733039" w:rsidRPr="003C42D4" w:rsidRDefault="00733039" w:rsidP="00733039">
      <w:pPr>
        <w:pStyle w:val="aff0"/>
        <w:rPr>
          <w:lang w:val="en-US"/>
        </w:rPr>
      </w:pPr>
      <w:r w:rsidRPr="00733039">
        <w:t xml:space="preserve">      </w:t>
      </w:r>
      <w:proofErr w:type="gramStart"/>
      <w:r w:rsidRPr="003C42D4">
        <w:rPr>
          <w:lang w:val="en-US"/>
        </w:rPr>
        <w:t>{ index</w:t>
      </w:r>
      <w:proofErr w:type="gramEnd"/>
      <w:r w:rsidRPr="003C42D4">
        <w:rPr>
          <w:lang w:val="en-US"/>
        </w:rPr>
        <w:t xml:space="preserve">: true, element: &lt;Navigate to="structure" </w:t>
      </w:r>
      <w:proofErr w:type="gramStart"/>
      <w:r w:rsidRPr="003C42D4">
        <w:rPr>
          <w:lang w:val="en-US"/>
        </w:rPr>
        <w:t>replace</w:t>
      </w:r>
      <w:proofErr w:type="gramEnd"/>
      <w:r w:rsidRPr="003C42D4">
        <w:rPr>
          <w:lang w:val="en-US"/>
        </w:rPr>
        <w:t xml:space="preserve"> /</w:t>
      </w:r>
      <w:proofErr w:type="gramStart"/>
      <w:r w:rsidRPr="003C42D4">
        <w:rPr>
          <w:lang w:val="en-US"/>
        </w:rPr>
        <w:t>&gt; }</w:t>
      </w:r>
      <w:proofErr w:type="gramEnd"/>
      <w:r w:rsidRPr="003C42D4">
        <w:rPr>
          <w:lang w:val="en-US"/>
        </w:rPr>
        <w:t>,</w:t>
      </w:r>
    </w:p>
    <w:p w14:paraId="2F11F23C" w14:textId="77777777" w:rsidR="00733039" w:rsidRPr="00733039" w:rsidRDefault="00733039" w:rsidP="00733039">
      <w:pPr>
        <w:pStyle w:val="aff0"/>
      </w:pPr>
      <w:r w:rsidRPr="003C42D4">
        <w:rPr>
          <w:lang w:val="en-US"/>
        </w:rPr>
        <w:t xml:space="preserve">    </w:t>
      </w:r>
      <w:r w:rsidRPr="00733039">
        <w:t>],</w:t>
      </w:r>
    </w:p>
    <w:p w14:paraId="5E86B4F9" w14:textId="77777777" w:rsidR="00733039" w:rsidRPr="00733039" w:rsidRDefault="00733039" w:rsidP="00733039">
      <w:pPr>
        <w:pStyle w:val="aff0"/>
      </w:pPr>
      <w:r w:rsidRPr="00733039">
        <w:t xml:space="preserve">  },</w:t>
      </w:r>
    </w:p>
    <w:p w14:paraId="70D99D3E" w14:textId="77777777" w:rsidR="00733039" w:rsidRPr="00733039" w:rsidRDefault="00733039" w:rsidP="00733039">
      <w:pPr>
        <w:pStyle w:val="aff0"/>
      </w:pPr>
      <w:r w:rsidRPr="00733039">
        <w:t xml:space="preserve">  // Маршрут для обработки несуществующих страниц (404)</w:t>
      </w:r>
    </w:p>
    <w:p w14:paraId="67724184" w14:textId="77777777" w:rsidR="00733039" w:rsidRPr="00733039" w:rsidRDefault="00733039" w:rsidP="00733039">
      <w:pPr>
        <w:pStyle w:val="aff0"/>
      </w:pPr>
      <w:r w:rsidRPr="00733039">
        <w:t xml:space="preserve">  </w:t>
      </w:r>
      <w:proofErr w:type="gramStart"/>
      <w:r w:rsidRPr="00733039">
        <w:t xml:space="preserve">{ </w:t>
      </w:r>
      <w:proofErr w:type="spellStart"/>
      <w:r w:rsidRPr="00733039">
        <w:t>path</w:t>
      </w:r>
      <w:proofErr w:type="spellEnd"/>
      <w:proofErr w:type="gramEnd"/>
      <w:r w:rsidRPr="00733039">
        <w:t xml:space="preserve">: "*", </w:t>
      </w:r>
      <w:proofErr w:type="spellStart"/>
      <w:r w:rsidRPr="00733039">
        <w:t>element</w:t>
      </w:r>
      <w:proofErr w:type="spellEnd"/>
      <w:r w:rsidRPr="00733039">
        <w:t>: &lt;</w:t>
      </w:r>
      <w:proofErr w:type="spellStart"/>
      <w:r w:rsidRPr="00733039">
        <w:t>NotFoundLayout</w:t>
      </w:r>
      <w:proofErr w:type="spellEnd"/>
      <w:r w:rsidRPr="00733039">
        <w:t xml:space="preserve"> /</w:t>
      </w:r>
      <w:proofErr w:type="gramStart"/>
      <w:r w:rsidRPr="00733039">
        <w:t>&gt; }</w:t>
      </w:r>
      <w:proofErr w:type="gramEnd"/>
      <w:r w:rsidRPr="00733039">
        <w:t>,</w:t>
      </w:r>
    </w:p>
    <w:p w14:paraId="254857AC" w14:textId="77777777" w:rsidR="00E405C0" w:rsidRPr="006C2075" w:rsidRDefault="00733039" w:rsidP="00B50673">
      <w:pPr>
        <w:pStyle w:val="aff0"/>
      </w:pPr>
      <w:r w:rsidRPr="00733039">
        <w:t>];</w:t>
      </w:r>
    </w:p>
    <w:p w14:paraId="6358187B" w14:textId="77777777" w:rsidR="00F4028D" w:rsidRDefault="00F4028D" w:rsidP="00D13073">
      <w:pPr>
        <w:pStyle w:val="2"/>
      </w:pPr>
      <w:bookmarkStart w:id="46" w:name="_Toc215610302"/>
      <w:bookmarkStart w:id="47" w:name="_Toc215610345"/>
      <w:bookmarkStart w:id="48" w:name="_Toc215610403"/>
      <w:r>
        <w:t>Экспорт и импорт данных</w:t>
      </w:r>
      <w:bookmarkEnd w:id="46"/>
      <w:bookmarkEnd w:id="47"/>
      <w:bookmarkEnd w:id="48"/>
    </w:p>
    <w:p w14:paraId="45B00CF6" w14:textId="77777777" w:rsidR="00270616" w:rsidRPr="003D4058" w:rsidRDefault="00270616" w:rsidP="008D5ED1">
      <w:pPr>
        <w:pStyle w:val="a3"/>
      </w:pPr>
      <w:r>
        <w:t xml:space="preserve">Веб-приложение также предоставляет доступ к экспорту </w:t>
      </w:r>
      <w:r w:rsidR="003C42D4">
        <w:t>и импорту</w:t>
      </w:r>
      <w:r w:rsidR="009F00FB">
        <w:t xml:space="preserve"> </w:t>
      </w:r>
      <w:r>
        <w:t>данных о студентах в формате</w:t>
      </w:r>
      <w:r w:rsidR="00BB3ABC">
        <w:t xml:space="preserve"> *.</w:t>
      </w:r>
      <w:r w:rsidR="00BB3ABC">
        <w:rPr>
          <w:lang w:val="en-US"/>
        </w:rPr>
        <w:t>xlsx</w:t>
      </w:r>
      <w:r>
        <w:t>.</w:t>
      </w:r>
      <w:r w:rsidR="00C7366D">
        <w:t xml:space="preserve"> Код метода </w:t>
      </w:r>
      <w:proofErr w:type="spellStart"/>
      <w:r w:rsidR="00C7366D" w:rsidRPr="00310BD1">
        <w:rPr>
          <w:lang w:val="en-US"/>
        </w:rPr>
        <w:t>handleExportToExcel</w:t>
      </w:r>
      <w:proofErr w:type="spellEnd"/>
      <w:r w:rsidR="00C7366D">
        <w:t xml:space="preserve"> представлен листингом 6. Также в веб-приложении присутствует </w:t>
      </w:r>
      <w:r w:rsidR="003D4058">
        <w:t>возможность скачать шаблон для импорта данных. Код метода для создания шаблона представлен листингом 7.</w:t>
      </w:r>
    </w:p>
    <w:p w14:paraId="0DEE10E3" w14:textId="77777777" w:rsidR="008336ED" w:rsidRPr="00C7366D" w:rsidRDefault="008336ED" w:rsidP="008C6416">
      <w:pPr>
        <w:pStyle w:val="aff2"/>
      </w:pPr>
      <w:r>
        <w:t>Листинг</w:t>
      </w:r>
      <w:r w:rsidRPr="00C7366D">
        <w:t xml:space="preserve"> 6 </w:t>
      </w:r>
      <w:r w:rsidR="00B27CEA" w:rsidRPr="00C7366D">
        <w:t>–</w:t>
      </w:r>
      <w:r w:rsidRPr="00C7366D">
        <w:t xml:space="preserve"> </w:t>
      </w:r>
      <w:r>
        <w:t>Код</w:t>
      </w:r>
      <w:r w:rsidRPr="00C7366D">
        <w:t xml:space="preserve"> </w:t>
      </w:r>
      <w:r>
        <w:t>метода</w:t>
      </w:r>
      <w:r w:rsidRPr="00C7366D">
        <w:t xml:space="preserve"> </w:t>
      </w:r>
      <w:proofErr w:type="spellStart"/>
      <w:r w:rsidRPr="00310BD1">
        <w:rPr>
          <w:lang w:val="en-US"/>
        </w:rPr>
        <w:t>handleExportToExcel</w:t>
      </w:r>
      <w:proofErr w:type="spellEnd"/>
    </w:p>
    <w:p w14:paraId="010A8DF0" w14:textId="77777777" w:rsidR="008336ED" w:rsidRPr="00440A90" w:rsidRDefault="008336ED" w:rsidP="008336ED">
      <w:pPr>
        <w:pStyle w:val="aff0"/>
      </w:pPr>
      <w:r w:rsidRPr="00310BD1">
        <w:rPr>
          <w:lang w:val="en-US"/>
        </w:rPr>
        <w:t> </w:t>
      </w:r>
      <w:r w:rsidRPr="00C7366D">
        <w:t xml:space="preserve"> </w:t>
      </w:r>
      <w:r w:rsidRPr="00310BD1">
        <w:rPr>
          <w:lang w:val="en-US"/>
        </w:rPr>
        <w:t> </w:t>
      </w:r>
      <w:r w:rsidRPr="00C7366D">
        <w:t xml:space="preserve"> </w:t>
      </w:r>
      <w:r w:rsidRPr="00310BD1">
        <w:rPr>
          <w:lang w:val="en-US"/>
        </w:rPr>
        <w:t>const</w:t>
      </w:r>
      <w:r w:rsidRPr="00440A90">
        <w:t xml:space="preserve"> </w:t>
      </w:r>
      <w:proofErr w:type="spellStart"/>
      <w:r w:rsidRPr="00310BD1">
        <w:rPr>
          <w:lang w:val="en-US"/>
        </w:rPr>
        <w:t>handleExportToExcel</w:t>
      </w:r>
      <w:proofErr w:type="spellEnd"/>
      <w:r w:rsidRPr="00440A90">
        <w:t xml:space="preserve"> = () =&gt; {</w:t>
      </w:r>
    </w:p>
    <w:p w14:paraId="0CF3EFE1" w14:textId="77777777" w:rsidR="008336ED" w:rsidRPr="008336ED" w:rsidRDefault="008336ED" w:rsidP="008336ED">
      <w:pPr>
        <w:pStyle w:val="aff0"/>
      </w:pPr>
      <w:r w:rsidRPr="00310BD1">
        <w:rPr>
          <w:lang w:val="en-US"/>
        </w:rPr>
        <w:t> </w:t>
      </w:r>
      <w:r w:rsidRPr="00440A90">
        <w:t xml:space="preserve"> </w:t>
      </w:r>
      <w:r w:rsidRPr="00310BD1">
        <w:rPr>
          <w:lang w:val="en-US"/>
        </w:rPr>
        <w:t> </w:t>
      </w:r>
      <w:r w:rsidRPr="00440A90">
        <w:t xml:space="preserve"> </w:t>
      </w:r>
      <w:r w:rsidRPr="00310BD1">
        <w:rPr>
          <w:lang w:val="en-US"/>
        </w:rPr>
        <w:t> </w:t>
      </w:r>
      <w:r w:rsidRPr="00440A90">
        <w:t xml:space="preserve"> </w:t>
      </w:r>
      <w:r w:rsidRPr="00310BD1">
        <w:rPr>
          <w:lang w:val="en-US"/>
        </w:rPr>
        <w:t> </w:t>
      </w:r>
      <w:r w:rsidRPr="00440A90">
        <w:t xml:space="preserve"> </w:t>
      </w:r>
      <w:r w:rsidRPr="008336ED">
        <w:t>// Подготов</w:t>
      </w:r>
      <w:r w:rsidR="000414C9">
        <w:t xml:space="preserve">ка </w:t>
      </w:r>
      <w:r w:rsidRPr="008336ED">
        <w:t>данны</w:t>
      </w:r>
      <w:r w:rsidR="000414C9">
        <w:t>х</w:t>
      </w:r>
      <w:r w:rsidRPr="008336ED">
        <w:t xml:space="preserve"> для экспорта из </w:t>
      </w:r>
      <w:proofErr w:type="spellStart"/>
      <w:r w:rsidRPr="008336ED">
        <w:t>processedStudents</w:t>
      </w:r>
      <w:proofErr w:type="spellEnd"/>
    </w:p>
    <w:p w14:paraId="05464D5B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t xml:space="preserve">        </w:t>
      </w:r>
      <w:r w:rsidRPr="008336ED">
        <w:rPr>
          <w:lang w:val="en-US"/>
        </w:rPr>
        <w:t xml:space="preserve">const </w:t>
      </w:r>
      <w:proofErr w:type="spellStart"/>
      <w:r w:rsidRPr="008336ED">
        <w:rPr>
          <w:lang w:val="en-US"/>
        </w:rPr>
        <w:t>dataForExport</w:t>
      </w:r>
      <w:proofErr w:type="spellEnd"/>
      <w:r w:rsidRPr="008336ED">
        <w:rPr>
          <w:lang w:val="en-US"/>
        </w:rPr>
        <w:t xml:space="preserve"> = </w:t>
      </w:r>
      <w:proofErr w:type="spellStart"/>
      <w:proofErr w:type="gramStart"/>
      <w:r w:rsidRPr="008336ED">
        <w:rPr>
          <w:lang w:val="en-US"/>
        </w:rPr>
        <w:t>processedStudents.map</w:t>
      </w:r>
      <w:proofErr w:type="spellEnd"/>
      <w:r w:rsidRPr="008336ED">
        <w:rPr>
          <w:lang w:val="en-US"/>
        </w:rPr>
        <w:t>(</w:t>
      </w:r>
      <w:proofErr w:type="gramEnd"/>
      <w:r w:rsidRPr="008336ED">
        <w:rPr>
          <w:lang w:val="en-US"/>
        </w:rPr>
        <w:t>student =&gt; ({</w:t>
      </w:r>
    </w:p>
    <w:p w14:paraId="75124707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    '</w:t>
      </w:r>
      <w:r w:rsidRPr="008336ED">
        <w:t>ФИО</w:t>
      </w:r>
      <w:r w:rsidRPr="008336ED">
        <w:rPr>
          <w:lang w:val="en-US"/>
        </w:rPr>
        <w:t>': `${</w:t>
      </w:r>
      <w:proofErr w:type="spellStart"/>
      <w:proofErr w:type="gramStart"/>
      <w:r w:rsidRPr="008336ED">
        <w:rPr>
          <w:lang w:val="en-US"/>
        </w:rPr>
        <w:t>student.surname</w:t>
      </w:r>
      <w:proofErr w:type="spellEnd"/>
      <w:proofErr w:type="gramEnd"/>
      <w:r w:rsidRPr="008336ED">
        <w:rPr>
          <w:lang w:val="en-US"/>
        </w:rPr>
        <w:t xml:space="preserve"> || ''} ${student.name || ''} ${</w:t>
      </w:r>
      <w:proofErr w:type="spellStart"/>
      <w:proofErr w:type="gramStart"/>
      <w:r w:rsidRPr="008336ED">
        <w:rPr>
          <w:lang w:val="en-US"/>
        </w:rPr>
        <w:t>student.patronymic</w:t>
      </w:r>
      <w:proofErr w:type="spellEnd"/>
      <w:proofErr w:type="gramEnd"/>
      <w:r w:rsidRPr="008336ED">
        <w:rPr>
          <w:lang w:val="en-US"/>
        </w:rPr>
        <w:t xml:space="preserve"> || '</w:t>
      </w:r>
      <w:proofErr w:type="gramStart"/>
      <w:r w:rsidRPr="008336ED">
        <w:rPr>
          <w:lang w:val="en-US"/>
        </w:rPr>
        <w:t>'}`</w:t>
      </w:r>
      <w:proofErr w:type="gramEnd"/>
      <w:r w:rsidRPr="008336ED">
        <w:rPr>
          <w:lang w:val="en-US"/>
        </w:rPr>
        <w:t>.</w:t>
      </w:r>
      <w:proofErr w:type="gramStart"/>
      <w:r w:rsidRPr="008336ED">
        <w:rPr>
          <w:lang w:val="en-US"/>
        </w:rPr>
        <w:t>trim(</w:t>
      </w:r>
      <w:proofErr w:type="gramEnd"/>
      <w:r w:rsidRPr="008336ED">
        <w:rPr>
          <w:lang w:val="en-US"/>
        </w:rPr>
        <w:t>) || '</w:t>
      </w:r>
      <w:r w:rsidRPr="008336ED">
        <w:t>Нет</w:t>
      </w:r>
      <w:r w:rsidRPr="008336ED">
        <w:rPr>
          <w:lang w:val="en-US"/>
        </w:rPr>
        <w:t>',</w:t>
      </w:r>
    </w:p>
    <w:p w14:paraId="593BCB1E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    '</w:t>
      </w:r>
      <w:r w:rsidRPr="008336ED">
        <w:t>Группа</w:t>
      </w:r>
      <w:r w:rsidRPr="008336ED">
        <w:rPr>
          <w:lang w:val="en-US"/>
        </w:rPr>
        <w:t>': student.group?.name || '</w:t>
      </w:r>
      <w:r w:rsidRPr="008336ED">
        <w:t>Нет</w:t>
      </w:r>
      <w:r w:rsidRPr="008336ED">
        <w:rPr>
          <w:lang w:val="en-US"/>
        </w:rPr>
        <w:t>',</w:t>
      </w:r>
    </w:p>
    <w:p w14:paraId="65EC31F6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    '</w:t>
      </w:r>
      <w:r w:rsidRPr="008336ED">
        <w:t>Курс</w:t>
      </w:r>
      <w:r w:rsidRPr="008336ED">
        <w:rPr>
          <w:lang w:val="en-US"/>
        </w:rPr>
        <w:t xml:space="preserve">': </w:t>
      </w:r>
      <w:proofErr w:type="spellStart"/>
      <w:proofErr w:type="gramStart"/>
      <w:r w:rsidRPr="008336ED">
        <w:rPr>
          <w:lang w:val="en-US"/>
        </w:rPr>
        <w:t>student.group?.</w:t>
      </w:r>
      <w:proofErr w:type="gramEnd"/>
      <w:r w:rsidRPr="008336ED">
        <w:rPr>
          <w:lang w:val="en-US"/>
        </w:rPr>
        <w:t>course</w:t>
      </w:r>
      <w:proofErr w:type="spellEnd"/>
      <w:r w:rsidRPr="008336ED">
        <w:rPr>
          <w:lang w:val="en-US"/>
        </w:rPr>
        <w:t xml:space="preserve"> || '</w:t>
      </w:r>
      <w:r w:rsidRPr="008336ED">
        <w:t>Нет</w:t>
      </w:r>
      <w:r w:rsidRPr="008336ED">
        <w:rPr>
          <w:lang w:val="en-US"/>
        </w:rPr>
        <w:t>',</w:t>
      </w:r>
    </w:p>
    <w:p w14:paraId="31459212" w14:textId="77777777" w:rsidR="008336ED" w:rsidRPr="008336ED" w:rsidRDefault="008336ED" w:rsidP="008336ED">
      <w:pPr>
        <w:pStyle w:val="aff0"/>
      </w:pPr>
      <w:r w:rsidRPr="008336ED">
        <w:rPr>
          <w:lang w:val="en-US"/>
        </w:rPr>
        <w:t xml:space="preserve">            </w:t>
      </w:r>
      <w:r w:rsidRPr="008336ED">
        <w:t xml:space="preserve">'Пол': </w:t>
      </w:r>
      <w:proofErr w:type="spellStart"/>
      <w:proofErr w:type="gramStart"/>
      <w:r w:rsidRPr="008336ED">
        <w:t>student.gender</w:t>
      </w:r>
      <w:proofErr w:type="spellEnd"/>
      <w:proofErr w:type="gramEnd"/>
      <w:r w:rsidRPr="008336ED">
        <w:t xml:space="preserve"> ? 'Мужчина</w:t>
      </w:r>
      <w:proofErr w:type="gramStart"/>
      <w:r w:rsidRPr="008336ED">
        <w:t>' :</w:t>
      </w:r>
      <w:proofErr w:type="gramEnd"/>
      <w:r w:rsidRPr="008336ED">
        <w:t xml:space="preserve"> 'Женщина',</w:t>
      </w:r>
    </w:p>
    <w:p w14:paraId="55017F00" w14:textId="77777777" w:rsidR="008336ED" w:rsidRPr="008336ED" w:rsidRDefault="008336ED" w:rsidP="008336ED">
      <w:pPr>
        <w:pStyle w:val="aff0"/>
      </w:pPr>
      <w:r w:rsidRPr="008336ED">
        <w:t xml:space="preserve">            'Блок': </w:t>
      </w:r>
      <w:proofErr w:type="spellStart"/>
      <w:proofErr w:type="gramStart"/>
      <w:r w:rsidRPr="008336ED">
        <w:t>student.blockNumber</w:t>
      </w:r>
      <w:proofErr w:type="spellEnd"/>
      <w:proofErr w:type="gramEnd"/>
      <w:r w:rsidRPr="008336ED">
        <w:t xml:space="preserve"> || 'Нет',</w:t>
      </w:r>
    </w:p>
    <w:p w14:paraId="35720143" w14:textId="77777777" w:rsidR="008336ED" w:rsidRPr="008336ED" w:rsidRDefault="008336ED" w:rsidP="008336ED">
      <w:pPr>
        <w:pStyle w:val="aff0"/>
      </w:pPr>
      <w:r w:rsidRPr="008336ED">
        <w:t xml:space="preserve">            'Телефон': </w:t>
      </w:r>
      <w:proofErr w:type="spellStart"/>
      <w:proofErr w:type="gramStart"/>
      <w:r w:rsidRPr="008336ED">
        <w:t>student.phone</w:t>
      </w:r>
      <w:proofErr w:type="spellEnd"/>
      <w:proofErr w:type="gramEnd"/>
      <w:r w:rsidRPr="008336ED">
        <w:t xml:space="preserve"> || 'Нет',</w:t>
      </w:r>
    </w:p>
    <w:p w14:paraId="71A72E25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lastRenderedPageBreak/>
        <w:t xml:space="preserve">            </w:t>
      </w:r>
      <w:r w:rsidRPr="008336ED">
        <w:rPr>
          <w:lang w:val="en-US"/>
        </w:rPr>
        <w:t>'</w:t>
      </w:r>
      <w:r w:rsidRPr="008336ED">
        <w:t>День</w:t>
      </w:r>
      <w:r w:rsidRPr="008336ED">
        <w:rPr>
          <w:lang w:val="en-US"/>
        </w:rPr>
        <w:t xml:space="preserve"> </w:t>
      </w:r>
      <w:r w:rsidRPr="008336ED">
        <w:t>рождения</w:t>
      </w:r>
      <w:r w:rsidRPr="008336ED">
        <w:rPr>
          <w:lang w:val="en-US"/>
        </w:rPr>
        <w:t xml:space="preserve">': new </w:t>
      </w:r>
      <w:proofErr w:type="spellStart"/>
      <w:r w:rsidRPr="008336ED">
        <w:rPr>
          <w:lang w:val="en-US"/>
        </w:rPr>
        <w:t>Intl.DateTimeFormat</w:t>
      </w:r>
      <w:proofErr w:type="spellEnd"/>
      <w:r w:rsidRPr="008336ED">
        <w:rPr>
          <w:lang w:val="en-US"/>
        </w:rPr>
        <w:t xml:space="preserve">('ru-RU', </w:t>
      </w:r>
      <w:proofErr w:type="gramStart"/>
      <w:r w:rsidRPr="008336ED">
        <w:rPr>
          <w:lang w:val="en-US"/>
        </w:rPr>
        <w:t>{ day</w:t>
      </w:r>
      <w:proofErr w:type="gramEnd"/>
      <w:r w:rsidRPr="008336ED">
        <w:rPr>
          <w:lang w:val="en-US"/>
        </w:rPr>
        <w:t>: 'numeric', month: 'long', year: 'numeric</w:t>
      </w:r>
      <w:proofErr w:type="gramStart"/>
      <w:r w:rsidRPr="008336ED">
        <w:rPr>
          <w:lang w:val="en-US"/>
        </w:rPr>
        <w:t>' }).format</w:t>
      </w:r>
      <w:proofErr w:type="gramEnd"/>
      <w:r w:rsidRPr="008336ED">
        <w:rPr>
          <w:lang w:val="en-US"/>
        </w:rPr>
        <w:t>(new Date(</w:t>
      </w:r>
      <w:proofErr w:type="spellStart"/>
      <w:proofErr w:type="gramStart"/>
      <w:r w:rsidRPr="008336ED">
        <w:rPr>
          <w:lang w:val="en-US"/>
        </w:rPr>
        <w:t>student.birthday</w:t>
      </w:r>
      <w:proofErr w:type="spellEnd"/>
      <w:proofErr w:type="gramEnd"/>
      <w:r w:rsidRPr="008336ED">
        <w:rPr>
          <w:lang w:val="en-US"/>
        </w:rPr>
        <w:t>)),</w:t>
      </w:r>
    </w:p>
    <w:p w14:paraId="35A2343C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>        }));</w:t>
      </w:r>
    </w:p>
    <w:p w14:paraId="2ABA9FC4" w14:textId="77777777" w:rsidR="008336ED" w:rsidRPr="008336ED" w:rsidRDefault="008336ED" w:rsidP="008336ED">
      <w:pPr>
        <w:pStyle w:val="aff0"/>
        <w:rPr>
          <w:lang w:val="en-US"/>
        </w:rPr>
      </w:pPr>
    </w:p>
    <w:p w14:paraId="548FDDFF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// </w:t>
      </w:r>
      <w:r w:rsidRPr="008336ED">
        <w:t>Созда</w:t>
      </w:r>
      <w:r w:rsidR="00310BD1">
        <w:t>ние</w:t>
      </w:r>
      <w:r w:rsidRPr="008336ED">
        <w:rPr>
          <w:lang w:val="en-US"/>
        </w:rPr>
        <w:t xml:space="preserve"> </w:t>
      </w:r>
      <w:r w:rsidRPr="008336ED">
        <w:t>книг</w:t>
      </w:r>
      <w:r w:rsidR="00310BD1">
        <w:t>и</w:t>
      </w:r>
      <w:r w:rsidR="00310BD1" w:rsidRPr="003C42D4">
        <w:rPr>
          <w:lang w:val="en-US"/>
        </w:rPr>
        <w:t xml:space="preserve"> </w:t>
      </w:r>
      <w:r w:rsidRPr="008336ED">
        <w:rPr>
          <w:lang w:val="en-US"/>
        </w:rPr>
        <w:t>Excel</w:t>
      </w:r>
    </w:p>
    <w:p w14:paraId="2E445787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const </w:t>
      </w:r>
      <w:proofErr w:type="spellStart"/>
      <w:r w:rsidRPr="008336ED">
        <w:rPr>
          <w:lang w:val="en-US"/>
        </w:rPr>
        <w:t>wb</w:t>
      </w:r>
      <w:proofErr w:type="spellEnd"/>
      <w:r w:rsidRPr="008336ED">
        <w:rPr>
          <w:lang w:val="en-US"/>
        </w:rPr>
        <w:t xml:space="preserve"> = </w:t>
      </w:r>
      <w:proofErr w:type="spellStart"/>
      <w:proofErr w:type="gramStart"/>
      <w:r w:rsidRPr="008336ED">
        <w:rPr>
          <w:lang w:val="en-US"/>
        </w:rPr>
        <w:t>XLSX.utils.book</w:t>
      </w:r>
      <w:proofErr w:type="gramEnd"/>
      <w:r w:rsidRPr="008336ED">
        <w:rPr>
          <w:lang w:val="en-US"/>
        </w:rPr>
        <w:t>_</w:t>
      </w:r>
      <w:proofErr w:type="gramStart"/>
      <w:r w:rsidRPr="008336ED">
        <w:rPr>
          <w:lang w:val="en-US"/>
        </w:rPr>
        <w:t>new</w:t>
      </w:r>
      <w:proofErr w:type="spellEnd"/>
      <w:r w:rsidRPr="008336ED">
        <w:rPr>
          <w:lang w:val="en-US"/>
        </w:rPr>
        <w:t>(</w:t>
      </w:r>
      <w:proofErr w:type="gramEnd"/>
      <w:r w:rsidRPr="008336ED">
        <w:rPr>
          <w:lang w:val="en-US"/>
        </w:rPr>
        <w:t>);</w:t>
      </w:r>
    </w:p>
    <w:p w14:paraId="0EDEB25C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// </w:t>
      </w:r>
      <w:r w:rsidR="00310BD1" w:rsidRPr="008336ED">
        <w:t>Созда</w:t>
      </w:r>
      <w:r w:rsidR="00310BD1">
        <w:t>ние</w:t>
      </w:r>
      <w:r w:rsidR="00310BD1" w:rsidRPr="008336ED">
        <w:rPr>
          <w:lang w:val="en-US"/>
        </w:rPr>
        <w:t xml:space="preserve"> </w:t>
      </w:r>
      <w:r w:rsidRPr="008336ED">
        <w:t>лист</w:t>
      </w:r>
      <w:r w:rsidR="00310BD1">
        <w:t>а</w:t>
      </w:r>
      <w:r w:rsidRPr="008336ED">
        <w:rPr>
          <w:lang w:val="en-US"/>
        </w:rPr>
        <w:t xml:space="preserve"> </w:t>
      </w:r>
      <w:r w:rsidRPr="008336ED">
        <w:t>из</w:t>
      </w:r>
      <w:r w:rsidRPr="008336ED">
        <w:rPr>
          <w:lang w:val="en-US"/>
        </w:rPr>
        <w:t xml:space="preserve"> </w:t>
      </w:r>
      <w:r w:rsidRPr="008336ED">
        <w:t>данных</w:t>
      </w:r>
    </w:p>
    <w:p w14:paraId="106D1E82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const </w:t>
      </w:r>
      <w:proofErr w:type="spellStart"/>
      <w:r w:rsidRPr="008336ED">
        <w:rPr>
          <w:lang w:val="en-US"/>
        </w:rPr>
        <w:t>ws</w:t>
      </w:r>
      <w:proofErr w:type="spellEnd"/>
      <w:r w:rsidRPr="008336ED">
        <w:rPr>
          <w:lang w:val="en-US"/>
        </w:rPr>
        <w:t xml:space="preserve"> = </w:t>
      </w:r>
      <w:proofErr w:type="spellStart"/>
      <w:proofErr w:type="gramStart"/>
      <w:r w:rsidRPr="008336ED">
        <w:rPr>
          <w:lang w:val="en-US"/>
        </w:rPr>
        <w:t>XLSX.utils.json</w:t>
      </w:r>
      <w:proofErr w:type="gramEnd"/>
      <w:r w:rsidRPr="008336ED">
        <w:rPr>
          <w:lang w:val="en-US"/>
        </w:rPr>
        <w:t>_to_sheet</w:t>
      </w:r>
      <w:proofErr w:type="spellEnd"/>
      <w:r w:rsidRPr="008336ED">
        <w:rPr>
          <w:lang w:val="en-US"/>
        </w:rPr>
        <w:t>(</w:t>
      </w:r>
      <w:proofErr w:type="spellStart"/>
      <w:r w:rsidRPr="008336ED">
        <w:rPr>
          <w:lang w:val="en-US"/>
        </w:rPr>
        <w:t>dataForExport</w:t>
      </w:r>
      <w:proofErr w:type="spellEnd"/>
      <w:r w:rsidRPr="008336ED">
        <w:rPr>
          <w:lang w:val="en-US"/>
        </w:rPr>
        <w:t>);</w:t>
      </w:r>
    </w:p>
    <w:p w14:paraId="453825B6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// </w:t>
      </w:r>
      <w:r w:rsidRPr="008336ED">
        <w:t>Добавл</w:t>
      </w:r>
      <w:r w:rsidR="009D5C8D">
        <w:t>ение</w:t>
      </w:r>
      <w:r w:rsidRPr="008336ED">
        <w:rPr>
          <w:lang w:val="en-US"/>
        </w:rPr>
        <w:t xml:space="preserve"> </w:t>
      </w:r>
      <w:r w:rsidRPr="008336ED">
        <w:t>лист</w:t>
      </w:r>
      <w:r w:rsidR="009D5C8D">
        <w:t>а</w:t>
      </w:r>
      <w:r w:rsidRPr="008336ED">
        <w:rPr>
          <w:lang w:val="en-US"/>
        </w:rPr>
        <w:t xml:space="preserve"> </w:t>
      </w:r>
      <w:r w:rsidRPr="008336ED">
        <w:t>в</w:t>
      </w:r>
      <w:r w:rsidRPr="008336ED">
        <w:rPr>
          <w:lang w:val="en-US"/>
        </w:rPr>
        <w:t xml:space="preserve"> </w:t>
      </w:r>
      <w:r w:rsidRPr="008336ED">
        <w:t>книгу</w:t>
      </w:r>
    </w:p>
    <w:p w14:paraId="160B91B5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</w:t>
      </w:r>
      <w:proofErr w:type="spellStart"/>
      <w:proofErr w:type="gramStart"/>
      <w:r w:rsidRPr="008336ED">
        <w:rPr>
          <w:lang w:val="en-US"/>
        </w:rPr>
        <w:t>XLSX.utils.book</w:t>
      </w:r>
      <w:proofErr w:type="gramEnd"/>
      <w:r w:rsidRPr="008336ED">
        <w:rPr>
          <w:lang w:val="en-US"/>
        </w:rPr>
        <w:t>_append_</w:t>
      </w:r>
      <w:proofErr w:type="gramStart"/>
      <w:r w:rsidRPr="008336ED">
        <w:rPr>
          <w:lang w:val="en-US"/>
        </w:rPr>
        <w:t>sheet</w:t>
      </w:r>
      <w:proofErr w:type="spellEnd"/>
      <w:r w:rsidRPr="008336ED">
        <w:rPr>
          <w:lang w:val="en-US"/>
        </w:rPr>
        <w:t>(</w:t>
      </w:r>
      <w:proofErr w:type="spellStart"/>
      <w:proofErr w:type="gramEnd"/>
      <w:r w:rsidRPr="008336ED">
        <w:rPr>
          <w:lang w:val="en-US"/>
        </w:rPr>
        <w:t>wb</w:t>
      </w:r>
      <w:proofErr w:type="spellEnd"/>
      <w:r w:rsidRPr="008336ED">
        <w:rPr>
          <w:lang w:val="en-US"/>
        </w:rPr>
        <w:t xml:space="preserve">, </w:t>
      </w:r>
      <w:proofErr w:type="spellStart"/>
      <w:r w:rsidRPr="008336ED">
        <w:rPr>
          <w:lang w:val="en-US"/>
        </w:rPr>
        <w:t>ws</w:t>
      </w:r>
      <w:proofErr w:type="spellEnd"/>
      <w:r w:rsidRPr="008336ED">
        <w:rPr>
          <w:lang w:val="en-US"/>
        </w:rPr>
        <w:t>, "</w:t>
      </w:r>
      <w:r w:rsidRPr="008336ED">
        <w:t>Студенты</w:t>
      </w:r>
      <w:r w:rsidRPr="008336ED">
        <w:rPr>
          <w:lang w:val="en-US"/>
        </w:rPr>
        <w:t>");</w:t>
      </w:r>
    </w:p>
    <w:p w14:paraId="54E19762" w14:textId="77777777" w:rsidR="008336ED" w:rsidRPr="008336ED" w:rsidRDefault="008336ED" w:rsidP="008336ED">
      <w:pPr>
        <w:pStyle w:val="aff0"/>
        <w:rPr>
          <w:lang w:val="en-US"/>
        </w:rPr>
      </w:pPr>
    </w:p>
    <w:p w14:paraId="6D796124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// </w:t>
      </w:r>
      <w:r w:rsidRPr="008336ED">
        <w:t>Генерир</w:t>
      </w:r>
      <w:r w:rsidR="0083204D">
        <w:t>ование</w:t>
      </w:r>
      <w:r w:rsidRPr="008336ED">
        <w:rPr>
          <w:lang w:val="en-US"/>
        </w:rPr>
        <w:t xml:space="preserve"> </w:t>
      </w:r>
      <w:r w:rsidRPr="008336ED">
        <w:t>и</w:t>
      </w:r>
      <w:r w:rsidRPr="008336ED">
        <w:rPr>
          <w:lang w:val="en-US"/>
        </w:rPr>
        <w:t xml:space="preserve"> </w:t>
      </w:r>
      <w:r w:rsidRPr="008336ED">
        <w:t>скачива</w:t>
      </w:r>
      <w:r w:rsidR="0083204D">
        <w:t>ние</w:t>
      </w:r>
      <w:r w:rsidR="0083204D" w:rsidRPr="003C42D4">
        <w:rPr>
          <w:lang w:val="en-US"/>
        </w:rPr>
        <w:t xml:space="preserve"> </w:t>
      </w:r>
      <w:r w:rsidRPr="008336ED">
        <w:t>файл</w:t>
      </w:r>
      <w:r w:rsidR="0083204D">
        <w:t>а</w:t>
      </w:r>
    </w:p>
    <w:p w14:paraId="64909A69" w14:textId="77777777" w:rsidR="008336ED" w:rsidRPr="008336ED" w:rsidRDefault="008336ED" w:rsidP="008336ED">
      <w:pPr>
        <w:pStyle w:val="aff0"/>
        <w:rPr>
          <w:lang w:val="en-US"/>
        </w:rPr>
      </w:pPr>
      <w:r w:rsidRPr="008336ED">
        <w:rPr>
          <w:lang w:val="en-US"/>
        </w:rPr>
        <w:t xml:space="preserve">        </w:t>
      </w:r>
      <w:proofErr w:type="spellStart"/>
      <w:r w:rsidRPr="008336ED">
        <w:rPr>
          <w:lang w:val="en-US"/>
        </w:rPr>
        <w:t>XLSX.writeFile</w:t>
      </w:r>
      <w:proofErr w:type="spellEnd"/>
      <w:r w:rsidRPr="008336ED">
        <w:rPr>
          <w:lang w:val="en-US"/>
        </w:rPr>
        <w:t>(</w:t>
      </w:r>
      <w:proofErr w:type="spellStart"/>
      <w:r w:rsidRPr="008336ED">
        <w:rPr>
          <w:lang w:val="en-US"/>
        </w:rPr>
        <w:t>wb</w:t>
      </w:r>
      <w:proofErr w:type="spellEnd"/>
      <w:r w:rsidRPr="008336ED">
        <w:rPr>
          <w:lang w:val="en-US"/>
        </w:rPr>
        <w:t>, `</w:t>
      </w:r>
      <w:r w:rsidRPr="008336ED">
        <w:t>Список</w:t>
      </w:r>
      <w:r w:rsidRPr="008336ED">
        <w:rPr>
          <w:lang w:val="en-US"/>
        </w:rPr>
        <w:t>_</w:t>
      </w:r>
      <w:r w:rsidRPr="008336ED">
        <w:t>студентов</w:t>
      </w:r>
      <w:r w:rsidRPr="008336ED">
        <w:rPr>
          <w:lang w:val="en-US"/>
        </w:rPr>
        <w:t>_${new Date(</w:t>
      </w:r>
      <w:proofErr w:type="gramStart"/>
      <w:r w:rsidRPr="008336ED">
        <w:rPr>
          <w:lang w:val="en-US"/>
        </w:rPr>
        <w:t>).</w:t>
      </w:r>
      <w:proofErr w:type="spellStart"/>
      <w:r w:rsidRPr="008336ED">
        <w:rPr>
          <w:lang w:val="en-US"/>
        </w:rPr>
        <w:t>toISOString</w:t>
      </w:r>
      <w:proofErr w:type="spellEnd"/>
      <w:proofErr w:type="gramEnd"/>
      <w:r w:rsidRPr="008336ED">
        <w:rPr>
          <w:lang w:val="en-US"/>
        </w:rPr>
        <w:t>(</w:t>
      </w:r>
      <w:proofErr w:type="gramStart"/>
      <w:r w:rsidRPr="008336ED">
        <w:rPr>
          <w:lang w:val="en-US"/>
        </w:rPr>
        <w:t>).slice</w:t>
      </w:r>
      <w:proofErr w:type="gramEnd"/>
      <w:r w:rsidRPr="008336ED">
        <w:rPr>
          <w:lang w:val="en-US"/>
        </w:rPr>
        <w:t>(0, 10)}.xlsx`);</w:t>
      </w:r>
    </w:p>
    <w:p w14:paraId="1A80A38F" w14:textId="77777777" w:rsidR="003C42D4" w:rsidRPr="00440A90" w:rsidRDefault="008336ED" w:rsidP="0066644F">
      <w:pPr>
        <w:pStyle w:val="aff0"/>
        <w:rPr>
          <w:lang w:val="en-US"/>
        </w:rPr>
      </w:pPr>
      <w:r w:rsidRPr="008336ED">
        <w:rPr>
          <w:lang w:val="en-US"/>
        </w:rPr>
        <w:t xml:space="preserve">    </w:t>
      </w:r>
      <w:r w:rsidRPr="00440A90">
        <w:rPr>
          <w:lang w:val="en-US"/>
        </w:rPr>
        <w:t>};</w:t>
      </w:r>
    </w:p>
    <w:p w14:paraId="540F70A0" w14:textId="77777777" w:rsidR="003C42D4" w:rsidRPr="00440A90" w:rsidRDefault="00244A08" w:rsidP="00244A08">
      <w:pPr>
        <w:pStyle w:val="aff2"/>
        <w:rPr>
          <w:lang w:val="en-US"/>
        </w:rPr>
      </w:pPr>
      <w:r>
        <w:t>Листинг</w:t>
      </w:r>
      <w:r w:rsidRPr="00440A90">
        <w:rPr>
          <w:lang w:val="en-US"/>
        </w:rPr>
        <w:t xml:space="preserve"> </w:t>
      </w:r>
      <w:r w:rsidR="009862AB" w:rsidRPr="00440A90">
        <w:rPr>
          <w:lang w:val="en-US"/>
        </w:rPr>
        <w:t>7</w:t>
      </w:r>
      <w:r w:rsidRPr="00440A90">
        <w:rPr>
          <w:lang w:val="en-US"/>
        </w:rPr>
        <w:t xml:space="preserve"> – </w:t>
      </w:r>
      <w:r>
        <w:t>Код</w:t>
      </w:r>
      <w:r w:rsidRPr="00440A90">
        <w:rPr>
          <w:lang w:val="en-US"/>
        </w:rPr>
        <w:t xml:space="preserve"> </w:t>
      </w:r>
      <w:r>
        <w:t>метода</w:t>
      </w:r>
      <w:r w:rsidRPr="00440A90">
        <w:rPr>
          <w:lang w:val="en-US"/>
        </w:rPr>
        <w:t xml:space="preserve"> </w:t>
      </w:r>
      <w:r w:rsidR="009862AB">
        <w:t>создания</w:t>
      </w:r>
      <w:r w:rsidR="009862AB" w:rsidRPr="00440A90">
        <w:rPr>
          <w:lang w:val="en-US"/>
        </w:rPr>
        <w:t xml:space="preserve"> </w:t>
      </w:r>
      <w:proofErr w:type="spellStart"/>
      <w:r w:rsidR="00E04704" w:rsidRPr="00440A90">
        <w:rPr>
          <w:lang w:val="en-US"/>
        </w:rPr>
        <w:t>handleDownloadTemplate</w:t>
      </w:r>
      <w:proofErr w:type="spellEnd"/>
    </w:p>
    <w:p w14:paraId="6F60957F" w14:textId="77777777" w:rsidR="00CB1F02" w:rsidRPr="00440A90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const </w:t>
      </w:r>
      <w:proofErr w:type="spellStart"/>
      <w:r w:rsidRPr="003D4058">
        <w:rPr>
          <w:lang w:val="en-US"/>
        </w:rPr>
        <w:t>handleDownloadTemplate</w:t>
      </w:r>
      <w:proofErr w:type="spellEnd"/>
      <w:r w:rsidRPr="003D4058">
        <w:rPr>
          <w:lang w:val="en-US"/>
        </w:rPr>
        <w:t xml:space="preserve"> = </w:t>
      </w:r>
      <w:proofErr w:type="spellStart"/>
      <w:proofErr w:type="gramStart"/>
      <w:r w:rsidRPr="003D4058">
        <w:rPr>
          <w:lang w:val="en-US"/>
        </w:rPr>
        <w:t>useCallback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>() =&gt; {</w:t>
      </w:r>
    </w:p>
    <w:p w14:paraId="67540E23" w14:textId="77777777" w:rsidR="00CB1F02" w:rsidRPr="003D4058" w:rsidRDefault="00CB1F02" w:rsidP="003D4058">
      <w:pPr>
        <w:pStyle w:val="aff0"/>
      </w:pPr>
      <w:r w:rsidRPr="00440A90">
        <w:rPr>
          <w:lang w:val="en-US"/>
        </w:rPr>
        <w:t xml:space="preserve">        </w:t>
      </w:r>
      <w:r w:rsidRPr="00CB1F02">
        <w:t>//</w:t>
      </w:r>
      <w:r>
        <w:t>Создание</w:t>
      </w:r>
      <w:r w:rsidRPr="00CB1F02">
        <w:t xml:space="preserve"> </w:t>
      </w:r>
      <w:r>
        <w:t>тестовой</w:t>
      </w:r>
      <w:r w:rsidRPr="00CB1F02">
        <w:t xml:space="preserve"> </w:t>
      </w:r>
      <w:r>
        <w:t>записи</w:t>
      </w:r>
      <w:r w:rsidRPr="00CB1F02">
        <w:t xml:space="preserve"> </w:t>
      </w:r>
      <w:r>
        <w:t>на странице</w:t>
      </w:r>
    </w:p>
    <w:p w14:paraId="1EAF4F3A" w14:textId="77777777" w:rsidR="003D4058" w:rsidRPr="00440A90" w:rsidRDefault="003D4058" w:rsidP="003D4058">
      <w:pPr>
        <w:pStyle w:val="aff0"/>
      </w:pP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const</w:t>
      </w:r>
      <w:r w:rsidRPr="00440A90">
        <w:t xml:space="preserve"> </w:t>
      </w:r>
      <w:proofErr w:type="spellStart"/>
      <w:r w:rsidRPr="003D4058">
        <w:rPr>
          <w:lang w:val="en-US"/>
        </w:rPr>
        <w:t>templateSheet</w:t>
      </w:r>
      <w:proofErr w:type="spellEnd"/>
      <w:r w:rsidRPr="00440A90">
        <w:t xml:space="preserve"> = </w:t>
      </w:r>
      <w:r w:rsidRPr="003D4058">
        <w:rPr>
          <w:lang w:val="en-US"/>
        </w:rPr>
        <w:t>XLSX</w:t>
      </w:r>
      <w:r w:rsidRPr="00440A90">
        <w:t>.</w:t>
      </w:r>
      <w:r w:rsidRPr="003D4058">
        <w:rPr>
          <w:lang w:val="en-US"/>
        </w:rPr>
        <w:t>utils</w:t>
      </w:r>
      <w:r w:rsidRPr="00440A90">
        <w:t>.</w:t>
      </w:r>
      <w:proofErr w:type="spellStart"/>
      <w:r w:rsidRPr="003D4058">
        <w:rPr>
          <w:lang w:val="en-US"/>
        </w:rPr>
        <w:t>aoa</w:t>
      </w:r>
      <w:proofErr w:type="spellEnd"/>
      <w:r w:rsidRPr="00440A90">
        <w:t>_</w:t>
      </w:r>
      <w:r w:rsidRPr="003D4058">
        <w:rPr>
          <w:lang w:val="en-US"/>
        </w:rPr>
        <w:t>to</w:t>
      </w:r>
      <w:r w:rsidRPr="00440A90">
        <w:t>_</w:t>
      </w:r>
      <w:proofErr w:type="gramStart"/>
      <w:r w:rsidRPr="003D4058">
        <w:rPr>
          <w:lang w:val="en-US"/>
        </w:rPr>
        <w:t>sheet</w:t>
      </w:r>
      <w:r w:rsidRPr="00440A90">
        <w:t>(</w:t>
      </w:r>
      <w:proofErr w:type="gramEnd"/>
      <w:r w:rsidRPr="00440A90">
        <w:t>[</w:t>
      </w:r>
    </w:p>
    <w:p w14:paraId="467F16DF" w14:textId="77777777" w:rsidR="003D4058" w:rsidRPr="00440A90" w:rsidRDefault="003D4058" w:rsidP="003D4058">
      <w:pPr>
        <w:pStyle w:val="aff0"/>
      </w:pP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IMPORT</w:t>
      </w:r>
      <w:r w:rsidRPr="00440A90">
        <w:t>_</w:t>
      </w:r>
      <w:r w:rsidRPr="003D4058">
        <w:rPr>
          <w:lang w:val="en-US"/>
        </w:rPr>
        <w:t>EXPECTED</w:t>
      </w:r>
      <w:r w:rsidRPr="00440A90">
        <w:t>_</w:t>
      </w:r>
      <w:r w:rsidRPr="003D4058">
        <w:rPr>
          <w:lang w:val="en-US"/>
        </w:rPr>
        <w:t>HEADERS</w:t>
      </w:r>
      <w:r w:rsidRPr="00440A90">
        <w:t>,</w:t>
      </w:r>
    </w:p>
    <w:p w14:paraId="149D48B3" w14:textId="77777777" w:rsidR="003D4058" w:rsidRPr="00440A90" w:rsidRDefault="003D4058" w:rsidP="003D4058">
      <w:pPr>
        <w:pStyle w:val="aff0"/>
      </w:pP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['</w:t>
      </w:r>
      <w:r w:rsidRPr="003D4058">
        <w:t>Иванов</w:t>
      </w:r>
      <w:r w:rsidRPr="00440A90">
        <w:t xml:space="preserve"> </w:t>
      </w:r>
      <w:r w:rsidRPr="003D4058">
        <w:t>Иван</w:t>
      </w:r>
      <w:r w:rsidRPr="00440A90">
        <w:t xml:space="preserve"> </w:t>
      </w:r>
      <w:r w:rsidRPr="003D4058">
        <w:t>Иванович</w:t>
      </w:r>
      <w:r w:rsidRPr="00440A90">
        <w:t>', '</w:t>
      </w:r>
      <w:r w:rsidRPr="003D4058">
        <w:t>ИС</w:t>
      </w:r>
      <w:r w:rsidRPr="00440A90">
        <w:t>-21', '3', '</w:t>
      </w:r>
      <w:r w:rsidRPr="003D4058">
        <w:t>М</w:t>
      </w:r>
      <w:r w:rsidRPr="00440A90">
        <w:t>', '</w:t>
      </w:r>
      <w:r w:rsidRPr="003D4058">
        <w:t>г</w:t>
      </w:r>
      <w:r w:rsidRPr="00440A90">
        <w:t xml:space="preserve">. </w:t>
      </w:r>
      <w:r w:rsidRPr="003D4058">
        <w:t>Пермь</w:t>
      </w:r>
      <w:r w:rsidRPr="00440A90">
        <w:t>', '8</w:t>
      </w:r>
      <w:r w:rsidRPr="003D4058">
        <w:rPr>
          <w:lang w:val="en-US"/>
        </w:rPr>
        <w:t>XXXXXXXXXX</w:t>
      </w:r>
      <w:r w:rsidRPr="00440A90">
        <w:t>', '12.08.2002'],</w:t>
      </w:r>
    </w:p>
    <w:p w14:paraId="70FAACC7" w14:textId="77777777" w:rsidR="003D4058" w:rsidRPr="00440A90" w:rsidRDefault="003D4058" w:rsidP="003D4058">
      <w:pPr>
        <w:pStyle w:val="aff0"/>
      </w:pP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</w:t>
      </w:r>
      <w:r w:rsidRPr="003D4058">
        <w:rPr>
          <w:lang w:val="en-US"/>
        </w:rPr>
        <w:t> </w:t>
      </w:r>
      <w:r w:rsidRPr="00440A90">
        <w:t xml:space="preserve"> ]);</w:t>
      </w:r>
    </w:p>
    <w:p w14:paraId="5BC33F82" w14:textId="77777777" w:rsidR="003D4058" w:rsidRDefault="003D4058" w:rsidP="003D4058">
      <w:pPr>
        <w:pStyle w:val="aff0"/>
      </w:pPr>
    </w:p>
    <w:p w14:paraId="6C6849BF" w14:textId="77777777" w:rsidR="00CB1F02" w:rsidRPr="003D4058" w:rsidRDefault="00CB1F02" w:rsidP="003D4058">
      <w:pPr>
        <w:pStyle w:val="aff0"/>
      </w:pPr>
      <w:r>
        <w:t xml:space="preserve">        //Импорт страницы с доступными группами</w:t>
      </w:r>
    </w:p>
    <w:p w14:paraId="77E21753" w14:textId="77777777" w:rsidR="003D4058" w:rsidRPr="003D4058" w:rsidRDefault="003D4058" w:rsidP="003D4058">
      <w:pPr>
        <w:pStyle w:val="aff0"/>
      </w:pP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const</w:t>
      </w:r>
      <w:r w:rsidRPr="003D4058">
        <w:t xml:space="preserve"> </w:t>
      </w:r>
      <w:proofErr w:type="spellStart"/>
      <w:r w:rsidRPr="003D4058">
        <w:rPr>
          <w:lang w:val="en-US"/>
        </w:rPr>
        <w:t>groupsSheetData</w:t>
      </w:r>
      <w:proofErr w:type="spellEnd"/>
      <w:r w:rsidRPr="003D4058">
        <w:t xml:space="preserve"> = [</w:t>
      </w:r>
    </w:p>
    <w:p w14:paraId="37A5BD92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 </w:t>
      </w:r>
      <w:r w:rsidRPr="003D4058">
        <w:t xml:space="preserve"> </w:t>
      </w:r>
      <w:r w:rsidRPr="003D4058">
        <w:rPr>
          <w:lang w:val="en-US"/>
        </w:rPr>
        <w:t>['</w:t>
      </w:r>
      <w:r w:rsidRPr="003D4058">
        <w:t>Группа</w:t>
      </w:r>
      <w:r w:rsidRPr="003D4058">
        <w:rPr>
          <w:lang w:val="en-US"/>
        </w:rPr>
        <w:t>', '</w:t>
      </w:r>
      <w:r w:rsidRPr="003D4058">
        <w:t>Курс</w:t>
      </w:r>
      <w:r w:rsidRPr="003D4058">
        <w:rPr>
          <w:lang w:val="en-US"/>
        </w:rPr>
        <w:t>'],</w:t>
      </w:r>
    </w:p>
    <w:p w14:paraId="6C664B99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           ...groups</w:t>
      </w:r>
    </w:p>
    <w:p w14:paraId="2B6F2A50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        </w:t>
      </w:r>
      <w:proofErr w:type="gramStart"/>
      <w:r w:rsidRPr="003D4058">
        <w:rPr>
          <w:lang w:val="en-US"/>
        </w:rPr>
        <w:t>.slice</w:t>
      </w:r>
      <w:proofErr w:type="gramEnd"/>
      <w:r w:rsidRPr="003D4058">
        <w:rPr>
          <w:lang w:val="en-US"/>
        </w:rPr>
        <w:t>()</w:t>
      </w:r>
    </w:p>
    <w:p w14:paraId="62B7111B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        </w:t>
      </w:r>
      <w:proofErr w:type="gramStart"/>
      <w:r w:rsidRPr="003D4058">
        <w:rPr>
          <w:lang w:val="en-US"/>
        </w:rPr>
        <w:t>.sort</w:t>
      </w:r>
      <w:proofErr w:type="gramEnd"/>
      <w:r w:rsidRPr="003D4058">
        <w:rPr>
          <w:lang w:val="en-US"/>
        </w:rPr>
        <w:t>((a, b) =&gt; (a.name || ''</w:t>
      </w:r>
      <w:proofErr w:type="gramStart"/>
      <w:r w:rsidRPr="003D4058">
        <w:rPr>
          <w:lang w:val="en-US"/>
        </w:rPr>
        <w:t>).</w:t>
      </w:r>
      <w:proofErr w:type="spellStart"/>
      <w:r w:rsidRPr="003D4058">
        <w:rPr>
          <w:lang w:val="en-US"/>
        </w:rPr>
        <w:t>localeCompare</w:t>
      </w:r>
      <w:proofErr w:type="spellEnd"/>
      <w:proofErr w:type="gramEnd"/>
      <w:r w:rsidRPr="003D4058">
        <w:rPr>
          <w:lang w:val="en-US"/>
        </w:rPr>
        <w:t>(b.name || '', 'ru'))</w:t>
      </w:r>
    </w:p>
    <w:p w14:paraId="2418350B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        </w:t>
      </w:r>
      <w:proofErr w:type="gramStart"/>
      <w:r w:rsidRPr="003D4058">
        <w:rPr>
          <w:lang w:val="en-US"/>
        </w:rPr>
        <w:t>.map</w:t>
      </w:r>
      <w:proofErr w:type="gramEnd"/>
      <w:r w:rsidRPr="003D4058">
        <w:rPr>
          <w:lang w:val="en-US"/>
        </w:rPr>
        <w:t>(group =&gt; [</w:t>
      </w:r>
      <w:proofErr w:type="gramStart"/>
      <w:r w:rsidRPr="003D4058">
        <w:rPr>
          <w:lang w:val="en-US"/>
        </w:rPr>
        <w:t>group.name ??</w:t>
      </w:r>
      <w:proofErr w:type="gramEnd"/>
      <w:r w:rsidRPr="003D4058">
        <w:rPr>
          <w:lang w:val="en-US"/>
        </w:rPr>
        <w:t xml:space="preserve"> '', </w:t>
      </w:r>
      <w:proofErr w:type="spellStart"/>
      <w:proofErr w:type="gramStart"/>
      <w:r w:rsidRPr="003D4058">
        <w:rPr>
          <w:lang w:val="en-US"/>
        </w:rPr>
        <w:t>group.course</w:t>
      </w:r>
      <w:proofErr w:type="spellEnd"/>
      <w:proofErr w:type="gramEnd"/>
      <w:r w:rsidRPr="003D4058">
        <w:rPr>
          <w:lang w:val="en-US"/>
        </w:rPr>
        <w:t xml:space="preserve"> ?? '']),</w:t>
      </w:r>
    </w:p>
    <w:p w14:paraId="4FB7A09E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>        ];</w:t>
      </w:r>
    </w:p>
    <w:p w14:paraId="52999B06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const </w:t>
      </w:r>
      <w:proofErr w:type="spellStart"/>
      <w:r w:rsidRPr="003D4058">
        <w:rPr>
          <w:lang w:val="en-US"/>
        </w:rPr>
        <w:t>groupsSheet</w:t>
      </w:r>
      <w:proofErr w:type="spellEnd"/>
      <w:r w:rsidRPr="003D4058">
        <w:rPr>
          <w:lang w:val="en-US"/>
        </w:rPr>
        <w:t xml:space="preserve"> = </w:t>
      </w:r>
      <w:proofErr w:type="spellStart"/>
      <w:r w:rsidRPr="003D4058">
        <w:rPr>
          <w:lang w:val="en-US"/>
        </w:rPr>
        <w:t>XLSX.utils.aoa_to_sheet</w:t>
      </w:r>
      <w:proofErr w:type="spellEnd"/>
      <w:r w:rsidRPr="003D4058">
        <w:rPr>
          <w:lang w:val="en-US"/>
        </w:rPr>
        <w:t>(</w:t>
      </w:r>
      <w:proofErr w:type="spellStart"/>
      <w:r w:rsidRPr="003D4058">
        <w:rPr>
          <w:lang w:val="en-US"/>
        </w:rPr>
        <w:t>groupsSheetData</w:t>
      </w:r>
      <w:proofErr w:type="spellEnd"/>
      <w:r w:rsidRPr="003D4058">
        <w:rPr>
          <w:lang w:val="en-US"/>
        </w:rPr>
        <w:t>);</w:t>
      </w:r>
    </w:p>
    <w:p w14:paraId="69DD15E9" w14:textId="77777777" w:rsidR="003D4058" w:rsidRPr="003D4058" w:rsidRDefault="003D4058" w:rsidP="003D4058">
      <w:pPr>
        <w:pStyle w:val="aff0"/>
        <w:rPr>
          <w:lang w:val="en-US"/>
        </w:rPr>
      </w:pPr>
    </w:p>
    <w:p w14:paraId="619E7897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const workbook = </w:t>
      </w:r>
      <w:proofErr w:type="spellStart"/>
      <w:proofErr w:type="gramStart"/>
      <w:r w:rsidRPr="003D4058">
        <w:rPr>
          <w:lang w:val="en-US"/>
        </w:rPr>
        <w:t>XLSX.utils.book</w:t>
      </w:r>
      <w:proofErr w:type="gramEnd"/>
      <w:r w:rsidRPr="003D4058">
        <w:rPr>
          <w:lang w:val="en-US"/>
        </w:rPr>
        <w:t>_</w:t>
      </w:r>
      <w:proofErr w:type="gramStart"/>
      <w:r w:rsidRPr="003D4058">
        <w:rPr>
          <w:lang w:val="en-US"/>
        </w:rPr>
        <w:t>new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>);</w:t>
      </w:r>
    </w:p>
    <w:p w14:paraId="178516BE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</w:t>
      </w:r>
      <w:proofErr w:type="spellStart"/>
      <w:proofErr w:type="gramStart"/>
      <w:r w:rsidRPr="003D4058">
        <w:rPr>
          <w:lang w:val="en-US"/>
        </w:rPr>
        <w:t>XLSX.utils.book</w:t>
      </w:r>
      <w:proofErr w:type="gramEnd"/>
      <w:r w:rsidRPr="003D4058">
        <w:rPr>
          <w:lang w:val="en-US"/>
        </w:rPr>
        <w:t>_append_</w:t>
      </w:r>
      <w:proofErr w:type="gramStart"/>
      <w:r w:rsidRPr="003D4058">
        <w:rPr>
          <w:lang w:val="en-US"/>
        </w:rPr>
        <w:t>sheet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 xml:space="preserve">workbook, </w:t>
      </w:r>
      <w:proofErr w:type="spellStart"/>
      <w:r w:rsidRPr="003D4058">
        <w:rPr>
          <w:lang w:val="en-US"/>
        </w:rPr>
        <w:t>templateSheet</w:t>
      </w:r>
      <w:proofErr w:type="spellEnd"/>
      <w:r w:rsidRPr="003D4058">
        <w:rPr>
          <w:lang w:val="en-US"/>
        </w:rPr>
        <w:t>, '</w:t>
      </w:r>
      <w:r w:rsidRPr="003D4058">
        <w:t>Шаблон</w:t>
      </w:r>
      <w:r w:rsidRPr="003D4058">
        <w:rPr>
          <w:lang w:val="en-US"/>
        </w:rPr>
        <w:t>');</w:t>
      </w:r>
    </w:p>
    <w:p w14:paraId="67C6415A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</w:t>
      </w:r>
      <w:proofErr w:type="spellStart"/>
      <w:proofErr w:type="gramStart"/>
      <w:r w:rsidRPr="003D4058">
        <w:rPr>
          <w:lang w:val="en-US"/>
        </w:rPr>
        <w:t>XLSX.utils.book</w:t>
      </w:r>
      <w:proofErr w:type="gramEnd"/>
      <w:r w:rsidRPr="003D4058">
        <w:rPr>
          <w:lang w:val="en-US"/>
        </w:rPr>
        <w:t>_append_</w:t>
      </w:r>
      <w:proofErr w:type="gramStart"/>
      <w:r w:rsidRPr="003D4058">
        <w:rPr>
          <w:lang w:val="en-US"/>
        </w:rPr>
        <w:t>sheet</w:t>
      </w:r>
      <w:proofErr w:type="spellEnd"/>
      <w:r w:rsidRPr="003D4058">
        <w:rPr>
          <w:lang w:val="en-US"/>
        </w:rPr>
        <w:t>(</w:t>
      </w:r>
      <w:proofErr w:type="gramEnd"/>
      <w:r w:rsidRPr="003D4058">
        <w:rPr>
          <w:lang w:val="en-US"/>
        </w:rPr>
        <w:t xml:space="preserve">workbook, </w:t>
      </w:r>
      <w:proofErr w:type="spellStart"/>
      <w:r w:rsidRPr="003D4058">
        <w:rPr>
          <w:lang w:val="en-US"/>
        </w:rPr>
        <w:t>groupsSheet</w:t>
      </w:r>
      <w:proofErr w:type="spellEnd"/>
      <w:r w:rsidRPr="003D4058">
        <w:rPr>
          <w:lang w:val="en-US"/>
        </w:rPr>
        <w:t>, '</w:t>
      </w:r>
      <w:r w:rsidRPr="003D4058">
        <w:t>Группы</w:t>
      </w:r>
      <w:r w:rsidRPr="003D4058">
        <w:rPr>
          <w:lang w:val="en-US"/>
        </w:rPr>
        <w:t>');</w:t>
      </w:r>
    </w:p>
    <w:p w14:paraId="3BC5FABA" w14:textId="77777777" w:rsidR="003D4058" w:rsidRPr="003D4058" w:rsidRDefault="003D4058" w:rsidP="003D4058">
      <w:pPr>
        <w:pStyle w:val="aff0"/>
        <w:rPr>
          <w:lang w:val="en-US"/>
        </w:rPr>
      </w:pPr>
      <w:r w:rsidRPr="003D4058">
        <w:rPr>
          <w:lang w:val="en-US"/>
        </w:rPr>
        <w:t xml:space="preserve">        </w:t>
      </w:r>
      <w:proofErr w:type="spellStart"/>
      <w:r w:rsidRPr="003D4058">
        <w:rPr>
          <w:lang w:val="en-US"/>
        </w:rPr>
        <w:t>XLSX.writeFile</w:t>
      </w:r>
      <w:proofErr w:type="spellEnd"/>
      <w:r w:rsidRPr="003D4058">
        <w:rPr>
          <w:lang w:val="en-US"/>
        </w:rPr>
        <w:t>(workbook, '</w:t>
      </w:r>
      <w:r w:rsidRPr="003D4058">
        <w:t>Шаблон</w:t>
      </w:r>
      <w:r w:rsidRPr="003D4058">
        <w:rPr>
          <w:lang w:val="en-US"/>
        </w:rPr>
        <w:t>_</w:t>
      </w:r>
      <w:r w:rsidRPr="003D4058">
        <w:t>импорта</w:t>
      </w:r>
      <w:r w:rsidRPr="003D4058">
        <w:rPr>
          <w:lang w:val="en-US"/>
        </w:rPr>
        <w:t>_</w:t>
      </w:r>
      <w:r w:rsidRPr="003D4058">
        <w:t>студентов</w:t>
      </w:r>
      <w:r w:rsidRPr="003D4058">
        <w:rPr>
          <w:lang w:val="en-US"/>
        </w:rPr>
        <w:t>.xlsx');</w:t>
      </w:r>
    </w:p>
    <w:p w14:paraId="35309407" w14:textId="77777777" w:rsidR="003D4058" w:rsidRPr="00244A08" w:rsidRDefault="003D4058" w:rsidP="00244A08">
      <w:pPr>
        <w:pStyle w:val="aff0"/>
      </w:pPr>
      <w:r w:rsidRPr="003D4058">
        <w:rPr>
          <w:lang w:val="en-US"/>
        </w:rPr>
        <w:t xml:space="preserve">    </w:t>
      </w:r>
      <w:r w:rsidRPr="003D4058">
        <w:t>}, [</w:t>
      </w:r>
      <w:proofErr w:type="spellStart"/>
      <w:r w:rsidRPr="003D4058">
        <w:t>groups</w:t>
      </w:r>
      <w:proofErr w:type="spellEnd"/>
      <w:r w:rsidRPr="003D4058">
        <w:t>]);</w:t>
      </w:r>
    </w:p>
    <w:p w14:paraId="23AB9DF2" w14:textId="77777777" w:rsidR="00F4028D" w:rsidRDefault="00F4028D" w:rsidP="00D13073">
      <w:pPr>
        <w:pStyle w:val="1"/>
      </w:pPr>
      <w:bookmarkStart w:id="49" w:name="_Toc215610303"/>
      <w:bookmarkStart w:id="50" w:name="_Toc215610346"/>
      <w:bookmarkStart w:id="51" w:name="_Toc215610404"/>
      <w:r>
        <w:lastRenderedPageBreak/>
        <w:t xml:space="preserve">Тестирование и отладка </w:t>
      </w:r>
      <w:r w:rsidR="007802E4">
        <w:t>программного обеспечения</w:t>
      </w:r>
      <w:bookmarkEnd w:id="49"/>
      <w:bookmarkEnd w:id="50"/>
      <w:bookmarkEnd w:id="51"/>
    </w:p>
    <w:p w14:paraId="09D718BF" w14:textId="77777777" w:rsidR="00F4028D" w:rsidRDefault="00F4028D" w:rsidP="00D13073">
      <w:pPr>
        <w:pStyle w:val="2"/>
      </w:pPr>
      <w:bookmarkStart w:id="52" w:name="_Toc215610304"/>
      <w:bookmarkStart w:id="53" w:name="_Toc215610347"/>
      <w:bookmarkStart w:id="54" w:name="_Toc215610405"/>
      <w:r>
        <w:t>Структурное тестирование</w:t>
      </w:r>
      <w:bookmarkEnd w:id="52"/>
      <w:bookmarkEnd w:id="53"/>
      <w:bookmarkEnd w:id="54"/>
    </w:p>
    <w:p w14:paraId="1BDD03F9" w14:textId="763FC3BC" w:rsidR="00213985" w:rsidRDefault="00213985" w:rsidP="00213985">
      <w:pPr>
        <w:pStyle w:val="a3"/>
      </w:pPr>
      <w:r w:rsidRPr="00213985">
        <w:t>Во время курсового проектирования проведено тестирование</w:t>
      </w:r>
      <w:r>
        <w:t xml:space="preserve"> </w:t>
      </w:r>
      <w:r w:rsidRPr="00213985">
        <w:t>методом</w:t>
      </w:r>
      <w:r>
        <w:t xml:space="preserve"> </w:t>
      </w:r>
      <w:r w:rsidRPr="00213985">
        <w:t>белого ящика</w:t>
      </w:r>
      <w:r w:rsidR="00A52E58">
        <w:t xml:space="preserve"> для </w:t>
      </w:r>
      <w:r w:rsidR="000F609F">
        <w:t xml:space="preserve">методов </w:t>
      </w:r>
      <w:r w:rsidR="000F609F">
        <w:rPr>
          <w:lang w:val="en-US"/>
        </w:rPr>
        <w:t>Web</w:t>
      </w:r>
      <w:r w:rsidR="000F609F" w:rsidRPr="000F609F">
        <w:t>-</w:t>
      </w:r>
      <w:r w:rsidR="000F609F">
        <w:rPr>
          <w:lang w:val="en-US"/>
        </w:rPr>
        <w:t>API</w:t>
      </w:r>
      <w:r w:rsidRPr="00213985">
        <w:t>, результаты</w:t>
      </w:r>
      <w:r>
        <w:t xml:space="preserve"> </w:t>
      </w:r>
      <w:r w:rsidRPr="00213985">
        <w:t>в</w:t>
      </w:r>
      <w:r>
        <w:t xml:space="preserve"> </w:t>
      </w:r>
      <w:r w:rsidRPr="00213985">
        <w:t>таблице</w:t>
      </w:r>
      <w:r>
        <w:t xml:space="preserve"> 1</w:t>
      </w:r>
      <w:r w:rsidR="003B26FD" w:rsidRPr="003B26FD">
        <w:t xml:space="preserve"> [1]</w:t>
      </w:r>
      <w:r w:rsidRPr="00213985">
        <w:t>.</w:t>
      </w:r>
    </w:p>
    <w:p w14:paraId="08EE1DDC" w14:textId="77777777" w:rsidR="00213985" w:rsidRPr="000400BF" w:rsidRDefault="00213985" w:rsidP="00213985">
      <w:pPr>
        <w:pStyle w:val="aff2"/>
      </w:pPr>
      <w:r w:rsidRPr="00A2751F">
        <w:rPr>
          <w:spacing w:val="40"/>
        </w:rPr>
        <w:t>Таблица</w:t>
      </w:r>
      <w:r w:rsidR="00680FEF">
        <w:t xml:space="preserve"> </w:t>
      </w:r>
      <w:r>
        <w:t>1</w:t>
      </w:r>
      <w:r w:rsidRPr="00213985">
        <w:t xml:space="preserve"> – Тестирование</w:t>
      </w:r>
      <w:r w:rsidR="00D96D94">
        <w:t xml:space="preserve"> </w:t>
      </w:r>
      <w:r w:rsidR="00C544D2">
        <w:t xml:space="preserve">конечной точки </w:t>
      </w:r>
      <w:r w:rsidR="000400BF">
        <w:t>создание заметки</w:t>
      </w:r>
    </w:p>
    <w:tbl>
      <w:tblPr>
        <w:tblStyle w:val="af1"/>
        <w:tblW w:w="9354" w:type="dxa"/>
        <w:tblLook w:val="04A0" w:firstRow="1" w:lastRow="0" w:firstColumn="1" w:lastColumn="0" w:noHBand="0" w:noVBand="1"/>
      </w:tblPr>
      <w:tblGrid>
        <w:gridCol w:w="3118"/>
        <w:gridCol w:w="4532"/>
        <w:gridCol w:w="1704"/>
      </w:tblGrid>
      <w:tr w:rsidR="00641D50" w14:paraId="776F4435" w14:textId="77777777" w:rsidTr="002E2012">
        <w:trPr>
          <w:trHeight w:val="454"/>
        </w:trPr>
        <w:tc>
          <w:tcPr>
            <w:tcW w:w="3118" w:type="dxa"/>
            <w:vAlign w:val="center"/>
          </w:tcPr>
          <w:p w14:paraId="31FC2F74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4532" w:type="dxa"/>
            <w:vAlign w:val="center"/>
          </w:tcPr>
          <w:p w14:paraId="32B54743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704" w:type="dxa"/>
            <w:vAlign w:val="center"/>
          </w:tcPr>
          <w:p w14:paraId="6F7BB22C" w14:textId="77777777" w:rsidR="00641D50" w:rsidRPr="0044290F" w:rsidRDefault="00641D50" w:rsidP="0044290F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641D50" w14:paraId="3F8968A4" w14:textId="77777777" w:rsidTr="00C544D2">
        <w:trPr>
          <w:trHeight w:val="454"/>
        </w:trPr>
        <w:tc>
          <w:tcPr>
            <w:tcW w:w="3118" w:type="dxa"/>
          </w:tcPr>
          <w:p w14:paraId="029899C5" w14:textId="77777777" w:rsidR="006C3129" w:rsidRDefault="006C3129" w:rsidP="0085267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Pr="00B10885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Убедиться, что студент с </w:t>
            </w:r>
            <w:r>
              <w:rPr>
                <w:sz w:val="24"/>
                <w:szCs w:val="20"/>
                <w:lang w:val="en-US"/>
              </w:rPr>
              <w:t>ID</w:t>
            </w:r>
            <w:r w:rsidRPr="00AE321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0 не существует</w:t>
            </w:r>
          </w:p>
          <w:p w14:paraId="334FDF6D" w14:textId="77777777" w:rsidR="00852675" w:rsidRDefault="00233C9A" w:rsidP="0085267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2) </w:t>
            </w:r>
            <w:r w:rsidR="00852675">
              <w:rPr>
                <w:sz w:val="24"/>
                <w:szCs w:val="20"/>
              </w:rPr>
              <w:t xml:space="preserve">Выполнить </w:t>
            </w:r>
            <w:r w:rsidR="00AE3215">
              <w:rPr>
                <w:sz w:val="24"/>
                <w:szCs w:val="20"/>
                <w:lang w:val="en-US"/>
              </w:rPr>
              <w:t>POST</w:t>
            </w:r>
            <w:r w:rsidR="00AE3215" w:rsidRPr="00AE3215">
              <w:rPr>
                <w:sz w:val="24"/>
                <w:szCs w:val="20"/>
              </w:rPr>
              <w:t>:</w:t>
            </w:r>
            <w:r w:rsidR="002E2012" w:rsidRPr="002E2012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  <w:lang w:val="en-US"/>
              </w:rPr>
              <w:t>api</w:t>
            </w:r>
            <w:r w:rsidR="00AE3215" w:rsidRPr="00AE3215">
              <w:rPr>
                <w:sz w:val="24"/>
                <w:szCs w:val="20"/>
              </w:rPr>
              <w:t>/</w:t>
            </w:r>
            <w:r w:rsidR="00AE3215">
              <w:rPr>
                <w:sz w:val="24"/>
                <w:szCs w:val="20"/>
                <w:lang w:val="en-US"/>
              </w:rPr>
              <w:t>v</w:t>
            </w:r>
            <w:r w:rsidR="00AE3215" w:rsidRPr="00AE3215">
              <w:rPr>
                <w:sz w:val="24"/>
                <w:szCs w:val="20"/>
              </w:rPr>
              <w:t>1/</w:t>
            </w:r>
            <w:r w:rsidR="00AE3215">
              <w:rPr>
                <w:sz w:val="24"/>
                <w:szCs w:val="20"/>
                <w:lang w:val="en-US"/>
              </w:rPr>
              <w:t>Notes</w:t>
            </w:r>
            <w:r w:rsidR="00AE3215" w:rsidRPr="00852675">
              <w:rPr>
                <w:sz w:val="24"/>
                <w:szCs w:val="20"/>
              </w:rPr>
              <w:t xml:space="preserve"> </w:t>
            </w:r>
            <w:r w:rsidR="00852675">
              <w:rPr>
                <w:sz w:val="24"/>
                <w:szCs w:val="20"/>
              </w:rPr>
              <w:t xml:space="preserve">запрос в </w:t>
            </w:r>
            <w:r w:rsidR="00852675">
              <w:rPr>
                <w:sz w:val="24"/>
                <w:szCs w:val="20"/>
                <w:lang w:val="en-US"/>
              </w:rPr>
              <w:t>API</w:t>
            </w:r>
            <w:r w:rsidR="00852675" w:rsidRPr="00852675">
              <w:rPr>
                <w:sz w:val="24"/>
                <w:szCs w:val="20"/>
              </w:rPr>
              <w:t xml:space="preserve"> </w:t>
            </w:r>
            <w:r w:rsidR="00852675">
              <w:rPr>
                <w:sz w:val="24"/>
                <w:szCs w:val="20"/>
                <w:lang w:val="en-US"/>
              </w:rPr>
              <w:t>c</w:t>
            </w:r>
            <w:r w:rsidR="00852675" w:rsidRPr="00852675">
              <w:rPr>
                <w:sz w:val="24"/>
                <w:szCs w:val="20"/>
              </w:rPr>
              <w:t xml:space="preserve"> </w:t>
            </w:r>
            <w:r w:rsidR="00852675">
              <w:rPr>
                <w:sz w:val="24"/>
                <w:szCs w:val="20"/>
              </w:rPr>
              <w:t>телом:</w:t>
            </w:r>
          </w:p>
          <w:p w14:paraId="1A3B2FAB" w14:textId="77777777" w:rsidR="00852675" w:rsidRDefault="00852675" w:rsidP="00852675">
            <w:pPr>
              <w:jc w:val="left"/>
              <w:rPr>
                <w:sz w:val="24"/>
                <w:szCs w:val="20"/>
              </w:rPr>
            </w:pPr>
          </w:p>
          <w:p w14:paraId="6BA08025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{</w:t>
            </w:r>
          </w:p>
          <w:p w14:paraId="07610128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studentId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>": 0,</w:t>
            </w:r>
          </w:p>
          <w:p w14:paraId="2F761CCC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userId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>": 0,</w:t>
            </w:r>
          </w:p>
          <w:p w14:paraId="613B799A" w14:textId="77777777" w:rsidR="00852675" w:rsidRPr="00557D00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"text": "</w:t>
            </w:r>
            <w:r w:rsidR="00557D00" w:rsidRPr="00557D00">
              <w:rPr>
                <w:sz w:val="24"/>
                <w:szCs w:val="20"/>
              </w:rPr>
              <w:t>Тестовая</w:t>
            </w:r>
            <w:r w:rsidR="00557D00" w:rsidRPr="00557D00">
              <w:rPr>
                <w:sz w:val="24"/>
                <w:szCs w:val="20"/>
                <w:lang w:val="en-US"/>
              </w:rPr>
              <w:t xml:space="preserve"> </w:t>
            </w:r>
            <w:r w:rsidR="00557D00" w:rsidRPr="00557D00">
              <w:rPr>
                <w:sz w:val="24"/>
                <w:szCs w:val="20"/>
              </w:rPr>
              <w:t>заметка</w:t>
            </w:r>
            <w:r w:rsidRPr="00557D00">
              <w:rPr>
                <w:sz w:val="24"/>
                <w:szCs w:val="20"/>
                <w:lang w:val="en-US"/>
              </w:rPr>
              <w:t>"</w:t>
            </w:r>
          </w:p>
          <w:p w14:paraId="41B4EB54" w14:textId="77777777" w:rsidR="000C36BF" w:rsidRPr="00C544D2" w:rsidRDefault="00852675" w:rsidP="0085267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532" w:type="dxa"/>
          </w:tcPr>
          <w:p w14:paraId="54B4BBF3" w14:textId="77777777" w:rsidR="00641D50" w:rsidRPr="009A4899" w:rsidRDefault="00DE47CB" w:rsidP="00C544D2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Pr="006C3129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ошибки</w:t>
            </w:r>
            <w:r w:rsidRPr="006C3129">
              <w:rPr>
                <w:sz w:val="24"/>
                <w:szCs w:val="20"/>
              </w:rPr>
              <w:t xml:space="preserve"> 40</w:t>
            </w:r>
            <w:r w:rsidR="009A4899" w:rsidRPr="006C3129">
              <w:rPr>
                <w:sz w:val="24"/>
                <w:szCs w:val="20"/>
              </w:rPr>
              <w:t>4</w:t>
            </w:r>
            <w:r w:rsidRPr="006C3129">
              <w:rPr>
                <w:sz w:val="24"/>
                <w:szCs w:val="20"/>
              </w:rPr>
              <w:t xml:space="preserve"> </w:t>
            </w:r>
            <w:r w:rsidR="009A4899" w:rsidRPr="00AE3215">
              <w:rPr>
                <w:sz w:val="24"/>
                <w:szCs w:val="20"/>
                <w:lang w:val="en-US"/>
              </w:rPr>
              <w:t>Not</w:t>
            </w:r>
            <w:r w:rsidR="009A4899" w:rsidRPr="006C3129">
              <w:rPr>
                <w:sz w:val="24"/>
                <w:szCs w:val="20"/>
              </w:rPr>
              <w:t xml:space="preserve"> </w:t>
            </w:r>
            <w:r w:rsidR="009A4899" w:rsidRPr="00AE3215">
              <w:rPr>
                <w:sz w:val="24"/>
                <w:szCs w:val="20"/>
                <w:lang w:val="en-US"/>
              </w:rPr>
              <w:t>Found</w:t>
            </w:r>
            <w:r w:rsidR="00D57865">
              <w:rPr>
                <w:sz w:val="24"/>
                <w:szCs w:val="20"/>
              </w:rPr>
              <w:t xml:space="preserve">. </w:t>
            </w:r>
            <w:r w:rsidR="006C3129">
              <w:rPr>
                <w:sz w:val="24"/>
                <w:szCs w:val="20"/>
              </w:rPr>
              <w:t xml:space="preserve">Тело ответа содержит время получения ошибки, </w:t>
            </w:r>
            <w:r w:rsidR="006C3129" w:rsidRPr="00CC762E">
              <w:rPr>
                <w:sz w:val="24"/>
                <w:szCs w:val="20"/>
              </w:rPr>
              <w:t>информацию</w:t>
            </w:r>
            <w:r w:rsidR="006C3129">
              <w:rPr>
                <w:sz w:val="24"/>
                <w:szCs w:val="20"/>
              </w:rPr>
              <w:t xml:space="preserve"> о коде ответа, а также информацию </w:t>
            </w:r>
            <w:r w:rsidR="006C3129">
              <w:rPr>
                <w:sz w:val="24"/>
                <w:szCs w:val="20"/>
              </w:rPr>
              <w:t>о том,</w:t>
            </w:r>
            <w:r w:rsidR="006C3129">
              <w:rPr>
                <w:sz w:val="24"/>
                <w:szCs w:val="20"/>
              </w:rPr>
              <w:t xml:space="preserve"> что </w:t>
            </w:r>
            <w:r w:rsidR="006C3129">
              <w:rPr>
                <w:sz w:val="24"/>
                <w:szCs w:val="20"/>
              </w:rPr>
              <w:t>студент</w:t>
            </w:r>
            <w:r w:rsidR="006C3129">
              <w:rPr>
                <w:sz w:val="24"/>
                <w:szCs w:val="20"/>
              </w:rPr>
              <w:t xml:space="preserve"> не найден.</w:t>
            </w:r>
          </w:p>
        </w:tc>
        <w:tc>
          <w:tcPr>
            <w:tcW w:w="1704" w:type="dxa"/>
          </w:tcPr>
          <w:p w14:paraId="349B293A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41D50" w14:paraId="2CD483E7" w14:textId="77777777" w:rsidTr="00EF2C93">
        <w:trPr>
          <w:trHeight w:val="454"/>
        </w:trPr>
        <w:tc>
          <w:tcPr>
            <w:tcW w:w="3118" w:type="dxa"/>
            <w:vAlign w:val="center"/>
          </w:tcPr>
          <w:p w14:paraId="15803BDD" w14:textId="77777777" w:rsidR="00DE47CB" w:rsidRPr="00AE3215" w:rsidRDefault="00852675" w:rsidP="00DE47CB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="00DE47CB" w:rsidRPr="00B10885">
              <w:rPr>
                <w:sz w:val="24"/>
                <w:szCs w:val="20"/>
              </w:rPr>
              <w:t>)</w:t>
            </w:r>
            <w:r w:rsidR="00DE47CB">
              <w:rPr>
                <w:sz w:val="24"/>
                <w:szCs w:val="20"/>
              </w:rPr>
              <w:t xml:space="preserve"> </w:t>
            </w:r>
            <w:r w:rsidR="00E61687">
              <w:rPr>
                <w:sz w:val="24"/>
                <w:szCs w:val="20"/>
              </w:rPr>
              <w:t>Убедиться,</w:t>
            </w:r>
            <w:r w:rsidR="00AE3215">
              <w:rPr>
                <w:sz w:val="24"/>
                <w:szCs w:val="20"/>
              </w:rPr>
              <w:t xml:space="preserve"> что студент с </w:t>
            </w:r>
            <w:r w:rsidR="00AE3215">
              <w:rPr>
                <w:sz w:val="24"/>
                <w:szCs w:val="20"/>
                <w:lang w:val="en-US"/>
              </w:rPr>
              <w:t>ID</w:t>
            </w:r>
            <w:r w:rsidR="00AE3215" w:rsidRPr="00AE3215">
              <w:rPr>
                <w:sz w:val="24"/>
                <w:szCs w:val="20"/>
              </w:rPr>
              <w:t xml:space="preserve"> 1 </w:t>
            </w:r>
            <w:r w:rsidR="002E2012">
              <w:rPr>
                <w:sz w:val="24"/>
                <w:szCs w:val="20"/>
              </w:rPr>
              <w:t>существует</w:t>
            </w:r>
          </w:p>
          <w:p w14:paraId="7385506B" w14:textId="77777777" w:rsidR="00AE3215" w:rsidRDefault="00DE47CB" w:rsidP="00AE3215">
            <w:pPr>
              <w:jc w:val="left"/>
              <w:rPr>
                <w:sz w:val="24"/>
                <w:szCs w:val="20"/>
              </w:rPr>
            </w:pPr>
            <w:r w:rsidRPr="00AE3215">
              <w:rPr>
                <w:sz w:val="24"/>
                <w:szCs w:val="20"/>
              </w:rPr>
              <w:t xml:space="preserve">2) </w:t>
            </w:r>
            <w:r w:rsidR="00AE3215">
              <w:rPr>
                <w:sz w:val="24"/>
                <w:szCs w:val="20"/>
              </w:rPr>
              <w:t xml:space="preserve">Выполнить </w:t>
            </w:r>
            <w:r w:rsidR="00AE3215">
              <w:rPr>
                <w:sz w:val="24"/>
                <w:szCs w:val="20"/>
                <w:lang w:val="en-US"/>
              </w:rPr>
              <w:t>POST</w:t>
            </w:r>
            <w:r w:rsidR="00AE3215" w:rsidRPr="00AE3215">
              <w:rPr>
                <w:sz w:val="24"/>
                <w:szCs w:val="20"/>
              </w:rPr>
              <w:t>:</w:t>
            </w:r>
            <w:r w:rsidR="002E2012" w:rsidRPr="002E2012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  <w:lang w:val="en-US"/>
              </w:rPr>
              <w:t>api</w:t>
            </w:r>
            <w:r w:rsidR="00AE3215" w:rsidRPr="00AE3215">
              <w:rPr>
                <w:sz w:val="24"/>
                <w:szCs w:val="20"/>
              </w:rPr>
              <w:t>/</w:t>
            </w:r>
            <w:r w:rsidR="00AE3215">
              <w:rPr>
                <w:sz w:val="24"/>
                <w:szCs w:val="20"/>
                <w:lang w:val="en-US"/>
              </w:rPr>
              <w:t>v</w:t>
            </w:r>
            <w:r w:rsidR="00AE3215" w:rsidRPr="00AE3215">
              <w:rPr>
                <w:sz w:val="24"/>
                <w:szCs w:val="20"/>
              </w:rPr>
              <w:t>1/</w:t>
            </w:r>
            <w:r w:rsidR="00AE3215">
              <w:rPr>
                <w:sz w:val="24"/>
                <w:szCs w:val="20"/>
                <w:lang w:val="en-US"/>
              </w:rPr>
              <w:t>Notes</w:t>
            </w:r>
            <w:r w:rsidR="00AE3215" w:rsidRPr="00AE3215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</w:rPr>
              <w:t xml:space="preserve">запрос в </w:t>
            </w:r>
            <w:r w:rsidR="00AE3215">
              <w:rPr>
                <w:sz w:val="24"/>
                <w:szCs w:val="20"/>
                <w:lang w:val="en-US"/>
              </w:rPr>
              <w:t>API</w:t>
            </w:r>
            <w:r w:rsidR="00AE3215" w:rsidRPr="00852675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  <w:lang w:val="en-US"/>
              </w:rPr>
              <w:t>c</w:t>
            </w:r>
            <w:r w:rsidR="00AE3215" w:rsidRPr="00852675">
              <w:rPr>
                <w:sz w:val="24"/>
                <w:szCs w:val="20"/>
              </w:rPr>
              <w:t xml:space="preserve"> </w:t>
            </w:r>
            <w:r w:rsidR="00AE3215">
              <w:rPr>
                <w:sz w:val="24"/>
                <w:szCs w:val="20"/>
              </w:rPr>
              <w:t>телом:</w:t>
            </w:r>
          </w:p>
          <w:p w14:paraId="5C6B0F7B" w14:textId="77777777" w:rsidR="00AE3215" w:rsidRDefault="00AE3215" w:rsidP="00AE3215">
            <w:pPr>
              <w:jc w:val="left"/>
              <w:rPr>
                <w:sz w:val="24"/>
                <w:szCs w:val="20"/>
              </w:rPr>
            </w:pPr>
          </w:p>
          <w:p w14:paraId="123DD035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{</w:t>
            </w:r>
          </w:p>
          <w:p w14:paraId="686931A8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studentId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 xml:space="preserve">": </w:t>
            </w:r>
            <w:r w:rsidR="00E61687" w:rsidRPr="00557D00">
              <w:rPr>
                <w:sz w:val="24"/>
                <w:szCs w:val="20"/>
                <w:lang w:val="en-US"/>
              </w:rPr>
              <w:t>1</w:t>
            </w:r>
            <w:r w:rsidRPr="00557D00">
              <w:rPr>
                <w:sz w:val="24"/>
                <w:szCs w:val="20"/>
                <w:lang w:val="en-US"/>
              </w:rPr>
              <w:t>,</w:t>
            </w:r>
          </w:p>
          <w:p w14:paraId="26A2E0E9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userId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>": 0,</w:t>
            </w:r>
          </w:p>
          <w:p w14:paraId="519B0D2E" w14:textId="77777777" w:rsidR="00AE3215" w:rsidRPr="00557D00" w:rsidRDefault="00AE3215" w:rsidP="00AE3215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"text": "</w:t>
            </w:r>
            <w:r w:rsidR="00557D00" w:rsidRPr="00557D00">
              <w:rPr>
                <w:sz w:val="24"/>
                <w:szCs w:val="20"/>
              </w:rPr>
              <w:t>Тестовая</w:t>
            </w:r>
            <w:r w:rsidR="00557D00" w:rsidRPr="00557D00">
              <w:rPr>
                <w:sz w:val="24"/>
                <w:szCs w:val="20"/>
                <w:lang w:val="en-US"/>
              </w:rPr>
              <w:t xml:space="preserve"> </w:t>
            </w:r>
            <w:r w:rsidR="00557D00" w:rsidRPr="00557D00">
              <w:rPr>
                <w:sz w:val="24"/>
                <w:szCs w:val="20"/>
              </w:rPr>
              <w:t>заметка</w:t>
            </w:r>
            <w:r w:rsidRPr="00557D00">
              <w:rPr>
                <w:sz w:val="24"/>
                <w:szCs w:val="20"/>
                <w:lang w:val="en-US"/>
              </w:rPr>
              <w:t>"</w:t>
            </w:r>
          </w:p>
          <w:p w14:paraId="445582F0" w14:textId="77777777" w:rsidR="00641D50" w:rsidRPr="00DE47CB" w:rsidRDefault="00AE3215" w:rsidP="00AE3215">
            <w:pPr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532" w:type="dxa"/>
          </w:tcPr>
          <w:p w14:paraId="1F8D1A3D" w14:textId="77777777" w:rsidR="006C3129" w:rsidRPr="0044290F" w:rsidRDefault="002E2012" w:rsidP="006C3129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Pr="00D5786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ошибки</w:t>
            </w:r>
            <w:r w:rsidRPr="00D57865">
              <w:rPr>
                <w:sz w:val="24"/>
                <w:szCs w:val="20"/>
              </w:rPr>
              <w:t xml:space="preserve"> 404 </w:t>
            </w:r>
            <w:r w:rsidRPr="00AE3215">
              <w:rPr>
                <w:sz w:val="24"/>
                <w:szCs w:val="20"/>
                <w:lang w:val="en-US"/>
              </w:rPr>
              <w:t>Not</w:t>
            </w:r>
            <w:r w:rsidRPr="00D57865">
              <w:rPr>
                <w:sz w:val="24"/>
                <w:szCs w:val="20"/>
              </w:rPr>
              <w:t xml:space="preserve"> </w:t>
            </w:r>
            <w:r w:rsidRPr="00AE3215">
              <w:rPr>
                <w:sz w:val="24"/>
                <w:szCs w:val="20"/>
                <w:lang w:val="en-US"/>
              </w:rPr>
              <w:t>Found</w:t>
            </w:r>
            <w:r w:rsidR="00D57865">
              <w:rPr>
                <w:sz w:val="24"/>
                <w:szCs w:val="20"/>
              </w:rPr>
              <w:t xml:space="preserve">. </w:t>
            </w:r>
            <w:r w:rsidR="006C3129">
              <w:rPr>
                <w:sz w:val="24"/>
                <w:szCs w:val="20"/>
              </w:rPr>
              <w:t>Тело ответа содержит</w:t>
            </w:r>
            <w:r w:rsidR="006C3129">
              <w:rPr>
                <w:sz w:val="24"/>
                <w:szCs w:val="20"/>
              </w:rPr>
              <w:t xml:space="preserve"> время получения ошибки, </w:t>
            </w:r>
            <w:r w:rsidR="006C3129" w:rsidRPr="00CC762E">
              <w:rPr>
                <w:sz w:val="24"/>
                <w:szCs w:val="20"/>
              </w:rPr>
              <w:t>информацию</w:t>
            </w:r>
            <w:r w:rsidR="006C3129">
              <w:rPr>
                <w:sz w:val="24"/>
                <w:szCs w:val="20"/>
              </w:rPr>
              <w:t xml:space="preserve"> о коде ответа, </w:t>
            </w:r>
            <w:r w:rsidR="006C3129">
              <w:rPr>
                <w:sz w:val="24"/>
                <w:szCs w:val="20"/>
              </w:rPr>
              <w:t xml:space="preserve">а также информацию </w:t>
            </w:r>
            <w:r w:rsidR="006C3129">
              <w:rPr>
                <w:sz w:val="24"/>
                <w:szCs w:val="20"/>
              </w:rPr>
              <w:t>о том, что пользователь не найден.</w:t>
            </w:r>
            <w:r w:rsidRPr="006C3129">
              <w:rPr>
                <w:sz w:val="24"/>
                <w:szCs w:val="20"/>
              </w:rPr>
              <w:br/>
            </w:r>
          </w:p>
          <w:p w14:paraId="033462F7" w14:textId="77777777" w:rsidR="00641D50" w:rsidRPr="0044290F" w:rsidRDefault="00641D50" w:rsidP="00EF2C93">
            <w:pPr>
              <w:jc w:val="left"/>
              <w:rPr>
                <w:sz w:val="24"/>
                <w:szCs w:val="20"/>
              </w:rPr>
            </w:pPr>
          </w:p>
        </w:tc>
        <w:tc>
          <w:tcPr>
            <w:tcW w:w="1704" w:type="dxa"/>
          </w:tcPr>
          <w:p w14:paraId="0BC5582E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641D50" w14:paraId="4830C695" w14:textId="77777777" w:rsidTr="00CC762E">
        <w:trPr>
          <w:trHeight w:val="454"/>
        </w:trPr>
        <w:tc>
          <w:tcPr>
            <w:tcW w:w="3118" w:type="dxa"/>
            <w:vAlign w:val="center"/>
          </w:tcPr>
          <w:p w14:paraId="6FD4FF4F" w14:textId="77777777" w:rsidR="00E61687" w:rsidRPr="00E61687" w:rsidRDefault="00E61687" w:rsidP="00E61687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  <w:r w:rsidRPr="00B10885">
              <w:rPr>
                <w:sz w:val="24"/>
                <w:szCs w:val="20"/>
              </w:rPr>
              <w:t>)</w:t>
            </w:r>
            <w:r>
              <w:rPr>
                <w:sz w:val="24"/>
                <w:szCs w:val="20"/>
              </w:rPr>
              <w:t xml:space="preserve"> Убедиться, что студент</w:t>
            </w:r>
            <w:r>
              <w:rPr>
                <w:sz w:val="24"/>
                <w:szCs w:val="20"/>
              </w:rPr>
              <w:t xml:space="preserve"> и пользователь</w:t>
            </w:r>
            <w:r>
              <w:rPr>
                <w:sz w:val="24"/>
                <w:szCs w:val="20"/>
              </w:rPr>
              <w:t xml:space="preserve"> с </w:t>
            </w:r>
            <w:r>
              <w:rPr>
                <w:sz w:val="24"/>
                <w:szCs w:val="20"/>
                <w:lang w:val="en-US"/>
              </w:rPr>
              <w:t>ID</w:t>
            </w:r>
            <w:r w:rsidRPr="00AE3215">
              <w:rPr>
                <w:sz w:val="24"/>
                <w:szCs w:val="20"/>
              </w:rPr>
              <w:t xml:space="preserve"> 1 </w:t>
            </w:r>
            <w:r>
              <w:rPr>
                <w:sz w:val="24"/>
                <w:szCs w:val="20"/>
              </w:rPr>
              <w:t>существ</w:t>
            </w:r>
            <w:r>
              <w:rPr>
                <w:sz w:val="24"/>
                <w:szCs w:val="20"/>
              </w:rPr>
              <w:t>уют</w:t>
            </w:r>
          </w:p>
          <w:p w14:paraId="595378D0" w14:textId="77777777" w:rsidR="00E61687" w:rsidRDefault="00E61687" w:rsidP="00E61687">
            <w:pPr>
              <w:jc w:val="left"/>
              <w:rPr>
                <w:sz w:val="24"/>
                <w:szCs w:val="20"/>
              </w:rPr>
            </w:pPr>
            <w:r w:rsidRPr="00AE3215">
              <w:rPr>
                <w:sz w:val="24"/>
                <w:szCs w:val="20"/>
              </w:rPr>
              <w:t xml:space="preserve">2) </w:t>
            </w:r>
            <w:r>
              <w:rPr>
                <w:sz w:val="24"/>
                <w:szCs w:val="20"/>
              </w:rPr>
              <w:t xml:space="preserve">Выполнить </w:t>
            </w:r>
            <w:r>
              <w:rPr>
                <w:sz w:val="24"/>
                <w:szCs w:val="20"/>
                <w:lang w:val="en-US"/>
              </w:rPr>
              <w:t>POST</w:t>
            </w:r>
            <w:r w:rsidRPr="00AE3215">
              <w:rPr>
                <w:sz w:val="24"/>
                <w:szCs w:val="20"/>
              </w:rPr>
              <w:t>:</w:t>
            </w:r>
            <w:r w:rsidRPr="002E2012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api</w:t>
            </w:r>
            <w:r w:rsidRPr="00AE3215">
              <w:rPr>
                <w:sz w:val="24"/>
                <w:szCs w:val="20"/>
              </w:rPr>
              <w:t>/</w:t>
            </w:r>
            <w:r>
              <w:rPr>
                <w:sz w:val="24"/>
                <w:szCs w:val="20"/>
                <w:lang w:val="en-US"/>
              </w:rPr>
              <w:t>v</w:t>
            </w:r>
            <w:r w:rsidRPr="00AE3215">
              <w:rPr>
                <w:sz w:val="24"/>
                <w:szCs w:val="20"/>
              </w:rPr>
              <w:t>1/</w:t>
            </w:r>
            <w:r>
              <w:rPr>
                <w:sz w:val="24"/>
                <w:szCs w:val="20"/>
                <w:lang w:val="en-US"/>
              </w:rPr>
              <w:t>Notes</w:t>
            </w:r>
            <w:r w:rsidRPr="00AE321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 xml:space="preserve">запрос в </w:t>
            </w:r>
            <w:r>
              <w:rPr>
                <w:sz w:val="24"/>
                <w:szCs w:val="20"/>
                <w:lang w:val="en-US"/>
              </w:rPr>
              <w:t>API</w:t>
            </w:r>
            <w:r w:rsidRPr="0085267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  <w:lang w:val="en-US"/>
              </w:rPr>
              <w:t>c</w:t>
            </w:r>
            <w:r w:rsidRPr="00852675">
              <w:rPr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телом:</w:t>
            </w:r>
          </w:p>
          <w:p w14:paraId="724EB693" w14:textId="77777777" w:rsidR="00E61687" w:rsidRDefault="00E61687" w:rsidP="00E61687">
            <w:pPr>
              <w:jc w:val="left"/>
              <w:rPr>
                <w:sz w:val="24"/>
                <w:szCs w:val="20"/>
              </w:rPr>
            </w:pPr>
          </w:p>
          <w:p w14:paraId="50BF1EA3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{</w:t>
            </w:r>
          </w:p>
          <w:p w14:paraId="4F072928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studentId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 xml:space="preserve">": </w:t>
            </w:r>
            <w:r w:rsidR="00EF2C93">
              <w:rPr>
                <w:sz w:val="24"/>
                <w:szCs w:val="20"/>
                <w:lang w:val="en-US"/>
              </w:rPr>
              <w:t>1</w:t>
            </w:r>
            <w:r w:rsidRPr="00557D00">
              <w:rPr>
                <w:sz w:val="24"/>
                <w:szCs w:val="20"/>
                <w:lang w:val="en-US"/>
              </w:rPr>
              <w:t>,</w:t>
            </w:r>
          </w:p>
          <w:p w14:paraId="60C2CA7B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</w:t>
            </w:r>
            <w:proofErr w:type="spellStart"/>
            <w:r w:rsidRPr="00557D00">
              <w:rPr>
                <w:sz w:val="24"/>
                <w:szCs w:val="20"/>
                <w:lang w:val="en-US"/>
              </w:rPr>
              <w:t>userId</w:t>
            </w:r>
            <w:proofErr w:type="spellEnd"/>
            <w:r w:rsidRPr="00557D00">
              <w:rPr>
                <w:sz w:val="24"/>
                <w:szCs w:val="20"/>
                <w:lang w:val="en-US"/>
              </w:rPr>
              <w:t xml:space="preserve">": </w:t>
            </w:r>
            <w:r w:rsidR="00EF2C93">
              <w:rPr>
                <w:sz w:val="24"/>
                <w:szCs w:val="20"/>
                <w:lang w:val="en-US"/>
              </w:rPr>
              <w:t>1</w:t>
            </w:r>
            <w:r w:rsidRPr="00557D00">
              <w:rPr>
                <w:sz w:val="24"/>
                <w:szCs w:val="20"/>
                <w:lang w:val="en-US"/>
              </w:rPr>
              <w:t>,</w:t>
            </w:r>
          </w:p>
          <w:p w14:paraId="2BDEC08E" w14:textId="77777777" w:rsidR="00E61687" w:rsidRPr="00557D00" w:rsidRDefault="00E61687" w:rsidP="00E61687">
            <w:pPr>
              <w:jc w:val="left"/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 xml:space="preserve">  "text": "</w:t>
            </w:r>
            <w:r w:rsidR="00557D00" w:rsidRPr="00557D00">
              <w:rPr>
                <w:sz w:val="24"/>
                <w:szCs w:val="20"/>
              </w:rPr>
              <w:t>Тестовая</w:t>
            </w:r>
            <w:r w:rsidR="00557D00" w:rsidRPr="00557D00">
              <w:rPr>
                <w:sz w:val="24"/>
                <w:szCs w:val="20"/>
                <w:lang w:val="en-US"/>
              </w:rPr>
              <w:t xml:space="preserve"> </w:t>
            </w:r>
            <w:r w:rsidR="00557D00" w:rsidRPr="00557D00">
              <w:rPr>
                <w:sz w:val="24"/>
                <w:szCs w:val="20"/>
              </w:rPr>
              <w:t>заметка</w:t>
            </w:r>
            <w:r w:rsidRPr="00557D00">
              <w:rPr>
                <w:sz w:val="24"/>
                <w:szCs w:val="20"/>
                <w:lang w:val="en-US"/>
              </w:rPr>
              <w:t>"</w:t>
            </w:r>
          </w:p>
          <w:p w14:paraId="1B8DC255" w14:textId="77777777" w:rsidR="00641D50" w:rsidRPr="00557D00" w:rsidRDefault="00E61687" w:rsidP="005246E0">
            <w:pPr>
              <w:rPr>
                <w:sz w:val="24"/>
                <w:szCs w:val="20"/>
                <w:lang w:val="en-US"/>
              </w:rPr>
            </w:pPr>
            <w:r w:rsidRPr="00557D00">
              <w:rPr>
                <w:sz w:val="24"/>
                <w:szCs w:val="20"/>
                <w:lang w:val="en-US"/>
              </w:rPr>
              <w:t>}</w:t>
            </w:r>
          </w:p>
        </w:tc>
        <w:tc>
          <w:tcPr>
            <w:tcW w:w="4532" w:type="dxa"/>
          </w:tcPr>
          <w:p w14:paraId="2864F9F1" w14:textId="77777777" w:rsidR="00CC762E" w:rsidRPr="00CC762E" w:rsidRDefault="00557D00" w:rsidP="00CC762E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Получение</w:t>
            </w:r>
            <w:r w:rsidR="006C3129">
              <w:rPr>
                <w:sz w:val="24"/>
                <w:szCs w:val="20"/>
              </w:rPr>
              <w:t xml:space="preserve"> успеха</w:t>
            </w:r>
            <w:r>
              <w:rPr>
                <w:sz w:val="24"/>
                <w:szCs w:val="20"/>
              </w:rPr>
              <w:t xml:space="preserve"> 201 </w:t>
            </w:r>
            <w:r>
              <w:rPr>
                <w:sz w:val="24"/>
                <w:szCs w:val="20"/>
                <w:lang w:val="en-US"/>
              </w:rPr>
              <w:t>Created</w:t>
            </w:r>
            <w:r w:rsidR="00D57865">
              <w:rPr>
                <w:sz w:val="24"/>
                <w:szCs w:val="20"/>
              </w:rPr>
              <w:t xml:space="preserve">. </w:t>
            </w:r>
            <w:r>
              <w:rPr>
                <w:sz w:val="24"/>
                <w:szCs w:val="20"/>
              </w:rPr>
              <w:t xml:space="preserve">Тело ответа содержит </w:t>
            </w:r>
            <w:r w:rsidR="00CC762E">
              <w:rPr>
                <w:sz w:val="24"/>
                <w:szCs w:val="20"/>
                <w:lang w:val="en-US"/>
              </w:rPr>
              <w:t>ID</w:t>
            </w:r>
            <w:r w:rsidR="00CC762E" w:rsidRPr="00CC762E">
              <w:rPr>
                <w:sz w:val="24"/>
                <w:szCs w:val="20"/>
              </w:rPr>
              <w:t xml:space="preserve"> </w:t>
            </w:r>
            <w:r w:rsidR="00CC762E">
              <w:rPr>
                <w:sz w:val="24"/>
                <w:szCs w:val="20"/>
              </w:rPr>
              <w:t xml:space="preserve">заметки, </w:t>
            </w:r>
            <w:r w:rsidR="00CC762E">
              <w:rPr>
                <w:sz w:val="24"/>
                <w:szCs w:val="20"/>
                <w:lang w:val="en-US"/>
              </w:rPr>
              <w:t>ID</w:t>
            </w:r>
            <w:r w:rsidR="00CC762E" w:rsidRPr="00CC762E">
              <w:rPr>
                <w:sz w:val="24"/>
                <w:szCs w:val="20"/>
              </w:rPr>
              <w:t xml:space="preserve"> </w:t>
            </w:r>
            <w:r w:rsidR="00CC762E">
              <w:rPr>
                <w:sz w:val="24"/>
                <w:szCs w:val="20"/>
              </w:rPr>
              <w:t xml:space="preserve">студента, текст заметки, а </w:t>
            </w:r>
            <w:r w:rsidR="006C3129">
              <w:rPr>
                <w:sz w:val="24"/>
                <w:szCs w:val="20"/>
              </w:rPr>
              <w:t>также</w:t>
            </w:r>
            <w:r w:rsidR="00CC762E">
              <w:rPr>
                <w:sz w:val="24"/>
                <w:szCs w:val="20"/>
              </w:rPr>
              <w:t xml:space="preserve"> информацию об авторе и его роли</w:t>
            </w:r>
            <w:r w:rsidR="006C3129">
              <w:rPr>
                <w:sz w:val="24"/>
                <w:szCs w:val="20"/>
              </w:rPr>
              <w:t>.</w:t>
            </w:r>
          </w:p>
        </w:tc>
        <w:tc>
          <w:tcPr>
            <w:tcW w:w="1704" w:type="dxa"/>
          </w:tcPr>
          <w:p w14:paraId="44D55BD5" w14:textId="77777777" w:rsidR="00641D50" w:rsidRPr="0044290F" w:rsidRDefault="0044290F" w:rsidP="00C544D2">
            <w:pPr>
              <w:jc w:val="left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123F118E" w14:textId="77777777" w:rsidR="00F4028D" w:rsidRDefault="00F4028D" w:rsidP="00D13073">
      <w:pPr>
        <w:pStyle w:val="2"/>
      </w:pPr>
      <w:bookmarkStart w:id="55" w:name="_Toc215610305"/>
      <w:bookmarkStart w:id="56" w:name="_Toc215610348"/>
      <w:bookmarkStart w:id="57" w:name="_Toc215610406"/>
      <w:r>
        <w:lastRenderedPageBreak/>
        <w:t>Функциональное тестирование</w:t>
      </w:r>
      <w:bookmarkEnd w:id="55"/>
      <w:bookmarkEnd w:id="56"/>
      <w:bookmarkEnd w:id="57"/>
    </w:p>
    <w:p w14:paraId="18913CBF" w14:textId="77777777" w:rsidR="00F4028D" w:rsidRDefault="000B70A0" w:rsidP="00F4028D">
      <w:pPr>
        <w:pStyle w:val="a3"/>
      </w:pPr>
      <w:r w:rsidRPr="000B70A0">
        <w:t>Во время курсового проектирования проведено функциональное</w:t>
      </w:r>
      <w:r>
        <w:t xml:space="preserve"> </w:t>
      </w:r>
      <w:r w:rsidRPr="000B70A0">
        <w:t xml:space="preserve">тестирование </w:t>
      </w:r>
      <w:r>
        <w:t>веб-</w:t>
      </w:r>
      <w:r w:rsidRPr="000B70A0">
        <w:t>приложения методом черного ящика, результаты</w:t>
      </w:r>
      <w:r>
        <w:t xml:space="preserve"> </w:t>
      </w:r>
      <w:r w:rsidRPr="000B70A0">
        <w:t xml:space="preserve">тестирования в таблице </w:t>
      </w:r>
      <w:r>
        <w:t>2</w:t>
      </w:r>
      <w:r w:rsidRPr="000B70A0">
        <w:t>.</w:t>
      </w:r>
    </w:p>
    <w:p w14:paraId="16D41BCB" w14:textId="77777777" w:rsidR="0015105F" w:rsidRPr="00A52E58" w:rsidRDefault="0015105F" w:rsidP="0015105F">
      <w:pPr>
        <w:pStyle w:val="aff2"/>
      </w:pPr>
      <w:r w:rsidRPr="00A2751F">
        <w:rPr>
          <w:spacing w:val="40"/>
        </w:rPr>
        <w:t>Таблица</w:t>
      </w:r>
      <w:r>
        <w:t xml:space="preserve"> 2</w:t>
      </w:r>
      <w:r w:rsidRPr="00213985">
        <w:t xml:space="preserve"> – Тестирование</w:t>
      </w:r>
      <w:r>
        <w:t xml:space="preserve"> веб-приложения методом черного ящика</w:t>
      </w:r>
    </w:p>
    <w:tbl>
      <w:tblPr>
        <w:tblStyle w:val="af1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5105F" w14:paraId="0E49EE00" w14:textId="77777777" w:rsidTr="004F0DBC">
        <w:trPr>
          <w:trHeight w:val="454"/>
        </w:trPr>
        <w:tc>
          <w:tcPr>
            <w:tcW w:w="3118" w:type="dxa"/>
            <w:vAlign w:val="center"/>
          </w:tcPr>
          <w:p w14:paraId="623AFB42" w14:textId="77777777" w:rsidR="0015105F" w:rsidRPr="0044290F" w:rsidRDefault="0015105F" w:rsidP="004F0DBC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118" w:type="dxa"/>
            <w:vAlign w:val="center"/>
          </w:tcPr>
          <w:p w14:paraId="0BC5FBE1" w14:textId="77777777" w:rsidR="0015105F" w:rsidRPr="0044290F" w:rsidRDefault="0015105F" w:rsidP="004F0DBC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3118" w:type="dxa"/>
            <w:vAlign w:val="center"/>
          </w:tcPr>
          <w:p w14:paraId="455CA59A" w14:textId="77777777" w:rsidR="0015105F" w:rsidRPr="0044290F" w:rsidRDefault="0015105F" w:rsidP="004F0DBC">
            <w:pPr>
              <w:jc w:val="center"/>
              <w:rPr>
                <w:b/>
                <w:bCs/>
                <w:sz w:val="24"/>
                <w:szCs w:val="20"/>
              </w:rPr>
            </w:pPr>
            <w:r w:rsidRPr="0044290F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15105F" w14:paraId="5A70D7B3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453C1C70" w14:textId="77777777" w:rsidR="0015105F" w:rsidRPr="0044290F" w:rsidRDefault="000400BF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47768D">
              <w:rPr>
                <w:sz w:val="24"/>
                <w:szCs w:val="20"/>
              </w:rPr>
              <w:t>бургер-кнопку</w:t>
            </w:r>
          </w:p>
        </w:tc>
        <w:tc>
          <w:tcPr>
            <w:tcW w:w="3118" w:type="dxa"/>
            <w:vAlign w:val="center"/>
          </w:tcPr>
          <w:p w14:paraId="2E1BD57F" w14:textId="77777777" w:rsidR="0015105F" w:rsidRPr="0044290F" w:rsidRDefault="0047768D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Расширение меню навигации, появление текстовых названий вкладов</w:t>
            </w:r>
          </w:p>
        </w:tc>
        <w:tc>
          <w:tcPr>
            <w:tcW w:w="3118" w:type="dxa"/>
            <w:vAlign w:val="center"/>
          </w:tcPr>
          <w:p w14:paraId="7CDA36AF" w14:textId="77777777" w:rsidR="0015105F" w:rsidRPr="0044290F" w:rsidRDefault="0015105F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619D5233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360FDF3F" w14:textId="77777777" w:rsidR="0015105F" w:rsidRPr="0044290F" w:rsidRDefault="002F59A3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бургер-кнопку</w:t>
            </w:r>
            <w:r>
              <w:rPr>
                <w:sz w:val="24"/>
                <w:szCs w:val="20"/>
              </w:rPr>
              <w:t>, н</w:t>
            </w:r>
            <w:r w:rsidR="0047768D">
              <w:rPr>
                <w:sz w:val="24"/>
                <w:szCs w:val="20"/>
              </w:rPr>
              <w:t>ажать на вкладку Студенты</w:t>
            </w:r>
          </w:p>
        </w:tc>
        <w:tc>
          <w:tcPr>
            <w:tcW w:w="3118" w:type="dxa"/>
            <w:vAlign w:val="center"/>
          </w:tcPr>
          <w:p w14:paraId="19F438F9" w14:textId="77777777" w:rsidR="0015105F" w:rsidRPr="0044290F" w:rsidRDefault="0047768D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</w:t>
            </w:r>
            <w:r w:rsidR="002F59A3">
              <w:rPr>
                <w:sz w:val="24"/>
                <w:szCs w:val="20"/>
              </w:rPr>
              <w:t>ход на экран Студенты</w:t>
            </w:r>
          </w:p>
        </w:tc>
        <w:tc>
          <w:tcPr>
            <w:tcW w:w="3118" w:type="dxa"/>
            <w:vAlign w:val="center"/>
          </w:tcPr>
          <w:p w14:paraId="493A6E11" w14:textId="77777777" w:rsidR="0015105F" w:rsidRPr="0044290F" w:rsidRDefault="0015105F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2A908B9E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6B674810" w14:textId="77777777" w:rsidR="005C3241" w:rsidRDefault="002F59A3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бургер-кнопку,</w:t>
            </w:r>
          </w:p>
          <w:p w14:paraId="74449056" w14:textId="77777777" w:rsidR="0015105F" w:rsidRPr="0044290F" w:rsidRDefault="005C3241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4F6B29">
              <w:rPr>
                <w:sz w:val="24"/>
                <w:szCs w:val="20"/>
              </w:rPr>
              <w:t>кнопку</w:t>
            </w:r>
            <w:r>
              <w:rPr>
                <w:sz w:val="24"/>
                <w:szCs w:val="20"/>
              </w:rPr>
              <w:t xml:space="preserve"> </w:t>
            </w:r>
            <w:r w:rsidR="004F6B29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Студенты</w:t>
            </w:r>
            <w:r w:rsidR="004F6B29">
              <w:rPr>
                <w:sz w:val="24"/>
                <w:szCs w:val="20"/>
              </w:rPr>
              <w:t>»</w:t>
            </w:r>
            <w:r>
              <w:rPr>
                <w:sz w:val="24"/>
                <w:szCs w:val="20"/>
              </w:rPr>
              <w:t>,</w:t>
            </w:r>
            <w:r w:rsidR="002F59A3">
              <w:rPr>
                <w:sz w:val="24"/>
                <w:szCs w:val="20"/>
              </w:rPr>
              <w:t xml:space="preserve"> нажать на </w:t>
            </w:r>
            <w:r w:rsidR="004F6B29">
              <w:rPr>
                <w:sz w:val="24"/>
                <w:szCs w:val="20"/>
              </w:rPr>
              <w:t xml:space="preserve">кнопку </w:t>
            </w:r>
            <w:r w:rsidR="004F6B29">
              <w:rPr>
                <w:sz w:val="24"/>
                <w:szCs w:val="20"/>
              </w:rPr>
              <w:t>«</w:t>
            </w:r>
            <w:r>
              <w:rPr>
                <w:sz w:val="24"/>
                <w:szCs w:val="20"/>
              </w:rPr>
              <w:t>Общежитие</w:t>
            </w:r>
            <w:r w:rsidR="004F6B29">
              <w:rPr>
                <w:sz w:val="24"/>
                <w:szCs w:val="20"/>
              </w:rPr>
              <w:t>»</w:t>
            </w:r>
          </w:p>
        </w:tc>
        <w:tc>
          <w:tcPr>
            <w:tcW w:w="3118" w:type="dxa"/>
            <w:vAlign w:val="center"/>
          </w:tcPr>
          <w:p w14:paraId="05621D45" w14:textId="77777777" w:rsidR="0015105F" w:rsidRPr="0044290F" w:rsidRDefault="005C3241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экран </w:t>
            </w:r>
            <w:r>
              <w:rPr>
                <w:sz w:val="24"/>
                <w:szCs w:val="20"/>
              </w:rPr>
              <w:t>Общежитие</w:t>
            </w:r>
          </w:p>
        </w:tc>
        <w:tc>
          <w:tcPr>
            <w:tcW w:w="3118" w:type="dxa"/>
            <w:vAlign w:val="center"/>
          </w:tcPr>
          <w:p w14:paraId="20099472" w14:textId="77777777" w:rsidR="0015105F" w:rsidRPr="0044290F" w:rsidRDefault="0015105F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44D362AC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0648FAB4" w14:textId="77777777" w:rsidR="000B1091" w:rsidRDefault="000B1091" w:rsidP="000B1091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бургер-кнопку,</w:t>
            </w:r>
          </w:p>
          <w:p w14:paraId="38C677C0" w14:textId="77777777" w:rsidR="0015105F" w:rsidRPr="0044290F" w:rsidRDefault="004F6B29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«Расселение», </w:t>
            </w:r>
            <w:r>
              <w:rPr>
                <w:sz w:val="24"/>
                <w:szCs w:val="20"/>
              </w:rPr>
              <w:t>нажать на кнопку «Общежитие»</w:t>
            </w:r>
          </w:p>
        </w:tc>
        <w:tc>
          <w:tcPr>
            <w:tcW w:w="3118" w:type="dxa"/>
            <w:vAlign w:val="center"/>
          </w:tcPr>
          <w:p w14:paraId="30ECC89C" w14:textId="77777777" w:rsidR="0015105F" w:rsidRPr="0044290F" w:rsidRDefault="000B1091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Сброс выбранной вкладки на странице Общежитие, переход ко вкладке Структура</w:t>
            </w:r>
          </w:p>
        </w:tc>
        <w:tc>
          <w:tcPr>
            <w:tcW w:w="3118" w:type="dxa"/>
            <w:vAlign w:val="center"/>
          </w:tcPr>
          <w:p w14:paraId="06D8C392" w14:textId="77777777" w:rsidR="0015105F" w:rsidRPr="0044290F" w:rsidRDefault="0015105F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5105F" w14:paraId="6590CBDE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7C7D47E2" w14:textId="77777777" w:rsidR="0015105F" w:rsidRPr="0044290F" w:rsidRDefault="00DA7180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«Расселение», </w:t>
            </w:r>
            <w:r>
              <w:rPr>
                <w:sz w:val="24"/>
                <w:szCs w:val="20"/>
              </w:rPr>
              <w:t>обновить страницу</w:t>
            </w:r>
          </w:p>
        </w:tc>
        <w:tc>
          <w:tcPr>
            <w:tcW w:w="3118" w:type="dxa"/>
            <w:vAlign w:val="center"/>
          </w:tcPr>
          <w:p w14:paraId="6D3B9C6A" w14:textId="77777777" w:rsidR="0015105F" w:rsidRPr="0044290F" w:rsidRDefault="00DA7180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Сброс выбранной вкладки не происходит</w:t>
            </w:r>
          </w:p>
        </w:tc>
        <w:tc>
          <w:tcPr>
            <w:tcW w:w="3118" w:type="dxa"/>
            <w:vAlign w:val="center"/>
          </w:tcPr>
          <w:p w14:paraId="22EC7D54" w14:textId="77777777" w:rsidR="0015105F" w:rsidRPr="0044290F" w:rsidRDefault="0015105F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0AD4D085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7EE9E101" w14:textId="77777777" w:rsidR="00DA7180" w:rsidRDefault="00DA7180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кнопку «Расселение», </w:t>
            </w:r>
            <w:r>
              <w:rPr>
                <w:sz w:val="24"/>
                <w:szCs w:val="20"/>
              </w:rPr>
              <w:t xml:space="preserve">нажать на </w:t>
            </w:r>
            <w:r w:rsidR="004C4543">
              <w:rPr>
                <w:sz w:val="24"/>
                <w:szCs w:val="20"/>
              </w:rPr>
              <w:t xml:space="preserve">строку записи о </w:t>
            </w:r>
            <w:r w:rsidR="00123146">
              <w:rPr>
                <w:sz w:val="24"/>
                <w:szCs w:val="20"/>
              </w:rPr>
              <w:t xml:space="preserve">незаселённом </w:t>
            </w:r>
            <w:r w:rsidR="004C4543">
              <w:rPr>
                <w:sz w:val="24"/>
                <w:szCs w:val="20"/>
              </w:rPr>
              <w:t>студенте</w:t>
            </w:r>
          </w:p>
        </w:tc>
        <w:tc>
          <w:tcPr>
            <w:tcW w:w="3118" w:type="dxa"/>
            <w:vAlign w:val="center"/>
          </w:tcPr>
          <w:p w14:paraId="6D69F000" w14:textId="77777777" w:rsidR="00DA7180" w:rsidRDefault="004C4543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Студент автоматически выбирается в поле Студент</w:t>
            </w:r>
          </w:p>
        </w:tc>
        <w:tc>
          <w:tcPr>
            <w:tcW w:w="3118" w:type="dxa"/>
            <w:vAlign w:val="center"/>
          </w:tcPr>
          <w:p w14:paraId="14292DF5" w14:textId="77777777" w:rsidR="00DA7180" w:rsidRPr="0044290F" w:rsidRDefault="00123146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48E0C552" w14:textId="77777777" w:rsidTr="008011C7">
        <w:trPr>
          <w:trHeight w:val="733"/>
        </w:trPr>
        <w:tc>
          <w:tcPr>
            <w:tcW w:w="3118" w:type="dxa"/>
            <w:vAlign w:val="center"/>
          </w:tcPr>
          <w:p w14:paraId="215040DB" w14:textId="77777777" w:rsidR="00DA7180" w:rsidRDefault="00123146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</w:t>
            </w:r>
            <w:r w:rsidR="00C37FC7">
              <w:rPr>
                <w:sz w:val="24"/>
                <w:szCs w:val="20"/>
              </w:rPr>
              <w:t xml:space="preserve">карточку блока </w:t>
            </w:r>
          </w:p>
        </w:tc>
        <w:tc>
          <w:tcPr>
            <w:tcW w:w="3118" w:type="dxa"/>
            <w:vAlign w:val="center"/>
          </w:tcPr>
          <w:p w14:paraId="1ED4D06D" w14:textId="77777777" w:rsidR="00DA7180" w:rsidRDefault="00C37FC7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Открытие модального окна информации о блоке</w:t>
            </w:r>
          </w:p>
        </w:tc>
        <w:tc>
          <w:tcPr>
            <w:tcW w:w="3118" w:type="dxa"/>
            <w:vAlign w:val="center"/>
          </w:tcPr>
          <w:p w14:paraId="654CA848" w14:textId="77777777" w:rsidR="00DA7180" w:rsidRPr="0044290F" w:rsidRDefault="00123146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2CB38D79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71FEBB98" w14:textId="77777777" w:rsidR="00DA7180" w:rsidRDefault="00C37FC7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Нажать на карточку </w:t>
            </w:r>
            <w:proofErr w:type="gramStart"/>
            <w:r>
              <w:rPr>
                <w:sz w:val="24"/>
                <w:szCs w:val="20"/>
              </w:rPr>
              <w:t>блока</w:t>
            </w:r>
            <w:proofErr w:type="gramEnd"/>
            <w:r>
              <w:rPr>
                <w:sz w:val="24"/>
                <w:szCs w:val="20"/>
              </w:rPr>
              <w:t xml:space="preserve"> в котором есть хотя бы одно свободное место,</w:t>
            </w:r>
            <w:r w:rsidR="00481CD6">
              <w:rPr>
                <w:sz w:val="24"/>
                <w:szCs w:val="20"/>
              </w:rPr>
              <w:t xml:space="preserve"> нажать на область с надписью «Свободное место»</w:t>
            </w:r>
          </w:p>
        </w:tc>
        <w:tc>
          <w:tcPr>
            <w:tcW w:w="3118" w:type="dxa"/>
            <w:vAlign w:val="center"/>
          </w:tcPr>
          <w:p w14:paraId="546FAA22" w14:textId="77777777" w:rsidR="00DA7180" w:rsidRDefault="00481CD6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Переход на вкладку «Расселение», </w:t>
            </w:r>
            <w:r w:rsidR="00ED370D">
              <w:rPr>
                <w:sz w:val="24"/>
                <w:szCs w:val="20"/>
              </w:rPr>
              <w:t>автоматическое заполнение полей Этаж и Комната значениями пустого мест</w:t>
            </w:r>
          </w:p>
        </w:tc>
        <w:tc>
          <w:tcPr>
            <w:tcW w:w="3118" w:type="dxa"/>
            <w:vAlign w:val="center"/>
          </w:tcPr>
          <w:p w14:paraId="5ADEB430" w14:textId="77777777" w:rsidR="00DA7180" w:rsidRPr="0044290F" w:rsidRDefault="00123146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DA7180" w14:paraId="742AC25D" w14:textId="77777777" w:rsidTr="004C4543">
        <w:trPr>
          <w:trHeight w:val="454"/>
        </w:trPr>
        <w:tc>
          <w:tcPr>
            <w:tcW w:w="3118" w:type="dxa"/>
            <w:vAlign w:val="center"/>
          </w:tcPr>
          <w:p w14:paraId="7F473458" w14:textId="77777777" w:rsidR="00DA7180" w:rsidRDefault="008011C7" w:rsidP="004F0DBC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«Расселение», нажать на строку записи о незаселённом студенте</w:t>
            </w:r>
          </w:p>
        </w:tc>
        <w:tc>
          <w:tcPr>
            <w:tcW w:w="3118" w:type="dxa"/>
            <w:vAlign w:val="center"/>
          </w:tcPr>
          <w:p w14:paraId="69B0088E" w14:textId="77777777" w:rsidR="00DA7180" w:rsidRDefault="008011C7" w:rsidP="004C4543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поле Комната отображаются пустые комнаты и комнаты к которых проживают студенты того же пола</w:t>
            </w:r>
          </w:p>
        </w:tc>
        <w:tc>
          <w:tcPr>
            <w:tcW w:w="3118" w:type="dxa"/>
            <w:vAlign w:val="center"/>
          </w:tcPr>
          <w:p w14:paraId="214521B4" w14:textId="77777777" w:rsidR="00DA7180" w:rsidRPr="0044290F" w:rsidRDefault="00123146" w:rsidP="004F0DBC">
            <w:pPr>
              <w:jc w:val="center"/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2E767C2B" w14:textId="77777777" w:rsidR="0015105F" w:rsidRPr="00F4028D" w:rsidRDefault="0015105F" w:rsidP="00F4028D">
      <w:pPr>
        <w:pStyle w:val="a3"/>
      </w:pPr>
    </w:p>
    <w:p w14:paraId="1286410F" w14:textId="77777777" w:rsidR="00F4028D" w:rsidRDefault="00F4028D" w:rsidP="00D13073">
      <w:pPr>
        <w:pStyle w:val="1"/>
      </w:pPr>
      <w:bookmarkStart w:id="58" w:name="_Toc215610306"/>
      <w:bookmarkStart w:id="59" w:name="_Toc215610349"/>
      <w:bookmarkStart w:id="60" w:name="_Toc215610407"/>
      <w:r>
        <w:lastRenderedPageBreak/>
        <w:t xml:space="preserve">Инструкция по эксплуатации </w:t>
      </w:r>
      <w:r w:rsidR="00185665">
        <w:t>программного обеспечения</w:t>
      </w:r>
      <w:bookmarkEnd w:id="58"/>
      <w:bookmarkEnd w:id="59"/>
      <w:bookmarkEnd w:id="60"/>
    </w:p>
    <w:p w14:paraId="437AA235" w14:textId="77777777" w:rsidR="00F4028D" w:rsidRDefault="00F4028D" w:rsidP="00D13073">
      <w:pPr>
        <w:pStyle w:val="2"/>
      </w:pPr>
      <w:bookmarkStart w:id="61" w:name="_Toc215610307"/>
      <w:bookmarkStart w:id="62" w:name="_Toc215610350"/>
      <w:bookmarkStart w:id="63" w:name="_Toc215610408"/>
      <w:r>
        <w:t>Установка программного обеспечения</w:t>
      </w:r>
      <w:bookmarkEnd w:id="61"/>
      <w:bookmarkEnd w:id="62"/>
      <w:bookmarkEnd w:id="63"/>
    </w:p>
    <w:p w14:paraId="11515C46" w14:textId="12C7A78E" w:rsidR="009B66D0" w:rsidRDefault="009B66D0" w:rsidP="009B66D0">
      <w:pPr>
        <w:pStyle w:val="a3"/>
      </w:pPr>
      <w:r>
        <w:t xml:space="preserve">Для функционирования </w:t>
      </w:r>
      <w:r w:rsidR="006965D4">
        <w:t>подсистемы</w:t>
      </w:r>
      <w:r>
        <w:t xml:space="preserve"> на стороне сервера достаточны следующие программные и технические средства:</w:t>
      </w:r>
    </w:p>
    <w:p w14:paraId="794DA213" w14:textId="77777777" w:rsidR="009B66D0" w:rsidRDefault="009B66D0" w:rsidP="009B66D0">
      <w:pPr>
        <w:pStyle w:val="a1"/>
      </w:pPr>
      <w:r>
        <w:t>ОС Ubuntu Server версии 20.04 или аналоги</w:t>
      </w:r>
      <w:r w:rsidRPr="009E56FC">
        <w:t>;</w:t>
      </w:r>
    </w:p>
    <w:p w14:paraId="32AE9190" w14:textId="77777777" w:rsidR="009B66D0" w:rsidRDefault="009B66D0" w:rsidP="009B66D0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6E1309FE" w14:textId="77777777" w:rsidR="009B66D0" w:rsidRDefault="009B66D0" w:rsidP="009B66D0">
      <w:pPr>
        <w:pStyle w:val="a1"/>
      </w:pPr>
      <w:r>
        <w:t>свободная оперативная память объемом 4 ГБ</w:t>
      </w:r>
      <w:r w:rsidRPr="009965FB">
        <w:t>;</w:t>
      </w:r>
    </w:p>
    <w:p w14:paraId="4B363746" w14:textId="569F9525" w:rsidR="006739FE" w:rsidRDefault="00310E45" w:rsidP="00D557C7">
      <w:pPr>
        <w:pStyle w:val="a1"/>
      </w:pPr>
      <w:r>
        <w:t>дополнительные компоненты:</w:t>
      </w:r>
      <w:r w:rsidR="00555C61">
        <w:t xml:space="preserve"> </w:t>
      </w:r>
      <w:r w:rsidR="00555C61">
        <w:rPr>
          <w:lang w:val="en-US"/>
        </w:rPr>
        <w:t>Docker</w:t>
      </w:r>
      <w:r w:rsidR="00555C61">
        <w:t xml:space="preserve">, </w:t>
      </w:r>
      <w:r w:rsidR="00555C61">
        <w:rPr>
          <w:lang w:val="en-US"/>
        </w:rPr>
        <w:t>docker</w:t>
      </w:r>
      <w:r w:rsidR="00555C61" w:rsidRPr="00555C61">
        <w:t>-</w:t>
      </w:r>
      <w:r w:rsidR="00555C61">
        <w:rPr>
          <w:lang w:val="en-US"/>
        </w:rPr>
        <w:t>compose</w:t>
      </w:r>
      <w:r w:rsidR="00555C61">
        <w:t>,</w:t>
      </w:r>
      <w:r>
        <w:t xml:space="preserve"> MySQL 8.0 (или выше), </w:t>
      </w:r>
      <w:r w:rsidR="00555C61">
        <w:rPr>
          <w:lang w:val="en-US"/>
        </w:rPr>
        <w:t>Caddy</w:t>
      </w:r>
      <w:r w:rsidR="00555C61" w:rsidRPr="00555C61">
        <w:t xml:space="preserve"> </w:t>
      </w:r>
      <w:r>
        <w:t xml:space="preserve">(или </w:t>
      </w:r>
      <w:r w:rsidR="00555C61">
        <w:t>Nginx</w:t>
      </w:r>
      <w:r w:rsidR="00286649" w:rsidRPr="00286649">
        <w:t xml:space="preserve">), </w:t>
      </w:r>
      <w:r w:rsidR="00286649">
        <w:t>.</w:t>
      </w:r>
      <w:r w:rsidR="00286649">
        <w:rPr>
          <w:lang w:val="en-US"/>
        </w:rPr>
        <w:t>Net</w:t>
      </w:r>
      <w:r w:rsidR="00286649" w:rsidRPr="00AC08D3">
        <w:t xml:space="preserve"> </w:t>
      </w:r>
      <w:r w:rsidR="00286649">
        <w:rPr>
          <w:lang w:val="en-US"/>
        </w:rPr>
        <w:t>SDK</w:t>
      </w:r>
      <w:r w:rsidR="00286649">
        <w:t xml:space="preserve"> версии не ниже 8.0</w:t>
      </w:r>
      <w:r w:rsidR="0021693F" w:rsidRPr="0021693F">
        <w:t xml:space="preserve"> </w:t>
      </w:r>
      <w:r w:rsidR="0021693F">
        <w:t xml:space="preserve">для работы </w:t>
      </w:r>
      <w:r w:rsidR="0021693F">
        <w:rPr>
          <w:lang w:val="en-US"/>
        </w:rPr>
        <w:t>API</w:t>
      </w:r>
      <w:r w:rsidR="0021693F" w:rsidRPr="0021693F">
        <w:t>.</w:t>
      </w:r>
    </w:p>
    <w:p w14:paraId="28AB6AAF" w14:textId="7BD1E63A" w:rsidR="00D557C7" w:rsidRDefault="00D557C7" w:rsidP="006739FE">
      <w:pPr>
        <w:pStyle w:val="a1"/>
        <w:numPr>
          <w:ilvl w:val="0"/>
          <w:numId w:val="0"/>
        </w:numPr>
        <w:ind w:firstLine="709"/>
      </w:pPr>
      <w:r>
        <w:t xml:space="preserve">Для установки серверной части необходимо </w:t>
      </w:r>
      <w:r w:rsidR="00C45A25">
        <w:t>выполнить следующую последовательность действий:</w:t>
      </w:r>
    </w:p>
    <w:p w14:paraId="6FC0D5DE" w14:textId="0F5DEE98" w:rsidR="00C45A25" w:rsidRDefault="00C45A25" w:rsidP="00C45A25">
      <w:pPr>
        <w:pStyle w:val="a"/>
      </w:pPr>
      <w:r>
        <w:t xml:space="preserve"> </w:t>
      </w:r>
      <w:r w:rsidR="00C772B7">
        <w:t>Поместить файлы проекта на сервер</w:t>
      </w:r>
      <w:r w:rsidR="00E0137E" w:rsidRPr="00E0137E">
        <w:t>;</w:t>
      </w:r>
    </w:p>
    <w:p w14:paraId="21B0FFDF" w14:textId="18CC1CA8" w:rsidR="00C772B7" w:rsidRDefault="00C772B7" w:rsidP="00C45A25">
      <w:pPr>
        <w:pStyle w:val="a"/>
      </w:pPr>
      <w:r>
        <w:t xml:space="preserve">Добавить в корень проекта </w:t>
      </w:r>
      <w:proofErr w:type="gramStart"/>
      <w:r w:rsidR="00DE1DE6">
        <w:t>файл .</w:t>
      </w:r>
      <w:proofErr w:type="spellStart"/>
      <w:r w:rsidR="00DE1DE6">
        <w:t>env</w:t>
      </w:r>
      <w:proofErr w:type="spellEnd"/>
      <w:proofErr w:type="gramEnd"/>
      <w:r w:rsidR="00CF3017" w:rsidRPr="00CF3017">
        <w:t xml:space="preserve"> </w:t>
      </w:r>
      <w:r w:rsidR="00CF3017">
        <w:t>и задать значения переменных окружения</w:t>
      </w:r>
      <w:r w:rsidR="00241C5A">
        <w:t xml:space="preserve"> (листинг 8)</w:t>
      </w:r>
      <w:r w:rsidR="00E0137E" w:rsidRPr="00E0137E">
        <w:t>;</w:t>
      </w:r>
    </w:p>
    <w:p w14:paraId="06EFCF82" w14:textId="480AB6E8" w:rsidR="006739FE" w:rsidRPr="00E91236" w:rsidRDefault="009951BE" w:rsidP="00E91236">
      <w:pPr>
        <w:pStyle w:val="a"/>
      </w:pPr>
      <w:r>
        <w:t xml:space="preserve">В корневой папке проекта, через терминал выполнить команду </w:t>
      </w:r>
      <w:r>
        <w:rPr>
          <w:lang w:val="en-US"/>
        </w:rPr>
        <w:t>docker</w:t>
      </w:r>
      <w:r w:rsidRPr="009951BE">
        <w:t xml:space="preserve"> </w:t>
      </w:r>
      <w:r>
        <w:rPr>
          <w:lang w:val="en-US"/>
        </w:rPr>
        <w:t>compose</w:t>
      </w:r>
      <w:r w:rsidRPr="009951BE">
        <w:t xml:space="preserve"> </w:t>
      </w:r>
      <w:r>
        <w:rPr>
          <w:lang w:val="en-US"/>
        </w:rPr>
        <w:t>up</w:t>
      </w:r>
      <w:r w:rsidRPr="009951BE">
        <w:t xml:space="preserve"> -</w:t>
      </w:r>
      <w:r>
        <w:rPr>
          <w:lang w:val="en-US"/>
        </w:rPr>
        <w:t>d</w:t>
      </w:r>
      <w:r w:rsidR="00654E0C" w:rsidRPr="00654E0C">
        <w:t>.</w:t>
      </w:r>
    </w:p>
    <w:p w14:paraId="7490617E" w14:textId="1A8A16C2" w:rsidR="00E91236" w:rsidRDefault="00E91236" w:rsidP="00E91236">
      <w:pPr>
        <w:pStyle w:val="aff2"/>
        <w:rPr>
          <w:lang w:val="en-US"/>
        </w:rPr>
      </w:pPr>
      <w:r w:rsidRPr="00E91236">
        <w:rPr>
          <w:rStyle w:val="aff"/>
        </w:rPr>
        <w:t>Листинг 8</w:t>
      </w:r>
      <w:r>
        <w:t xml:space="preserve"> – Пример </w:t>
      </w:r>
      <w:proofErr w:type="gramStart"/>
      <w:r>
        <w:t>файла .</w:t>
      </w:r>
      <w:r>
        <w:rPr>
          <w:lang w:val="en-US"/>
        </w:rPr>
        <w:t>env</w:t>
      </w:r>
      <w:proofErr w:type="gramEnd"/>
    </w:p>
    <w:p w14:paraId="57C49D7B" w14:textId="77777777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DB_ROOT_PASSWORD=YOUR_ROOT_PASSWORD</w:t>
      </w:r>
    </w:p>
    <w:p w14:paraId="2CDA5C50" w14:textId="77777777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DB_NAME=YOUR_DB_NAME</w:t>
      </w:r>
    </w:p>
    <w:p w14:paraId="501440BA" w14:textId="77777777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DB_USER=YOUR_DB_USER</w:t>
      </w:r>
    </w:p>
    <w:p w14:paraId="34040D57" w14:textId="77777777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DB_PASSWORD=YOUR_PASSWORD</w:t>
      </w:r>
    </w:p>
    <w:p w14:paraId="1A80A06B" w14:textId="77777777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ASPNETCORE_ENVIRONMENT=Production</w:t>
      </w:r>
    </w:p>
    <w:p w14:paraId="5396EC3B" w14:textId="15FB4AFE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FRONTEND_API_URL=https://api.</w:t>
      </w:r>
      <w:r>
        <w:rPr>
          <w:lang w:val="en-US"/>
        </w:rPr>
        <w:t>YOUR_DOMEN_NAME</w:t>
      </w:r>
    </w:p>
    <w:p w14:paraId="5FF17896" w14:textId="4DA56B70" w:rsidR="00312D92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CORS_ORIGINS=http://localhost:5173,https://</w:t>
      </w:r>
      <w:r>
        <w:rPr>
          <w:lang w:val="en-US"/>
        </w:rPr>
        <w:t>YOUR_DOMEN_NAME</w:t>
      </w:r>
    </w:p>
    <w:p w14:paraId="6075EB9A" w14:textId="1443338D" w:rsidR="00E91236" w:rsidRPr="00312D92" w:rsidRDefault="00312D92" w:rsidP="00312D92">
      <w:pPr>
        <w:pStyle w:val="aff0"/>
        <w:rPr>
          <w:lang w:val="en-US"/>
        </w:rPr>
      </w:pPr>
      <w:r w:rsidRPr="00312D92">
        <w:rPr>
          <w:lang w:val="en-US"/>
        </w:rPr>
        <w:t>DB_VOLUME_NAME=YOUR_DB_VOLUME_NAME</w:t>
      </w:r>
    </w:p>
    <w:p w14:paraId="3DFCF09C" w14:textId="6DF0E5CD" w:rsidR="009B66D0" w:rsidRPr="007B0B32" w:rsidRDefault="009B66D0" w:rsidP="009B66D0">
      <w:pPr>
        <w:pStyle w:val="a3"/>
      </w:pPr>
      <w:r>
        <w:t xml:space="preserve">Для функционирования </w:t>
      </w:r>
      <w:r w:rsidR="00DD7FC6">
        <w:t xml:space="preserve">веб-приложения </w:t>
      </w:r>
      <w:r w:rsidR="006739FE">
        <w:t xml:space="preserve">на стороне клиента </w:t>
      </w:r>
      <w:r>
        <w:t>достаточны следующие программные и технические средства:</w:t>
      </w:r>
    </w:p>
    <w:p w14:paraId="2BA75CE0" w14:textId="77777777" w:rsidR="009B66D0" w:rsidRDefault="009B66D0" w:rsidP="009B66D0">
      <w:pPr>
        <w:pStyle w:val="a1"/>
      </w:pPr>
      <w:r>
        <w:lastRenderedPageBreak/>
        <w:t>веб-браузер: Google Chrome (версии 90 и выше), Mozilla Firefox (версии 88 и выше)</w:t>
      </w:r>
      <w:r w:rsidRPr="009E56FC">
        <w:t>;</w:t>
      </w:r>
    </w:p>
    <w:p w14:paraId="4EA2CCCC" w14:textId="77777777" w:rsidR="009B66D0" w:rsidRDefault="009B66D0" w:rsidP="009B66D0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56979CA1" w14:textId="056BD396" w:rsidR="009B66D0" w:rsidRDefault="009B66D0" w:rsidP="009B66D0">
      <w:pPr>
        <w:pStyle w:val="a1"/>
      </w:pPr>
      <w:r>
        <w:t xml:space="preserve">оперативная память: минимум </w:t>
      </w:r>
      <w:r w:rsidR="000C6F74">
        <w:t>1</w:t>
      </w:r>
      <w:r>
        <w:t xml:space="preserve"> ГБ</w:t>
      </w:r>
      <w:r>
        <w:rPr>
          <w:lang w:val="en-US"/>
        </w:rPr>
        <w:t>;</w:t>
      </w:r>
    </w:p>
    <w:p w14:paraId="1160A342" w14:textId="77777777" w:rsidR="009B66D0" w:rsidRDefault="009B66D0" w:rsidP="009B66D0">
      <w:pPr>
        <w:pStyle w:val="a1"/>
      </w:pPr>
      <w:r>
        <w:t>постоянное интернет-подключение.</w:t>
      </w:r>
    </w:p>
    <w:p w14:paraId="5EF192DA" w14:textId="05548F09" w:rsidR="00352843" w:rsidRDefault="00352843" w:rsidP="00352843">
      <w:pPr>
        <w:pStyle w:val="a3"/>
      </w:pPr>
      <w:r>
        <w:t xml:space="preserve">В </w:t>
      </w:r>
      <w:r w:rsidRPr="00352843">
        <w:t>веб</w:t>
      </w:r>
      <w:r>
        <w:t>-приложении</w:t>
      </w:r>
      <w:r w:rsidR="006708B4">
        <w:t xml:space="preserve"> </w:t>
      </w:r>
      <w:r>
        <w:t>используются следующие данные для авторизации:</w:t>
      </w:r>
    </w:p>
    <w:p w14:paraId="3D51F334" w14:textId="539F46B3" w:rsidR="00FF4EB6" w:rsidRDefault="00381D2B" w:rsidP="00381D2B">
      <w:pPr>
        <w:pStyle w:val="a1"/>
        <w:rPr>
          <w:lang w:val="en-US"/>
        </w:rPr>
      </w:pPr>
      <w:r>
        <w:t xml:space="preserve">логин – </w:t>
      </w:r>
      <w:r>
        <w:rPr>
          <w:lang w:val="en-US"/>
        </w:rPr>
        <w:t>admin</w:t>
      </w:r>
    </w:p>
    <w:p w14:paraId="459346A3" w14:textId="02D79965" w:rsidR="00FF4EB6" w:rsidRPr="00381D2B" w:rsidRDefault="00381D2B" w:rsidP="00381D2B">
      <w:pPr>
        <w:pStyle w:val="a1"/>
        <w:rPr>
          <w:lang w:val="en-US"/>
        </w:rPr>
      </w:pPr>
      <w:r>
        <w:t xml:space="preserve">пароль – </w:t>
      </w:r>
      <w:r>
        <w:rPr>
          <w:lang w:val="en-US"/>
        </w:rPr>
        <w:t xml:space="preserve">admin </w:t>
      </w:r>
    </w:p>
    <w:p w14:paraId="5DA8D4A6" w14:textId="0436D9C0" w:rsidR="000A2562" w:rsidRDefault="00F4028D" w:rsidP="00E84E6A">
      <w:pPr>
        <w:pStyle w:val="2"/>
        <w:rPr>
          <w:lang w:val="en-US"/>
        </w:rPr>
      </w:pPr>
      <w:bookmarkStart w:id="64" w:name="_Toc215610308"/>
      <w:bookmarkStart w:id="65" w:name="_Toc215610351"/>
      <w:bookmarkStart w:id="66" w:name="_Toc215610409"/>
      <w:r>
        <w:t>Инструкция по работе</w:t>
      </w:r>
      <w:bookmarkEnd w:id="64"/>
      <w:bookmarkEnd w:id="65"/>
      <w:bookmarkEnd w:id="66"/>
    </w:p>
    <w:p w14:paraId="2B95A385" w14:textId="7059EE44" w:rsidR="00097674" w:rsidRDefault="006A5029" w:rsidP="0093034F">
      <w:pPr>
        <w:pStyle w:val="a3"/>
      </w:pPr>
      <w:r>
        <w:t xml:space="preserve">Веб-приложение предназначено для </w:t>
      </w:r>
      <w:r>
        <w:t>упрощения</w:t>
      </w:r>
      <w:r w:rsidRPr="007C605F">
        <w:t xml:space="preserve"> процесс</w:t>
      </w:r>
      <w:r>
        <w:t>а</w:t>
      </w:r>
      <w:r w:rsidRPr="007C605F">
        <w:t xml:space="preserve"> расселения студентов, ведения </w:t>
      </w:r>
      <w:r>
        <w:t xml:space="preserve">учета </w:t>
      </w:r>
      <w:r w:rsidRPr="007C605F">
        <w:t>данных о проживающих студентах и жилы</w:t>
      </w:r>
      <w:r>
        <w:t xml:space="preserve">х </w:t>
      </w:r>
      <w:r w:rsidRPr="007C605F">
        <w:t>помещения</w:t>
      </w:r>
      <w:r>
        <w:t>х</w:t>
      </w:r>
      <w:r w:rsidRPr="007C605F">
        <w:t>.</w:t>
      </w:r>
      <w:r>
        <w:t xml:space="preserve"> Оно включает в себя функциональность для авторизации, </w:t>
      </w:r>
      <w:r w:rsidR="00097674">
        <w:t xml:space="preserve">редактирования данных пользователей системы, редактирование данных о студентах и комнатах, </w:t>
      </w:r>
      <w:r w:rsidR="00097674">
        <w:t>формировани</w:t>
      </w:r>
      <w:r w:rsidR="0093034F">
        <w:t>я</w:t>
      </w:r>
      <w:r w:rsidR="00097674">
        <w:t xml:space="preserve"> отчётов о проживающих студентах в формате .</w:t>
      </w:r>
      <w:r w:rsidR="00097674">
        <w:rPr>
          <w:lang w:val="en-US"/>
        </w:rPr>
        <w:t>xlsx</w:t>
      </w:r>
      <w:r w:rsidR="00097674" w:rsidRPr="004A2D13">
        <w:t xml:space="preserve"> </w:t>
      </w:r>
      <w:r w:rsidR="00097674">
        <w:t>с возможностью применения фильтров</w:t>
      </w:r>
      <w:r w:rsidR="0093034F">
        <w:t>.</w:t>
      </w:r>
    </w:p>
    <w:p w14:paraId="0E02E701" w14:textId="5D6EB5C8" w:rsidR="0093034F" w:rsidRDefault="0093034F" w:rsidP="0093034F">
      <w:pPr>
        <w:pStyle w:val="a3"/>
        <w:rPr>
          <w:noProof/>
        </w:rPr>
      </w:pPr>
      <w:r>
        <w:t xml:space="preserve">После открытия веб-приложения пользователь попадает на </w:t>
      </w:r>
      <w:r w:rsidR="00B3373A">
        <w:t>страницу авторизации, где пользователю необходимо ввести учетные данные для входа в систему</w:t>
      </w:r>
      <w:r w:rsidR="00147522">
        <w:t>. Страница авторизации представлена на рисунке 4</w:t>
      </w:r>
      <w:r w:rsidR="00B3373A">
        <w:t>.</w:t>
      </w:r>
      <w:r w:rsidR="00947AFE" w:rsidRPr="00947AFE">
        <w:rPr>
          <w:noProof/>
        </w:rPr>
        <w:t xml:space="preserve"> </w:t>
      </w:r>
      <w:r w:rsidR="00947AFE">
        <w:rPr>
          <w:noProof/>
        </w:rPr>
        <w:t>После авторизации у пользователя определяется его роль в системе:</w:t>
      </w:r>
    </w:p>
    <w:p w14:paraId="4F7F5251" w14:textId="69BD934C" w:rsidR="00947AFE" w:rsidRDefault="00B439EE" w:rsidP="00B439EE">
      <w:pPr>
        <w:pStyle w:val="a1"/>
      </w:pPr>
      <w:r>
        <w:t>Администратор</w:t>
      </w:r>
      <w:r>
        <w:rPr>
          <w:lang w:val="en-US"/>
        </w:rPr>
        <w:t>;</w:t>
      </w:r>
    </w:p>
    <w:p w14:paraId="1320696D" w14:textId="739301EB" w:rsidR="00B439EE" w:rsidRDefault="00B439EE" w:rsidP="00B439EE">
      <w:pPr>
        <w:pStyle w:val="a1"/>
      </w:pPr>
      <w:r>
        <w:t>Комендант</w:t>
      </w:r>
      <w:r>
        <w:rPr>
          <w:lang w:val="en-US"/>
        </w:rPr>
        <w:t>;</w:t>
      </w:r>
    </w:p>
    <w:p w14:paraId="386472E5" w14:textId="0582A322" w:rsidR="00B439EE" w:rsidRPr="00B439EE" w:rsidRDefault="00B439EE" w:rsidP="00B439EE">
      <w:pPr>
        <w:pStyle w:val="a1"/>
      </w:pPr>
      <w:r>
        <w:t>Воспитатель.</w:t>
      </w:r>
    </w:p>
    <w:p w14:paraId="11CD0FD8" w14:textId="02E57CEE" w:rsidR="00505B8E" w:rsidRPr="00B439EE" w:rsidRDefault="00B439EE" w:rsidP="00505B8E">
      <w:pPr>
        <w:pStyle w:val="a3"/>
      </w:pPr>
      <w:r>
        <w:t xml:space="preserve">В зависимости от роли </w:t>
      </w:r>
      <w:r w:rsidR="007E5B32">
        <w:t>пользователь имеет разные права на доступ к функциональности системы.</w:t>
      </w:r>
    </w:p>
    <w:p w14:paraId="0A371AB6" w14:textId="63178D6C" w:rsidR="00B3373A" w:rsidRDefault="00036754" w:rsidP="00036754">
      <w:pPr>
        <w:pStyle w:val="afd"/>
      </w:pPr>
      <w:r w:rsidRPr="00036754">
        <w:rPr>
          <w:lang w:val="en-US"/>
        </w:rPr>
        <w:lastRenderedPageBreak/>
        <w:drawing>
          <wp:inline distT="0" distB="0" distL="0" distR="0" wp14:anchorId="19994A65" wp14:editId="1B909BED">
            <wp:extent cx="5876939" cy="2886323"/>
            <wp:effectExtent l="19050" t="19050" r="9525" b="28575"/>
            <wp:docPr id="793932665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2665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639" cy="28999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6A4B4" w14:textId="1F2BCADC" w:rsidR="00FF4EB6" w:rsidRDefault="00390E20" w:rsidP="00F91F41">
      <w:pPr>
        <w:pStyle w:val="afe"/>
      </w:pPr>
      <w:r>
        <w:t>Рисунок 4 – УНФО. Вид страницы авторизации</w:t>
      </w:r>
    </w:p>
    <w:p w14:paraId="45485759" w14:textId="333D4566" w:rsidR="00F91F41" w:rsidRDefault="00F91F41" w:rsidP="00F91F41">
      <w:pPr>
        <w:pStyle w:val="a3"/>
      </w:pPr>
      <w:r>
        <w:t xml:space="preserve">После успешной авторизации пользователь </w:t>
      </w:r>
      <w:r w:rsidR="008719F9">
        <w:t>попадает на страницу Структуры общежития</w:t>
      </w:r>
      <w:r w:rsidR="000D76D8">
        <w:t xml:space="preserve"> (рисунок 5)</w:t>
      </w:r>
      <w:r w:rsidR="008719F9">
        <w:t>, на которой отображается общая статистика по студентами и жилим местам. Имеется возможность адаптивного поиска по Студентам, Этажам и Блокам</w:t>
      </w:r>
      <w:r w:rsidR="000D76D8">
        <w:t>, а также отображается общая структура Блоков общежития.</w:t>
      </w:r>
    </w:p>
    <w:p w14:paraId="11C21DE9" w14:textId="0B59E8CD" w:rsidR="000D76D8" w:rsidRDefault="00591952" w:rsidP="000D76D8">
      <w:pPr>
        <w:pStyle w:val="afd"/>
      </w:pPr>
      <w:r w:rsidRPr="00591952">
        <w:drawing>
          <wp:inline distT="0" distB="0" distL="0" distR="0" wp14:anchorId="1344C1E3" wp14:editId="5C6E0136">
            <wp:extent cx="5662503" cy="2804617"/>
            <wp:effectExtent l="19050" t="19050" r="14605" b="15240"/>
            <wp:docPr id="131680170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0170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241" cy="28540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C0F4F" w14:textId="6B532744" w:rsidR="00F4028D" w:rsidRDefault="00591952" w:rsidP="00591952">
      <w:pPr>
        <w:pStyle w:val="afe"/>
      </w:pPr>
      <w:r>
        <w:t xml:space="preserve">Рисунок 5 – УНФО. </w:t>
      </w:r>
      <w:r w:rsidR="007E2A83">
        <w:t>Вид страницы структура общежития</w:t>
      </w:r>
    </w:p>
    <w:p w14:paraId="2A2DC356" w14:textId="0F916544" w:rsidR="000F738A" w:rsidRDefault="006D2365" w:rsidP="000F738A">
      <w:pPr>
        <w:pStyle w:val="a3"/>
      </w:pPr>
      <w:r>
        <w:lastRenderedPageBreak/>
        <w:t xml:space="preserve">Для получения подробной информации о проживающих студентах в блоке </w:t>
      </w:r>
      <w:r w:rsidR="00091D3B">
        <w:t xml:space="preserve">пользователю необходимо нажать на карточку </w:t>
      </w:r>
      <w:r w:rsidR="006851F9">
        <w:t>блока</w:t>
      </w:r>
      <w:r w:rsidR="00091D3B">
        <w:t xml:space="preserve"> или же на кнопку «Подробнее», после чего открывается модальное окно информации о </w:t>
      </w:r>
      <w:r w:rsidR="00EF27D6">
        <w:t>б</w:t>
      </w:r>
      <w:r w:rsidR="00091D3B">
        <w:t>локе (рисунок 6)</w:t>
      </w:r>
      <w:r w:rsidR="006851F9">
        <w:t>.</w:t>
      </w:r>
    </w:p>
    <w:p w14:paraId="4BCBCA5F" w14:textId="3D51E448" w:rsidR="00091D3B" w:rsidRDefault="00EF27D6" w:rsidP="00EF27D6">
      <w:pPr>
        <w:pStyle w:val="afd"/>
      </w:pPr>
      <w:r w:rsidRPr="00EF27D6">
        <w:drawing>
          <wp:inline distT="0" distB="0" distL="0" distR="0" wp14:anchorId="09AF69EA" wp14:editId="2ADA6142">
            <wp:extent cx="5939790" cy="2924810"/>
            <wp:effectExtent l="19050" t="19050" r="22860" b="27940"/>
            <wp:docPr id="4345676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676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4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2F0B7" w14:textId="7A6964EA" w:rsidR="00091D3B" w:rsidRDefault="00EF27D6" w:rsidP="00EF27D6">
      <w:pPr>
        <w:pStyle w:val="afe"/>
      </w:pPr>
      <w:r>
        <w:t>Рисунок 6 – УНФО. Вид модального окна блока</w:t>
      </w:r>
      <w:r w:rsidR="00DB00C0">
        <w:t>.</w:t>
      </w:r>
    </w:p>
    <w:p w14:paraId="7021A2DB" w14:textId="68A83D84" w:rsidR="00595ACA" w:rsidRDefault="002F3180" w:rsidP="00595ACA">
      <w:pPr>
        <w:pStyle w:val="a3"/>
      </w:pPr>
      <w:r>
        <w:t xml:space="preserve">В модальном окне блока </w:t>
      </w:r>
      <w:r w:rsidR="00CD753C">
        <w:t xml:space="preserve">отображается общая статистика по блоку, заселенные студенты и свободные места. При нажатии на свободное место пользователь автоматически перенаправляется </w:t>
      </w:r>
      <w:r>
        <w:t>во вкладку «Расселение», где автоматически подставляются значения выбранного свободного места</w:t>
      </w:r>
      <w:r w:rsidR="001C1089">
        <w:t xml:space="preserve"> (рисунок 7)</w:t>
      </w:r>
      <w:r>
        <w:t>.</w:t>
      </w:r>
      <w:r w:rsidR="001C1089">
        <w:t xml:space="preserve"> Так же при нажатии на кнопку «Карточка», находя</w:t>
      </w:r>
      <w:r w:rsidR="009C56CC">
        <w:t xml:space="preserve">щуюся в области информации о </w:t>
      </w:r>
      <w:r w:rsidR="00595ACA">
        <w:t xml:space="preserve">заселенном </w:t>
      </w:r>
      <w:r w:rsidR="009C56CC">
        <w:t xml:space="preserve">студенте, имеется возможность перехода к </w:t>
      </w:r>
      <w:r w:rsidR="00595ACA">
        <w:t>странице «Карточка студента», на которой</w:t>
      </w:r>
      <w:r w:rsidR="004958FC">
        <w:t xml:space="preserve"> представлена более подробная информация о студенте</w:t>
      </w:r>
      <w:r w:rsidR="00A2518B">
        <w:t>, имеется возможность оставлять заметки</w:t>
      </w:r>
      <w:r w:rsidR="00A977BD">
        <w:t>, а также просматривать информацию о соседях</w:t>
      </w:r>
      <w:r w:rsidR="00595ACA">
        <w:t xml:space="preserve">. Страница </w:t>
      </w:r>
      <w:r w:rsidR="0008402A">
        <w:t>«Карточка студента» представлена на рисунке 8.</w:t>
      </w:r>
    </w:p>
    <w:p w14:paraId="71C21BCF" w14:textId="31EAFFD3" w:rsidR="001C1089" w:rsidRDefault="00D84859" w:rsidP="001C1089">
      <w:pPr>
        <w:pStyle w:val="afd"/>
      </w:pPr>
      <w:r w:rsidRPr="00D84859">
        <w:lastRenderedPageBreak/>
        <w:drawing>
          <wp:inline distT="0" distB="0" distL="0" distR="0" wp14:anchorId="1F650AA3" wp14:editId="5A038793">
            <wp:extent cx="5939790" cy="2936875"/>
            <wp:effectExtent l="19050" t="19050" r="22860" b="15875"/>
            <wp:docPr id="5534488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881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68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A8AB4" w14:textId="119BFB1C" w:rsidR="0008402A" w:rsidRDefault="0008402A" w:rsidP="0008402A">
      <w:pPr>
        <w:pStyle w:val="afe"/>
      </w:pPr>
      <w:r>
        <w:t>Рисунок 7 – УНФО. Вид страницы расселение общежития</w:t>
      </w:r>
    </w:p>
    <w:p w14:paraId="3F9ED9E9" w14:textId="6A10DA26" w:rsidR="00222AAC" w:rsidRDefault="00C350A6" w:rsidP="00222AAC">
      <w:pPr>
        <w:pStyle w:val="a3"/>
      </w:pPr>
      <w:r>
        <w:t>На вкладке «Расселение» реализована функциональность быстрого выбора студентов, по</w:t>
      </w:r>
      <w:r w:rsidR="00F079B4">
        <w:t xml:space="preserve"> </w:t>
      </w:r>
      <w:r>
        <w:t xml:space="preserve">средствам </w:t>
      </w:r>
      <w:r w:rsidR="00F079B4">
        <w:t>нажатия на строку таблицы</w:t>
      </w:r>
      <w:r w:rsidR="00E51086">
        <w:t xml:space="preserve">, также по правилам расселения студентов, </w:t>
      </w:r>
      <w:r w:rsidR="00692768">
        <w:t>студенты разных полов не могут быть заселены в одну комнату</w:t>
      </w:r>
      <w:r w:rsidR="00FE5B3F">
        <w:t>.</w:t>
      </w:r>
    </w:p>
    <w:p w14:paraId="35566683" w14:textId="4C472C90" w:rsidR="00222AAC" w:rsidRDefault="002D20A9" w:rsidP="00222AAC">
      <w:pPr>
        <w:pStyle w:val="afd"/>
      </w:pPr>
      <w:r w:rsidRPr="002D20A9">
        <w:drawing>
          <wp:inline distT="0" distB="0" distL="0" distR="0" wp14:anchorId="61857A7C" wp14:editId="388E26C1">
            <wp:extent cx="5939790" cy="2920365"/>
            <wp:effectExtent l="19050" t="19050" r="22860" b="13335"/>
            <wp:docPr id="2887863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635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03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BF581" w14:textId="482B1B8D" w:rsidR="00222AAC" w:rsidRPr="00222AAC" w:rsidRDefault="00222AAC" w:rsidP="00222AAC">
      <w:pPr>
        <w:pStyle w:val="afe"/>
      </w:pPr>
      <w:r>
        <w:t xml:space="preserve">Рисунок 8 – УНФО. </w:t>
      </w:r>
      <w:r w:rsidR="004F522E">
        <w:t>Вид страницы карточка студента</w:t>
      </w:r>
    </w:p>
    <w:p w14:paraId="04B9703A" w14:textId="77777777" w:rsidR="007B1296" w:rsidRDefault="007B1296" w:rsidP="007B1296">
      <w:pPr>
        <w:pStyle w:val="a7"/>
      </w:pPr>
      <w:bookmarkStart w:id="67" w:name="_Toc194697003"/>
      <w:bookmarkStart w:id="68" w:name="_Toc215610352"/>
      <w:bookmarkStart w:id="69" w:name="_Toc215610410"/>
      <w:r>
        <w:lastRenderedPageBreak/>
        <w:t>Заключение</w:t>
      </w:r>
      <w:bookmarkEnd w:id="67"/>
      <w:bookmarkEnd w:id="68"/>
      <w:bookmarkEnd w:id="69"/>
    </w:p>
    <w:p w14:paraId="49A3CC14" w14:textId="77777777" w:rsidR="00BB22C1" w:rsidRPr="00BB22C1" w:rsidRDefault="00BB22C1" w:rsidP="00BB22C1">
      <w:pPr>
        <w:pStyle w:val="a3"/>
      </w:pPr>
      <w:r>
        <w:t>Цели достигнуты, задачи выполнены, итог</w:t>
      </w:r>
    </w:p>
    <w:p w14:paraId="2BD8F016" w14:textId="77777777" w:rsidR="00F4028D" w:rsidRDefault="007B1296" w:rsidP="00F4028D">
      <w:pPr>
        <w:pStyle w:val="a7"/>
      </w:pPr>
      <w:bookmarkStart w:id="70" w:name="_Toc194697004"/>
      <w:bookmarkStart w:id="71" w:name="_Toc215610353"/>
      <w:bookmarkStart w:id="72" w:name="_Toc215610411"/>
      <w:r>
        <w:lastRenderedPageBreak/>
        <w:t>Список использованных источников</w:t>
      </w:r>
      <w:bookmarkEnd w:id="70"/>
      <w:bookmarkEnd w:id="71"/>
      <w:bookmarkEnd w:id="72"/>
    </w:p>
    <w:p w14:paraId="3C7F4725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>Бек, К. Экстремальное программирование: разработка через тестирование. – Санкт-</w:t>
      </w:r>
      <w:proofErr w:type="gramStart"/>
      <w:r w:rsidRPr="00993D55">
        <w:t>Петербург :</w:t>
      </w:r>
      <w:proofErr w:type="gramEnd"/>
      <w:r w:rsidRPr="00993D55">
        <w:t xml:space="preserve"> Питер, 2021. – 224 с. – URL: https://ibooks.ru/bookshelf/376974/reading (дата обращения: </w:t>
      </w:r>
      <w:r w:rsidR="00071C9D" w:rsidRPr="00993D55">
        <w:t>01</w:t>
      </w:r>
      <w:r w:rsidRPr="00993D55">
        <w:t xml:space="preserve">.11.2025). – Режим доступа: для зарегистрир. пользователей.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79D93765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Гагарина, Л. Г. Технология разработки программного </w:t>
      </w:r>
      <w:proofErr w:type="gramStart"/>
      <w:r w:rsidRPr="00993D55">
        <w:t>обеспечения :</w:t>
      </w:r>
      <w:proofErr w:type="gramEnd"/>
      <w:r w:rsidRPr="00993D55">
        <w:t xml:space="preserve"> учебное пособие / Л. Г. Гагарина, Е. В. Кокорева, Б. Д. Сидорова-</w:t>
      </w:r>
      <w:proofErr w:type="spellStart"/>
      <w:proofErr w:type="gramStart"/>
      <w:r w:rsidRPr="00993D55">
        <w:t>Виснадул</w:t>
      </w:r>
      <w:proofErr w:type="spellEnd"/>
      <w:r w:rsidRPr="00993D55">
        <w:t xml:space="preserve"> ;</w:t>
      </w:r>
      <w:proofErr w:type="gramEnd"/>
      <w:r w:rsidRPr="00993D55">
        <w:t xml:space="preserve"> под ред. Л. Г. Гагариной. – </w:t>
      </w:r>
      <w:proofErr w:type="gramStart"/>
      <w:r w:rsidRPr="00993D55">
        <w:t>Москва :</w:t>
      </w:r>
      <w:proofErr w:type="gramEnd"/>
      <w:r w:rsidRPr="00993D55">
        <w:t xml:space="preserve"> </w:t>
      </w:r>
      <w:proofErr w:type="gramStart"/>
      <w:r w:rsidRPr="00993D55">
        <w:t>ФОРУМ :</w:t>
      </w:r>
      <w:proofErr w:type="gramEnd"/>
      <w:r w:rsidRPr="00993D55">
        <w:t xml:space="preserve"> ИНФРА-М, 2025. – 400 с. – URL: https://znanium.ru/catalog/product/2178802 (дата обращения: </w:t>
      </w:r>
      <w:r w:rsidR="00071C9D" w:rsidRPr="00993D55">
        <w:t>12</w:t>
      </w:r>
      <w:r w:rsidRPr="00993D55">
        <w:t xml:space="preserve">.11.2025). – Режим доступа: по подписке.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1D2F1F8B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proofErr w:type="spellStart"/>
      <w:r w:rsidRPr="00993D55">
        <w:t>Мартишин</w:t>
      </w:r>
      <w:proofErr w:type="spellEnd"/>
      <w:r w:rsidRPr="00993D55">
        <w:t xml:space="preserve">, С. А. Базы данных. Практическое применение СУБД SQL и </w:t>
      </w:r>
      <w:proofErr w:type="spellStart"/>
      <w:r w:rsidRPr="00993D55">
        <w:t>NoSQL</w:t>
      </w:r>
      <w:proofErr w:type="spellEnd"/>
      <w:r w:rsidRPr="00993D55">
        <w:t xml:space="preserve">-типа для проектирования информационных </w:t>
      </w:r>
      <w:proofErr w:type="gramStart"/>
      <w:r w:rsidRPr="00993D55">
        <w:t>систем :</w:t>
      </w:r>
      <w:proofErr w:type="gramEnd"/>
      <w:r w:rsidRPr="00993D55">
        <w:t xml:space="preserve"> учебное пособие / С. А. </w:t>
      </w:r>
      <w:proofErr w:type="spellStart"/>
      <w:r w:rsidRPr="00993D55">
        <w:t>Мартишин</w:t>
      </w:r>
      <w:proofErr w:type="spellEnd"/>
      <w:r w:rsidRPr="00993D55">
        <w:t xml:space="preserve">, В. Л. Симонов, М. В. Храпченко. – </w:t>
      </w:r>
      <w:proofErr w:type="gramStart"/>
      <w:r w:rsidRPr="00993D55">
        <w:t>Москва :</w:t>
      </w:r>
      <w:proofErr w:type="gramEnd"/>
      <w:r w:rsidRPr="00993D55">
        <w:t xml:space="preserve"> </w:t>
      </w:r>
      <w:proofErr w:type="gramStart"/>
      <w:r w:rsidRPr="00993D55">
        <w:t>ФОРУМ :</w:t>
      </w:r>
      <w:proofErr w:type="gramEnd"/>
      <w:r w:rsidRPr="00993D55">
        <w:t xml:space="preserve"> ИНФРА-М, 2024. – 368 с. – URL: https://znanium.ru/catalog/product/2096940 (дата обращения: </w:t>
      </w:r>
      <w:r w:rsidR="00071C9D" w:rsidRPr="00993D55">
        <w:t>23</w:t>
      </w:r>
      <w:r w:rsidRPr="00993D55">
        <w:t xml:space="preserve">.11.2025). – Режим доступа: по подписке.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33D9E918" w14:textId="77777777" w:rsidR="00F4028D" w:rsidRPr="00993D55" w:rsidRDefault="00F4028D" w:rsidP="00F4028D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proofErr w:type="spellStart"/>
      <w:r w:rsidRPr="00993D55">
        <w:t>Тидвелл</w:t>
      </w:r>
      <w:proofErr w:type="spellEnd"/>
      <w:r w:rsidRPr="00993D55">
        <w:t>, Д. Разработка интерфейсов. Паттерны проектирования. 3-е изд. – Санкт-</w:t>
      </w:r>
      <w:proofErr w:type="gramStart"/>
      <w:r w:rsidRPr="00993D55">
        <w:t>Петербург :</w:t>
      </w:r>
      <w:proofErr w:type="gramEnd"/>
      <w:r w:rsidRPr="00993D55">
        <w:t xml:space="preserve"> Питер, 2022. – 560 с. – URL: https://ibooks.ru/bookshelf/386796/reading (дата обращения: </w:t>
      </w:r>
      <w:r w:rsidR="00071C9D" w:rsidRPr="00993D55">
        <w:t>23</w:t>
      </w:r>
      <w:r w:rsidRPr="00993D55">
        <w:t xml:space="preserve">.11.2025). – Режим доступа: для зарегистрир. пользователей.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p w14:paraId="2511ABFA" w14:textId="5AA82982" w:rsidR="00E82A67" w:rsidRPr="00993D55" w:rsidRDefault="00F4028D" w:rsidP="00931A4F">
      <w:pPr>
        <w:pStyle w:val="a3"/>
        <w:numPr>
          <w:ilvl w:val="0"/>
          <w:numId w:val="14"/>
        </w:numPr>
        <w:tabs>
          <w:tab w:val="left" w:pos="1134"/>
        </w:tabs>
        <w:ind w:left="0" w:firstLine="709"/>
      </w:pPr>
      <w:r w:rsidRPr="00993D55">
        <w:t xml:space="preserve">Федорова, Г. Н. Разработка, внедрение и адаптация программного обеспечения отраслевой </w:t>
      </w:r>
      <w:proofErr w:type="gramStart"/>
      <w:r w:rsidRPr="00993D55">
        <w:t>направленности :</w:t>
      </w:r>
      <w:proofErr w:type="gramEnd"/>
      <w:r w:rsidRPr="00993D55">
        <w:t xml:space="preserve"> учебное пособие. – </w:t>
      </w:r>
      <w:proofErr w:type="gramStart"/>
      <w:r w:rsidRPr="00993D55">
        <w:t>Москва :</w:t>
      </w:r>
      <w:proofErr w:type="gramEnd"/>
      <w:r w:rsidRPr="00993D55">
        <w:t xml:space="preserve"> </w:t>
      </w:r>
      <w:proofErr w:type="gramStart"/>
      <w:r w:rsidRPr="00993D55">
        <w:t>КУРС :</w:t>
      </w:r>
      <w:proofErr w:type="gramEnd"/>
      <w:r w:rsidRPr="00993D55">
        <w:t xml:space="preserve"> ИНФРА-М, 2024. – 336 с. – URL: https://znanium.ru/catalog/product/2083407 (дата обращения: </w:t>
      </w:r>
      <w:r w:rsidR="00071C9D" w:rsidRPr="00993D55">
        <w:t>24</w:t>
      </w:r>
      <w:r w:rsidRPr="00993D55">
        <w:t xml:space="preserve">.11.2025). – Режим доступа: по подписке. – </w:t>
      </w:r>
      <w:proofErr w:type="gramStart"/>
      <w:r w:rsidRPr="00993D55">
        <w:t>Текст :</w:t>
      </w:r>
      <w:proofErr w:type="gramEnd"/>
      <w:r w:rsidRPr="00993D55">
        <w:t xml:space="preserve"> электронный.</w:t>
      </w:r>
    </w:p>
    <w:sectPr w:rsidR="00E82A67" w:rsidRPr="00993D55" w:rsidSect="007B1296">
      <w:foot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7F0A" w14:textId="77777777" w:rsidR="00837E10" w:rsidRDefault="00837E10" w:rsidP="007B1296">
      <w:r>
        <w:separator/>
      </w:r>
    </w:p>
  </w:endnote>
  <w:endnote w:type="continuationSeparator" w:id="0">
    <w:p w14:paraId="3C28292F" w14:textId="77777777" w:rsidR="00837E10" w:rsidRDefault="00837E10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202DBC94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C3D0" w14:textId="77777777" w:rsidR="00837E10" w:rsidRDefault="00837E10" w:rsidP="007B1296">
      <w:r>
        <w:separator/>
      </w:r>
    </w:p>
  </w:footnote>
  <w:footnote w:type="continuationSeparator" w:id="0">
    <w:p w14:paraId="074277E3" w14:textId="77777777" w:rsidR="00837E10" w:rsidRDefault="00837E10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579E"/>
    <w:multiLevelType w:val="multilevel"/>
    <w:tmpl w:val="8C1157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B1AF1"/>
    <w:multiLevelType w:val="hybridMultilevel"/>
    <w:tmpl w:val="7B7CB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5764D05"/>
    <w:multiLevelType w:val="multilevel"/>
    <w:tmpl w:val="0600682E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A6CCF"/>
    <w:multiLevelType w:val="multilevel"/>
    <w:tmpl w:val="5714056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1" w15:restartNumberingAfterBreak="0">
    <w:nsid w:val="6B2C542E"/>
    <w:multiLevelType w:val="hybridMultilevel"/>
    <w:tmpl w:val="89227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E3D7D"/>
    <w:multiLevelType w:val="hybridMultilevel"/>
    <w:tmpl w:val="8DD6D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92317">
    <w:abstractNumId w:val="10"/>
  </w:num>
  <w:num w:numId="2" w16cid:durableId="7950592">
    <w:abstractNumId w:val="5"/>
  </w:num>
  <w:num w:numId="3" w16cid:durableId="628048113">
    <w:abstractNumId w:val="3"/>
  </w:num>
  <w:num w:numId="4" w16cid:durableId="2135827608">
    <w:abstractNumId w:val="3"/>
    <w:lvlOverride w:ilvl="0">
      <w:startOverride w:val="1"/>
    </w:lvlOverride>
  </w:num>
  <w:num w:numId="5" w16cid:durableId="652831221">
    <w:abstractNumId w:val="3"/>
    <w:lvlOverride w:ilvl="0">
      <w:startOverride w:val="1"/>
    </w:lvlOverride>
  </w:num>
  <w:num w:numId="6" w16cid:durableId="66077165">
    <w:abstractNumId w:val="7"/>
  </w:num>
  <w:num w:numId="7" w16cid:durableId="1680040263">
    <w:abstractNumId w:val="9"/>
  </w:num>
  <w:num w:numId="8" w16cid:durableId="1202328333">
    <w:abstractNumId w:val="2"/>
  </w:num>
  <w:num w:numId="9" w16cid:durableId="1589458984">
    <w:abstractNumId w:val="1"/>
  </w:num>
  <w:num w:numId="10" w16cid:durableId="1697805710">
    <w:abstractNumId w:val="12"/>
  </w:num>
  <w:num w:numId="11" w16cid:durableId="349915838">
    <w:abstractNumId w:val="8"/>
  </w:num>
  <w:num w:numId="12" w16cid:durableId="4522893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57352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5627992">
    <w:abstractNumId w:val="4"/>
  </w:num>
  <w:num w:numId="15" w16cid:durableId="2107310534">
    <w:abstractNumId w:val="13"/>
  </w:num>
  <w:num w:numId="16" w16cid:durableId="589696999">
    <w:abstractNumId w:val="6"/>
  </w:num>
  <w:num w:numId="17" w16cid:durableId="543714743">
    <w:abstractNumId w:val="11"/>
  </w:num>
  <w:num w:numId="18" w16cid:durableId="196657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5F"/>
    <w:rsid w:val="000053C7"/>
    <w:rsid w:val="00006800"/>
    <w:rsid w:val="00006D8A"/>
    <w:rsid w:val="00022EAD"/>
    <w:rsid w:val="00027985"/>
    <w:rsid w:val="00036754"/>
    <w:rsid w:val="000400BF"/>
    <w:rsid w:val="000414C9"/>
    <w:rsid w:val="00046526"/>
    <w:rsid w:val="00046A82"/>
    <w:rsid w:val="000471E8"/>
    <w:rsid w:val="000547B5"/>
    <w:rsid w:val="00055AA3"/>
    <w:rsid w:val="00056CD5"/>
    <w:rsid w:val="00063F8D"/>
    <w:rsid w:val="00064107"/>
    <w:rsid w:val="00070444"/>
    <w:rsid w:val="00071534"/>
    <w:rsid w:val="00071C9D"/>
    <w:rsid w:val="00076DA0"/>
    <w:rsid w:val="00077A14"/>
    <w:rsid w:val="0008402A"/>
    <w:rsid w:val="00084431"/>
    <w:rsid w:val="00091D3B"/>
    <w:rsid w:val="00097674"/>
    <w:rsid w:val="000A01F9"/>
    <w:rsid w:val="000A2562"/>
    <w:rsid w:val="000B1091"/>
    <w:rsid w:val="000B2040"/>
    <w:rsid w:val="000B37DF"/>
    <w:rsid w:val="000B70A0"/>
    <w:rsid w:val="000C03D0"/>
    <w:rsid w:val="000C0BD6"/>
    <w:rsid w:val="000C36BF"/>
    <w:rsid w:val="000C4244"/>
    <w:rsid w:val="000C6F74"/>
    <w:rsid w:val="000D48D3"/>
    <w:rsid w:val="000D6E3A"/>
    <w:rsid w:val="000D71CB"/>
    <w:rsid w:val="000D76D8"/>
    <w:rsid w:val="000E0158"/>
    <w:rsid w:val="000F276A"/>
    <w:rsid w:val="000F609F"/>
    <w:rsid w:val="000F738A"/>
    <w:rsid w:val="0010084F"/>
    <w:rsid w:val="00111A98"/>
    <w:rsid w:val="00120D39"/>
    <w:rsid w:val="00122DF6"/>
    <w:rsid w:val="00123146"/>
    <w:rsid w:val="00126FE5"/>
    <w:rsid w:val="00135AB1"/>
    <w:rsid w:val="00137404"/>
    <w:rsid w:val="00147522"/>
    <w:rsid w:val="001502F9"/>
    <w:rsid w:val="0015105F"/>
    <w:rsid w:val="00154040"/>
    <w:rsid w:val="00154927"/>
    <w:rsid w:val="00154AC6"/>
    <w:rsid w:val="00157D07"/>
    <w:rsid w:val="00175120"/>
    <w:rsid w:val="001763E6"/>
    <w:rsid w:val="00177BE3"/>
    <w:rsid w:val="0018210A"/>
    <w:rsid w:val="00184615"/>
    <w:rsid w:val="00185665"/>
    <w:rsid w:val="0019798D"/>
    <w:rsid w:val="00197EED"/>
    <w:rsid w:val="001A15A1"/>
    <w:rsid w:val="001A5C37"/>
    <w:rsid w:val="001B17C1"/>
    <w:rsid w:val="001B5082"/>
    <w:rsid w:val="001B5A61"/>
    <w:rsid w:val="001B7924"/>
    <w:rsid w:val="001C1089"/>
    <w:rsid w:val="001F1695"/>
    <w:rsid w:val="001F2F93"/>
    <w:rsid w:val="002006D8"/>
    <w:rsid w:val="002037EC"/>
    <w:rsid w:val="002041EF"/>
    <w:rsid w:val="00213985"/>
    <w:rsid w:val="00213BCB"/>
    <w:rsid w:val="0021693F"/>
    <w:rsid w:val="0022213E"/>
    <w:rsid w:val="00222463"/>
    <w:rsid w:val="00222AAC"/>
    <w:rsid w:val="0022470A"/>
    <w:rsid w:val="00230654"/>
    <w:rsid w:val="00233C9A"/>
    <w:rsid w:val="00234EB9"/>
    <w:rsid w:val="0024161F"/>
    <w:rsid w:val="00241B2F"/>
    <w:rsid w:val="00241C5A"/>
    <w:rsid w:val="002430D4"/>
    <w:rsid w:val="00244503"/>
    <w:rsid w:val="00244A08"/>
    <w:rsid w:val="0024717C"/>
    <w:rsid w:val="00251509"/>
    <w:rsid w:val="00256933"/>
    <w:rsid w:val="00262403"/>
    <w:rsid w:val="00265B80"/>
    <w:rsid w:val="00267E9D"/>
    <w:rsid w:val="00270616"/>
    <w:rsid w:val="002751F4"/>
    <w:rsid w:val="0027544C"/>
    <w:rsid w:val="0028180E"/>
    <w:rsid w:val="0028590A"/>
    <w:rsid w:val="00286649"/>
    <w:rsid w:val="0029075A"/>
    <w:rsid w:val="0029217B"/>
    <w:rsid w:val="002A47C7"/>
    <w:rsid w:val="002C46B3"/>
    <w:rsid w:val="002D20A9"/>
    <w:rsid w:val="002D5F2F"/>
    <w:rsid w:val="002E1075"/>
    <w:rsid w:val="002E2012"/>
    <w:rsid w:val="002E3FDE"/>
    <w:rsid w:val="002F1F23"/>
    <w:rsid w:val="002F3180"/>
    <w:rsid w:val="002F59A3"/>
    <w:rsid w:val="0030422A"/>
    <w:rsid w:val="00310647"/>
    <w:rsid w:val="00310BD1"/>
    <w:rsid w:val="00310E45"/>
    <w:rsid w:val="00312D92"/>
    <w:rsid w:val="00313BD4"/>
    <w:rsid w:val="003140F3"/>
    <w:rsid w:val="00324B3C"/>
    <w:rsid w:val="00331981"/>
    <w:rsid w:val="00333DDD"/>
    <w:rsid w:val="00337A36"/>
    <w:rsid w:val="00342D19"/>
    <w:rsid w:val="00350DEC"/>
    <w:rsid w:val="00352843"/>
    <w:rsid w:val="00353698"/>
    <w:rsid w:val="0035420B"/>
    <w:rsid w:val="003546A5"/>
    <w:rsid w:val="003616AA"/>
    <w:rsid w:val="003616C0"/>
    <w:rsid w:val="00362590"/>
    <w:rsid w:val="003725E6"/>
    <w:rsid w:val="0037482E"/>
    <w:rsid w:val="00381D2B"/>
    <w:rsid w:val="00382795"/>
    <w:rsid w:val="00384F12"/>
    <w:rsid w:val="00385DA3"/>
    <w:rsid w:val="00390E20"/>
    <w:rsid w:val="00390F2E"/>
    <w:rsid w:val="00394977"/>
    <w:rsid w:val="00395A0E"/>
    <w:rsid w:val="003A312A"/>
    <w:rsid w:val="003A40F8"/>
    <w:rsid w:val="003A6D6C"/>
    <w:rsid w:val="003B26FD"/>
    <w:rsid w:val="003B31CF"/>
    <w:rsid w:val="003B4FB5"/>
    <w:rsid w:val="003C18F2"/>
    <w:rsid w:val="003C42D4"/>
    <w:rsid w:val="003C5A59"/>
    <w:rsid w:val="003D4058"/>
    <w:rsid w:val="003E3189"/>
    <w:rsid w:val="003E5A01"/>
    <w:rsid w:val="003E731C"/>
    <w:rsid w:val="003F0349"/>
    <w:rsid w:val="003F696A"/>
    <w:rsid w:val="00400912"/>
    <w:rsid w:val="00402BC5"/>
    <w:rsid w:val="00407578"/>
    <w:rsid w:val="0041470D"/>
    <w:rsid w:val="00414C53"/>
    <w:rsid w:val="00417909"/>
    <w:rsid w:val="004206A9"/>
    <w:rsid w:val="00422332"/>
    <w:rsid w:val="00427323"/>
    <w:rsid w:val="00430298"/>
    <w:rsid w:val="00440A90"/>
    <w:rsid w:val="0044155D"/>
    <w:rsid w:val="0044290F"/>
    <w:rsid w:val="00446022"/>
    <w:rsid w:val="00446D2F"/>
    <w:rsid w:val="00450D82"/>
    <w:rsid w:val="00452187"/>
    <w:rsid w:val="00462C37"/>
    <w:rsid w:val="00473C53"/>
    <w:rsid w:val="00475573"/>
    <w:rsid w:val="0047768D"/>
    <w:rsid w:val="004778CA"/>
    <w:rsid w:val="00481CD6"/>
    <w:rsid w:val="00485388"/>
    <w:rsid w:val="00485FB7"/>
    <w:rsid w:val="00486AB2"/>
    <w:rsid w:val="00492D04"/>
    <w:rsid w:val="004958FC"/>
    <w:rsid w:val="004A2D13"/>
    <w:rsid w:val="004A484D"/>
    <w:rsid w:val="004B2782"/>
    <w:rsid w:val="004B47C1"/>
    <w:rsid w:val="004C3219"/>
    <w:rsid w:val="004C4543"/>
    <w:rsid w:val="004D1C92"/>
    <w:rsid w:val="004D1D4C"/>
    <w:rsid w:val="004D2CE9"/>
    <w:rsid w:val="004E4C90"/>
    <w:rsid w:val="004E6A0E"/>
    <w:rsid w:val="004F0C69"/>
    <w:rsid w:val="004F522E"/>
    <w:rsid w:val="004F6B29"/>
    <w:rsid w:val="005030AE"/>
    <w:rsid w:val="00505B8E"/>
    <w:rsid w:val="005069E5"/>
    <w:rsid w:val="005071EE"/>
    <w:rsid w:val="00507238"/>
    <w:rsid w:val="00514E2B"/>
    <w:rsid w:val="005246E0"/>
    <w:rsid w:val="00530E3E"/>
    <w:rsid w:val="00533B39"/>
    <w:rsid w:val="00540F99"/>
    <w:rsid w:val="00544A7D"/>
    <w:rsid w:val="00547AB8"/>
    <w:rsid w:val="00550A09"/>
    <w:rsid w:val="0055262E"/>
    <w:rsid w:val="00555C61"/>
    <w:rsid w:val="00557D00"/>
    <w:rsid w:val="00557F82"/>
    <w:rsid w:val="005632DB"/>
    <w:rsid w:val="0056619E"/>
    <w:rsid w:val="00570D0B"/>
    <w:rsid w:val="005728C6"/>
    <w:rsid w:val="00572CA3"/>
    <w:rsid w:val="005842D8"/>
    <w:rsid w:val="005906C9"/>
    <w:rsid w:val="00591952"/>
    <w:rsid w:val="00592044"/>
    <w:rsid w:val="00593066"/>
    <w:rsid w:val="00594828"/>
    <w:rsid w:val="00595ACA"/>
    <w:rsid w:val="00595CE8"/>
    <w:rsid w:val="00597646"/>
    <w:rsid w:val="005976D6"/>
    <w:rsid w:val="00597EF8"/>
    <w:rsid w:val="005A10FB"/>
    <w:rsid w:val="005A44F9"/>
    <w:rsid w:val="005A5CF4"/>
    <w:rsid w:val="005B1292"/>
    <w:rsid w:val="005B1E3C"/>
    <w:rsid w:val="005B2B64"/>
    <w:rsid w:val="005B66F3"/>
    <w:rsid w:val="005C2721"/>
    <w:rsid w:val="005C3241"/>
    <w:rsid w:val="005C3786"/>
    <w:rsid w:val="005C6335"/>
    <w:rsid w:val="005D0FDF"/>
    <w:rsid w:val="005D10F9"/>
    <w:rsid w:val="005D2A23"/>
    <w:rsid w:val="005E0A03"/>
    <w:rsid w:val="005E3EC4"/>
    <w:rsid w:val="005F0BD4"/>
    <w:rsid w:val="005F7D7A"/>
    <w:rsid w:val="006019F7"/>
    <w:rsid w:val="006100C4"/>
    <w:rsid w:val="00641D50"/>
    <w:rsid w:val="00646E8B"/>
    <w:rsid w:val="00650FAD"/>
    <w:rsid w:val="0065290E"/>
    <w:rsid w:val="00652D7C"/>
    <w:rsid w:val="00654E0C"/>
    <w:rsid w:val="00661A15"/>
    <w:rsid w:val="006628B3"/>
    <w:rsid w:val="0066644F"/>
    <w:rsid w:val="006669D7"/>
    <w:rsid w:val="006708B4"/>
    <w:rsid w:val="00670A29"/>
    <w:rsid w:val="006739FE"/>
    <w:rsid w:val="00675C4C"/>
    <w:rsid w:val="00680FEF"/>
    <w:rsid w:val="00682EC2"/>
    <w:rsid w:val="006851F9"/>
    <w:rsid w:val="00685504"/>
    <w:rsid w:val="00692768"/>
    <w:rsid w:val="00693F10"/>
    <w:rsid w:val="006947D9"/>
    <w:rsid w:val="006965D4"/>
    <w:rsid w:val="006A5029"/>
    <w:rsid w:val="006B2E38"/>
    <w:rsid w:val="006B4B3A"/>
    <w:rsid w:val="006C2075"/>
    <w:rsid w:val="006C3129"/>
    <w:rsid w:val="006D0C39"/>
    <w:rsid w:val="006D2365"/>
    <w:rsid w:val="006E038B"/>
    <w:rsid w:val="006E3074"/>
    <w:rsid w:val="006E4F86"/>
    <w:rsid w:val="006E7F20"/>
    <w:rsid w:val="00701393"/>
    <w:rsid w:val="00711564"/>
    <w:rsid w:val="00711C46"/>
    <w:rsid w:val="00714814"/>
    <w:rsid w:val="00715B4C"/>
    <w:rsid w:val="00717766"/>
    <w:rsid w:val="00724ACC"/>
    <w:rsid w:val="00727771"/>
    <w:rsid w:val="00733039"/>
    <w:rsid w:val="00737E21"/>
    <w:rsid w:val="00746FBC"/>
    <w:rsid w:val="0074702B"/>
    <w:rsid w:val="00771840"/>
    <w:rsid w:val="00775943"/>
    <w:rsid w:val="007802E4"/>
    <w:rsid w:val="0078495C"/>
    <w:rsid w:val="00793848"/>
    <w:rsid w:val="007B1296"/>
    <w:rsid w:val="007B43F3"/>
    <w:rsid w:val="007B709E"/>
    <w:rsid w:val="007B7579"/>
    <w:rsid w:val="007C1119"/>
    <w:rsid w:val="007C605F"/>
    <w:rsid w:val="007E1C57"/>
    <w:rsid w:val="007E2A83"/>
    <w:rsid w:val="007E4583"/>
    <w:rsid w:val="007E5B32"/>
    <w:rsid w:val="007E7274"/>
    <w:rsid w:val="007F1AC9"/>
    <w:rsid w:val="007F5C00"/>
    <w:rsid w:val="007F6046"/>
    <w:rsid w:val="00800364"/>
    <w:rsid w:val="008011C7"/>
    <w:rsid w:val="0080235F"/>
    <w:rsid w:val="008057D9"/>
    <w:rsid w:val="008077C8"/>
    <w:rsid w:val="00810637"/>
    <w:rsid w:val="008156AB"/>
    <w:rsid w:val="00823133"/>
    <w:rsid w:val="00824F03"/>
    <w:rsid w:val="00831A31"/>
    <w:rsid w:val="0083204D"/>
    <w:rsid w:val="008336ED"/>
    <w:rsid w:val="00834101"/>
    <w:rsid w:val="0083534A"/>
    <w:rsid w:val="0083638F"/>
    <w:rsid w:val="00837E10"/>
    <w:rsid w:val="0084608B"/>
    <w:rsid w:val="0085113C"/>
    <w:rsid w:val="00852675"/>
    <w:rsid w:val="008532F7"/>
    <w:rsid w:val="00854F81"/>
    <w:rsid w:val="00860B85"/>
    <w:rsid w:val="00862DB2"/>
    <w:rsid w:val="00865CBE"/>
    <w:rsid w:val="0086652D"/>
    <w:rsid w:val="008719F9"/>
    <w:rsid w:val="00871F21"/>
    <w:rsid w:val="00875515"/>
    <w:rsid w:val="008810CD"/>
    <w:rsid w:val="008821C1"/>
    <w:rsid w:val="00883F61"/>
    <w:rsid w:val="008852BA"/>
    <w:rsid w:val="008900FC"/>
    <w:rsid w:val="00891E1F"/>
    <w:rsid w:val="0089597A"/>
    <w:rsid w:val="008976F7"/>
    <w:rsid w:val="008A3D99"/>
    <w:rsid w:val="008A7779"/>
    <w:rsid w:val="008C23B8"/>
    <w:rsid w:val="008C6246"/>
    <w:rsid w:val="008C6416"/>
    <w:rsid w:val="008D5ED1"/>
    <w:rsid w:val="008E6FD0"/>
    <w:rsid w:val="008F220C"/>
    <w:rsid w:val="008F3540"/>
    <w:rsid w:val="00903248"/>
    <w:rsid w:val="00903E04"/>
    <w:rsid w:val="00907A2C"/>
    <w:rsid w:val="009171D5"/>
    <w:rsid w:val="00927D29"/>
    <w:rsid w:val="0093034F"/>
    <w:rsid w:val="00931694"/>
    <w:rsid w:val="00931A4F"/>
    <w:rsid w:val="009422C4"/>
    <w:rsid w:val="00947AFE"/>
    <w:rsid w:val="009500FD"/>
    <w:rsid w:val="00950671"/>
    <w:rsid w:val="009532B6"/>
    <w:rsid w:val="00956D2D"/>
    <w:rsid w:val="0095709E"/>
    <w:rsid w:val="00975916"/>
    <w:rsid w:val="00976350"/>
    <w:rsid w:val="00977982"/>
    <w:rsid w:val="0098368E"/>
    <w:rsid w:val="00985D99"/>
    <w:rsid w:val="009862AB"/>
    <w:rsid w:val="00987D68"/>
    <w:rsid w:val="00991675"/>
    <w:rsid w:val="00993D55"/>
    <w:rsid w:val="009951BE"/>
    <w:rsid w:val="00995B08"/>
    <w:rsid w:val="009960DB"/>
    <w:rsid w:val="009965FB"/>
    <w:rsid w:val="009A2FB9"/>
    <w:rsid w:val="009A4899"/>
    <w:rsid w:val="009A53A1"/>
    <w:rsid w:val="009A5998"/>
    <w:rsid w:val="009B37A2"/>
    <w:rsid w:val="009B66D0"/>
    <w:rsid w:val="009C008A"/>
    <w:rsid w:val="009C56CC"/>
    <w:rsid w:val="009C61C2"/>
    <w:rsid w:val="009D5C8D"/>
    <w:rsid w:val="009E648E"/>
    <w:rsid w:val="009E720C"/>
    <w:rsid w:val="009E72EA"/>
    <w:rsid w:val="009E7BCD"/>
    <w:rsid w:val="009F00FB"/>
    <w:rsid w:val="00A04EA9"/>
    <w:rsid w:val="00A071FB"/>
    <w:rsid w:val="00A131F2"/>
    <w:rsid w:val="00A14D84"/>
    <w:rsid w:val="00A15409"/>
    <w:rsid w:val="00A23795"/>
    <w:rsid w:val="00A2518B"/>
    <w:rsid w:val="00A263AF"/>
    <w:rsid w:val="00A2751F"/>
    <w:rsid w:val="00A30BB5"/>
    <w:rsid w:val="00A323AD"/>
    <w:rsid w:val="00A3722A"/>
    <w:rsid w:val="00A41DF3"/>
    <w:rsid w:val="00A43DE8"/>
    <w:rsid w:val="00A52E58"/>
    <w:rsid w:val="00A54C66"/>
    <w:rsid w:val="00A57474"/>
    <w:rsid w:val="00A623AF"/>
    <w:rsid w:val="00A62D79"/>
    <w:rsid w:val="00A86331"/>
    <w:rsid w:val="00A9106A"/>
    <w:rsid w:val="00A91F02"/>
    <w:rsid w:val="00A9702A"/>
    <w:rsid w:val="00A977BD"/>
    <w:rsid w:val="00AA224E"/>
    <w:rsid w:val="00AA75CC"/>
    <w:rsid w:val="00AC08D3"/>
    <w:rsid w:val="00AD522E"/>
    <w:rsid w:val="00AE28A3"/>
    <w:rsid w:val="00AE3215"/>
    <w:rsid w:val="00AE522A"/>
    <w:rsid w:val="00B00BB4"/>
    <w:rsid w:val="00B04D5C"/>
    <w:rsid w:val="00B05837"/>
    <w:rsid w:val="00B10885"/>
    <w:rsid w:val="00B1423E"/>
    <w:rsid w:val="00B27CEA"/>
    <w:rsid w:val="00B30A23"/>
    <w:rsid w:val="00B3373A"/>
    <w:rsid w:val="00B439EE"/>
    <w:rsid w:val="00B44A6D"/>
    <w:rsid w:val="00B459D6"/>
    <w:rsid w:val="00B50673"/>
    <w:rsid w:val="00B549E0"/>
    <w:rsid w:val="00B623B7"/>
    <w:rsid w:val="00B64EC5"/>
    <w:rsid w:val="00B657CC"/>
    <w:rsid w:val="00B73778"/>
    <w:rsid w:val="00B80B81"/>
    <w:rsid w:val="00B84ED2"/>
    <w:rsid w:val="00B940CC"/>
    <w:rsid w:val="00B940E6"/>
    <w:rsid w:val="00B94282"/>
    <w:rsid w:val="00BA3AA5"/>
    <w:rsid w:val="00BB06AD"/>
    <w:rsid w:val="00BB22C1"/>
    <w:rsid w:val="00BB3756"/>
    <w:rsid w:val="00BB3ABC"/>
    <w:rsid w:val="00BC2B85"/>
    <w:rsid w:val="00BC6192"/>
    <w:rsid w:val="00BD13E6"/>
    <w:rsid w:val="00BD615E"/>
    <w:rsid w:val="00BE164B"/>
    <w:rsid w:val="00BE2E89"/>
    <w:rsid w:val="00BE430C"/>
    <w:rsid w:val="00BE7FB7"/>
    <w:rsid w:val="00BF0494"/>
    <w:rsid w:val="00C02860"/>
    <w:rsid w:val="00C02CA6"/>
    <w:rsid w:val="00C102B0"/>
    <w:rsid w:val="00C17721"/>
    <w:rsid w:val="00C17900"/>
    <w:rsid w:val="00C21E5C"/>
    <w:rsid w:val="00C350A6"/>
    <w:rsid w:val="00C37FC7"/>
    <w:rsid w:val="00C443BF"/>
    <w:rsid w:val="00C45A25"/>
    <w:rsid w:val="00C46DD9"/>
    <w:rsid w:val="00C544D2"/>
    <w:rsid w:val="00C5565B"/>
    <w:rsid w:val="00C61C4C"/>
    <w:rsid w:val="00C706EA"/>
    <w:rsid w:val="00C7366D"/>
    <w:rsid w:val="00C772B7"/>
    <w:rsid w:val="00C871DC"/>
    <w:rsid w:val="00C92768"/>
    <w:rsid w:val="00C934F9"/>
    <w:rsid w:val="00CA4C73"/>
    <w:rsid w:val="00CA55AD"/>
    <w:rsid w:val="00CB1F02"/>
    <w:rsid w:val="00CB5F04"/>
    <w:rsid w:val="00CC083D"/>
    <w:rsid w:val="00CC1297"/>
    <w:rsid w:val="00CC3301"/>
    <w:rsid w:val="00CC6617"/>
    <w:rsid w:val="00CC762E"/>
    <w:rsid w:val="00CD56EC"/>
    <w:rsid w:val="00CD753C"/>
    <w:rsid w:val="00CE04FD"/>
    <w:rsid w:val="00CE22FB"/>
    <w:rsid w:val="00CE3B5E"/>
    <w:rsid w:val="00CE58C3"/>
    <w:rsid w:val="00CE6ECE"/>
    <w:rsid w:val="00CF1B10"/>
    <w:rsid w:val="00CF3017"/>
    <w:rsid w:val="00CF5092"/>
    <w:rsid w:val="00CF684B"/>
    <w:rsid w:val="00CF6A37"/>
    <w:rsid w:val="00D0639F"/>
    <w:rsid w:val="00D13073"/>
    <w:rsid w:val="00D142CC"/>
    <w:rsid w:val="00D14DC0"/>
    <w:rsid w:val="00D15295"/>
    <w:rsid w:val="00D160AE"/>
    <w:rsid w:val="00D17AD4"/>
    <w:rsid w:val="00D2488C"/>
    <w:rsid w:val="00D27A42"/>
    <w:rsid w:val="00D4635D"/>
    <w:rsid w:val="00D51EAF"/>
    <w:rsid w:val="00D557C7"/>
    <w:rsid w:val="00D56E2A"/>
    <w:rsid w:val="00D56F33"/>
    <w:rsid w:val="00D57865"/>
    <w:rsid w:val="00D665B3"/>
    <w:rsid w:val="00D66F35"/>
    <w:rsid w:val="00D76A1C"/>
    <w:rsid w:val="00D800A0"/>
    <w:rsid w:val="00D8418A"/>
    <w:rsid w:val="00D84859"/>
    <w:rsid w:val="00D9448C"/>
    <w:rsid w:val="00D96D59"/>
    <w:rsid w:val="00D96D94"/>
    <w:rsid w:val="00DA7180"/>
    <w:rsid w:val="00DB00C0"/>
    <w:rsid w:val="00DC27B3"/>
    <w:rsid w:val="00DC4167"/>
    <w:rsid w:val="00DC51AC"/>
    <w:rsid w:val="00DD2D10"/>
    <w:rsid w:val="00DD2E9E"/>
    <w:rsid w:val="00DD7319"/>
    <w:rsid w:val="00DD7FC6"/>
    <w:rsid w:val="00DE02B2"/>
    <w:rsid w:val="00DE1DE6"/>
    <w:rsid w:val="00DE47CB"/>
    <w:rsid w:val="00E0137E"/>
    <w:rsid w:val="00E01A13"/>
    <w:rsid w:val="00E04704"/>
    <w:rsid w:val="00E05437"/>
    <w:rsid w:val="00E07505"/>
    <w:rsid w:val="00E109A3"/>
    <w:rsid w:val="00E166CC"/>
    <w:rsid w:val="00E168FC"/>
    <w:rsid w:val="00E216CA"/>
    <w:rsid w:val="00E24B42"/>
    <w:rsid w:val="00E405C0"/>
    <w:rsid w:val="00E41017"/>
    <w:rsid w:val="00E45035"/>
    <w:rsid w:val="00E46B85"/>
    <w:rsid w:val="00E51086"/>
    <w:rsid w:val="00E510EE"/>
    <w:rsid w:val="00E556B8"/>
    <w:rsid w:val="00E60FDE"/>
    <w:rsid w:val="00E61687"/>
    <w:rsid w:val="00E66F61"/>
    <w:rsid w:val="00E671B8"/>
    <w:rsid w:val="00E71886"/>
    <w:rsid w:val="00E73149"/>
    <w:rsid w:val="00E77F24"/>
    <w:rsid w:val="00E813E0"/>
    <w:rsid w:val="00E82A67"/>
    <w:rsid w:val="00E84E6A"/>
    <w:rsid w:val="00E86806"/>
    <w:rsid w:val="00E91236"/>
    <w:rsid w:val="00E93448"/>
    <w:rsid w:val="00EA0B95"/>
    <w:rsid w:val="00EA109A"/>
    <w:rsid w:val="00EA23FB"/>
    <w:rsid w:val="00EB2450"/>
    <w:rsid w:val="00EB3F8F"/>
    <w:rsid w:val="00EB5554"/>
    <w:rsid w:val="00EB6314"/>
    <w:rsid w:val="00EB671C"/>
    <w:rsid w:val="00EC1AB7"/>
    <w:rsid w:val="00ED2643"/>
    <w:rsid w:val="00ED370D"/>
    <w:rsid w:val="00EE2405"/>
    <w:rsid w:val="00EE2660"/>
    <w:rsid w:val="00EF050A"/>
    <w:rsid w:val="00EF27D6"/>
    <w:rsid w:val="00EF2C93"/>
    <w:rsid w:val="00F05CD7"/>
    <w:rsid w:val="00F063A9"/>
    <w:rsid w:val="00F079B4"/>
    <w:rsid w:val="00F07D79"/>
    <w:rsid w:val="00F116CE"/>
    <w:rsid w:val="00F1303C"/>
    <w:rsid w:val="00F13F53"/>
    <w:rsid w:val="00F175CF"/>
    <w:rsid w:val="00F245A0"/>
    <w:rsid w:val="00F31BF1"/>
    <w:rsid w:val="00F32B4A"/>
    <w:rsid w:val="00F359E2"/>
    <w:rsid w:val="00F4028D"/>
    <w:rsid w:val="00F44D11"/>
    <w:rsid w:val="00F45FA4"/>
    <w:rsid w:val="00F4692F"/>
    <w:rsid w:val="00F60434"/>
    <w:rsid w:val="00F64237"/>
    <w:rsid w:val="00F669E8"/>
    <w:rsid w:val="00F67A57"/>
    <w:rsid w:val="00F7321E"/>
    <w:rsid w:val="00F74ED1"/>
    <w:rsid w:val="00F766BA"/>
    <w:rsid w:val="00F80F07"/>
    <w:rsid w:val="00F91F41"/>
    <w:rsid w:val="00FB1427"/>
    <w:rsid w:val="00FB2BD7"/>
    <w:rsid w:val="00FB4289"/>
    <w:rsid w:val="00FB6995"/>
    <w:rsid w:val="00FC2444"/>
    <w:rsid w:val="00FC5CB2"/>
    <w:rsid w:val="00FD28FC"/>
    <w:rsid w:val="00FE0492"/>
    <w:rsid w:val="00FE5B3F"/>
    <w:rsid w:val="00FE7C87"/>
    <w:rsid w:val="00FF1169"/>
    <w:rsid w:val="00FF42C7"/>
    <w:rsid w:val="00FF4EB6"/>
    <w:rsid w:val="00FF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973"/>
  <w15:chartTrackingRefBased/>
  <w15:docId w15:val="{AF69AEAA-2B0F-48D5-ACF0-FD6A0DAE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B109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D13073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D130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8011C7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8011C7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8011C7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8011C7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8011C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Projects\&#1050;&#1091;&#1088;&#1089;&#1086;&#1074;&#1086;&#1081;%20&#1087;&#1088;&#1086;&#1077;&#1082;&#1090;\&#1050;&#1055;\Template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— копия.dotx</Template>
  <TotalTime>1225</TotalTime>
  <Pages>30</Pages>
  <Words>4810</Words>
  <Characters>27419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125</cp:revision>
  <dcterms:created xsi:type="dcterms:W3CDTF">2025-11-06T05:59:00Z</dcterms:created>
  <dcterms:modified xsi:type="dcterms:W3CDTF">2025-12-02T23:08:00Z</dcterms:modified>
</cp:coreProperties>
</file>